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9D583C">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9D583C">
              <w:rPr>
                <w:color w:val="008000"/>
                <w:sz w:val="32"/>
              </w:rPr>
              <w:t xml:space="preserve"> </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8A71A6" w:rsidRPr="008A71A6">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F05BF">
              <w:rPr>
                <w:color w:val="008000"/>
                <w:sz w:val="28"/>
              </w:rPr>
              <w:t>2015-04-09</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1155A65" w14:textId="77777777" w:rsidR="002F05BF"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2F05BF">
            <w:rPr>
              <w:noProof/>
            </w:rPr>
            <w:t>1</w:t>
          </w:r>
          <w:r w:rsidR="002F05BF">
            <w:rPr>
              <w:rFonts w:asciiTheme="minorHAnsi" w:eastAsiaTheme="minorEastAsia" w:hAnsiTheme="minorHAnsi" w:cstheme="minorBidi"/>
              <w:noProof/>
              <w:sz w:val="24"/>
              <w:szCs w:val="24"/>
              <w:lang w:val="en-US" w:eastAsia="ja-JP"/>
            </w:rPr>
            <w:tab/>
          </w:r>
          <w:r w:rsidR="002F05BF">
            <w:rPr>
              <w:noProof/>
            </w:rPr>
            <w:t>Inledning</w:t>
          </w:r>
          <w:r w:rsidR="002F05BF">
            <w:rPr>
              <w:noProof/>
            </w:rPr>
            <w:tab/>
          </w:r>
          <w:r w:rsidR="002F05BF">
            <w:rPr>
              <w:noProof/>
            </w:rPr>
            <w:fldChar w:fldCharType="begin"/>
          </w:r>
          <w:r w:rsidR="002F05BF">
            <w:rPr>
              <w:noProof/>
            </w:rPr>
            <w:instrText xml:space="preserve"> PAGEREF _Toc290216936 \h </w:instrText>
          </w:r>
          <w:r w:rsidR="002F05BF">
            <w:rPr>
              <w:noProof/>
            </w:rPr>
          </w:r>
          <w:r w:rsidR="002F05BF">
            <w:rPr>
              <w:noProof/>
            </w:rPr>
            <w:fldChar w:fldCharType="separate"/>
          </w:r>
          <w:r w:rsidR="002F05BF">
            <w:rPr>
              <w:noProof/>
            </w:rPr>
            <w:t>11</w:t>
          </w:r>
          <w:r w:rsidR="002F05BF">
            <w:rPr>
              <w:noProof/>
            </w:rPr>
            <w:fldChar w:fldCharType="end"/>
          </w:r>
        </w:p>
        <w:p w14:paraId="1B39A29F" w14:textId="77777777" w:rsidR="002F05BF" w:rsidRDefault="002F05BF">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_Toc290216937 \h </w:instrText>
          </w:r>
          <w:r>
            <w:rPr>
              <w:noProof/>
            </w:rPr>
          </w:r>
          <w:r>
            <w:rPr>
              <w:noProof/>
            </w:rPr>
            <w:fldChar w:fldCharType="separate"/>
          </w:r>
          <w:r>
            <w:rPr>
              <w:noProof/>
            </w:rPr>
            <w:t>11</w:t>
          </w:r>
          <w:r>
            <w:rPr>
              <w:noProof/>
            </w:rPr>
            <w:fldChar w:fldCharType="end"/>
          </w:r>
        </w:p>
        <w:p w14:paraId="0D205DA5" w14:textId="77777777" w:rsidR="002F05BF" w:rsidRDefault="002F05BF">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Webbeskrivning</w:t>
          </w:r>
          <w:r>
            <w:rPr>
              <w:noProof/>
            </w:rPr>
            <w:tab/>
          </w:r>
          <w:r>
            <w:rPr>
              <w:noProof/>
            </w:rPr>
            <w:fldChar w:fldCharType="begin"/>
          </w:r>
          <w:r>
            <w:rPr>
              <w:noProof/>
            </w:rPr>
            <w:instrText xml:space="preserve"> PAGEREF _Toc290216938 \h </w:instrText>
          </w:r>
          <w:r>
            <w:rPr>
              <w:noProof/>
            </w:rPr>
          </w:r>
          <w:r>
            <w:rPr>
              <w:noProof/>
            </w:rPr>
            <w:fldChar w:fldCharType="separate"/>
          </w:r>
          <w:r>
            <w:rPr>
              <w:noProof/>
            </w:rPr>
            <w:t>11</w:t>
          </w:r>
          <w:r>
            <w:rPr>
              <w:noProof/>
            </w:rPr>
            <w:fldChar w:fldCharType="end"/>
          </w:r>
        </w:p>
        <w:p w14:paraId="2DB5390B" w14:textId="77777777" w:rsidR="002F05BF" w:rsidRDefault="002F05BF">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_Toc290216939 \h </w:instrText>
          </w:r>
          <w:r>
            <w:rPr>
              <w:noProof/>
            </w:rPr>
          </w:r>
          <w:r>
            <w:rPr>
              <w:noProof/>
            </w:rPr>
            <w:fldChar w:fldCharType="separate"/>
          </w:r>
          <w:r>
            <w:rPr>
              <w:noProof/>
            </w:rPr>
            <w:t>12</w:t>
          </w:r>
          <w:r>
            <w:rPr>
              <w:noProof/>
            </w:rPr>
            <w:fldChar w:fldCharType="end"/>
          </w:r>
        </w:p>
        <w:p w14:paraId="1C5A1405" w14:textId="77777777" w:rsidR="002F05BF" w:rsidRDefault="002F05BF">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792BB0">
            <w:rPr>
              <w:b/>
              <w:noProof/>
              <w:color w:val="008000"/>
            </w:rPr>
            <w:t>2</w:t>
          </w:r>
          <w:r w:rsidRPr="00792BB0">
            <w:rPr>
              <w:noProof/>
              <w:color w:val="008000"/>
            </w:rPr>
            <w:t>.</w:t>
          </w:r>
          <w:r w:rsidRPr="00792BB0">
            <w:rPr>
              <w:b/>
              <w:noProof/>
              <w:color w:val="008000"/>
            </w:rPr>
            <w:t>0</w:t>
          </w:r>
          <w:r w:rsidRPr="00792BB0">
            <w:rPr>
              <w:noProof/>
              <w:color w:val="008000"/>
            </w:rPr>
            <w:t>.</w:t>
          </w:r>
          <w:r w:rsidRPr="00792BB0">
            <w:rPr>
              <w:b/>
              <w:noProof/>
              <w:color w:val="008000"/>
            </w:rPr>
            <w:t>0</w:t>
          </w:r>
          <w:r>
            <w:rPr>
              <w:noProof/>
            </w:rPr>
            <w:tab/>
          </w:r>
          <w:r>
            <w:rPr>
              <w:noProof/>
            </w:rPr>
            <w:fldChar w:fldCharType="begin"/>
          </w:r>
          <w:r>
            <w:rPr>
              <w:noProof/>
            </w:rPr>
            <w:instrText xml:space="preserve"> PAGEREF _Toc290216940 \h </w:instrText>
          </w:r>
          <w:r>
            <w:rPr>
              <w:noProof/>
            </w:rPr>
          </w:r>
          <w:r>
            <w:rPr>
              <w:noProof/>
            </w:rPr>
            <w:fldChar w:fldCharType="separate"/>
          </w:r>
          <w:r>
            <w:rPr>
              <w:noProof/>
            </w:rPr>
            <w:t>12</w:t>
          </w:r>
          <w:r>
            <w:rPr>
              <w:noProof/>
            </w:rPr>
            <w:fldChar w:fldCharType="end"/>
          </w:r>
        </w:p>
        <w:p w14:paraId="46BEC00F" w14:textId="77777777" w:rsidR="002F05BF" w:rsidRDefault="002F05BF">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_Toc290216941 \h </w:instrText>
          </w:r>
          <w:r>
            <w:rPr>
              <w:noProof/>
            </w:rPr>
          </w:r>
          <w:r>
            <w:rPr>
              <w:noProof/>
            </w:rPr>
            <w:fldChar w:fldCharType="separate"/>
          </w:r>
          <w:r>
            <w:rPr>
              <w:noProof/>
            </w:rPr>
            <w:t>12</w:t>
          </w:r>
          <w:r>
            <w:rPr>
              <w:noProof/>
            </w:rPr>
            <w:fldChar w:fldCharType="end"/>
          </w:r>
        </w:p>
        <w:p w14:paraId="1EDADACA" w14:textId="77777777" w:rsidR="002F05BF" w:rsidRDefault="002F05BF">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_Toc290216942 \h </w:instrText>
          </w:r>
          <w:r>
            <w:rPr>
              <w:noProof/>
            </w:rPr>
          </w:r>
          <w:r>
            <w:rPr>
              <w:noProof/>
            </w:rPr>
            <w:fldChar w:fldCharType="separate"/>
          </w:r>
          <w:r>
            <w:rPr>
              <w:noProof/>
            </w:rPr>
            <w:t>12</w:t>
          </w:r>
          <w:r>
            <w:rPr>
              <w:noProof/>
            </w:rPr>
            <w:fldChar w:fldCharType="end"/>
          </w:r>
        </w:p>
        <w:p w14:paraId="4D083AF8" w14:textId="77777777" w:rsidR="002F05BF" w:rsidRDefault="002F05BF">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_Toc290216943 \h </w:instrText>
          </w:r>
          <w:r>
            <w:rPr>
              <w:noProof/>
            </w:rPr>
          </w:r>
          <w:r>
            <w:rPr>
              <w:noProof/>
            </w:rPr>
            <w:fldChar w:fldCharType="separate"/>
          </w:r>
          <w:r>
            <w:rPr>
              <w:noProof/>
            </w:rPr>
            <w:t>12</w:t>
          </w:r>
          <w:r>
            <w:rPr>
              <w:noProof/>
            </w:rPr>
            <w:fldChar w:fldCharType="end"/>
          </w:r>
        </w:p>
        <w:p w14:paraId="4FCB0FCA" w14:textId="77777777" w:rsidR="002F05BF" w:rsidRDefault="002F05BF">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_Toc290216944 \h </w:instrText>
          </w:r>
          <w:r>
            <w:rPr>
              <w:noProof/>
            </w:rPr>
          </w:r>
          <w:r>
            <w:rPr>
              <w:noProof/>
            </w:rPr>
            <w:fldChar w:fldCharType="separate"/>
          </w:r>
          <w:r>
            <w:rPr>
              <w:noProof/>
            </w:rPr>
            <w:t>12</w:t>
          </w:r>
          <w:r>
            <w:rPr>
              <w:noProof/>
            </w:rPr>
            <w:fldChar w:fldCharType="end"/>
          </w:r>
        </w:p>
        <w:p w14:paraId="3C298E1A" w14:textId="77777777" w:rsidR="002F05BF" w:rsidRDefault="002F05BF">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_Toc290216945 \h </w:instrText>
          </w:r>
          <w:r>
            <w:rPr>
              <w:noProof/>
            </w:rPr>
          </w:r>
          <w:r>
            <w:rPr>
              <w:noProof/>
            </w:rPr>
            <w:fldChar w:fldCharType="separate"/>
          </w:r>
          <w:r>
            <w:rPr>
              <w:noProof/>
            </w:rPr>
            <w:t>12</w:t>
          </w:r>
          <w:r>
            <w:rPr>
              <w:noProof/>
            </w:rPr>
            <w:fldChar w:fldCharType="end"/>
          </w:r>
        </w:p>
        <w:p w14:paraId="213D4D7E" w14:textId="77777777" w:rsidR="002F05BF" w:rsidRDefault="002F05BF">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_Toc290216946 \h </w:instrText>
          </w:r>
          <w:r>
            <w:rPr>
              <w:noProof/>
            </w:rPr>
          </w:r>
          <w:r>
            <w:rPr>
              <w:noProof/>
            </w:rPr>
            <w:fldChar w:fldCharType="separate"/>
          </w:r>
          <w:r>
            <w:rPr>
              <w:noProof/>
            </w:rPr>
            <w:t>13</w:t>
          </w:r>
          <w:r>
            <w:rPr>
              <w:noProof/>
            </w:rPr>
            <w:fldChar w:fldCharType="end"/>
          </w:r>
        </w:p>
        <w:p w14:paraId="47D2B0A4" w14:textId="77777777" w:rsidR="002F05BF" w:rsidRDefault="002F05BF">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_Toc290216947 \h </w:instrText>
          </w:r>
          <w:r>
            <w:rPr>
              <w:noProof/>
            </w:rPr>
          </w:r>
          <w:r>
            <w:rPr>
              <w:noProof/>
            </w:rPr>
            <w:fldChar w:fldCharType="separate"/>
          </w:r>
          <w:r>
            <w:rPr>
              <w:noProof/>
            </w:rPr>
            <w:t>13</w:t>
          </w:r>
          <w:r>
            <w:rPr>
              <w:noProof/>
            </w:rPr>
            <w:fldChar w:fldCharType="end"/>
          </w:r>
        </w:p>
        <w:p w14:paraId="78CF638F" w14:textId="77777777" w:rsidR="002F05BF" w:rsidRDefault="002F05BF">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_Toc290216948 \h </w:instrText>
          </w:r>
          <w:r>
            <w:rPr>
              <w:noProof/>
            </w:rPr>
          </w:r>
          <w:r>
            <w:rPr>
              <w:noProof/>
            </w:rPr>
            <w:fldChar w:fldCharType="separate"/>
          </w:r>
          <w:r>
            <w:rPr>
              <w:noProof/>
            </w:rPr>
            <w:t>17</w:t>
          </w:r>
          <w:r>
            <w:rPr>
              <w:noProof/>
            </w:rPr>
            <w:fldChar w:fldCharType="end"/>
          </w:r>
        </w:p>
        <w:p w14:paraId="472B58F0" w14:textId="77777777" w:rsidR="002F05BF" w:rsidRDefault="002F05BF">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_Toc290216949 \h </w:instrText>
          </w:r>
          <w:r>
            <w:rPr>
              <w:noProof/>
            </w:rPr>
          </w:r>
          <w:r>
            <w:rPr>
              <w:noProof/>
            </w:rPr>
            <w:fldChar w:fldCharType="separate"/>
          </w:r>
          <w:r>
            <w:rPr>
              <w:noProof/>
            </w:rPr>
            <w:t>17</w:t>
          </w:r>
          <w:r>
            <w:rPr>
              <w:noProof/>
            </w:rPr>
            <w:fldChar w:fldCharType="end"/>
          </w:r>
        </w:p>
        <w:p w14:paraId="64FFCFEB" w14:textId="77777777" w:rsidR="002F05BF" w:rsidRDefault="002F05BF">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_Toc290216950 \h </w:instrText>
          </w:r>
          <w:r>
            <w:rPr>
              <w:noProof/>
            </w:rPr>
          </w:r>
          <w:r>
            <w:rPr>
              <w:noProof/>
            </w:rPr>
            <w:fldChar w:fldCharType="separate"/>
          </w:r>
          <w:r>
            <w:rPr>
              <w:noProof/>
            </w:rPr>
            <w:t>17</w:t>
          </w:r>
          <w:r>
            <w:rPr>
              <w:noProof/>
            </w:rPr>
            <w:fldChar w:fldCharType="end"/>
          </w:r>
        </w:p>
        <w:p w14:paraId="44D85751" w14:textId="77777777" w:rsidR="002F05BF" w:rsidRDefault="002F05BF">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_Toc290216951 \h </w:instrText>
          </w:r>
          <w:r>
            <w:rPr>
              <w:noProof/>
            </w:rPr>
          </w:r>
          <w:r>
            <w:rPr>
              <w:noProof/>
            </w:rPr>
            <w:fldChar w:fldCharType="separate"/>
          </w:r>
          <w:r>
            <w:rPr>
              <w:noProof/>
            </w:rPr>
            <w:t>17</w:t>
          </w:r>
          <w:r>
            <w:rPr>
              <w:noProof/>
            </w:rPr>
            <w:fldChar w:fldCharType="end"/>
          </w:r>
        </w:p>
        <w:p w14:paraId="3A9A9C50" w14:textId="77777777" w:rsidR="002F05BF" w:rsidRDefault="002F05BF">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_Toc290216952 \h </w:instrText>
          </w:r>
          <w:r>
            <w:rPr>
              <w:noProof/>
            </w:rPr>
          </w:r>
          <w:r>
            <w:rPr>
              <w:noProof/>
            </w:rPr>
            <w:fldChar w:fldCharType="separate"/>
          </w:r>
          <w:r>
            <w:rPr>
              <w:noProof/>
            </w:rPr>
            <w:t>19</w:t>
          </w:r>
          <w:r>
            <w:rPr>
              <w:noProof/>
            </w:rPr>
            <w:fldChar w:fldCharType="end"/>
          </w:r>
        </w:p>
        <w:p w14:paraId="586B7364" w14:textId="77777777" w:rsidR="002F05BF" w:rsidRDefault="002F05BF">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_Toc290216953 \h </w:instrText>
          </w:r>
          <w:r>
            <w:rPr>
              <w:noProof/>
            </w:rPr>
          </w:r>
          <w:r>
            <w:rPr>
              <w:noProof/>
            </w:rPr>
            <w:fldChar w:fldCharType="separate"/>
          </w:r>
          <w:r>
            <w:rPr>
              <w:noProof/>
            </w:rPr>
            <w:t>19</w:t>
          </w:r>
          <w:r>
            <w:rPr>
              <w:noProof/>
            </w:rPr>
            <w:fldChar w:fldCharType="end"/>
          </w:r>
        </w:p>
        <w:p w14:paraId="2D36A45D" w14:textId="77777777" w:rsidR="002F05BF" w:rsidRDefault="002F05BF">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_Toc290216954 \h </w:instrText>
          </w:r>
          <w:r>
            <w:rPr>
              <w:noProof/>
            </w:rPr>
          </w:r>
          <w:r>
            <w:rPr>
              <w:noProof/>
            </w:rPr>
            <w:fldChar w:fldCharType="separate"/>
          </w:r>
          <w:r>
            <w:rPr>
              <w:noProof/>
            </w:rPr>
            <w:t>21</w:t>
          </w:r>
          <w:r>
            <w:rPr>
              <w:noProof/>
            </w:rPr>
            <w:fldChar w:fldCharType="end"/>
          </w:r>
        </w:p>
        <w:p w14:paraId="244C3FE1" w14:textId="77777777" w:rsidR="002F05BF" w:rsidRDefault="002F05BF">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_Toc290216955 \h </w:instrText>
          </w:r>
          <w:r>
            <w:rPr>
              <w:noProof/>
            </w:rPr>
          </w:r>
          <w:r>
            <w:rPr>
              <w:noProof/>
            </w:rPr>
            <w:fldChar w:fldCharType="separate"/>
          </w:r>
          <w:r>
            <w:rPr>
              <w:noProof/>
            </w:rPr>
            <w:t>21</w:t>
          </w:r>
          <w:r>
            <w:rPr>
              <w:noProof/>
            </w:rPr>
            <w:fldChar w:fldCharType="end"/>
          </w:r>
        </w:p>
        <w:p w14:paraId="1C3B6824" w14:textId="77777777" w:rsidR="002F05BF" w:rsidRDefault="002F05BF">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_Toc290216956 \h </w:instrText>
          </w:r>
          <w:r>
            <w:rPr>
              <w:noProof/>
            </w:rPr>
          </w:r>
          <w:r>
            <w:rPr>
              <w:noProof/>
            </w:rPr>
            <w:fldChar w:fldCharType="separate"/>
          </w:r>
          <w:r>
            <w:rPr>
              <w:noProof/>
            </w:rPr>
            <w:t>21</w:t>
          </w:r>
          <w:r>
            <w:rPr>
              <w:noProof/>
            </w:rPr>
            <w:fldChar w:fldCharType="end"/>
          </w:r>
        </w:p>
        <w:p w14:paraId="2E16F8E8" w14:textId="77777777" w:rsidR="002F05BF" w:rsidRDefault="002F05BF">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_Toc290216957 \h </w:instrText>
          </w:r>
          <w:r>
            <w:rPr>
              <w:noProof/>
            </w:rPr>
          </w:r>
          <w:r>
            <w:rPr>
              <w:noProof/>
            </w:rPr>
            <w:fldChar w:fldCharType="separate"/>
          </w:r>
          <w:r>
            <w:rPr>
              <w:noProof/>
            </w:rPr>
            <w:t>22</w:t>
          </w:r>
          <w:r>
            <w:rPr>
              <w:noProof/>
            </w:rPr>
            <w:fldChar w:fldCharType="end"/>
          </w:r>
        </w:p>
        <w:p w14:paraId="4257AF3A" w14:textId="77777777" w:rsidR="002F05BF" w:rsidRDefault="002F05BF">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_Toc290216958 \h </w:instrText>
          </w:r>
          <w:r>
            <w:rPr>
              <w:noProof/>
            </w:rPr>
          </w:r>
          <w:r>
            <w:rPr>
              <w:noProof/>
            </w:rPr>
            <w:fldChar w:fldCharType="separate"/>
          </w:r>
          <w:r>
            <w:rPr>
              <w:noProof/>
            </w:rPr>
            <w:t>22</w:t>
          </w:r>
          <w:r>
            <w:rPr>
              <w:noProof/>
            </w:rPr>
            <w:fldChar w:fldCharType="end"/>
          </w:r>
        </w:p>
        <w:p w14:paraId="38EA20D5" w14:textId="77777777" w:rsidR="002F05BF" w:rsidRDefault="002F05BF">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_Toc290216959 \h </w:instrText>
          </w:r>
          <w:r>
            <w:rPr>
              <w:noProof/>
            </w:rPr>
          </w:r>
          <w:r>
            <w:rPr>
              <w:noProof/>
            </w:rPr>
            <w:fldChar w:fldCharType="separate"/>
          </w:r>
          <w:r>
            <w:rPr>
              <w:noProof/>
            </w:rPr>
            <w:t>22</w:t>
          </w:r>
          <w:r>
            <w:rPr>
              <w:noProof/>
            </w:rPr>
            <w:fldChar w:fldCharType="end"/>
          </w:r>
        </w:p>
        <w:p w14:paraId="08FA6047" w14:textId="77777777" w:rsidR="002F05BF" w:rsidRDefault="002F05BF">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_Toc290216960 \h </w:instrText>
          </w:r>
          <w:r>
            <w:rPr>
              <w:noProof/>
            </w:rPr>
          </w:r>
          <w:r>
            <w:rPr>
              <w:noProof/>
            </w:rPr>
            <w:fldChar w:fldCharType="separate"/>
          </w:r>
          <w:r>
            <w:rPr>
              <w:noProof/>
            </w:rPr>
            <w:t>23</w:t>
          </w:r>
          <w:r>
            <w:rPr>
              <w:noProof/>
            </w:rPr>
            <w:fldChar w:fldCharType="end"/>
          </w:r>
        </w:p>
        <w:p w14:paraId="084C2F8E" w14:textId="77777777" w:rsidR="002F05BF" w:rsidRDefault="002F05BF">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_Toc290216961 \h </w:instrText>
          </w:r>
          <w:r>
            <w:rPr>
              <w:noProof/>
            </w:rPr>
          </w:r>
          <w:r>
            <w:rPr>
              <w:noProof/>
            </w:rPr>
            <w:fldChar w:fldCharType="separate"/>
          </w:r>
          <w:r>
            <w:rPr>
              <w:noProof/>
            </w:rPr>
            <w:t>24</w:t>
          </w:r>
          <w:r>
            <w:rPr>
              <w:noProof/>
            </w:rPr>
            <w:fldChar w:fldCharType="end"/>
          </w:r>
        </w:p>
        <w:p w14:paraId="6DC9110E" w14:textId="77777777" w:rsidR="002F05BF" w:rsidRDefault="002F05BF">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_Toc290216962 \h </w:instrText>
          </w:r>
          <w:r>
            <w:rPr>
              <w:noProof/>
            </w:rPr>
          </w:r>
          <w:r>
            <w:rPr>
              <w:noProof/>
            </w:rPr>
            <w:fldChar w:fldCharType="separate"/>
          </w:r>
          <w:r>
            <w:rPr>
              <w:noProof/>
            </w:rPr>
            <w:t>24</w:t>
          </w:r>
          <w:r>
            <w:rPr>
              <w:noProof/>
            </w:rPr>
            <w:fldChar w:fldCharType="end"/>
          </w:r>
        </w:p>
        <w:p w14:paraId="55A0484F" w14:textId="77777777" w:rsidR="002F05BF" w:rsidRDefault="002F05BF">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_Toc290216963 \h </w:instrText>
          </w:r>
          <w:r>
            <w:rPr>
              <w:noProof/>
            </w:rPr>
          </w:r>
          <w:r>
            <w:rPr>
              <w:noProof/>
            </w:rPr>
            <w:fldChar w:fldCharType="separate"/>
          </w:r>
          <w:r>
            <w:rPr>
              <w:noProof/>
            </w:rPr>
            <w:t>24</w:t>
          </w:r>
          <w:r>
            <w:rPr>
              <w:noProof/>
            </w:rPr>
            <w:fldChar w:fldCharType="end"/>
          </w:r>
        </w:p>
        <w:p w14:paraId="0102F338" w14:textId="77777777" w:rsidR="002F05BF" w:rsidRDefault="002F05BF">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_Toc290216964 \h </w:instrText>
          </w:r>
          <w:r>
            <w:rPr>
              <w:noProof/>
            </w:rPr>
          </w:r>
          <w:r>
            <w:rPr>
              <w:noProof/>
            </w:rPr>
            <w:fldChar w:fldCharType="separate"/>
          </w:r>
          <w:r>
            <w:rPr>
              <w:noProof/>
            </w:rPr>
            <w:t>25</w:t>
          </w:r>
          <w:r>
            <w:rPr>
              <w:noProof/>
            </w:rPr>
            <w:fldChar w:fldCharType="end"/>
          </w:r>
        </w:p>
        <w:p w14:paraId="693949C3" w14:textId="77777777" w:rsidR="002F05BF" w:rsidRDefault="002F05BF">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_Toc290216965 \h </w:instrText>
          </w:r>
          <w:r>
            <w:rPr>
              <w:noProof/>
            </w:rPr>
          </w:r>
          <w:r>
            <w:rPr>
              <w:noProof/>
            </w:rPr>
            <w:fldChar w:fldCharType="separate"/>
          </w:r>
          <w:r>
            <w:rPr>
              <w:noProof/>
            </w:rPr>
            <w:t>26</w:t>
          </w:r>
          <w:r>
            <w:rPr>
              <w:noProof/>
            </w:rPr>
            <w:fldChar w:fldCharType="end"/>
          </w:r>
        </w:p>
        <w:p w14:paraId="55CFB44D" w14:textId="77777777" w:rsidR="002F05BF" w:rsidRDefault="002F05BF">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w:t>
          </w:r>
          <w:r>
            <w:rPr>
              <w:noProof/>
            </w:rPr>
            <w:tab/>
          </w:r>
          <w:r>
            <w:rPr>
              <w:noProof/>
            </w:rPr>
            <w:fldChar w:fldCharType="begin"/>
          </w:r>
          <w:r>
            <w:rPr>
              <w:noProof/>
            </w:rPr>
            <w:instrText xml:space="preserve"> PAGEREF _Toc290216966 \h </w:instrText>
          </w:r>
          <w:r>
            <w:rPr>
              <w:noProof/>
            </w:rPr>
          </w:r>
          <w:r>
            <w:rPr>
              <w:noProof/>
            </w:rPr>
            <w:fldChar w:fldCharType="separate"/>
          </w:r>
          <w:r>
            <w:rPr>
              <w:noProof/>
            </w:rPr>
            <w:t>26</w:t>
          </w:r>
          <w:r>
            <w:rPr>
              <w:noProof/>
            </w:rPr>
            <w:fldChar w:fldCharType="end"/>
          </w:r>
        </w:p>
        <w:p w14:paraId="1C44D9F2" w14:textId="77777777" w:rsidR="002F05BF" w:rsidRDefault="002F05BF">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_Toc290216967 \h </w:instrText>
          </w:r>
          <w:r>
            <w:rPr>
              <w:noProof/>
            </w:rPr>
          </w:r>
          <w:r>
            <w:rPr>
              <w:noProof/>
            </w:rPr>
            <w:fldChar w:fldCharType="separate"/>
          </w:r>
          <w:r>
            <w:rPr>
              <w:noProof/>
            </w:rPr>
            <w:t>26</w:t>
          </w:r>
          <w:r>
            <w:rPr>
              <w:noProof/>
            </w:rPr>
            <w:fldChar w:fldCharType="end"/>
          </w:r>
        </w:p>
        <w:p w14:paraId="1869E8F1" w14:textId="77777777" w:rsidR="002F05BF" w:rsidRDefault="002F05BF">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_Toc290216968 \h </w:instrText>
          </w:r>
          <w:r>
            <w:rPr>
              <w:noProof/>
            </w:rPr>
          </w:r>
          <w:r>
            <w:rPr>
              <w:noProof/>
            </w:rPr>
            <w:fldChar w:fldCharType="separate"/>
          </w:r>
          <w:r>
            <w:rPr>
              <w:noProof/>
            </w:rPr>
            <w:t>36</w:t>
          </w:r>
          <w:r>
            <w:rPr>
              <w:noProof/>
            </w:rPr>
            <w:fldChar w:fldCharType="end"/>
          </w:r>
        </w:p>
        <w:p w14:paraId="321A18BA" w14:textId="77777777" w:rsidR="002F05BF" w:rsidRDefault="002F05BF">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_Toc290216969 \h </w:instrText>
          </w:r>
          <w:r>
            <w:rPr>
              <w:noProof/>
            </w:rPr>
          </w:r>
          <w:r>
            <w:rPr>
              <w:noProof/>
            </w:rPr>
            <w:fldChar w:fldCharType="separate"/>
          </w:r>
          <w:r>
            <w:rPr>
              <w:noProof/>
            </w:rPr>
            <w:t>54</w:t>
          </w:r>
          <w:r>
            <w:rPr>
              <w:noProof/>
            </w:rPr>
            <w:fldChar w:fldCharType="end"/>
          </w:r>
        </w:p>
        <w:p w14:paraId="2E3373BC" w14:textId="77777777" w:rsidR="002F05BF" w:rsidRDefault="002F05BF">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_Toc290216970 \h </w:instrText>
          </w:r>
          <w:r>
            <w:rPr>
              <w:noProof/>
            </w:rPr>
          </w:r>
          <w:r>
            <w:rPr>
              <w:noProof/>
            </w:rPr>
            <w:fldChar w:fldCharType="separate"/>
          </w:r>
          <w:r>
            <w:rPr>
              <w:noProof/>
            </w:rPr>
            <w:t>54</w:t>
          </w:r>
          <w:r>
            <w:rPr>
              <w:noProof/>
            </w:rPr>
            <w:fldChar w:fldCharType="end"/>
          </w:r>
        </w:p>
        <w:p w14:paraId="06EBB6D0" w14:textId="77777777" w:rsidR="002F05BF" w:rsidRDefault="002F05BF">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_Toc290216971 \h </w:instrText>
          </w:r>
          <w:r>
            <w:rPr>
              <w:noProof/>
            </w:rPr>
          </w:r>
          <w:r>
            <w:rPr>
              <w:noProof/>
            </w:rPr>
            <w:fldChar w:fldCharType="separate"/>
          </w:r>
          <w:r>
            <w:rPr>
              <w:noProof/>
            </w:rPr>
            <w:t>54</w:t>
          </w:r>
          <w:r>
            <w:rPr>
              <w:noProof/>
            </w:rPr>
            <w:fldChar w:fldCharType="end"/>
          </w:r>
        </w:p>
        <w:p w14:paraId="1BD0EFEE" w14:textId="77777777" w:rsidR="002F05BF" w:rsidRDefault="002F05BF">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_Toc290216972 \h </w:instrText>
          </w:r>
          <w:r>
            <w:rPr>
              <w:noProof/>
            </w:rPr>
          </w:r>
          <w:r>
            <w:rPr>
              <w:noProof/>
            </w:rPr>
            <w:fldChar w:fldCharType="separate"/>
          </w:r>
          <w:r>
            <w:rPr>
              <w:noProof/>
            </w:rPr>
            <w:t>54</w:t>
          </w:r>
          <w:r>
            <w:rPr>
              <w:noProof/>
            </w:rPr>
            <w:fldChar w:fldCharType="end"/>
          </w:r>
        </w:p>
        <w:p w14:paraId="399130F0" w14:textId="77777777" w:rsidR="002F05BF" w:rsidRDefault="002F05BF">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Särskilda förutsättningar beroende på typ av konsument med hänsyn till historisk information (i äldre system)</w:t>
          </w:r>
          <w:r>
            <w:rPr>
              <w:noProof/>
            </w:rPr>
            <w:tab/>
          </w:r>
          <w:r>
            <w:rPr>
              <w:noProof/>
            </w:rPr>
            <w:fldChar w:fldCharType="begin"/>
          </w:r>
          <w:r>
            <w:rPr>
              <w:noProof/>
            </w:rPr>
            <w:instrText xml:space="preserve"> PAGEREF _Toc290216973 \h </w:instrText>
          </w:r>
          <w:r>
            <w:rPr>
              <w:noProof/>
            </w:rPr>
          </w:r>
          <w:r>
            <w:rPr>
              <w:noProof/>
            </w:rPr>
            <w:fldChar w:fldCharType="separate"/>
          </w:r>
          <w:r>
            <w:rPr>
              <w:noProof/>
            </w:rPr>
            <w:t>54</w:t>
          </w:r>
          <w:r>
            <w:rPr>
              <w:noProof/>
            </w:rPr>
            <w:fldChar w:fldCharType="end"/>
          </w:r>
        </w:p>
        <w:p w14:paraId="120F38DD" w14:textId="77777777" w:rsidR="002F05BF" w:rsidRDefault="002F05BF">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_Toc290216974 \h </w:instrText>
          </w:r>
          <w:r>
            <w:rPr>
              <w:noProof/>
            </w:rPr>
          </w:r>
          <w:r>
            <w:rPr>
              <w:noProof/>
            </w:rPr>
            <w:fldChar w:fldCharType="separate"/>
          </w:r>
          <w:r>
            <w:rPr>
              <w:noProof/>
            </w:rPr>
            <w:t>54</w:t>
          </w:r>
          <w:r>
            <w:rPr>
              <w:noProof/>
            </w:rPr>
            <w:fldChar w:fldCharType="end"/>
          </w:r>
        </w:p>
        <w:p w14:paraId="6D05294F" w14:textId="77777777" w:rsidR="002F05BF" w:rsidRDefault="002F05BF">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_Toc290216975 \h </w:instrText>
          </w:r>
          <w:r>
            <w:rPr>
              <w:noProof/>
            </w:rPr>
          </w:r>
          <w:r>
            <w:rPr>
              <w:noProof/>
            </w:rPr>
            <w:fldChar w:fldCharType="separate"/>
          </w:r>
          <w:r>
            <w:rPr>
              <w:noProof/>
            </w:rPr>
            <w:t>63</w:t>
          </w:r>
          <w:r>
            <w:rPr>
              <w:noProof/>
            </w:rPr>
            <w:fldChar w:fldCharType="end"/>
          </w:r>
        </w:p>
        <w:p w14:paraId="7A0EB049" w14:textId="77777777" w:rsidR="002F05BF" w:rsidRDefault="002F05BF">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_Toc290216976 \h </w:instrText>
          </w:r>
          <w:r>
            <w:rPr>
              <w:noProof/>
            </w:rPr>
          </w:r>
          <w:r>
            <w:rPr>
              <w:noProof/>
            </w:rPr>
            <w:fldChar w:fldCharType="separate"/>
          </w:r>
          <w:r>
            <w:rPr>
              <w:noProof/>
            </w:rPr>
            <w:t>64</w:t>
          </w:r>
          <w:r>
            <w:rPr>
              <w:noProof/>
            </w:rPr>
            <w:fldChar w:fldCharType="end"/>
          </w:r>
        </w:p>
        <w:p w14:paraId="208DD2A3" w14:textId="77777777" w:rsidR="002F05BF" w:rsidRDefault="002F05BF">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_Toc290216977 \h </w:instrText>
          </w:r>
          <w:r>
            <w:rPr>
              <w:noProof/>
            </w:rPr>
          </w:r>
          <w:r>
            <w:rPr>
              <w:noProof/>
            </w:rPr>
            <w:fldChar w:fldCharType="separate"/>
          </w:r>
          <w:r>
            <w:rPr>
              <w:noProof/>
            </w:rPr>
            <w:t>64</w:t>
          </w:r>
          <w:r>
            <w:rPr>
              <w:noProof/>
            </w:rPr>
            <w:fldChar w:fldCharType="end"/>
          </w:r>
        </w:p>
        <w:p w14:paraId="7BD68344" w14:textId="77777777" w:rsidR="002F05BF" w:rsidRDefault="002F05BF">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_Toc290216978 \h </w:instrText>
          </w:r>
          <w:r>
            <w:rPr>
              <w:noProof/>
            </w:rPr>
          </w:r>
          <w:r>
            <w:rPr>
              <w:noProof/>
            </w:rPr>
            <w:fldChar w:fldCharType="separate"/>
          </w:r>
          <w:r>
            <w:rPr>
              <w:noProof/>
            </w:rPr>
            <w:t>64</w:t>
          </w:r>
          <w:r>
            <w:rPr>
              <w:noProof/>
            </w:rPr>
            <w:fldChar w:fldCharType="end"/>
          </w:r>
        </w:p>
        <w:p w14:paraId="6F76AF8D" w14:textId="77777777" w:rsidR="002F05BF" w:rsidRDefault="002F05BF">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_Toc290216979 \h </w:instrText>
          </w:r>
          <w:r>
            <w:rPr>
              <w:noProof/>
            </w:rPr>
          </w:r>
          <w:r>
            <w:rPr>
              <w:noProof/>
            </w:rPr>
            <w:fldChar w:fldCharType="separate"/>
          </w:r>
          <w:r>
            <w:rPr>
              <w:noProof/>
            </w:rPr>
            <w:t>64</w:t>
          </w:r>
          <w:r>
            <w:rPr>
              <w:noProof/>
            </w:rPr>
            <w:fldChar w:fldCharType="end"/>
          </w:r>
        </w:p>
        <w:p w14:paraId="3739AB22" w14:textId="77777777" w:rsidR="002F05BF" w:rsidRDefault="002F05BF">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_Toc290216980 \h </w:instrText>
          </w:r>
          <w:r>
            <w:rPr>
              <w:noProof/>
            </w:rPr>
          </w:r>
          <w:r>
            <w:rPr>
              <w:noProof/>
            </w:rPr>
            <w:fldChar w:fldCharType="separate"/>
          </w:r>
          <w:r>
            <w:rPr>
              <w:noProof/>
            </w:rPr>
            <w:t>113</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2E98C486" w:rsidR="0075501A" w:rsidRPr="0039481C" w:rsidRDefault="0075501A" w:rsidP="000D4B6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000E2581">
              <w:rPr>
                <w:color w:val="008000"/>
              </w:rPr>
              <w:t>_</w:t>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0E2581">
              <w:rPr>
                <w:color w:val="008000"/>
              </w:rPr>
              <w:t>RC</w:t>
            </w:r>
            <w:r w:rsidR="00523025">
              <w:rPr>
                <w:color w:val="008000"/>
              </w:rPr>
              <w:t>1</w:t>
            </w:r>
            <w:r w:rsidRPr="0039481C">
              <w:rPr>
                <w:color w:val="008000"/>
              </w:rPr>
              <w:fldChar w:fldCharType="end"/>
            </w:r>
          </w:p>
        </w:tc>
        <w:tc>
          <w:tcPr>
            <w:tcW w:w="992" w:type="dxa"/>
          </w:tcPr>
          <w:p w14:paraId="4C242B08" w14:textId="68209E9F" w:rsidR="0075501A" w:rsidRDefault="0075501A" w:rsidP="0039481C">
            <w:pPr>
              <w:pStyle w:val="TableText"/>
            </w:pP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7084C2DA" w:rsidR="008F7B62" w:rsidRPr="0039481C" w:rsidRDefault="000D4B64" w:rsidP="0039481C">
            <w:pPr>
              <w:pStyle w:val="TableText"/>
              <w:rPr>
                <w:color w:val="008000"/>
              </w:rPr>
            </w:pPr>
            <w:r>
              <w:rPr>
                <w:color w:val="008000"/>
              </w:rPr>
              <w:t>2.0</w:t>
            </w:r>
            <w:r w:rsidR="000E2581">
              <w:rPr>
                <w:color w:val="008000"/>
              </w:rPr>
              <w:t>_RC</w:t>
            </w:r>
            <w:r w:rsidR="008F7B62">
              <w:rPr>
                <w:color w:val="008000"/>
              </w:rPr>
              <w:t>1</w:t>
            </w:r>
          </w:p>
        </w:tc>
        <w:tc>
          <w:tcPr>
            <w:tcW w:w="992" w:type="dxa"/>
          </w:tcPr>
          <w:p w14:paraId="4D1D0988" w14:textId="5F64900E" w:rsidR="008F7B62" w:rsidRDefault="008F7B62" w:rsidP="0039481C">
            <w:pPr>
              <w:pStyle w:val="TableText"/>
            </w:pP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5B29D032" w:rsidR="0053732E" w:rsidRDefault="000D4B64" w:rsidP="0039481C">
            <w:pPr>
              <w:pStyle w:val="TableText"/>
              <w:rPr>
                <w:color w:val="008000"/>
              </w:rPr>
            </w:pPr>
            <w:r>
              <w:rPr>
                <w:color w:val="008000"/>
              </w:rPr>
              <w:t>2.0</w:t>
            </w:r>
            <w:r w:rsidR="000E2581">
              <w:rPr>
                <w:color w:val="008000"/>
              </w:rPr>
              <w:t>_RC</w:t>
            </w:r>
            <w:r w:rsidR="0053732E">
              <w:rPr>
                <w:color w:val="008000"/>
              </w:rPr>
              <w:t>1</w:t>
            </w:r>
          </w:p>
        </w:tc>
        <w:tc>
          <w:tcPr>
            <w:tcW w:w="992" w:type="dxa"/>
          </w:tcPr>
          <w:p w14:paraId="7A447AC7" w14:textId="4B79C8D8" w:rsidR="0053732E" w:rsidRDefault="0053732E" w:rsidP="0039481C">
            <w:pPr>
              <w:pStyle w:val="TableText"/>
            </w:pP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1D9F6997" w:rsidR="00684D45" w:rsidRDefault="000D4B64" w:rsidP="0039481C">
            <w:pPr>
              <w:pStyle w:val="TableText"/>
              <w:rPr>
                <w:color w:val="008000"/>
              </w:rPr>
            </w:pPr>
            <w:r>
              <w:rPr>
                <w:color w:val="008000"/>
              </w:rPr>
              <w:lastRenderedPageBreak/>
              <w:t>2.0</w:t>
            </w:r>
            <w:r w:rsidR="000E2581">
              <w:rPr>
                <w:color w:val="008000"/>
              </w:rPr>
              <w:t>_RC</w:t>
            </w:r>
            <w:r w:rsidR="00684D45">
              <w:rPr>
                <w:color w:val="008000"/>
              </w:rPr>
              <w:t>1</w:t>
            </w:r>
          </w:p>
        </w:tc>
        <w:tc>
          <w:tcPr>
            <w:tcW w:w="992" w:type="dxa"/>
          </w:tcPr>
          <w:p w14:paraId="123913E2" w14:textId="519D8250" w:rsidR="00684D45" w:rsidRDefault="00684D45" w:rsidP="0039481C">
            <w:pPr>
              <w:pStyle w:val="TableText"/>
            </w:pP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Paragraph"/>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1353E9" w14:paraId="77725E4C" w14:textId="77777777" w:rsidTr="0039481C">
        <w:tc>
          <w:tcPr>
            <w:tcW w:w="1304" w:type="dxa"/>
          </w:tcPr>
          <w:p w14:paraId="1F48FCD0" w14:textId="750DD1BE" w:rsidR="001353E9" w:rsidRDefault="000D4B64" w:rsidP="0039481C">
            <w:pPr>
              <w:pStyle w:val="TableText"/>
              <w:rPr>
                <w:color w:val="008000"/>
              </w:rPr>
            </w:pPr>
            <w:r>
              <w:rPr>
                <w:color w:val="008000"/>
              </w:rPr>
              <w:t>2.0</w:t>
            </w:r>
            <w:r w:rsidR="001353E9">
              <w:rPr>
                <w:color w:val="008000"/>
              </w:rPr>
              <w:t>_RC</w:t>
            </w:r>
            <w:r w:rsidR="000E2581">
              <w:rPr>
                <w:color w:val="008000"/>
              </w:rPr>
              <w:t>2</w:t>
            </w:r>
          </w:p>
        </w:tc>
        <w:tc>
          <w:tcPr>
            <w:tcW w:w="992" w:type="dxa"/>
          </w:tcPr>
          <w:p w14:paraId="4E1787BC" w14:textId="024FE00F" w:rsidR="001353E9" w:rsidRDefault="001353E9" w:rsidP="0039481C">
            <w:pPr>
              <w:pStyle w:val="TableText"/>
            </w:pPr>
          </w:p>
        </w:tc>
        <w:tc>
          <w:tcPr>
            <w:tcW w:w="1560" w:type="dxa"/>
          </w:tcPr>
          <w:p w14:paraId="77BF1EC5" w14:textId="79988144" w:rsidR="001353E9" w:rsidRDefault="001353E9" w:rsidP="0039481C">
            <w:pPr>
              <w:pStyle w:val="TableText"/>
              <w:rPr>
                <w:lang w:eastAsia="en-GB"/>
              </w:rPr>
            </w:pPr>
            <w:r>
              <w:rPr>
                <w:lang w:eastAsia="en-GB"/>
              </w:rPr>
              <w:t>2014-11-25</w:t>
            </w:r>
          </w:p>
        </w:tc>
        <w:tc>
          <w:tcPr>
            <w:tcW w:w="3260" w:type="dxa"/>
          </w:tcPr>
          <w:p w14:paraId="7A0C65D9" w14:textId="3C8BA6CE" w:rsidR="001353E9" w:rsidRDefault="001353E9" w:rsidP="005F330B">
            <w:pPr>
              <w:pStyle w:val="ListParagraph"/>
              <w:widowControl w:val="0"/>
              <w:numPr>
                <w:ilvl w:val="0"/>
                <w:numId w:val="49"/>
              </w:numPr>
              <w:spacing w:line="240" w:lineRule="auto"/>
            </w:pPr>
            <w:r>
              <w:t>Ändrat kardinaliteten på ordinationshuvudorsak.</w:t>
            </w:r>
          </w:p>
        </w:tc>
        <w:tc>
          <w:tcPr>
            <w:tcW w:w="1559" w:type="dxa"/>
          </w:tcPr>
          <w:p w14:paraId="48AC2074" w14:textId="332F0999" w:rsidR="001353E9" w:rsidRDefault="001353E9" w:rsidP="0039481C">
            <w:pPr>
              <w:pStyle w:val="TableText"/>
            </w:pPr>
            <w:r>
              <w:t>Björn Genfors</w:t>
            </w:r>
          </w:p>
        </w:tc>
        <w:tc>
          <w:tcPr>
            <w:tcW w:w="1418" w:type="dxa"/>
          </w:tcPr>
          <w:p w14:paraId="0E65EE44" w14:textId="77777777" w:rsidR="001353E9" w:rsidRDefault="001353E9" w:rsidP="0039481C">
            <w:pPr>
              <w:pStyle w:val="TableText"/>
            </w:pPr>
          </w:p>
        </w:tc>
      </w:tr>
      <w:tr w:rsidR="000E2581" w14:paraId="3F500AE8" w14:textId="77777777" w:rsidTr="005F330B">
        <w:trPr>
          <w:trHeight w:val="10047"/>
        </w:trPr>
        <w:tc>
          <w:tcPr>
            <w:tcW w:w="1304" w:type="dxa"/>
          </w:tcPr>
          <w:p w14:paraId="51E00067" w14:textId="293D2819" w:rsidR="000E2581" w:rsidRDefault="000D4B64" w:rsidP="0039481C">
            <w:pPr>
              <w:pStyle w:val="TableText"/>
              <w:rPr>
                <w:color w:val="008000"/>
              </w:rPr>
            </w:pPr>
            <w:r>
              <w:rPr>
                <w:color w:val="008000"/>
              </w:rPr>
              <w:lastRenderedPageBreak/>
              <w:t>2.0</w:t>
            </w:r>
            <w:r w:rsidR="000E2581">
              <w:rPr>
                <w:color w:val="008000"/>
              </w:rPr>
              <w:t>_RC2</w:t>
            </w:r>
          </w:p>
        </w:tc>
        <w:tc>
          <w:tcPr>
            <w:tcW w:w="992" w:type="dxa"/>
          </w:tcPr>
          <w:p w14:paraId="197C449D" w14:textId="77777777" w:rsidR="000E2581" w:rsidRDefault="000E2581" w:rsidP="0039481C">
            <w:pPr>
              <w:pStyle w:val="TableText"/>
            </w:pPr>
          </w:p>
        </w:tc>
        <w:tc>
          <w:tcPr>
            <w:tcW w:w="1560" w:type="dxa"/>
          </w:tcPr>
          <w:p w14:paraId="4F6102AA" w14:textId="77777777" w:rsidR="000E2581" w:rsidRDefault="000E2581" w:rsidP="0039481C">
            <w:pPr>
              <w:pStyle w:val="TableText"/>
              <w:rPr>
                <w:lang w:eastAsia="en-GB"/>
              </w:rPr>
            </w:pPr>
          </w:p>
        </w:tc>
        <w:tc>
          <w:tcPr>
            <w:tcW w:w="3260" w:type="dxa"/>
          </w:tcPr>
          <w:p w14:paraId="0D417E81" w14:textId="24B69045" w:rsidR="000E2581" w:rsidRDefault="000E2581" w:rsidP="005F330B">
            <w:pPr>
              <w:pStyle w:val="ListParagraph"/>
              <w:widowControl w:val="0"/>
              <w:numPr>
                <w:ilvl w:val="0"/>
                <w:numId w:val="47"/>
              </w:numPr>
              <w:spacing w:line="240" w:lineRule="auto"/>
              <w:contextualSpacing w:val="0"/>
            </w:pPr>
            <w:r>
              <w:t>Uppdaterat formulering för begäran, speciellt rörande reservnummer</w:t>
            </w:r>
            <w:r w:rsidR="005F330B">
              <w:t>.</w:t>
            </w:r>
          </w:p>
          <w:p w14:paraId="73D75286" w14:textId="77777777" w:rsidR="000E2581" w:rsidRDefault="000E2581" w:rsidP="005F330B">
            <w:pPr>
              <w:numPr>
                <w:ilvl w:val="0"/>
                <w:numId w:val="47"/>
              </w:numPr>
            </w:pPr>
            <w:r>
              <w:t>Lagt till Ineras HSAid för aggregerande tjänster.</w:t>
            </w:r>
          </w:p>
          <w:p w14:paraId="7EC589A7" w14:textId="77777777" w:rsidR="000E2581" w:rsidRPr="000E2581" w:rsidRDefault="000E2581" w:rsidP="005F330B">
            <w:pPr>
              <w:pStyle w:val="ListParagraph"/>
              <w:widowControl w:val="0"/>
              <w:numPr>
                <w:ilvl w:val="0"/>
                <w:numId w:val="47"/>
              </w:numPr>
              <w:spacing w:line="240" w:lineRule="auto"/>
            </w:pPr>
            <w:r>
              <w:rPr>
                <w:szCs w:val="20"/>
              </w:rPr>
              <w:t>sourceSystemHSAId krävs vid begäran på reservnummer</w:t>
            </w:r>
          </w:p>
          <w:p w14:paraId="7B3EC1C0" w14:textId="77777777" w:rsidR="000E2581" w:rsidRPr="007F6656" w:rsidRDefault="000E2581" w:rsidP="005F330B">
            <w:pPr>
              <w:numPr>
                <w:ilvl w:val="0"/>
                <w:numId w:val="47"/>
              </w:numPr>
            </w:pPr>
            <w:r w:rsidRPr="00092F4A">
              <w:t>Tagit bort alternativet att använda GetUpdates(index-pull) för EI då den inte är implementerad och det pågår diskussioner om att den skall tas bort ifrån TKB för EI.</w:t>
            </w:r>
          </w:p>
          <w:p w14:paraId="6B0A8B4A" w14:textId="77777777" w:rsidR="000E2581" w:rsidRPr="000E2581" w:rsidRDefault="000E2581" w:rsidP="005F330B">
            <w:pPr>
              <w:pStyle w:val="ListParagraph"/>
              <w:widowControl w:val="0"/>
              <w:numPr>
                <w:ilvl w:val="0"/>
                <w:numId w:val="47"/>
              </w:numPr>
              <w:spacing w:line="240" w:lineRule="auto"/>
            </w:pPr>
            <w:r>
              <w:rPr>
                <w:lang w:val="en-US"/>
              </w:rPr>
              <w:t>Uppdaterat sekvensdiagram.</w:t>
            </w:r>
          </w:p>
          <w:p w14:paraId="0B242994" w14:textId="77777777" w:rsidR="000E2581" w:rsidRPr="000E2581" w:rsidRDefault="000E2581" w:rsidP="005F330B">
            <w:pPr>
              <w:pStyle w:val="ListParagraph"/>
              <w:widowControl w:val="0"/>
              <w:numPr>
                <w:ilvl w:val="0"/>
                <w:numId w:val="47"/>
              </w:numPr>
              <w:spacing w:line="240" w:lineRule="auto"/>
            </w:pPr>
            <w:r>
              <w:t xml:space="preserve">Ändrat skrivelse kring medarbetarens åtkomst till att peka på </w:t>
            </w:r>
            <w:r w:rsidRPr="00092F4A">
              <w:t>SOSFS 2008:14 istället för PDL-i-praktiken.</w:t>
            </w:r>
          </w:p>
          <w:p w14:paraId="38762D2F" w14:textId="49C9C8E1" w:rsidR="000E2581" w:rsidRPr="000E2581" w:rsidRDefault="000E2581" w:rsidP="005F330B">
            <w:pPr>
              <w:pStyle w:val="ListParagraph"/>
              <w:widowControl w:val="0"/>
              <w:numPr>
                <w:ilvl w:val="0"/>
                <w:numId w:val="47"/>
              </w:numPr>
              <w:spacing w:line="240" w:lineRule="auto"/>
            </w:pPr>
            <w:r w:rsidRPr="00092F4A">
              <w:t xml:space="preserve">Åtgärdat följande issues på </w:t>
            </w:r>
            <w:hyperlink r:id="rId9" w:history="1">
              <w:r w:rsidR="00C96A1E" w:rsidRPr="00092F4A">
                <w:rPr>
                  <w:rStyle w:val="Hyperlink"/>
                </w:rPr>
                <w:t>https://code.google.com/p/rivta/issues</w:t>
              </w:r>
            </w:hyperlink>
          </w:p>
          <w:p w14:paraId="21897190" w14:textId="77777777" w:rsidR="000E2581" w:rsidRPr="00092F4A" w:rsidRDefault="000E2581" w:rsidP="005F330B">
            <w:pPr>
              <w:pStyle w:val="ListParagraph"/>
              <w:widowControl w:val="0"/>
              <w:numPr>
                <w:ilvl w:val="0"/>
                <w:numId w:val="47"/>
              </w:numPr>
              <w:spacing w:line="240" w:lineRule="auto"/>
              <w:rPr>
                <w:lang w:val="en-US"/>
              </w:rPr>
            </w:pPr>
            <w:r w:rsidRPr="00092F4A">
              <w:rPr>
                <w:lang w:val="en-US"/>
              </w:rPr>
              <w:t>281 clinicalprocess_activityprescription_actoutcome_2.0.xsd - RampEndpointType duplicerat</w:t>
            </w:r>
          </w:p>
          <w:p w14:paraId="30D65C22" w14:textId="77777777" w:rsidR="000E2581" w:rsidRDefault="000E2581" w:rsidP="005F330B">
            <w:pPr>
              <w:pStyle w:val="ListParagraph"/>
              <w:widowControl w:val="0"/>
              <w:numPr>
                <w:ilvl w:val="0"/>
                <w:numId w:val="47"/>
              </w:numPr>
              <w:spacing w:line="240" w:lineRule="auto"/>
            </w:pPr>
            <w:r>
              <w:t>287 prescriptionStatus, PrescriptionStatusEnum eller CVType?</w:t>
            </w:r>
          </w:p>
          <w:p w14:paraId="2A994E62" w14:textId="77777777" w:rsidR="000E2581" w:rsidRDefault="000E2581" w:rsidP="005F330B">
            <w:pPr>
              <w:pStyle w:val="ListParagraph"/>
              <w:widowControl w:val="0"/>
              <w:numPr>
                <w:ilvl w:val="0"/>
                <w:numId w:val="47"/>
              </w:numPr>
              <w:spacing w:line="240" w:lineRule="auto"/>
            </w:pPr>
            <w:r>
              <w:t>290 GetMedicationHistory: Ordinationsorsak</w:t>
            </w:r>
          </w:p>
          <w:p w14:paraId="5660CAC2" w14:textId="77777777" w:rsidR="000E2581" w:rsidRDefault="000E2581" w:rsidP="005F330B">
            <w:pPr>
              <w:pStyle w:val="ListParagraph"/>
              <w:widowControl w:val="0"/>
              <w:numPr>
                <w:ilvl w:val="0"/>
                <w:numId w:val="47"/>
              </w:numPr>
              <w:spacing w:line="240" w:lineRule="auto"/>
            </w:pPr>
            <w:r>
              <w:t>291 Major version för GetMedicationHistory service och operation diffar</w:t>
            </w:r>
          </w:p>
          <w:p w14:paraId="0DE63651" w14:textId="77777777" w:rsidR="000E2581" w:rsidRDefault="000E2581" w:rsidP="005F330B">
            <w:pPr>
              <w:pStyle w:val="ListParagraph"/>
              <w:widowControl w:val="0"/>
              <w:numPr>
                <w:ilvl w:val="0"/>
                <w:numId w:val="49"/>
              </w:numPr>
              <w:spacing w:line="240" w:lineRule="auto"/>
            </w:pPr>
            <w:r>
              <w:t>292 Kardinalitet för prescriptionChainId inkonsisten</w:t>
            </w:r>
          </w:p>
          <w:p w14:paraId="57B02679" w14:textId="03F6EA7E" w:rsidR="005201EE" w:rsidRPr="005201EE" w:rsidRDefault="005201EE" w:rsidP="005201EE">
            <w:pPr>
              <w:pStyle w:val="ListParagraph"/>
              <w:widowControl w:val="0"/>
              <w:numPr>
                <w:ilvl w:val="0"/>
                <w:numId w:val="49"/>
              </w:numPr>
              <w:rPr>
                <w:lang w:val="en-US"/>
              </w:rPr>
            </w:pPr>
            <w:r>
              <w:t>Ändrat namn</w:t>
            </w:r>
            <w:r w:rsidR="009B581F">
              <w:t xml:space="preserve"> i TKB</w:t>
            </w:r>
            <w:r>
              <w:t xml:space="preserve"> ifrån </w:t>
            </w:r>
            <w:r w:rsidRPr="005201EE">
              <w:rPr>
                <w:lang w:val="en-US"/>
              </w:rPr>
              <w:t>GetMedicationMedicalHistory</w:t>
            </w:r>
            <w:r>
              <w:rPr>
                <w:lang w:val="en-US"/>
              </w:rPr>
              <w:t xml:space="preserve"> till GetMedicationHistory</w:t>
            </w:r>
            <w:r w:rsidR="006E09BF">
              <w:rPr>
                <w:lang w:val="en-US"/>
              </w:rPr>
              <w:t>.</w:t>
            </w:r>
          </w:p>
        </w:tc>
        <w:tc>
          <w:tcPr>
            <w:tcW w:w="1559" w:type="dxa"/>
          </w:tcPr>
          <w:p w14:paraId="1BC0CD52" w14:textId="1C7E68D9" w:rsidR="000E2581" w:rsidRDefault="000E2581" w:rsidP="0039481C">
            <w:pPr>
              <w:pStyle w:val="TableText"/>
            </w:pPr>
            <w:r>
              <w:t>Khaled Daham</w:t>
            </w:r>
          </w:p>
        </w:tc>
        <w:tc>
          <w:tcPr>
            <w:tcW w:w="1418" w:type="dxa"/>
          </w:tcPr>
          <w:p w14:paraId="4E9182B4" w14:textId="77777777" w:rsidR="000E2581" w:rsidRDefault="000E2581" w:rsidP="0039481C">
            <w:pPr>
              <w:pStyle w:val="TableText"/>
            </w:pPr>
          </w:p>
        </w:tc>
      </w:tr>
      <w:tr w:rsidR="000D4B64" w14:paraId="243BE419" w14:textId="77777777" w:rsidTr="00D66D2C">
        <w:trPr>
          <w:trHeight w:val="1400"/>
        </w:trPr>
        <w:tc>
          <w:tcPr>
            <w:tcW w:w="1304" w:type="dxa"/>
          </w:tcPr>
          <w:p w14:paraId="2EAA9458" w14:textId="437C9020" w:rsidR="000D4B64" w:rsidRDefault="000D4B64" w:rsidP="0039481C">
            <w:pPr>
              <w:pStyle w:val="TableText"/>
              <w:rPr>
                <w:color w:val="008000"/>
              </w:rPr>
            </w:pPr>
            <w:r>
              <w:rPr>
                <w:color w:val="008000"/>
              </w:rPr>
              <w:lastRenderedPageBreak/>
              <w:t>2.0_RC2</w:t>
            </w:r>
          </w:p>
        </w:tc>
        <w:tc>
          <w:tcPr>
            <w:tcW w:w="992" w:type="dxa"/>
          </w:tcPr>
          <w:p w14:paraId="6109D30D" w14:textId="77777777" w:rsidR="000D4B64" w:rsidRDefault="000D4B64" w:rsidP="0039481C">
            <w:pPr>
              <w:pStyle w:val="TableText"/>
            </w:pPr>
          </w:p>
        </w:tc>
        <w:tc>
          <w:tcPr>
            <w:tcW w:w="1560" w:type="dxa"/>
          </w:tcPr>
          <w:p w14:paraId="50F286D1" w14:textId="7316FCE8" w:rsidR="000D4B64" w:rsidRDefault="000D4B64" w:rsidP="0039481C">
            <w:pPr>
              <w:pStyle w:val="TableText"/>
              <w:rPr>
                <w:lang w:eastAsia="en-GB"/>
              </w:rPr>
            </w:pPr>
            <w:r>
              <w:rPr>
                <w:lang w:eastAsia="en-GB"/>
              </w:rPr>
              <w:t>2015-01-09</w:t>
            </w:r>
          </w:p>
        </w:tc>
        <w:tc>
          <w:tcPr>
            <w:tcW w:w="3260" w:type="dxa"/>
          </w:tcPr>
          <w:p w14:paraId="032AEBC0" w14:textId="41170271" w:rsidR="000D4B64" w:rsidRDefault="000D4B64" w:rsidP="00F46DD0">
            <w:pPr>
              <w:pStyle w:val="ListParagraph"/>
              <w:widowControl w:val="0"/>
              <w:numPr>
                <w:ilvl w:val="0"/>
                <w:numId w:val="47"/>
              </w:numPr>
              <w:spacing w:line="240" w:lineRule="auto"/>
              <w:contextualSpacing w:val="0"/>
            </w:pPr>
            <w:r>
              <w:t xml:space="preserve">Ändrat kodverk för typeOfPrescription ifrån Insättning till I, Utsättning till </w:t>
            </w:r>
            <w:r w:rsidR="002145F6">
              <w:t>U</w:t>
            </w:r>
          </w:p>
        </w:tc>
        <w:tc>
          <w:tcPr>
            <w:tcW w:w="1559" w:type="dxa"/>
          </w:tcPr>
          <w:p w14:paraId="20A2E6D7" w14:textId="3FCED606" w:rsidR="000D4B64" w:rsidRDefault="00D66D2C" w:rsidP="0039481C">
            <w:pPr>
              <w:pStyle w:val="TableText"/>
            </w:pPr>
            <w:r>
              <w:t>Khaled Daham</w:t>
            </w:r>
          </w:p>
        </w:tc>
        <w:tc>
          <w:tcPr>
            <w:tcW w:w="1418" w:type="dxa"/>
          </w:tcPr>
          <w:p w14:paraId="247E8187" w14:textId="77777777" w:rsidR="000D4B64" w:rsidRDefault="000D4B64" w:rsidP="0039481C">
            <w:pPr>
              <w:pStyle w:val="TableText"/>
            </w:pPr>
          </w:p>
        </w:tc>
      </w:tr>
      <w:tr w:rsidR="00BA65AA" w14:paraId="59FC277C" w14:textId="77777777" w:rsidTr="00D66D2C">
        <w:trPr>
          <w:trHeight w:val="1400"/>
        </w:trPr>
        <w:tc>
          <w:tcPr>
            <w:tcW w:w="1304" w:type="dxa"/>
          </w:tcPr>
          <w:p w14:paraId="48F17C60" w14:textId="39839A30" w:rsidR="00BA65AA" w:rsidRDefault="00BA65AA" w:rsidP="0039481C">
            <w:pPr>
              <w:pStyle w:val="TableText"/>
              <w:rPr>
                <w:color w:val="008000"/>
              </w:rPr>
            </w:pPr>
            <w:r>
              <w:rPr>
                <w:color w:val="008000"/>
              </w:rPr>
              <w:t>2.0_RC3</w:t>
            </w:r>
          </w:p>
        </w:tc>
        <w:tc>
          <w:tcPr>
            <w:tcW w:w="992" w:type="dxa"/>
          </w:tcPr>
          <w:p w14:paraId="733D5500" w14:textId="77777777" w:rsidR="00BA65AA" w:rsidRDefault="00BA65AA" w:rsidP="0039481C">
            <w:pPr>
              <w:pStyle w:val="TableText"/>
            </w:pPr>
          </w:p>
        </w:tc>
        <w:tc>
          <w:tcPr>
            <w:tcW w:w="1560" w:type="dxa"/>
          </w:tcPr>
          <w:p w14:paraId="12F2D0F2" w14:textId="31546A2E" w:rsidR="00BA65AA" w:rsidRDefault="00BA65AA" w:rsidP="0039481C">
            <w:pPr>
              <w:pStyle w:val="TableText"/>
              <w:rPr>
                <w:lang w:eastAsia="en-GB"/>
              </w:rPr>
            </w:pPr>
            <w:r>
              <w:rPr>
                <w:lang w:eastAsia="en-GB"/>
              </w:rPr>
              <w:t>2015-04-0</w:t>
            </w:r>
            <w:r w:rsidR="0099755F">
              <w:rPr>
                <w:lang w:eastAsia="en-GB"/>
              </w:rPr>
              <w:t>9</w:t>
            </w:r>
          </w:p>
        </w:tc>
        <w:tc>
          <w:tcPr>
            <w:tcW w:w="3260" w:type="dxa"/>
          </w:tcPr>
          <w:p w14:paraId="1F3B9EAB" w14:textId="77777777" w:rsidR="00BA65AA" w:rsidRDefault="00BA65AA" w:rsidP="00F46DD0">
            <w:pPr>
              <w:pStyle w:val="ListParagraph"/>
              <w:widowControl w:val="0"/>
              <w:numPr>
                <w:ilvl w:val="0"/>
                <w:numId w:val="47"/>
              </w:numPr>
              <w:spacing w:line="240" w:lineRule="auto"/>
              <w:contextualSpacing w:val="0"/>
            </w:pPr>
            <w:r>
              <w:t>Flyttat logiska fel till ett eget kapitel.</w:t>
            </w:r>
          </w:p>
          <w:p w14:paraId="79F78007" w14:textId="77777777" w:rsidR="00BA65AA" w:rsidRDefault="00BA65AA" w:rsidP="00F46DD0">
            <w:pPr>
              <w:pStyle w:val="ListParagraph"/>
              <w:widowControl w:val="0"/>
              <w:numPr>
                <w:ilvl w:val="0"/>
                <w:numId w:val="47"/>
              </w:numPr>
              <w:spacing w:line="240" w:lineRule="auto"/>
              <w:contextualSpacing w:val="0"/>
            </w:pPr>
            <w:r>
              <w:t>Tagit bort relation för båda kontrakten i domänen efter beslut av Inera</w:t>
            </w:r>
          </w:p>
          <w:p w14:paraId="34350640" w14:textId="6DA64055" w:rsidR="00BA65AA" w:rsidRPr="00BA65AA" w:rsidRDefault="00BA65AA" w:rsidP="00BA65AA">
            <w:pPr>
              <w:pStyle w:val="ListParagraph"/>
              <w:numPr>
                <w:ilvl w:val="0"/>
                <w:numId w:val="47"/>
              </w:numPr>
              <w:rPr>
                <w:lang w:val="en-US"/>
              </w:rPr>
            </w:pPr>
            <w:r>
              <w:rPr>
                <w:lang w:val="en-US"/>
              </w:rPr>
              <w:t>Ny r</w:t>
            </w:r>
            <w:r w:rsidRPr="00BA65AA">
              <w:rPr>
                <w:lang w:val="en-US"/>
              </w:rPr>
              <w:t>egel som säger att totalAmount och packageAmount måste anges tillsammans.</w:t>
            </w:r>
          </w:p>
          <w:p w14:paraId="61A5E2B4" w14:textId="1DFEF0DF" w:rsidR="00BA65AA" w:rsidRPr="00BA65AA" w:rsidRDefault="00BA65AA" w:rsidP="00BA65AA">
            <w:pPr>
              <w:pStyle w:val="ListParagraph"/>
              <w:numPr>
                <w:ilvl w:val="0"/>
                <w:numId w:val="47"/>
              </w:numPr>
              <w:rPr>
                <w:lang w:val="en-US"/>
              </w:rPr>
            </w:pPr>
            <w:r w:rsidRPr="00BA65AA">
              <w:rPr>
                <w:lang w:val="en-US"/>
              </w:rPr>
              <w:t>Ett element "drug" av typen "DrugChoiceType" har lagts till i förskrivning "dispensationAuthorization". Notera att dosering ("dosage") inte är applicerbart i detta fall.</w:t>
            </w:r>
          </w:p>
          <w:p w14:paraId="6A916882" w14:textId="4AB4A95D" w:rsidR="00BA65AA" w:rsidRPr="00BA65AA" w:rsidRDefault="00BA65AA" w:rsidP="00BA65AA">
            <w:pPr>
              <w:pStyle w:val="ListParagraph"/>
              <w:numPr>
                <w:ilvl w:val="0"/>
                <w:numId w:val="47"/>
              </w:numPr>
              <w:rPr>
                <w:lang w:val="en-US"/>
              </w:rPr>
            </w:pPr>
            <w:r w:rsidRPr="00BA65AA">
              <w:rPr>
                <w:lang w:val="en-US"/>
              </w:rPr>
              <w:t>Två sökparametrar har fått uppdaterad lydelse:</w:t>
            </w:r>
          </w:p>
          <w:p w14:paraId="67633351" w14:textId="0FD23F90" w:rsidR="00BA65AA" w:rsidRPr="00BA65AA" w:rsidRDefault="00BA65AA" w:rsidP="00BA65AA">
            <w:pPr>
              <w:pStyle w:val="ListParagraph"/>
              <w:numPr>
                <w:ilvl w:val="0"/>
                <w:numId w:val="47"/>
              </w:numPr>
              <w:rPr>
                <w:lang w:val="en-US"/>
              </w:rPr>
            </w:pPr>
            <w:r w:rsidRPr="00BA65AA">
              <w:rPr>
                <w:lang w:val="en-US"/>
              </w:rPr>
              <w:t>Sökning på ordinationskedje-id returnerar nu hela ordinationskedjan, inte bara senaste ordination.</w:t>
            </w:r>
          </w:p>
          <w:p w14:paraId="084695C8" w14:textId="68967C6D" w:rsidR="00BA65AA" w:rsidRPr="00BA65AA" w:rsidRDefault="00BA65AA" w:rsidP="00977C85">
            <w:pPr>
              <w:pStyle w:val="ListParagraph"/>
              <w:numPr>
                <w:ilvl w:val="0"/>
                <w:numId w:val="47"/>
              </w:numPr>
              <w:rPr>
                <w:lang w:val="en-US"/>
              </w:rPr>
            </w:pPr>
            <w:r w:rsidRPr="00BA65AA">
              <w:rPr>
                <w:lang w:val="en-US"/>
              </w:rPr>
              <w:t> Sökning på tid söker efter ett tidsintervall, inte enbart registr</w:t>
            </w:r>
            <w:r w:rsidR="00977C85">
              <w:rPr>
                <w:lang w:val="en-US"/>
              </w:rPr>
              <w:t>eringstidpunkt. Se formulering för elementet datePeriod i</w:t>
            </w:r>
            <w:r w:rsidRPr="00BA65AA">
              <w:rPr>
                <w:lang w:val="en-US"/>
              </w:rPr>
              <w:t xml:space="preserve"> </w:t>
            </w:r>
            <w:r w:rsidR="00977C85">
              <w:rPr>
                <w:lang w:val="en-US"/>
              </w:rPr>
              <w:t>fältregel-tabellen.</w:t>
            </w:r>
            <w:bookmarkStart w:id="2" w:name="_GoBack"/>
            <w:bookmarkEnd w:id="2"/>
          </w:p>
        </w:tc>
        <w:tc>
          <w:tcPr>
            <w:tcW w:w="1559" w:type="dxa"/>
          </w:tcPr>
          <w:p w14:paraId="16F9B817" w14:textId="77777777" w:rsidR="00BA65AA" w:rsidRDefault="00BA65AA" w:rsidP="0039481C">
            <w:pPr>
              <w:pStyle w:val="TableText"/>
            </w:pPr>
            <w:r>
              <w:t>Khaled Daham</w:t>
            </w:r>
          </w:p>
          <w:p w14:paraId="16ECC02C" w14:textId="0385F0A9" w:rsidR="00BA65AA" w:rsidRDefault="00BA65AA" w:rsidP="0039481C">
            <w:pPr>
              <w:pStyle w:val="TableText"/>
            </w:pPr>
            <w:r>
              <w:t>Björn Genfors</w:t>
            </w:r>
          </w:p>
        </w:tc>
        <w:tc>
          <w:tcPr>
            <w:tcW w:w="1418" w:type="dxa"/>
          </w:tcPr>
          <w:p w14:paraId="13951966" w14:textId="77777777" w:rsidR="00BA65AA" w:rsidRDefault="00BA65AA" w:rsidP="0039481C">
            <w:pPr>
              <w:pStyle w:val="TableText"/>
            </w:pPr>
          </w:p>
        </w:tc>
      </w:tr>
    </w:tbl>
    <w:p w14:paraId="6DB30119" w14:textId="0517F7B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3" w:name="_Ref384034820"/>
            <w:r w:rsidRPr="00493E3B">
              <w:t>R</w:t>
            </w:r>
            <w:r w:rsidR="00977C85">
              <w:fldChar w:fldCharType="begin"/>
            </w:r>
            <w:r w:rsidR="00977C85">
              <w:instrText xml:space="preserve"> SEQ R \* ARABIC </w:instrText>
            </w:r>
            <w:r w:rsidR="00977C85">
              <w:fldChar w:fldCharType="separate"/>
            </w:r>
            <w:r w:rsidR="00523025">
              <w:rPr>
                <w:noProof/>
              </w:rPr>
              <w:t>1</w:t>
            </w:r>
            <w:r w:rsidR="00977C85">
              <w:rPr>
                <w:noProof/>
              </w:rPr>
              <w:fldChar w:fldCharType="end"/>
            </w:r>
            <w:bookmarkEnd w:id="3"/>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4" w:name="_Ref384034814"/>
            <w:r>
              <w:t>R</w:t>
            </w:r>
            <w:r w:rsidR="00977C85">
              <w:fldChar w:fldCharType="begin"/>
            </w:r>
            <w:r w:rsidR="00977C85">
              <w:instrText xml:space="preserve"> SEQ R \* ARABIC </w:instrText>
            </w:r>
            <w:r w:rsidR="00977C85">
              <w:fldChar w:fldCharType="separate"/>
            </w:r>
            <w:r w:rsidR="00523025">
              <w:rPr>
                <w:noProof/>
              </w:rPr>
              <w:t>2</w:t>
            </w:r>
            <w:r w:rsidR="00977C85">
              <w:rPr>
                <w:noProof/>
              </w:rPr>
              <w:fldChar w:fldCharType="end"/>
            </w:r>
            <w:bookmarkEnd w:id="4"/>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977C85" w:rsidP="00A34D56">
            <w:pPr>
              <w:pStyle w:val="TableText"/>
              <w:rPr>
                <w:szCs w:val="22"/>
              </w:rPr>
            </w:pPr>
            <w:hyperlink r:id="rId10"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5" w:name="_Ref387837407"/>
            <w:r w:rsidRPr="00144495">
              <w:t>R</w:t>
            </w:r>
            <w:r w:rsidR="00977C85">
              <w:fldChar w:fldCharType="begin"/>
            </w:r>
            <w:r w:rsidR="00977C85">
              <w:instrText xml:space="preserve"> SEQ R \* ARABIC </w:instrText>
            </w:r>
            <w:r w:rsidR="00977C85">
              <w:fldChar w:fldCharType="separate"/>
            </w:r>
            <w:r w:rsidR="00523025">
              <w:rPr>
                <w:noProof/>
              </w:rPr>
              <w:t>3</w:t>
            </w:r>
            <w:r w:rsidR="00977C85">
              <w:rPr>
                <w:noProof/>
              </w:rPr>
              <w:fldChar w:fldCharType="end"/>
            </w:r>
            <w:bookmarkEnd w:id="5"/>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6" w:name="_Ref384036420"/>
            <w:r>
              <w:lastRenderedPageBreak/>
              <w:t>R</w:t>
            </w:r>
            <w:r w:rsidR="00977C85">
              <w:fldChar w:fldCharType="begin"/>
            </w:r>
            <w:r w:rsidR="00977C85">
              <w:instrText xml:space="preserve"> SEQ R \* ARABIC </w:instrText>
            </w:r>
            <w:r w:rsidR="00977C85">
              <w:fldChar w:fldCharType="separate"/>
            </w:r>
            <w:r w:rsidR="00523025">
              <w:rPr>
                <w:noProof/>
              </w:rPr>
              <w:t>4</w:t>
            </w:r>
            <w:r w:rsidR="00977C85">
              <w:rPr>
                <w:noProof/>
              </w:rPr>
              <w:fldChar w:fldCharType="end"/>
            </w:r>
            <w:bookmarkEnd w:id="6"/>
          </w:p>
        </w:tc>
        <w:tc>
          <w:tcPr>
            <w:tcW w:w="2892" w:type="dxa"/>
          </w:tcPr>
          <w:p w14:paraId="418B7F60" w14:textId="5ADE989C" w:rsidR="00DF0ABE" w:rsidRPr="00FB06E9" w:rsidRDefault="00DF0ABE" w:rsidP="00F71B18">
            <w:pPr>
              <w:pStyle w:val="TableText"/>
              <w:jc w:val="left"/>
              <w:rPr>
                <w:szCs w:val="22"/>
              </w:rPr>
            </w:pPr>
            <w:r w:rsidRPr="00CC412F">
              <w:t>RIV_Te</w:t>
            </w:r>
            <w:r w:rsidR="00BC0E4D">
              <w:t>kniska_Anvisningar_Oversikt_2.0.1</w:t>
            </w:r>
            <w:r w:rsidRPr="00CC412F">
              <w:t>.pdf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2C449C79" w:rsidR="00DF0ABE" w:rsidRPr="00FB06E9" w:rsidRDefault="00977C85" w:rsidP="00A34D56">
            <w:pPr>
              <w:pStyle w:val="TableText"/>
              <w:rPr>
                <w:szCs w:val="22"/>
              </w:rPr>
            </w:pPr>
            <w:hyperlink r:id="rId11" w:history="1">
              <w:r w:rsidR="00BC0E4D">
                <w:rPr>
                  <w:rStyle w:val="Hyperlink"/>
                </w:rPr>
                <w:t>http://rivta.se/documents/ARK_0001/RIV_Tekniska_Anvisningar_Oversikt_2.0.1.pdf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7" w:name="_Ref383778264"/>
            <w:r>
              <w:t>R</w:t>
            </w:r>
            <w:r w:rsidR="00977C85">
              <w:fldChar w:fldCharType="begin"/>
            </w:r>
            <w:r w:rsidR="00977C85">
              <w:instrText xml:space="preserve"> SEQ R \* ARABIC </w:instrText>
            </w:r>
            <w:r w:rsidR="00977C85">
              <w:fldChar w:fldCharType="separate"/>
            </w:r>
            <w:r w:rsidR="00523025">
              <w:rPr>
                <w:noProof/>
              </w:rPr>
              <w:t>5</w:t>
            </w:r>
            <w:r w:rsidR="00977C85">
              <w:rPr>
                <w:noProof/>
              </w:rPr>
              <w:fldChar w:fldCharType="end"/>
            </w:r>
            <w:bookmarkEnd w:id="7"/>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977C85" w:rsidP="00A34D56">
            <w:pPr>
              <w:pStyle w:val="TableText"/>
              <w:keepNext/>
              <w:rPr>
                <w:szCs w:val="22"/>
              </w:rPr>
            </w:pPr>
            <w:hyperlink r:id="rId12"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8" w:name="_Ref383787391"/>
            <w:r>
              <w:t>R</w:t>
            </w:r>
            <w:r w:rsidR="00977C85">
              <w:fldChar w:fldCharType="begin"/>
            </w:r>
            <w:r w:rsidR="00977C85">
              <w:instrText xml:space="preserve"> SEQ R \* ARABIC </w:instrText>
            </w:r>
            <w:r w:rsidR="00977C85">
              <w:fldChar w:fldCharType="separate"/>
            </w:r>
            <w:r w:rsidR="00523025">
              <w:rPr>
                <w:noProof/>
              </w:rPr>
              <w:t>6</w:t>
            </w:r>
            <w:r w:rsidR="00977C85">
              <w:rPr>
                <w:noProof/>
              </w:rPr>
              <w:fldChar w:fldCharType="end"/>
            </w:r>
            <w:bookmarkEnd w:id="8"/>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977C85" w:rsidP="00A34D56">
            <w:pPr>
              <w:pStyle w:val="TableText"/>
              <w:keepNext/>
            </w:pPr>
            <w:hyperlink r:id="rId13"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9" w:name="_Ref383787238"/>
            <w:r>
              <w:t>R</w:t>
            </w:r>
            <w:r w:rsidR="00977C85">
              <w:fldChar w:fldCharType="begin"/>
            </w:r>
            <w:r w:rsidR="00977C85">
              <w:instrText xml:space="preserve"> SEQ R \* ARABIC </w:instrText>
            </w:r>
            <w:r w:rsidR="00977C85">
              <w:fldChar w:fldCharType="separate"/>
            </w:r>
            <w:r w:rsidR="00523025">
              <w:rPr>
                <w:noProof/>
              </w:rPr>
              <w:t>7</w:t>
            </w:r>
            <w:r w:rsidR="00977C85">
              <w:rPr>
                <w:noProof/>
              </w:rPr>
              <w:fldChar w:fldCharType="end"/>
            </w:r>
            <w:bookmarkEnd w:id="9"/>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977C85" w:rsidP="00A34D56">
            <w:pPr>
              <w:pStyle w:val="TableText"/>
              <w:keepNext/>
            </w:pPr>
            <w:hyperlink r:id="rId14"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10" w:name="_Ref384036421"/>
            <w:r>
              <w:t>R</w:t>
            </w:r>
            <w:r w:rsidR="00977C85">
              <w:fldChar w:fldCharType="begin"/>
            </w:r>
            <w:r w:rsidR="00977C85">
              <w:instrText xml:space="preserve"> SEQ R \* ARABIC </w:instrText>
            </w:r>
            <w:r w:rsidR="00977C85">
              <w:fldChar w:fldCharType="separate"/>
            </w:r>
            <w:r w:rsidR="00523025">
              <w:rPr>
                <w:noProof/>
              </w:rPr>
              <w:t>8</w:t>
            </w:r>
            <w:r w:rsidR="00977C85">
              <w:rPr>
                <w:noProof/>
              </w:rPr>
              <w:fldChar w:fldCharType="end"/>
            </w:r>
            <w:bookmarkEnd w:id="10"/>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977C85" w:rsidP="00A34D56">
            <w:pPr>
              <w:pStyle w:val="TableText"/>
              <w:keepNext/>
            </w:pPr>
            <w:hyperlink r:id="rId15"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1" w:name="_Ref388001362"/>
            <w:r>
              <w:t>R</w:t>
            </w:r>
            <w:r w:rsidR="00977C85">
              <w:fldChar w:fldCharType="begin"/>
            </w:r>
            <w:r w:rsidR="00977C85">
              <w:instrText xml:space="preserve"> SEQ R \* ARABIC </w:instrText>
            </w:r>
            <w:r w:rsidR="00977C85">
              <w:fldChar w:fldCharType="separate"/>
            </w:r>
            <w:r w:rsidR="00523025">
              <w:rPr>
                <w:noProof/>
              </w:rPr>
              <w:t>9</w:t>
            </w:r>
            <w:r w:rsidR="00977C85">
              <w:rPr>
                <w:noProof/>
              </w:rPr>
              <w:fldChar w:fldCharType="end"/>
            </w:r>
            <w:bookmarkEnd w:id="11"/>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977C85" w:rsidP="00871E8E">
            <w:pPr>
              <w:pStyle w:val="TableText"/>
              <w:keepNext/>
            </w:pPr>
            <w:hyperlink r:id="rId16" w:history="1">
              <w:r w:rsidR="00871E8E" w:rsidRPr="00D92BC2">
                <w:rPr>
                  <w:rStyle w:val="Hyperlink"/>
                </w:rPr>
                <w:t>http://www.cehis.se/images/uploads/dokumentarkiv/Implementationsguide_ordinationsorsak_20130620.pdf</w:t>
              </w:r>
            </w:hyperlink>
          </w:p>
        </w:tc>
      </w:tr>
      <w:tr w:rsidR="008D62B4" w:rsidRPr="00CC412F" w14:paraId="3E853C90" w14:textId="77777777" w:rsidTr="00DF0ABE">
        <w:tc>
          <w:tcPr>
            <w:tcW w:w="964" w:type="dxa"/>
          </w:tcPr>
          <w:p w14:paraId="0B2945DD" w14:textId="377A92C5" w:rsidR="008D62B4" w:rsidRDefault="008D62B4" w:rsidP="00144495">
            <w:pPr>
              <w:pStyle w:val="TableText"/>
            </w:pPr>
            <w:bookmarkStart w:id="12" w:name="_Ref414544869"/>
            <w:r>
              <w:t>R</w:t>
            </w:r>
            <w:r w:rsidR="00977C85">
              <w:fldChar w:fldCharType="begin"/>
            </w:r>
            <w:r w:rsidR="00977C85">
              <w:instrText xml:space="preserve"> SEQ R \* ARABIC </w:instrText>
            </w:r>
            <w:r w:rsidR="00977C85">
              <w:fldChar w:fldCharType="separate"/>
            </w:r>
            <w:r>
              <w:rPr>
                <w:noProof/>
              </w:rPr>
              <w:t>10</w:t>
            </w:r>
            <w:r w:rsidR="00977C85">
              <w:rPr>
                <w:noProof/>
              </w:rPr>
              <w:fldChar w:fldCharType="end"/>
            </w:r>
            <w:bookmarkEnd w:id="12"/>
          </w:p>
        </w:tc>
        <w:tc>
          <w:tcPr>
            <w:tcW w:w="2892" w:type="dxa"/>
          </w:tcPr>
          <w:p w14:paraId="4969E6E2" w14:textId="18712A32" w:rsidR="008D62B4" w:rsidRDefault="008D62B4" w:rsidP="00F71B18">
            <w:pPr>
              <w:pStyle w:val="TableText"/>
              <w:jc w:val="left"/>
            </w:pPr>
            <w:r>
              <w:t>Informationsmodell för NOD 1.1.5</w:t>
            </w:r>
          </w:p>
        </w:tc>
        <w:tc>
          <w:tcPr>
            <w:tcW w:w="2472" w:type="dxa"/>
          </w:tcPr>
          <w:p w14:paraId="7ECB3D65" w14:textId="77777777" w:rsidR="008D62B4" w:rsidRPr="00CC412F" w:rsidRDefault="008D62B4" w:rsidP="00A34D56">
            <w:pPr>
              <w:pStyle w:val="TableText"/>
            </w:pPr>
          </w:p>
        </w:tc>
        <w:tc>
          <w:tcPr>
            <w:tcW w:w="3765" w:type="dxa"/>
          </w:tcPr>
          <w:p w14:paraId="55FF4EF7" w14:textId="1D567745" w:rsidR="008D62B4" w:rsidRDefault="00977C85" w:rsidP="008D62B4">
            <w:pPr>
              <w:pStyle w:val="TableText"/>
              <w:keepNext/>
            </w:pPr>
            <w:hyperlink r:id="rId17" w:history="1">
              <w:r w:rsidR="008D62B4" w:rsidRPr="001F462F">
                <w:rPr>
                  <w:rStyle w:val="Hyperlink"/>
                </w:rPr>
                <w:t>https://code.google.com/p/rivta/source/browse/ServiceInteractions/riv/clinicalprocess/activityprescription/prescribe/trunk/docs/Informationsmodell+for+Nationell+ordinationsdatabas.pdf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3" w:name="_Toc357754843"/>
      <w:bookmarkStart w:id="14" w:name="_Toc243452541"/>
      <w:bookmarkStart w:id="15" w:name="_Toc290216936"/>
      <w:r>
        <w:t>Inledning</w:t>
      </w:r>
      <w:bookmarkEnd w:id="13"/>
      <w:bookmarkEnd w:id="14"/>
      <w:bookmarkEnd w:id="15"/>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22F9A1B8" w14:textId="77777777" w:rsidR="00D246DD" w:rsidRDefault="00D246DD" w:rsidP="0039481C"/>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23142B5E" w14:textId="77777777" w:rsidR="00D246DD" w:rsidRDefault="00D246DD" w:rsidP="0039481C"/>
    <w:p w14:paraId="1DEC9C2B" w14:textId="7283E5B3" w:rsidR="00D246DD" w:rsidRDefault="00D246DD" w:rsidP="00D246DD">
      <w:pPr>
        <w:pStyle w:val="Heading2"/>
      </w:pPr>
      <w:bookmarkStart w:id="16" w:name="_Toc290216937"/>
      <w:r>
        <w:t>Svenskt namn</w:t>
      </w:r>
      <w:bookmarkEnd w:id="16"/>
    </w:p>
    <w:p w14:paraId="7C214347" w14:textId="025A6CFB" w:rsidR="005F7E0A" w:rsidRDefault="00D246DD" w:rsidP="0039481C">
      <w:pPr>
        <w:rPr>
          <w:color w:val="76923C" w:themeColor="accent3" w:themeShade="BF"/>
        </w:rPr>
      </w:pP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1D4729" w:rsidRPr="001D4729">
        <w:rPr>
          <w:b/>
          <w:color w:val="76923C" w:themeColor="accent3" w:themeShade="BF"/>
        </w:rPr>
        <w:t>vård-</w:t>
      </w:r>
      <w:r w:rsidR="001D4729">
        <w:rPr>
          <w:color w:val="76923C" w:themeColor="accent3" w:themeShade="BF"/>
        </w:rPr>
        <w:t xml:space="preserve"> och omsorg kärnprocess: hantera aktiviteter: ordinationsutfall</w:t>
      </w:r>
      <w:r w:rsidRPr="00344F4D">
        <w:rPr>
          <w:color w:val="76923C" w:themeColor="accent3" w:themeShade="BF"/>
        </w:rPr>
        <w:fldChar w:fldCharType="end"/>
      </w:r>
    </w:p>
    <w:p w14:paraId="25043125" w14:textId="5DD803E7" w:rsidR="001D4729" w:rsidRDefault="001D4729" w:rsidP="0039481C">
      <w:pPr>
        <w:rPr>
          <w:color w:val="76923C" w:themeColor="accent3" w:themeShade="BF"/>
        </w:rPr>
      </w:pPr>
      <w:r w:rsidRPr="001D4729">
        <w:rPr>
          <w:color w:val="76923C" w:themeColor="accent3" w:themeShade="BF"/>
        </w:rPr>
        <w:t>ordinationsutfall</w:t>
      </w:r>
    </w:p>
    <w:p w14:paraId="62138C48" w14:textId="77777777" w:rsidR="00D246DD" w:rsidRDefault="00D246DD" w:rsidP="0039481C"/>
    <w:p w14:paraId="773972D3" w14:textId="7DA093AC" w:rsidR="005F7E0A" w:rsidRDefault="00FC1164" w:rsidP="005F7E0A">
      <w:pPr>
        <w:pStyle w:val="Heading2"/>
      </w:pPr>
      <w:bookmarkStart w:id="17" w:name="_Toc290216938"/>
      <w:r>
        <w:t>Web</w:t>
      </w:r>
      <w:r w:rsidR="005F7E0A">
        <w:t>beskrivning</w:t>
      </w:r>
      <w:bookmarkEnd w:id="17"/>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0F6AC757" w:rsidR="0039481C" w:rsidRPr="00C1259D" w:rsidRDefault="0039481C" w:rsidP="0039481C">
      <w:pPr>
        <w:tabs>
          <w:tab w:val="left" w:pos="7110"/>
        </w:tabs>
      </w:pPr>
      <w:r>
        <w:tab/>
      </w:r>
    </w:p>
    <w:p w14:paraId="48C46BB7" w14:textId="77777777" w:rsidR="0097628C" w:rsidRDefault="0097628C">
      <w:pPr>
        <w:spacing w:line="240" w:lineRule="auto"/>
        <w:rPr>
          <w:rFonts w:eastAsia="Times New Roman"/>
          <w:bCs/>
          <w:sz w:val="30"/>
          <w:szCs w:val="28"/>
        </w:rPr>
      </w:pPr>
      <w:bookmarkStart w:id="18" w:name="_Toc198086678"/>
      <w:bookmarkStart w:id="19" w:name="_Toc224960918"/>
      <w:bookmarkStart w:id="20" w:name="_Toc357754844"/>
      <w:bookmarkStart w:id="21" w:name="_Toc243452542"/>
      <w:bookmarkStart w:id="22" w:name="_Toc163300578"/>
      <w:bookmarkStart w:id="23" w:name="_Toc163300880"/>
      <w:bookmarkStart w:id="24" w:name="_Toc198366954"/>
      <w:r>
        <w:br w:type="page"/>
      </w:r>
    </w:p>
    <w:p w14:paraId="6A4B8311" w14:textId="05B9ECF7" w:rsidR="0039481C" w:rsidRDefault="0039481C" w:rsidP="0039481C">
      <w:pPr>
        <w:pStyle w:val="Heading1"/>
      </w:pPr>
      <w:bookmarkStart w:id="25" w:name="_Toc290216939"/>
      <w:r>
        <w:lastRenderedPageBreak/>
        <w:t>Versionsinformation</w:t>
      </w:r>
      <w:bookmarkEnd w:id="18"/>
      <w:bookmarkEnd w:id="19"/>
      <w:bookmarkEnd w:id="20"/>
      <w:bookmarkEnd w:id="21"/>
      <w:bookmarkEnd w:id="25"/>
    </w:p>
    <w:p w14:paraId="6DF01A89" w14:textId="3D7E877B"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16003DB0" w:rsidR="0039481C" w:rsidRDefault="0039481C" w:rsidP="0039481C">
      <w:pPr>
        <w:pStyle w:val="Heading2"/>
      </w:pPr>
      <w:bookmarkStart w:id="26" w:name="_Toc357754845"/>
      <w:bookmarkStart w:id="27" w:name="_Toc243452543"/>
      <w:bookmarkStart w:id="28" w:name="_Toc163300882"/>
      <w:bookmarkStart w:id="29" w:name="_Toc290216940"/>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bookmarkEnd w:id="29"/>
      <w:r w:rsidRPr="00EB3EAB">
        <w:rPr>
          <w:b/>
          <w:color w:val="008000"/>
        </w:rPr>
        <w:fldChar w:fldCharType="end"/>
      </w:r>
      <w:bookmarkEnd w:id="26"/>
      <w:bookmarkEnd w:id="27"/>
    </w:p>
    <w:p w14:paraId="2619F25A" w14:textId="77777777" w:rsidR="0039481C" w:rsidRDefault="0039481C" w:rsidP="0039481C">
      <w:pPr>
        <w:pStyle w:val="Heading3"/>
      </w:pPr>
      <w:bookmarkStart w:id="30" w:name="_Toc243452544"/>
      <w:bookmarkStart w:id="31" w:name="_Toc290216941"/>
      <w:r>
        <w:t>Oförändrade tjänstekontrakt</w:t>
      </w:r>
      <w:bookmarkEnd w:id="30"/>
      <w:bookmarkEnd w:id="31"/>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32" w:name="_Toc243452545"/>
      <w:bookmarkStart w:id="33" w:name="_Toc290216942"/>
      <w:r>
        <w:t>Nya tjänstekontrakt</w:t>
      </w:r>
      <w:bookmarkEnd w:id="32"/>
      <w:bookmarkEnd w:id="33"/>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4" w:name="_Toc243452546"/>
      <w:bookmarkStart w:id="35" w:name="_Toc290216943"/>
      <w:r>
        <w:t>Förändrade tjänstekontrakt</w:t>
      </w:r>
      <w:bookmarkEnd w:id="34"/>
      <w:bookmarkEnd w:id="35"/>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8"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6" w:name="_Toc243452547"/>
      <w:bookmarkStart w:id="37" w:name="_Toc290216944"/>
      <w:r>
        <w:t>Utgångna tjänstekontrakt</w:t>
      </w:r>
      <w:bookmarkEnd w:id="36"/>
      <w:bookmarkEnd w:id="37"/>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8" w:name="_Toc357754846"/>
      <w:bookmarkStart w:id="39" w:name="_Toc243452548"/>
      <w:bookmarkStart w:id="40" w:name="_Toc290216945"/>
      <w:r w:rsidRPr="005C3B9C">
        <w:t>Version tidigare</w:t>
      </w:r>
      <w:bookmarkEnd w:id="38"/>
      <w:bookmarkEnd w:id="39"/>
      <w:bookmarkEnd w:id="40"/>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41" w:name="_Toc357754847"/>
      <w:bookmarkStart w:id="42" w:name="_Toc243452549"/>
      <w:bookmarkEnd w:id="28"/>
      <w:r>
        <w:br w:type="page"/>
      </w:r>
    </w:p>
    <w:p w14:paraId="36EF0DDB" w14:textId="2F13230E" w:rsidR="0039481C" w:rsidRDefault="0039481C" w:rsidP="0039481C">
      <w:pPr>
        <w:pStyle w:val="Heading1"/>
      </w:pPr>
      <w:bookmarkStart w:id="43" w:name="_Toc290216946"/>
      <w:r>
        <w:lastRenderedPageBreak/>
        <w:t>Tjänstedomänens arkitektur</w:t>
      </w:r>
      <w:bookmarkEnd w:id="41"/>
      <w:bookmarkEnd w:id="42"/>
      <w:bookmarkEnd w:id="43"/>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394E8F75" w:rsidR="00137510" w:rsidRDefault="00137510" w:rsidP="00137510">
      <w:r w:rsidRPr="002B336D">
        <w:t xml:space="preserve">Tjänsterna för beskrivning </w:t>
      </w:r>
      <w:r w:rsidR="006E31A2">
        <w:t>av h</w:t>
      </w:r>
      <w:r w:rsidR="006E31A2" w:rsidRPr="006E31A2">
        <w:t>antera ordinations- och förskrivningsrelaterat utfall av aktivitet</w:t>
      </w:r>
      <w:r w:rsidR="006E31A2">
        <w:t xml:space="preserve">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4" w:name="_Toc357754848"/>
      <w:bookmarkStart w:id="45" w:name="_Toc243452550"/>
      <w:bookmarkStart w:id="46" w:name="_Toc290216947"/>
      <w:r>
        <w:t>Flöden</w:t>
      </w:r>
      <w:bookmarkEnd w:id="44"/>
      <w:bookmarkEnd w:id="45"/>
      <w:bookmarkEnd w:id="46"/>
    </w:p>
    <w:p w14:paraId="22555F7D" w14:textId="77777777" w:rsidR="006E31A2" w:rsidRPr="00B2530F" w:rsidRDefault="006E31A2" w:rsidP="006E31A2">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20">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401F9890">
            <wp:extent cx="6533937" cy="3205521"/>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533937" cy="3205521"/>
                    </a:xfrm>
                    <a:prstGeom prst="rect">
                      <a:avLst/>
                    </a:prstGeom>
                  </pic:spPr>
                </pic:pic>
              </a:graphicData>
            </a:graphic>
          </wp:inline>
        </w:drawing>
      </w:r>
    </w:p>
    <w:p w14:paraId="50BDE485" w14:textId="7DC07B61"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00AE4934" w:rsidRPr="00F81A41">
        <w:rPr>
          <w:b w:val="0"/>
          <w:color w:val="auto"/>
        </w:rPr>
        <w:t xml:space="preserve">Sekvensdiagram över sökning efter </w:t>
      </w:r>
      <w:r w:rsidR="00AE4934">
        <w:rPr>
          <w:b w:val="0"/>
          <w:color w:val="auto"/>
        </w:rPr>
        <w:t>information där GetVaccinationHistory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8145"/>
      </w:tblGrid>
      <w:tr w:rsidR="00137510" w:rsidRPr="00BE4830" w14:paraId="7A0B75BE" w14:textId="77777777" w:rsidTr="00AE4934">
        <w:tc>
          <w:tcPr>
            <w:tcW w:w="221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8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AE4934" w:rsidRPr="00BE4830" w14:paraId="4A56C5E3" w14:textId="77777777" w:rsidTr="00AE4934">
        <w:tc>
          <w:tcPr>
            <w:tcW w:w="2213" w:type="dxa"/>
            <w:tcBorders>
              <w:top w:val="single" w:sz="6" w:space="0" w:color="auto"/>
              <w:left w:val="single" w:sz="6" w:space="0" w:color="auto"/>
              <w:bottom w:val="single" w:sz="6" w:space="0" w:color="auto"/>
              <w:right w:val="single" w:sz="6" w:space="0" w:color="auto"/>
            </w:tcBorders>
          </w:tcPr>
          <w:p w14:paraId="24B0F38F" w14:textId="45DD1976" w:rsidR="00AE4934" w:rsidRPr="00BE4830" w:rsidRDefault="00AE4934" w:rsidP="00A34D56">
            <w:pPr>
              <w:spacing w:before="40" w:after="40"/>
            </w:pPr>
            <w:r>
              <w:t>Tjänstekonsument</w:t>
            </w:r>
          </w:p>
        </w:tc>
        <w:tc>
          <w:tcPr>
            <w:tcW w:w="8145" w:type="dxa"/>
            <w:tcBorders>
              <w:top w:val="single" w:sz="6" w:space="0" w:color="auto"/>
              <w:left w:val="single" w:sz="6" w:space="0" w:color="auto"/>
              <w:bottom w:val="single" w:sz="6" w:space="0" w:color="auto"/>
              <w:right w:val="single" w:sz="6" w:space="0" w:color="auto"/>
            </w:tcBorders>
          </w:tcPr>
          <w:p w14:paraId="337C8067" w14:textId="3C6B642F" w:rsidR="00AE4934" w:rsidRPr="00BE4830" w:rsidRDefault="00AE4934" w:rsidP="00A34D56">
            <w:pPr>
              <w:spacing w:before="40" w:after="40"/>
            </w:pPr>
            <w:r w:rsidRPr="00211EF1">
              <w:t xml:space="preserve">Det system som </w:t>
            </w:r>
            <w:r>
              <w:t>används för att konsumera information. Dvs det system som använder tjänster enligt ett tjänstekontrakt.</w:t>
            </w:r>
          </w:p>
        </w:tc>
      </w:tr>
      <w:tr w:rsidR="00AE4934" w:rsidRPr="00BE4830" w14:paraId="7C16A0C3" w14:textId="77777777" w:rsidTr="00AE4934">
        <w:tc>
          <w:tcPr>
            <w:tcW w:w="2213" w:type="dxa"/>
            <w:tcBorders>
              <w:top w:val="single" w:sz="6" w:space="0" w:color="auto"/>
              <w:left w:val="single" w:sz="6" w:space="0" w:color="auto"/>
              <w:bottom w:val="single" w:sz="6" w:space="0" w:color="auto"/>
              <w:right w:val="single" w:sz="6" w:space="0" w:color="auto"/>
            </w:tcBorders>
          </w:tcPr>
          <w:p w14:paraId="7DF26077" w14:textId="37989B03" w:rsidR="00AE4934" w:rsidRPr="00BE4830" w:rsidRDefault="00AE4934" w:rsidP="00A34D56">
            <w:pPr>
              <w:spacing w:before="40" w:after="40"/>
            </w:pPr>
            <w:r w:rsidRPr="008A6814">
              <w:t>Tjänsteplattform</w:t>
            </w:r>
          </w:p>
        </w:tc>
        <w:tc>
          <w:tcPr>
            <w:tcW w:w="8145" w:type="dxa"/>
            <w:tcBorders>
              <w:top w:val="single" w:sz="6" w:space="0" w:color="auto"/>
              <w:left w:val="single" w:sz="6" w:space="0" w:color="auto"/>
              <w:bottom w:val="single" w:sz="6" w:space="0" w:color="auto"/>
              <w:right w:val="single" w:sz="6" w:space="0" w:color="auto"/>
            </w:tcBorders>
          </w:tcPr>
          <w:p w14:paraId="566BAE9D" w14:textId="5DA7D57A" w:rsidR="00AE4934" w:rsidRPr="00BE4830" w:rsidRDefault="00AE4934" w:rsidP="00A34D56">
            <w:pPr>
              <w:spacing w:before="40" w:after="40"/>
            </w:pPr>
            <w:r w:rsidRPr="008A6814">
              <w:t xml:space="preserve">Tjänsteplattformen är </w:t>
            </w:r>
            <w:r>
              <w:t>det lager som hanterar virtuella tjänster, aggregerande tjänster samt anpassningstjänster.</w:t>
            </w:r>
          </w:p>
        </w:tc>
      </w:tr>
      <w:tr w:rsidR="00AE4934" w:rsidRPr="00BE4830" w14:paraId="767C487B" w14:textId="77777777" w:rsidTr="00AE4934">
        <w:tc>
          <w:tcPr>
            <w:tcW w:w="2213" w:type="dxa"/>
            <w:tcBorders>
              <w:top w:val="single" w:sz="6" w:space="0" w:color="auto"/>
              <w:left w:val="single" w:sz="6" w:space="0" w:color="auto"/>
              <w:bottom w:val="single" w:sz="6" w:space="0" w:color="auto"/>
              <w:right w:val="single" w:sz="6" w:space="0" w:color="auto"/>
            </w:tcBorders>
          </w:tcPr>
          <w:p w14:paraId="0B224FFB" w14:textId="73D3E6C4" w:rsidR="00AE4934" w:rsidRPr="00BE4830" w:rsidRDefault="00AE4934" w:rsidP="00A34D56">
            <w:pPr>
              <w:spacing w:before="40" w:after="40"/>
            </w:pPr>
            <w:r>
              <w:t>Aggregerande tjänst</w:t>
            </w:r>
          </w:p>
        </w:tc>
        <w:tc>
          <w:tcPr>
            <w:tcW w:w="8145" w:type="dxa"/>
            <w:tcBorders>
              <w:top w:val="single" w:sz="6" w:space="0" w:color="auto"/>
              <w:left w:val="single" w:sz="6" w:space="0" w:color="auto"/>
              <w:bottom w:val="single" w:sz="6" w:space="0" w:color="auto"/>
              <w:right w:val="single" w:sz="6" w:space="0" w:color="auto"/>
            </w:tcBorders>
          </w:tcPr>
          <w:p w14:paraId="3E62FC77" w14:textId="3E69D04E" w:rsidR="00AE4934" w:rsidRPr="00BE4830" w:rsidRDefault="00AE4934" w:rsidP="00A34D56">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AE4934" w:rsidRPr="00BE4830" w14:paraId="0AF5671F" w14:textId="77777777" w:rsidTr="00AE4934">
        <w:tc>
          <w:tcPr>
            <w:tcW w:w="2213" w:type="dxa"/>
            <w:tcBorders>
              <w:top w:val="single" w:sz="6" w:space="0" w:color="auto"/>
              <w:left w:val="single" w:sz="6" w:space="0" w:color="auto"/>
              <w:bottom w:val="single" w:sz="6" w:space="0" w:color="auto"/>
              <w:right w:val="single" w:sz="6" w:space="0" w:color="auto"/>
            </w:tcBorders>
          </w:tcPr>
          <w:p w14:paraId="18F57C10" w14:textId="68B34FC8" w:rsidR="00AE4934" w:rsidRPr="00BE4830" w:rsidRDefault="00AE4934" w:rsidP="00A34D56">
            <w:pPr>
              <w:spacing w:before="40" w:after="40"/>
            </w:pPr>
            <w:r>
              <w:t>Engagemangsindex</w:t>
            </w:r>
          </w:p>
        </w:tc>
        <w:tc>
          <w:tcPr>
            <w:tcW w:w="8145" w:type="dxa"/>
            <w:tcBorders>
              <w:top w:val="single" w:sz="6" w:space="0" w:color="auto"/>
              <w:left w:val="single" w:sz="6" w:space="0" w:color="auto"/>
              <w:bottom w:val="single" w:sz="6" w:space="0" w:color="auto"/>
              <w:right w:val="single" w:sz="6" w:space="0" w:color="auto"/>
            </w:tcBorders>
          </w:tcPr>
          <w:p w14:paraId="1CA54283" w14:textId="60CFF2F0" w:rsidR="00AE4934" w:rsidRPr="00BE4830" w:rsidRDefault="00AE4934" w:rsidP="00A34D56">
            <w:pPr>
              <w:spacing w:before="40" w:after="40"/>
            </w:pPr>
            <w:r>
              <w:t xml:space="preserve">En tjänst där det finns uppdaterade nationella index över vilka informationsägare som har information kring en viss invånare/patient. </w:t>
            </w:r>
          </w:p>
        </w:tc>
      </w:tr>
      <w:tr w:rsidR="00AE4934" w:rsidRPr="00BE4830" w14:paraId="4C70A005" w14:textId="77777777" w:rsidTr="00AE4934">
        <w:tc>
          <w:tcPr>
            <w:tcW w:w="2213" w:type="dxa"/>
            <w:tcBorders>
              <w:top w:val="single" w:sz="6" w:space="0" w:color="auto"/>
              <w:left w:val="single" w:sz="6" w:space="0" w:color="auto"/>
              <w:bottom w:val="single" w:sz="6" w:space="0" w:color="auto"/>
              <w:right w:val="single" w:sz="6" w:space="0" w:color="auto"/>
            </w:tcBorders>
          </w:tcPr>
          <w:p w14:paraId="0381C757" w14:textId="551766AD" w:rsidR="00AE4934" w:rsidRPr="00BE4830" w:rsidRDefault="00AE4934" w:rsidP="00A34D56">
            <w:pPr>
              <w:spacing w:before="40" w:after="40"/>
            </w:pPr>
            <w:r>
              <w:t>Tjänsteproducent</w:t>
            </w:r>
          </w:p>
        </w:tc>
        <w:tc>
          <w:tcPr>
            <w:tcW w:w="8145" w:type="dxa"/>
            <w:tcBorders>
              <w:top w:val="single" w:sz="6" w:space="0" w:color="auto"/>
              <w:left w:val="single" w:sz="6" w:space="0" w:color="auto"/>
              <w:bottom w:val="single" w:sz="6" w:space="0" w:color="auto"/>
              <w:right w:val="single" w:sz="6" w:space="0" w:color="auto"/>
            </w:tcBorders>
          </w:tcPr>
          <w:p w14:paraId="24C8F520" w14:textId="692BB729" w:rsidR="00AE4934" w:rsidRPr="00BE4830" w:rsidRDefault="00AE4934" w:rsidP="00A34D56">
            <w:pPr>
              <w:spacing w:before="40" w:after="40"/>
            </w:pPr>
            <w:r>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004ACDC9" w14:textId="77777777" w:rsidR="0039481C" w:rsidRPr="005C3B9C" w:rsidRDefault="0039481C" w:rsidP="0039481C">
      <w:pPr>
        <w:pStyle w:val="Heading3"/>
      </w:pPr>
      <w:bookmarkStart w:id="47" w:name="_Toc243452553"/>
      <w:bookmarkStart w:id="48" w:name="_Toc290216948"/>
      <w:r w:rsidRPr="005C3B9C">
        <w:lastRenderedPageBreak/>
        <w:t>Obligatoriska kontrakt</w:t>
      </w:r>
      <w:bookmarkEnd w:id="47"/>
      <w:bookmarkEnd w:id="48"/>
    </w:p>
    <w:p w14:paraId="0F29F880" w14:textId="45DEC776" w:rsidR="00137510" w:rsidRDefault="0055716A" w:rsidP="00137510">
      <w:r>
        <w:t>Domänen definierar inga flöden och har därmed inga obligatoriska kontrakt att uppfylla.</w:t>
      </w:r>
    </w:p>
    <w:p w14:paraId="05895DCC" w14:textId="77777777" w:rsidR="00823414" w:rsidRPr="005C3B9C" w:rsidRDefault="00823414" w:rsidP="00137510"/>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290216949"/>
      <w:r w:rsidRPr="00137510">
        <w:t>Adressering</w:t>
      </w:r>
      <w:bookmarkEnd w:id="49"/>
      <w:bookmarkEnd w:id="50"/>
      <w:bookmarkEnd w:id="51"/>
    </w:p>
    <w:p w14:paraId="4AB8EDBF" w14:textId="5733C916" w:rsidR="00137510" w:rsidRPr="00E146AE" w:rsidRDefault="00137510" w:rsidP="00137510">
      <w:r w:rsidRPr="00E146AE">
        <w:t xml:space="preserve">Tjänstedomänen tillämpar </w:t>
      </w:r>
      <w:r w:rsidR="002B2087">
        <w:t>käll</w:t>
      </w:r>
      <w:r w:rsidRPr="00E146AE">
        <w:t xml:space="preserve">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5363B94F" w:rsidR="00137510" w:rsidRDefault="00137510" w:rsidP="00137510">
      <w:r>
        <w:t>Adressering sker i enlighet med RIV Tekniska Anvisningar Översikt,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2" w:name="_Toc227077992"/>
      <w:bookmarkStart w:id="53" w:name="_Toc386186829"/>
      <w:bookmarkStart w:id="54" w:name="_Toc290216950"/>
      <w:r w:rsidRPr="00CC412F">
        <w:t>Sammanfattning av adresseringsmodell</w:t>
      </w:r>
      <w:bookmarkEnd w:id="52"/>
      <w:bookmarkEnd w:id="53"/>
      <w:bookmarkEnd w:id="54"/>
    </w:p>
    <w:tbl>
      <w:tblPr>
        <w:tblStyle w:val="TableGrid"/>
        <w:tblW w:w="0" w:type="auto"/>
        <w:tblInd w:w="867" w:type="dxa"/>
        <w:tblLook w:val="04A0" w:firstRow="1" w:lastRow="0" w:firstColumn="1" w:lastColumn="0" w:noHBand="0" w:noVBand="1"/>
      </w:tblPr>
      <w:tblGrid>
        <w:gridCol w:w="3210"/>
        <w:gridCol w:w="6096"/>
      </w:tblGrid>
      <w:tr w:rsidR="00137510" w:rsidRPr="003F45DF" w14:paraId="472DB4D4" w14:textId="77777777" w:rsidTr="00CE6D51">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6096"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CE6D51">
        <w:tc>
          <w:tcPr>
            <w:tcW w:w="3210" w:type="dxa"/>
          </w:tcPr>
          <w:p w14:paraId="3F7F0AF2" w14:textId="77777777" w:rsidR="00137510" w:rsidRPr="00E146AE" w:rsidRDefault="00137510" w:rsidP="00A34D56">
            <w:r w:rsidRPr="00E146AE">
              <w:t>För alla huvudmän</w:t>
            </w:r>
          </w:p>
        </w:tc>
        <w:tc>
          <w:tcPr>
            <w:tcW w:w="6096" w:type="dxa"/>
          </w:tcPr>
          <w:p w14:paraId="125C61A2" w14:textId="77777777" w:rsidR="00137510" w:rsidRDefault="00137510" w:rsidP="00A34D56">
            <w:r w:rsidRPr="00E146AE">
              <w:t>Ineras HSA-id</w:t>
            </w:r>
          </w:p>
          <w:p w14:paraId="7D1A2E8F" w14:textId="77777777" w:rsidR="00CE6D51" w:rsidRDefault="00CE6D51" w:rsidP="00CE6D51">
            <w:r>
              <w:t>QA: T_SERVICES_SE165565594230-1023</w:t>
            </w:r>
          </w:p>
          <w:p w14:paraId="07D3CF44" w14:textId="70791251" w:rsidR="00CE6D51" w:rsidRPr="00E146AE" w:rsidRDefault="00CE6D51" w:rsidP="00CE6D51">
            <w:r>
              <w:t>Prod: HSASERVICES-106J</w:t>
            </w:r>
          </w:p>
        </w:tc>
      </w:tr>
      <w:tr w:rsidR="00137510" w:rsidRPr="00E146AE" w14:paraId="0308A7A6" w14:textId="77777777" w:rsidTr="00CE6D51">
        <w:tc>
          <w:tcPr>
            <w:tcW w:w="3210" w:type="dxa"/>
          </w:tcPr>
          <w:p w14:paraId="509637C7" w14:textId="77777777" w:rsidR="00137510" w:rsidRPr="00E146AE" w:rsidRDefault="00137510" w:rsidP="00A34D56">
            <w:r w:rsidRPr="00E146AE">
              <w:t>För en huvudman/region</w:t>
            </w:r>
          </w:p>
        </w:tc>
        <w:tc>
          <w:tcPr>
            <w:tcW w:w="6096" w:type="dxa"/>
          </w:tcPr>
          <w:p w14:paraId="2DE69C58" w14:textId="77777777" w:rsidR="00137510" w:rsidRPr="00E146AE" w:rsidRDefault="00137510" w:rsidP="00A34D56">
            <w:r w:rsidRPr="00E146AE">
              <w:t>Huvudmannens/regionens HSA-id</w:t>
            </w:r>
          </w:p>
        </w:tc>
      </w:tr>
      <w:tr w:rsidR="00137510" w:rsidRPr="00E146AE" w14:paraId="51A86166" w14:textId="77777777" w:rsidTr="00CE6D51">
        <w:tc>
          <w:tcPr>
            <w:tcW w:w="3210" w:type="dxa"/>
          </w:tcPr>
          <w:p w14:paraId="7E14504F" w14:textId="77777777" w:rsidR="00137510" w:rsidRPr="00E146AE" w:rsidRDefault="00137510" w:rsidP="00A34D56">
            <w:r w:rsidRPr="00E146AE">
              <w:t>För ett källsystem</w:t>
            </w:r>
          </w:p>
        </w:tc>
        <w:tc>
          <w:tcPr>
            <w:tcW w:w="6096"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5" w:name="_Toc357754850"/>
      <w:bookmarkStart w:id="56" w:name="_Toc243452555"/>
      <w:bookmarkStart w:id="57" w:name="_Toc29021695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Heading1"/>
      </w:pPr>
      <w:bookmarkStart w:id="61" w:name="_Toc29021695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2" w:name="_Toc248640896"/>
      <w:bookmarkStart w:id="63" w:name="_Toc386186832"/>
      <w:bookmarkStart w:id="64" w:name="_Toc29021695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74C3DE65" w14:textId="6530FEC1" w:rsidR="00640A36" w:rsidRDefault="007D77EF" w:rsidP="007D77EF">
      <w:r w:rsidRPr="00CC412F">
        <w:t>All uppdatering av engagemangsindex sker genom att källsystemet anropar engagemangsindex genom tjänstekontraktet</w:t>
      </w:r>
      <w:r w:rsidR="00640A36">
        <w:t xml:space="preserve"> </w:t>
      </w:r>
      <w:r w:rsidRPr="00CC412F">
        <w:t>urn:riv:itintegration:engagementindex:UpdateResponder:1 (”index-push”)</w:t>
      </w:r>
      <w:r w:rsidR="00640A36">
        <w:t>.</w:t>
      </w:r>
    </w:p>
    <w:p w14:paraId="039495E6" w14:textId="1937B304"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34BF834A" w:rsidR="007D77EF" w:rsidRPr="00C349B3" w:rsidRDefault="00C349B3" w:rsidP="00A34D56">
            <w:pPr>
              <w:pStyle w:val="BodyText"/>
              <w:rPr>
                <w:rFonts w:ascii="Georgia" w:hAnsi="Georgia"/>
                <w:sz w:val="20"/>
                <w:szCs w:val="20"/>
              </w:rPr>
            </w:pPr>
            <w:r w:rsidRPr="00C349B3">
              <w:rPr>
                <w:rFonts w:ascii="Georgia" w:hAnsi="Georgia"/>
                <w:sz w:val="20"/>
                <w:szCs w:val="20"/>
              </w:rPr>
              <w:t>Informationsmängd som finns i källsystemet för angiven patient och som indexposten avser.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tjänste-domänens </w:t>
            </w:r>
            <w:r w:rsidRPr="00BE4830">
              <w:rPr>
                <w:rFonts w:ascii="Georgia" w:hAnsi="Georgia"/>
                <w:sz w:val="20"/>
                <w:szCs w:val="20"/>
              </w:rPr>
              <w:lastRenderedPageBreak/>
              <w:t>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Logisk adress enligt adresseringsmodell för den tjänstedomän som 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tjänstedomänen i fråga. Detta är inte </w:t>
            </w:r>
            <w:r w:rsidRPr="00BE4830">
              <w:rPr>
                <w:rFonts w:ascii="Georgia" w:hAnsi="Georgia"/>
                <w:sz w:val="20"/>
                <w:szCs w:val="20"/>
              </w:rPr>
              <w:lastRenderedPageBreak/>
              <w:t>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0F372DFB" w:rsidR="007D77EF" w:rsidRPr="003A6D72" w:rsidRDefault="009538C9" w:rsidP="00A34D56">
            <w:pPr>
              <w:rPr>
                <w:color w:val="000000"/>
              </w:rPr>
            </w:pPr>
            <w:r>
              <w:rPr>
                <w:color w:val="000000"/>
              </w:rPr>
              <w:t>caa-</w:t>
            </w:r>
            <w:r w:rsidR="00CE6D51">
              <w:rPr>
                <w:color w:val="000000"/>
              </w:rPr>
              <w:t>g</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52EB9D98" w:rsidR="007D77EF" w:rsidRPr="003A6D72" w:rsidRDefault="009538C9" w:rsidP="00A34D56">
            <w:pPr>
              <w:rPr>
                <w:color w:val="000000"/>
              </w:rPr>
            </w:pPr>
            <w:r>
              <w:rPr>
                <w:color w:val="000000"/>
              </w:rPr>
              <w:t>caa-</w:t>
            </w:r>
            <w:r w:rsidR="00CE6D51">
              <w:rPr>
                <w:color w:val="000000"/>
              </w:rPr>
              <w:t>g</w:t>
            </w:r>
            <w:r w:rsidR="007D77EF">
              <w:rPr>
                <w:color w:val="000000"/>
              </w:rPr>
              <w:t>mh</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87327755"/>
      <w:bookmarkStart w:id="68" w:name="_Ref387327757"/>
      <w:bookmarkStart w:id="69" w:name="_Ref387653679"/>
      <w:bookmarkStart w:id="70" w:name="_Ref388347276"/>
      <w:bookmarkStart w:id="71" w:name="_Toc29021695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Heading3"/>
      </w:pPr>
      <w:bookmarkStart w:id="72" w:name="_Toc219337771"/>
      <w:bookmarkStart w:id="73" w:name="_Toc227077995"/>
      <w:bookmarkStart w:id="74" w:name="_Toc245231399"/>
      <w:bookmarkStart w:id="75" w:name="_Toc386186834"/>
      <w:bookmarkStart w:id="76" w:name="_Toc29021695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16D2A013" w14:textId="77777777" w:rsidR="00447792" w:rsidRDefault="00447792" w:rsidP="00447792">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2953B4EC" w14:textId="77777777" w:rsidR="00447792" w:rsidRDefault="00447792" w:rsidP="00447792">
      <w:r>
        <w:t>Det kompletta regelverket finns i handboken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7" w:name="_Toc219337772"/>
      <w:bookmarkStart w:id="78" w:name="_Toc227077996"/>
      <w:bookmarkStart w:id="79" w:name="_Toc229537043"/>
      <w:bookmarkStart w:id="80" w:name="_Toc245231400"/>
      <w:bookmarkStart w:id="81" w:name="_Toc386186835"/>
      <w:bookmarkStart w:id="82" w:name="_Toc29021695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w:t>
      </w:r>
      <w:r>
        <w:lastRenderedPageBreak/>
        <w:t>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3" w:name="_Toc219337773"/>
      <w:bookmarkStart w:id="84" w:name="_Toc227077997"/>
      <w:bookmarkStart w:id="85" w:name="_Toc245231401"/>
      <w:bookmarkStart w:id="86" w:name="_Toc386186836"/>
      <w:bookmarkStart w:id="87" w:name="_Toc29021695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9021695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9021695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desto bättre. Ett riktmärke är att försöka </w:t>
            </w:r>
            <w:r w:rsidRPr="00CC412F">
              <w:lastRenderedPageBreak/>
              <w:t>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2" w:name="_Toc243452561"/>
      <w:bookmarkStart w:id="93" w:name="_Toc290216960"/>
      <w:r>
        <w:t>Övriga krav</w:t>
      </w:r>
      <w:bookmarkEnd w:id="92"/>
      <w:r w:rsidR="00B635F7">
        <w:t xml:space="preserve"> och regler</w:t>
      </w:r>
      <w:bookmarkEnd w:id="93"/>
    </w:p>
    <w:p w14:paraId="1573C470" w14:textId="5EEB3C0A" w:rsidR="00B635F7" w:rsidRPr="00CC412F" w:rsidRDefault="00B635F7" w:rsidP="00B635F7">
      <w:pPr>
        <w:pStyle w:val="Heading4"/>
      </w:pPr>
      <w:r w:rsidRPr="00CC412F">
        <w:t>Gemensamma konsumentregler</w:t>
      </w:r>
    </w:p>
    <w:p w14:paraId="1543A8F9" w14:textId="370586E2" w:rsidR="00B635F7" w:rsidRPr="00092F4A" w:rsidRDefault="00B635F7" w:rsidP="00B635F7">
      <w:r w:rsidRPr="00CC412F">
        <w:t>R1: Filtrera enligt flagga ”</w:t>
      </w:r>
      <w:r w:rsidR="007D050A" w:rsidRPr="00092F4A">
        <w:t>approvedForPatient</w:t>
      </w:r>
      <w:r w:rsidRPr="00CC412F">
        <w:t>”</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D3923A0" w:rsidR="00B635F7" w:rsidRPr="000E6F79" w:rsidRDefault="000E6F79" w:rsidP="000E6F79">
      <w:pPr>
        <w:rPr>
          <w:rFonts w:eastAsia="Times New Roman"/>
        </w:rPr>
      </w:pPr>
      <w:r w:rsidRPr="000E6F79">
        <w:rPr>
          <w:rFonts w:eastAsia="Times New Roman" w:cs="Arial"/>
          <w:color w:val="000000"/>
          <w:shd w:val="clear" w:color="auto" w:fill="FFFFFF"/>
        </w:rPr>
        <w:t xml:space="preserve">Datum anges på formatet ”ÅÅÅÅMMDD”. Detta motsvarar den ISO 8601 och ISO 8824-kompatibla formatbeskrivningen ”YYYYMMDD” </w:t>
      </w:r>
      <w:r w:rsidR="00B635F7" w:rsidRPr="000E6F79">
        <w:t>(se referens [</w:t>
      </w:r>
      <w:r w:rsidR="00B635F7" w:rsidRPr="000E6F79">
        <w:fldChar w:fldCharType="begin"/>
      </w:r>
      <w:r w:rsidR="00B635F7" w:rsidRPr="000E6F79">
        <w:instrText xml:space="preserve"> REF _Ref383787238 \h  \* MERGEFORMAT </w:instrText>
      </w:r>
      <w:r w:rsidR="00B635F7" w:rsidRPr="000E6F79">
        <w:fldChar w:fldCharType="separate"/>
      </w:r>
      <w:r w:rsidR="00523025" w:rsidRPr="000E6F79">
        <w:t>R7</w:t>
      </w:r>
      <w:r w:rsidR="00B635F7" w:rsidRPr="000E6F79">
        <w:fldChar w:fldCharType="end"/>
      </w:r>
      <w:r w:rsidR="00B635F7" w:rsidRPr="000E6F79">
        <w:t>]).</w:t>
      </w:r>
    </w:p>
    <w:p w14:paraId="017B023D" w14:textId="77777777" w:rsidR="000E6F79" w:rsidRPr="00092F4A" w:rsidRDefault="000E6F79" w:rsidP="000E6F79">
      <w:pPr>
        <w:spacing w:line="240" w:lineRule="auto"/>
        <w:rPr>
          <w:rFonts w:eastAsia="Times New Roman"/>
          <w:szCs w:val="20"/>
        </w:rPr>
      </w:pPr>
      <w:r w:rsidRPr="00092F4A">
        <w:rPr>
          <w:rFonts w:eastAsia="Times New Roman" w:cs="Arial"/>
          <w:color w:val="000000"/>
          <w:szCs w:val="20"/>
          <w:shd w:val="clear" w:color="auto" w:fill="FFFFFF"/>
        </w:rPr>
        <w:t>Tidpunkter anges alltid på formatet ”ÅÅÅÅMMDDttmmss”, vilket motsvarar den ISO 8601 och ISO 8824-kompatibla formatbeskrivningen ”YYYYMMDDhhmmss”. </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374A69C5" w14:textId="77777777" w:rsidR="00C064AB" w:rsidRDefault="00C064AB" w:rsidP="00B635F7"/>
    <w:p w14:paraId="72AC258A" w14:textId="77777777" w:rsidR="00C064AB" w:rsidRDefault="00C064AB" w:rsidP="00C064AB">
      <w:pPr>
        <w:pStyle w:val="Heading2"/>
      </w:pPr>
      <w:bookmarkStart w:id="94" w:name="_Toc357754854"/>
      <w:bookmarkStart w:id="95" w:name="_Toc243452562"/>
      <w:bookmarkStart w:id="96" w:name="_Ref388258616"/>
      <w:bookmarkStart w:id="97" w:name="_Ref388258646"/>
      <w:bookmarkStart w:id="98" w:name="_Toc290216961"/>
      <w:r>
        <w:t>Felhantering</w:t>
      </w:r>
      <w:bookmarkEnd w:id="94"/>
      <w:bookmarkEnd w:id="95"/>
      <w:bookmarkEnd w:id="96"/>
      <w:bookmarkEnd w:id="97"/>
      <w:bookmarkEnd w:id="98"/>
    </w:p>
    <w:p w14:paraId="5129070F" w14:textId="77777777" w:rsidR="00C064AB" w:rsidRDefault="00C064AB" w:rsidP="00C064AB">
      <w:pPr>
        <w:pStyle w:val="Heading3"/>
      </w:pPr>
      <w:bookmarkStart w:id="99" w:name="_Toc243452563"/>
      <w:bookmarkStart w:id="100" w:name="_Toc290216962"/>
      <w:r>
        <w:t>Krav på en tjänsteproducent</w:t>
      </w:r>
      <w:bookmarkEnd w:id="99"/>
      <w:bookmarkEnd w:id="100"/>
    </w:p>
    <w:p w14:paraId="2E00A1E4" w14:textId="77777777" w:rsidR="00C064AB" w:rsidRDefault="00C064AB" w:rsidP="00C064AB">
      <w:pPr>
        <w:pStyle w:val="Heading4"/>
      </w:pPr>
      <w:r>
        <w:t xml:space="preserve">Logiska fel </w:t>
      </w:r>
    </w:p>
    <w:p w14:paraId="694F80B1" w14:textId="77777777" w:rsidR="00C064AB" w:rsidRDefault="00C064AB" w:rsidP="00C064A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2A08F07A" w14:textId="77777777" w:rsidR="00C064AB" w:rsidRDefault="00C064AB" w:rsidP="00C064A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C064AB" w:rsidRPr="00D957CA" w14:paraId="1F392E88" w14:textId="77777777" w:rsidTr="00791474">
        <w:tc>
          <w:tcPr>
            <w:tcW w:w="1918" w:type="dxa"/>
            <w:shd w:val="clear" w:color="auto" w:fill="D9D9D9" w:themeFill="background1" w:themeFillShade="D9"/>
          </w:tcPr>
          <w:p w14:paraId="33FE3A8F" w14:textId="77777777" w:rsidR="00C064AB" w:rsidRPr="00D957CA" w:rsidRDefault="00C064AB" w:rsidP="00791474">
            <w:pPr>
              <w:rPr>
                <w:b/>
              </w:rPr>
            </w:pPr>
            <w:r>
              <w:rPr>
                <w:b/>
              </w:rPr>
              <w:t>Felkod</w:t>
            </w:r>
          </w:p>
        </w:tc>
        <w:tc>
          <w:tcPr>
            <w:tcW w:w="2942" w:type="dxa"/>
            <w:shd w:val="clear" w:color="auto" w:fill="D9D9D9" w:themeFill="background1" w:themeFillShade="D9"/>
          </w:tcPr>
          <w:p w14:paraId="3B19494E" w14:textId="77777777" w:rsidR="00C064AB" w:rsidRPr="00D957CA" w:rsidRDefault="00C064AB" w:rsidP="00791474">
            <w:pPr>
              <w:rPr>
                <w:b/>
              </w:rPr>
            </w:pPr>
            <w:r>
              <w:rPr>
                <w:b/>
              </w:rPr>
              <w:t>Värde</w:t>
            </w:r>
          </w:p>
        </w:tc>
        <w:tc>
          <w:tcPr>
            <w:tcW w:w="4828" w:type="dxa"/>
            <w:shd w:val="clear" w:color="auto" w:fill="D9D9D9" w:themeFill="background1" w:themeFillShade="D9"/>
          </w:tcPr>
          <w:p w14:paraId="541E0881" w14:textId="77777777" w:rsidR="00C064AB" w:rsidRDefault="00C064AB" w:rsidP="00791474">
            <w:pPr>
              <w:rPr>
                <w:b/>
              </w:rPr>
            </w:pPr>
            <w:r>
              <w:rPr>
                <w:b/>
              </w:rPr>
              <w:t>Beskrivning</w:t>
            </w:r>
          </w:p>
        </w:tc>
      </w:tr>
      <w:tr w:rsidR="00C064AB" w:rsidRPr="004858FF" w14:paraId="2BB5EB09" w14:textId="77777777" w:rsidTr="00791474">
        <w:tc>
          <w:tcPr>
            <w:tcW w:w="1918" w:type="dxa"/>
          </w:tcPr>
          <w:p w14:paraId="6FBADFEF" w14:textId="77777777" w:rsidR="00C064AB" w:rsidRPr="003A63C7" w:rsidRDefault="00C064AB" w:rsidP="00791474">
            <w:r>
              <w:t>Ogiltig begäran</w:t>
            </w:r>
          </w:p>
        </w:tc>
        <w:tc>
          <w:tcPr>
            <w:tcW w:w="2942" w:type="dxa"/>
          </w:tcPr>
          <w:p w14:paraId="6F2DCD6E" w14:textId="77777777" w:rsidR="00C064AB" w:rsidRPr="003A63C7" w:rsidRDefault="00C064AB" w:rsidP="00791474">
            <w:r>
              <w:t>INVALID_REQUEST</w:t>
            </w:r>
          </w:p>
        </w:tc>
        <w:tc>
          <w:tcPr>
            <w:tcW w:w="4828" w:type="dxa"/>
          </w:tcPr>
          <w:p w14:paraId="4B2EEDAC" w14:textId="77777777" w:rsidR="00C064AB" w:rsidRPr="002B605E" w:rsidRDefault="00C064AB" w:rsidP="00791474">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6260AAEF" w14:textId="77777777" w:rsidR="00C064AB" w:rsidRDefault="00C064AB" w:rsidP="00791474"/>
          <w:p w14:paraId="318A8FA8" w14:textId="77777777" w:rsidR="00C064AB" w:rsidRPr="003A63C7" w:rsidRDefault="00C064AB" w:rsidP="00791474">
            <w:r w:rsidRPr="002B605E">
              <w:t>En omsändning av information kommer att ge samma fel.</w:t>
            </w:r>
          </w:p>
        </w:tc>
      </w:tr>
    </w:tbl>
    <w:p w14:paraId="7D068B49" w14:textId="77777777" w:rsidR="00C064AB" w:rsidRDefault="00C064AB" w:rsidP="00C064AB">
      <w:pPr>
        <w:pStyle w:val="BodyText"/>
      </w:pPr>
    </w:p>
    <w:p w14:paraId="7F1A799C" w14:textId="77777777" w:rsidR="00C064AB" w:rsidRDefault="00C064AB" w:rsidP="00C064AB">
      <w:pPr>
        <w:rPr>
          <w:color w:val="4F81BD" w:themeColor="accent1"/>
        </w:rPr>
      </w:pPr>
    </w:p>
    <w:p w14:paraId="35B84CE2" w14:textId="77777777" w:rsidR="00C064AB" w:rsidRDefault="00C064AB" w:rsidP="00C064AB">
      <w:pPr>
        <w:pStyle w:val="Heading4"/>
      </w:pPr>
      <w:r>
        <w:t>Tekniska fel</w:t>
      </w:r>
    </w:p>
    <w:p w14:paraId="7A6A53A3" w14:textId="77777777" w:rsidR="00C064AB" w:rsidRDefault="00C064AB" w:rsidP="00C064A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C1796BD" w14:textId="77777777" w:rsidR="00C064AB" w:rsidRDefault="00C064AB" w:rsidP="00C064AB">
      <w:pPr>
        <w:rPr>
          <w:color w:val="4F81BD" w:themeColor="accent1"/>
        </w:rPr>
      </w:pPr>
    </w:p>
    <w:p w14:paraId="0FFEBAB0" w14:textId="77777777" w:rsidR="00C064AB" w:rsidRDefault="00C064AB" w:rsidP="00C064AB">
      <w:pPr>
        <w:pStyle w:val="Heading3"/>
      </w:pPr>
      <w:bookmarkStart w:id="101" w:name="_Toc243452564"/>
      <w:bookmarkStart w:id="102" w:name="_Toc290216963"/>
      <w:r>
        <w:t>Krav på en tjänstekonsument</w:t>
      </w:r>
      <w:bookmarkEnd w:id="101"/>
      <w:bookmarkEnd w:id="102"/>
    </w:p>
    <w:p w14:paraId="3A4CA63D" w14:textId="77777777" w:rsidR="00C064AB" w:rsidRPr="00CC412F" w:rsidRDefault="00C064AB" w:rsidP="00C064AB">
      <w:pPr>
        <w:pStyle w:val="Heading4"/>
      </w:pPr>
      <w:r w:rsidRPr="00CC412F">
        <w:t xml:space="preserve">Logiska fel </w:t>
      </w:r>
    </w:p>
    <w:p w14:paraId="299243C2" w14:textId="77777777" w:rsidR="00C064AB" w:rsidRPr="00CC412F" w:rsidRDefault="00C064AB" w:rsidP="00C064AB">
      <w:r w:rsidRPr="00CC412F">
        <w:t>Inga krav på konsument.</w:t>
      </w:r>
    </w:p>
    <w:p w14:paraId="6B3E3BE5" w14:textId="77777777" w:rsidR="00C064AB" w:rsidRPr="00CC412F" w:rsidRDefault="00C064AB" w:rsidP="00C064AB"/>
    <w:p w14:paraId="4D8CB8E6" w14:textId="77777777" w:rsidR="00C064AB" w:rsidRPr="00CC412F" w:rsidRDefault="00C064AB" w:rsidP="00C064AB">
      <w:pPr>
        <w:pStyle w:val="Heading4"/>
      </w:pPr>
      <w:r w:rsidRPr="00CC412F">
        <w:t>Tekniska fel</w:t>
      </w:r>
    </w:p>
    <w:p w14:paraId="2A9E415F" w14:textId="77777777" w:rsidR="00C064AB" w:rsidRDefault="00C064AB" w:rsidP="00C064AB">
      <w:r>
        <w:t>Inga krav på konsument.</w:t>
      </w:r>
    </w:p>
    <w:p w14:paraId="143EAFFB" w14:textId="77777777" w:rsidR="00C064AB" w:rsidRDefault="00C064AB" w:rsidP="00C064AB">
      <w:pPr>
        <w:spacing w:line="240" w:lineRule="auto"/>
        <w:rPr>
          <w:rFonts w:eastAsia="Times New Roman"/>
          <w:bCs/>
          <w:sz w:val="30"/>
          <w:szCs w:val="28"/>
        </w:rPr>
      </w:pPr>
      <w:r>
        <w:br w:type="page"/>
      </w:r>
    </w:p>
    <w:p w14:paraId="3CC87E90" w14:textId="77777777" w:rsidR="00C064AB" w:rsidRPr="00CC412F" w:rsidRDefault="00C064AB" w:rsidP="00B635F7"/>
    <w:p w14:paraId="6D523F2F" w14:textId="77777777" w:rsidR="0039481C" w:rsidRPr="007C5E55" w:rsidRDefault="0039481C" w:rsidP="0039481C"/>
    <w:p w14:paraId="241B816E" w14:textId="6192E4BC" w:rsidR="00380FE2" w:rsidRPr="00CC412F" w:rsidRDefault="00380FE2" w:rsidP="00380FE2">
      <w:pPr>
        <w:pStyle w:val="Heading1"/>
      </w:pPr>
      <w:bookmarkStart w:id="103" w:name="_Toc224960922"/>
      <w:bookmarkStart w:id="104" w:name="_Toc357754855"/>
      <w:bookmarkStart w:id="105" w:name="_Toc243452565"/>
      <w:bookmarkStart w:id="106" w:name="_Toc290216964"/>
      <w:bookmarkEnd w:id="22"/>
      <w:bookmarkEnd w:id="23"/>
      <w:bookmarkEnd w:id="24"/>
      <w:r w:rsidRPr="00CC412F">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7" w:name="_Toc290216965"/>
      <w:r>
        <w:lastRenderedPageBreak/>
        <w:t xml:space="preserve">Tjänstedomänens </w:t>
      </w:r>
      <w:bookmarkEnd w:id="103"/>
      <w:r>
        <w:t>meddelandemodeller</w:t>
      </w:r>
      <w:bookmarkEnd w:id="104"/>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09" w:name="_Toc357754856"/>
      <w:bookmarkStart w:id="110" w:name="_Toc243452566"/>
      <w:bookmarkStart w:id="111" w:name="_Toc290216966"/>
      <w:r>
        <w:t>MIM</w:t>
      </w:r>
      <w:bookmarkEnd w:id="109"/>
      <w:bookmarkEnd w:id="110"/>
      <w:bookmarkEnd w:id="111"/>
      <w:r>
        <w:t xml:space="preserve"> </w:t>
      </w:r>
    </w:p>
    <w:p w14:paraId="0D38BE46" w14:textId="77777777" w:rsidR="00380FE2" w:rsidRDefault="00380FE2" w:rsidP="00380FE2">
      <w:pPr>
        <w:pStyle w:val="Heading3"/>
      </w:pPr>
      <w:bookmarkStart w:id="112" w:name="_Toc290216967"/>
      <w:r>
        <w:t>GetVaccinationHistory</w:t>
      </w:r>
      <w:bookmarkEnd w:id="112"/>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6464214">
            <wp:extent cx="6645908" cy="4112766"/>
            <wp:effectExtent l="0" t="0" r="9525"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08"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EB6A14"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EB6A14"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EB6A14"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EB6A14"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EB6A14"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EB6A14"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EB6A14"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EB6A14"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EB6A14"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EB6A14"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EB6A14"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EB6A14"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EB6A14"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EB6A14"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EB6A14"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EB6A14"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EB6A14"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EB6A14"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EB6A14"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EB6A14"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EB6A14"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EB6A14"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EB6A14"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EB6A14"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EB6A14"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EB6A14"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EB6A14"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EB6A14"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EB6A14"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EB6A14"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EB6A14"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EB6A14"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EB6A14"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EB6A14"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EB6A14"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EB6A14"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EB6A14"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EB6A14"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EB6A14"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EB6A14"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EB6A14"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EB6A14"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EB6A14"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EB6A14"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EB6A14"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EB6A14"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EB6A14"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8" w:name="_Toc290216968"/>
      <w:r>
        <w:lastRenderedPageBreak/>
        <w:t>GetMedicationHistory</w:t>
      </w:r>
      <w:bookmarkEnd w:id="118"/>
    </w:p>
    <w:p w14:paraId="65C3B170" w14:textId="57061C75" w:rsid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r w:rsidR="008D62B4">
        <w:t xml:space="preserve"> [ref. </w:t>
      </w:r>
      <w:r w:rsidR="008D62B4">
        <w:fldChar w:fldCharType="begin"/>
      </w:r>
      <w:r w:rsidR="008D62B4">
        <w:instrText xml:space="preserve"> REF _Ref414544869 \h </w:instrText>
      </w:r>
      <w:r w:rsidR="008D62B4">
        <w:fldChar w:fldCharType="separate"/>
      </w:r>
      <w:r w:rsidR="008D62B4">
        <w:t>R</w:t>
      </w:r>
      <w:r w:rsidR="008D62B4">
        <w:rPr>
          <w:noProof/>
        </w:rPr>
        <w:t>10</w:t>
      </w:r>
      <w:r w:rsidR="008D62B4">
        <w:fldChar w:fldCharType="end"/>
      </w:r>
      <w:r w:rsidR="008D62B4">
        <w:t>]</w:t>
      </w:r>
      <w:r w:rsidR="00B60B4B" w:rsidRPr="00922A33">
        <w:t>.</w:t>
      </w:r>
    </w:p>
    <w:p w14:paraId="575C695F" w14:textId="77777777" w:rsidR="006E5ECB" w:rsidRDefault="006E5ECB" w:rsidP="00B60B4B"/>
    <w:p w14:paraId="0F435521" w14:textId="6F0E6C37" w:rsidR="006E5ECB" w:rsidRPr="00B60B4B" w:rsidRDefault="006E5ECB" w:rsidP="00B60B4B">
      <w:r>
        <w:t xml:space="preserve">En terminologisk detalj att hålla i huvudet: termerna </w:t>
      </w:r>
      <w:r w:rsidRPr="006E5ECB">
        <w:rPr>
          <w:i/>
        </w:rPr>
        <w:t>ordination</w:t>
      </w:r>
      <w:r>
        <w:t xml:space="preserve"> (medicationPrescription) och </w:t>
      </w:r>
      <w:r w:rsidRPr="006E5ECB">
        <w:rPr>
          <w:i/>
        </w:rPr>
        <w:t>förskrivning</w:t>
      </w:r>
      <w:r>
        <w:t xml:space="preserve"> (dispensationAuthorization) används </w:t>
      </w:r>
      <w:r w:rsidR="008D62B4">
        <w:t xml:space="preserve">här </w:t>
      </w:r>
      <w:r>
        <w:t>icke-synonymt. Något förenklat är (läkemedels)ordination läkarens beslut att patienten ska läkemedelsbehandlas, och förskrivning är läkarens auktorisering till apoteket att lämna ut förskrivet läkedel till patienten.</w:t>
      </w:r>
      <w:r w:rsidR="005462F2">
        <w:t xml:space="preserve"> Varje förskrivning föregås alltid av en ordination.</w:t>
      </w:r>
    </w:p>
    <w:p w14:paraId="53535F89" w14:textId="77777777" w:rsidR="00D15CF1" w:rsidRDefault="00D15CF1" w:rsidP="0039481C"/>
    <w:p w14:paraId="4084FD43" w14:textId="65C5CD2E" w:rsidR="00D15CF1" w:rsidRDefault="009F2180" w:rsidP="0039481C">
      <w:r>
        <w:rPr>
          <w:noProof/>
          <w:lang w:val="en-US"/>
        </w:rPr>
        <w:lastRenderedPageBreak/>
        <w:drawing>
          <wp:inline distT="0" distB="0" distL="0" distR="0" wp14:anchorId="705D3A52" wp14:editId="3AA6F0BA">
            <wp:extent cx="6645910" cy="6645910"/>
            <wp:effectExtent l="0" t="0" r="2540" b="254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EB6A14"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EB6A14"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EB6A14"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EB6A14"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EB6A14"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EB6A14"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w:t>
            </w:r>
            <w:r w:rsidRPr="009C4747">
              <w:rPr>
                <w:szCs w:val="20"/>
              </w:rPr>
              <w:lastRenderedPageBreak/>
              <w:t>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lastRenderedPageBreak/>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w:t>
            </w:r>
            <w:r w:rsidRPr="009C4747">
              <w:rPr>
                <w:szCs w:val="20"/>
              </w:rPr>
              <w:lastRenderedPageBreak/>
              <w:t>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lastRenderedPageBreak/>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EB6A14"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EB6A14"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EB6A14"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EB6A14"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EB6A14"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EB6A14"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EB6A14"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EB6A14"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EB6A14"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EB6A14"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EB6A14"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EB6A14"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EB6A14"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EB6A14"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EB6A14"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EB6A14"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lastRenderedPageBreak/>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EB6A14"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EB6A14"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EB6A14"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EB6A14"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EB6A14"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EB6A14"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EB6A14"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EB6A14"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EB6A14"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EB6A14"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EB6A14"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EB6A14"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lastRenderedPageBreak/>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EB6A14"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EB6A14"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EB6A14"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EB6A14"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EB6A14"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EB6A14"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EB6A14"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EB6A14"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EB6A14"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EB6A14"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lastRenderedPageBreak/>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EB6A14"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EB6A14"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EB6A14"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EB6A14"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EB6A14"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lastRenderedPageBreak/>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EB6A14"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EB6A14"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EB6A14"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EB6A14"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w:t>
            </w:r>
            <w:r w:rsidRPr="009C4747">
              <w:rPr>
                <w:rFonts w:cs="Consolas"/>
                <w:spacing w:val="-1"/>
                <w:szCs w:val="20"/>
                <w:lang w:val="en-US"/>
              </w:rPr>
              <w:lastRenderedPageBreak/>
              <w:t>ministration/</w:t>
            </w:r>
            <w:r w:rsidRPr="009C4747">
              <w:rPr>
                <w:szCs w:val="20"/>
                <w:lang w:val="en-US"/>
              </w:rPr>
              <w:t>drug/dosage/lengthOfTreatment</w:t>
            </w:r>
          </w:p>
        </w:tc>
      </w:tr>
      <w:tr w:rsidR="00370D4A" w:rsidRPr="00EB6A14"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lastRenderedPageBreak/>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EB6A14"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EB6A14"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EB6A14"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EB6A14"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EB6A14"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lastRenderedPageBreak/>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EB6A14"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EB6A14"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EB6A14"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EB6A14"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w:t>
            </w:r>
            <w:r w:rsidRPr="009C4747">
              <w:rPr>
                <w:rFonts w:cs="Consolas"/>
                <w:spacing w:val="-1"/>
                <w:szCs w:val="20"/>
                <w:lang w:val="en-US"/>
              </w:rPr>
              <w:lastRenderedPageBreak/>
              <w:t>ministration/</w:t>
            </w:r>
            <w:r w:rsidRPr="009C4747">
              <w:rPr>
                <w:szCs w:val="20"/>
                <w:lang w:val="en-US"/>
              </w:rPr>
              <w:t>drug/dosage/periodDosage/dose</w:t>
            </w:r>
          </w:p>
        </w:tc>
      </w:tr>
      <w:tr w:rsidR="00370D4A" w:rsidRPr="00EB6A14"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lastRenderedPageBreak/>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EB6A14"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EB6A14"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EB6A14"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EB6A14"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EB6A14"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lastRenderedPageBreak/>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EB6A14"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EB6A14"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EB6A14"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EB6A14"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EB6A14"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EB6A14"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EB6A14"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EB6A14"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EB6A14"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EB6A14"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w:t>
            </w:r>
            <w:r w:rsidRPr="009C4747">
              <w:rPr>
                <w:szCs w:val="20"/>
              </w:rPr>
              <w:lastRenderedPageBreak/>
              <w:t>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lastRenderedPageBreak/>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EB6A14"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lastRenderedPageBreak/>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EB6A14"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EB6A14"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EB6A14"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EB6A14"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EB6A14"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EB6A14"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EB6A14"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EB6A14"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EB6A14"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EB6A14"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w:t>
            </w:r>
            <w:r w:rsidRPr="009C4747">
              <w:rPr>
                <w:szCs w:val="20"/>
              </w:rPr>
              <w:lastRenderedPageBreak/>
              <w:t>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lastRenderedPageBreak/>
              <w:t xml:space="preserve">Vård- och </w:t>
            </w:r>
            <w:r w:rsidRPr="009C4747">
              <w:rPr>
                <w:rFonts w:cs="Arial"/>
                <w:szCs w:val="20"/>
              </w:rPr>
              <w:lastRenderedPageBreak/>
              <w:t>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medicationMedicalRecord/medicationMedicalRecordBody/medicationPrescription/d</w:t>
            </w:r>
            <w:r w:rsidRPr="009C4747">
              <w:rPr>
                <w:szCs w:val="20"/>
                <w:lang w:val="en-US"/>
              </w:rPr>
              <w:t>is</w:t>
            </w:r>
            <w:r w:rsidRPr="009C4747">
              <w:rPr>
                <w:szCs w:val="20"/>
                <w:lang w:val="en-US"/>
              </w:rPr>
              <w:lastRenderedPageBreak/>
              <w:t>pensationAuthorization/administeringHealthcareProfessional/healthcareProfessionalOrgUnit/orgUnitHSAId</w:t>
            </w:r>
          </w:p>
        </w:tc>
      </w:tr>
      <w:tr w:rsidR="00370D4A" w:rsidRPr="00EB6A14"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lastRenderedPageBreak/>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EB6A14"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EB6A14"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EB6A14"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EB6A14"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9" w:name="_Toc357754858"/>
      <w:bookmarkStart w:id="120" w:name="_Toc243452569"/>
      <w:r>
        <w:br w:type="page"/>
      </w:r>
    </w:p>
    <w:p w14:paraId="3FC25909" w14:textId="666ED823" w:rsidR="0039481C" w:rsidRDefault="0039481C" w:rsidP="0039481C">
      <w:pPr>
        <w:pStyle w:val="Heading1"/>
      </w:pPr>
      <w:bookmarkStart w:id="121" w:name="_Toc290216969"/>
      <w:r>
        <w:lastRenderedPageBreak/>
        <w:t>Tjänstekontrakt</w:t>
      </w:r>
      <w:bookmarkEnd w:id="108"/>
      <w:bookmarkEnd w:id="119"/>
      <w:bookmarkEnd w:id="120"/>
      <w:bookmarkEnd w:id="121"/>
    </w:p>
    <w:p w14:paraId="1DDE93E0" w14:textId="59B57B2E" w:rsidR="0039481C" w:rsidRPr="00D27FB3" w:rsidRDefault="00D27FB3" w:rsidP="0039481C">
      <w:pPr>
        <w:pStyle w:val="Heading2"/>
      </w:pPr>
      <w:bookmarkStart w:id="122" w:name="_Toc290216970"/>
      <w:r w:rsidRPr="00D27FB3">
        <w:t>GetVaccinationHistory</w:t>
      </w:r>
      <w:bookmarkEnd w:id="122"/>
    </w:p>
    <w:p w14:paraId="2E6B724B" w14:textId="4C22B424" w:rsidR="00D27FB3" w:rsidRDefault="00D27FB3" w:rsidP="00D27FB3">
      <w:pPr>
        <w:tabs>
          <w:tab w:val="left" w:pos="567"/>
        </w:tabs>
        <w:spacing w:line="239" w:lineRule="auto"/>
        <w:ind w:right="838"/>
        <w:rPr>
          <w:spacing w:val="-1"/>
        </w:rPr>
      </w:pPr>
      <w:bookmarkStart w:id="123"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4" w:name="_Toc290216971"/>
      <w:r w:rsidRPr="00D27FB3">
        <w:t>Version</w:t>
      </w:r>
      <w:bookmarkEnd w:id="123"/>
      <w:bookmarkEnd w:id="124"/>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5" w:name="_Toc379448266"/>
      <w:bookmarkStart w:id="126" w:name="_Toc386186853"/>
      <w:bookmarkStart w:id="127" w:name="_Toc290216972"/>
      <w:r w:rsidRPr="00D20363">
        <w:t>Gemensamma informationskomponenter</w:t>
      </w:r>
      <w:bookmarkEnd w:id="125"/>
      <w:bookmarkEnd w:id="126"/>
      <w:bookmarkEnd w:id="127"/>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8" w:name="_Ref356908162"/>
      <w:bookmarkStart w:id="129" w:name="_Toc290216973"/>
      <w:r w:rsidRPr="00737EC3">
        <w:t>Särskilda förutsättningar beroende på typ av konsument</w:t>
      </w:r>
      <w:bookmarkEnd w:id="128"/>
      <w:r>
        <w:t xml:space="preserve"> med hänsyn till historisk </w:t>
      </w:r>
      <w:r w:rsidRPr="00912B23">
        <w:t>information (i äldre system)</w:t>
      </w:r>
      <w:bookmarkEnd w:id="129"/>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0" w:name="_Toc243452572"/>
      <w:bookmarkStart w:id="131" w:name="_Toc290216974"/>
      <w:r>
        <w:t>Fältregler</w:t>
      </w:r>
      <w:bookmarkEnd w:id="130"/>
      <w:bookmarkEnd w:id="131"/>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832FAE">
        <w:trPr>
          <w:trHeight w:hRule="exact" w:val="7283"/>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65549FD1"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A83F20F" w14:textId="77777777" w:rsidR="00832FAE" w:rsidRDefault="00832FAE" w:rsidP="00832FAE">
            <w:pPr>
              <w:pStyle w:val="TableParagraph"/>
              <w:spacing w:line="226" w:lineRule="exact"/>
              <w:ind w:left="102"/>
              <w:rPr>
                <w:rFonts w:ascii="Georgia" w:hAnsi="Georgia"/>
                <w:spacing w:val="-1"/>
                <w:sz w:val="20"/>
                <w:szCs w:val="20"/>
              </w:rPr>
            </w:pPr>
          </w:p>
          <w:p w14:paraId="32EA2130"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B07EC1A" w14:textId="77777777" w:rsidR="00832FAE" w:rsidRDefault="00832FAE" w:rsidP="00832FAE">
            <w:pPr>
              <w:pStyle w:val="TableParagraph"/>
              <w:spacing w:line="226" w:lineRule="exact"/>
              <w:rPr>
                <w:rFonts w:ascii="Georgia" w:hAnsi="Georgia"/>
                <w:spacing w:val="-1"/>
                <w:sz w:val="20"/>
                <w:szCs w:val="20"/>
              </w:rPr>
            </w:pPr>
          </w:p>
          <w:p w14:paraId="59F98E17"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55CCF0BB" w14:textId="77777777" w:rsidR="00832FAE" w:rsidRDefault="00832FAE" w:rsidP="00832FAE">
            <w:pPr>
              <w:pStyle w:val="TableParagraph"/>
              <w:spacing w:line="226" w:lineRule="exact"/>
              <w:rPr>
                <w:rFonts w:ascii="Georgia" w:hAnsi="Georgia"/>
                <w:spacing w:val="-1"/>
                <w:sz w:val="20"/>
                <w:szCs w:val="20"/>
              </w:rPr>
            </w:pPr>
          </w:p>
          <w:p w14:paraId="323C10BF"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55B4EEC" w14:textId="77777777" w:rsidR="00832FAE" w:rsidRPr="00F40155" w:rsidRDefault="00832FAE" w:rsidP="00832FAE">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5AEF7DE9" w14:textId="77777777" w:rsidR="00832FAE" w:rsidRDefault="00832FAE" w:rsidP="00832FAE">
            <w:pPr>
              <w:pStyle w:val="TableParagraph"/>
              <w:spacing w:line="226" w:lineRule="exact"/>
              <w:ind w:left="102"/>
              <w:rPr>
                <w:rFonts w:ascii="Georgia" w:hAnsi="Georgia"/>
                <w:spacing w:val="-1"/>
                <w:sz w:val="20"/>
                <w:szCs w:val="20"/>
              </w:rPr>
            </w:pPr>
          </w:p>
          <w:p w14:paraId="30BE4D1B"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E2EF18" w14:textId="1F644916" w:rsidR="00A34D56" w:rsidRPr="00A34D56" w:rsidRDefault="00A34D56" w:rsidP="00A34D56">
            <w:pPr>
              <w:spacing w:line="226" w:lineRule="exact"/>
              <w:ind w:left="102"/>
              <w:rPr>
                <w:spacing w:val="-1"/>
                <w:szCs w:val="20"/>
              </w:rPr>
            </w:pP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lastRenderedPageBreak/>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832FAE">
        <w:trPr>
          <w:trHeight w:hRule="exact" w:val="6105"/>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3FE75183" w14:textId="77777777" w:rsidR="00832FAE" w:rsidRPr="00025842" w:rsidRDefault="00832FAE" w:rsidP="00832FAE">
            <w:pPr>
              <w:spacing w:line="226" w:lineRule="exact"/>
              <w:rPr>
                <w:szCs w:val="20"/>
              </w:rPr>
            </w:pPr>
            <w:r w:rsidRPr="00025842">
              <w:rPr>
                <w:szCs w:val="20"/>
              </w:rPr>
              <w:t xml:space="preserve">Begränsar sökningen till dokument som är skapade i angivet system. </w:t>
            </w:r>
          </w:p>
          <w:p w14:paraId="282EF1F2" w14:textId="77777777" w:rsidR="00832FAE" w:rsidRDefault="00832FAE" w:rsidP="00832FAE">
            <w:pPr>
              <w:spacing w:line="226" w:lineRule="exact"/>
              <w:rPr>
                <w:szCs w:val="20"/>
              </w:rPr>
            </w:pPr>
          </w:p>
          <w:p w14:paraId="2C04A536" w14:textId="77777777" w:rsidR="00832FAE" w:rsidRPr="00025842" w:rsidRDefault="00832FAE" w:rsidP="00832FAE">
            <w:pPr>
              <w:spacing w:line="226" w:lineRule="exact"/>
              <w:rPr>
                <w:szCs w:val="20"/>
              </w:rPr>
            </w:pPr>
            <w:r w:rsidRPr="00025842">
              <w:rPr>
                <w:szCs w:val="20"/>
              </w:rPr>
              <w:t>Värdet på detta fält måste överensstämma med värdet på logicalAddress i anropets tekniska kuvertering (ex. SOAP-header).</w:t>
            </w:r>
          </w:p>
          <w:p w14:paraId="4942C95B" w14:textId="77777777" w:rsidR="00832FAE" w:rsidRPr="00025842" w:rsidRDefault="00832FAE" w:rsidP="00832FAE">
            <w:pPr>
              <w:spacing w:line="226" w:lineRule="exact"/>
              <w:ind w:left="102"/>
              <w:rPr>
                <w:spacing w:val="-1"/>
                <w:szCs w:val="20"/>
              </w:rPr>
            </w:pPr>
          </w:p>
          <w:p w14:paraId="22337F81" w14:textId="77777777" w:rsidR="00832FAE" w:rsidRPr="00025842" w:rsidRDefault="00832FAE" w:rsidP="00832FAE">
            <w:pPr>
              <w:spacing w:line="226" w:lineRule="exact"/>
              <w:rPr>
                <w:szCs w:val="20"/>
              </w:rPr>
            </w:pPr>
            <w:r w:rsidRPr="00025842">
              <w:rPr>
                <w:szCs w:val="20"/>
              </w:rPr>
              <w:t>Det innebär i praktiken att aggregerande tjänster inte används när detta fält anges.</w:t>
            </w:r>
          </w:p>
          <w:p w14:paraId="2CAF2A5E" w14:textId="77777777" w:rsidR="00832FAE" w:rsidRPr="00025842" w:rsidRDefault="00832FAE" w:rsidP="00832FAE">
            <w:pPr>
              <w:spacing w:line="226" w:lineRule="exact"/>
              <w:ind w:left="102"/>
              <w:rPr>
                <w:szCs w:val="20"/>
              </w:rPr>
            </w:pPr>
          </w:p>
          <w:p w14:paraId="56F91BF5" w14:textId="77777777" w:rsidR="00832FAE"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DB26E9B" w14:textId="77777777" w:rsidR="00832FAE" w:rsidRPr="00025842"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149F9AA" w14:textId="77777777" w:rsidR="00832FAE" w:rsidRPr="00025842" w:rsidRDefault="00832FAE" w:rsidP="00832FAE">
            <w:pPr>
              <w:pStyle w:val="TableParagraph"/>
              <w:spacing w:line="226" w:lineRule="exact"/>
              <w:ind w:left="102"/>
              <w:rPr>
                <w:rFonts w:ascii="Georgia" w:hAnsi="Georgia"/>
                <w:spacing w:val="-1"/>
                <w:sz w:val="20"/>
                <w:szCs w:val="20"/>
              </w:rPr>
            </w:pPr>
          </w:p>
          <w:p w14:paraId="7DFBC1ED" w14:textId="77777777" w:rsidR="00832FAE" w:rsidRPr="00025842" w:rsidRDefault="00832FAE" w:rsidP="00832FAE">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E4B92C4" w14:textId="77777777" w:rsidR="00832FAE" w:rsidRPr="00025842" w:rsidRDefault="00832FAE" w:rsidP="00832FAE">
            <w:pPr>
              <w:pStyle w:val="TableParagraph"/>
              <w:spacing w:line="226" w:lineRule="exact"/>
              <w:ind w:left="102"/>
              <w:rPr>
                <w:rFonts w:ascii="Georgia" w:hAnsi="Georgia"/>
                <w:spacing w:val="-1"/>
                <w:sz w:val="20"/>
                <w:szCs w:val="20"/>
              </w:rPr>
            </w:pPr>
          </w:p>
          <w:p w14:paraId="0689C579" w14:textId="744A31CE" w:rsidR="00A34D56" w:rsidRPr="00A34D56" w:rsidRDefault="00832FAE" w:rsidP="00832FAE">
            <w:pPr>
              <w:spacing w:line="229" w:lineRule="exact"/>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lastRenderedPageBreak/>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977C85" w:rsidP="00A34D56">
            <w:pPr>
              <w:spacing w:line="226" w:lineRule="exact"/>
              <w:ind w:left="102"/>
              <w:rPr>
                <w:spacing w:val="-1"/>
                <w:szCs w:val="20"/>
              </w:rPr>
            </w:pPr>
            <w:hyperlink r:id="rId24"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lastRenderedPageBreak/>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lastRenderedPageBreak/>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lastRenderedPageBreak/>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lastRenderedPageBreak/>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lastRenderedPageBreak/>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3326459E" w14:textId="77777777" w:rsidTr="002079D9">
        <w:trPr>
          <w:trHeight w:hRule="exact" w:val="535"/>
        </w:trPr>
        <w:tc>
          <w:tcPr>
            <w:tcW w:w="2660" w:type="dxa"/>
          </w:tcPr>
          <w:p w14:paraId="64BC2ABE" w14:textId="17D68489"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lastRenderedPageBreak/>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2" w:name="_Toc243452573"/>
      <w:bookmarkStart w:id="133" w:name="_Toc290216975"/>
      <w:r>
        <w:t>Övriga regler</w:t>
      </w:r>
      <w:bookmarkEnd w:id="132"/>
      <w:bookmarkEnd w:id="133"/>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643F3E93" w:rsidR="004F1154" w:rsidRPr="00D27FB3" w:rsidRDefault="004F1154" w:rsidP="004F1154">
      <w:pPr>
        <w:pStyle w:val="Heading2"/>
      </w:pPr>
      <w:bookmarkStart w:id="134" w:name="_Toc290216976"/>
      <w:r w:rsidRPr="00D27FB3">
        <w:lastRenderedPageBreak/>
        <w:t>Get</w:t>
      </w:r>
      <w:r w:rsidR="005201EE">
        <w:t>Medication</w:t>
      </w:r>
      <w:r>
        <w:t>History</w:t>
      </w:r>
      <w:bookmarkEnd w:id="134"/>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5" w:name="_Toc290216977"/>
      <w:r w:rsidRPr="00D27FB3">
        <w:t>Version</w:t>
      </w:r>
      <w:bookmarkEnd w:id="135"/>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6" w:name="_Toc290216978"/>
      <w:r w:rsidRPr="00CC412F">
        <w:t xml:space="preserve">Gemensamma </w:t>
      </w:r>
      <w:r w:rsidRPr="00D20363">
        <w:t>informationskomponenter</w:t>
      </w:r>
      <w:bookmarkEnd w:id="136"/>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7" w:name="_Toc290216979"/>
      <w:r>
        <w:t>Fältregler</w:t>
      </w:r>
      <w:bookmarkEnd w:id="137"/>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996D92" w:rsidRDefault="002E0A74" w:rsidP="002E0A74">
            <w:pPr>
              <w:spacing w:line="226" w:lineRule="exact"/>
              <w:ind w:left="142"/>
              <w:rPr>
                <w:b/>
                <w:sz w:val="20"/>
                <w:szCs w:val="20"/>
                <w:lang w:val="sv-SE"/>
              </w:rPr>
            </w:pPr>
            <w:r w:rsidRPr="00996D92">
              <w:rPr>
                <w:b/>
                <w:sz w:val="20"/>
                <w:szCs w:val="20"/>
                <w:lang w:val="sv-SE"/>
              </w:rPr>
              <w:t>Ko</w:t>
            </w:r>
            <w:r w:rsidRPr="00996D92">
              <w:rPr>
                <w:b/>
                <w:spacing w:val="-2"/>
                <w:sz w:val="20"/>
                <w:szCs w:val="20"/>
                <w:lang w:val="sv-SE"/>
              </w:rPr>
              <w:t>m</w:t>
            </w:r>
            <w:r w:rsidRPr="00996D92">
              <w:rPr>
                <w:b/>
                <w:spacing w:val="-3"/>
                <w:sz w:val="20"/>
                <w:szCs w:val="20"/>
                <w:lang w:val="sv-SE"/>
              </w:rPr>
              <w:t>m</w:t>
            </w:r>
            <w:r w:rsidRPr="00996D92">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996D92"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EB6A1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EB6A14" w:rsidRPr="0072413D" w:rsidRDefault="00EB6A1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EB6A14" w:rsidRPr="0072413D" w:rsidRDefault="00EB6A1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1171D9F8" w14:textId="77777777" w:rsidR="00EB6A14" w:rsidRPr="00996D92" w:rsidRDefault="00EB6A14" w:rsidP="00EB6A14">
            <w:pPr>
              <w:spacing w:line="226" w:lineRule="exact"/>
              <w:ind w:left="102"/>
              <w:rPr>
                <w:spacing w:val="-1"/>
                <w:sz w:val="20"/>
                <w:szCs w:val="20"/>
                <w:lang w:val="sv-SE"/>
              </w:rPr>
            </w:pPr>
            <w:r w:rsidRPr="00996D92">
              <w:rPr>
                <w:spacing w:val="-1"/>
                <w:sz w:val="20"/>
                <w:szCs w:val="20"/>
                <w:lang w:val="sv-SE"/>
              </w:rPr>
              <w:t>Filtrering på PDL-enhet vilket motsvarar careUnitHSAId i healthcareProfessionalType.</w:t>
            </w:r>
          </w:p>
          <w:p w14:paraId="57C3B9FC" w14:textId="77777777" w:rsidR="00EB6A14" w:rsidRPr="00996D92" w:rsidRDefault="00EB6A14" w:rsidP="00EB6A14">
            <w:pPr>
              <w:spacing w:line="226" w:lineRule="exact"/>
              <w:ind w:left="102"/>
              <w:rPr>
                <w:spacing w:val="-1"/>
                <w:sz w:val="20"/>
                <w:szCs w:val="20"/>
                <w:lang w:val="sv-SE"/>
              </w:rPr>
            </w:pPr>
          </w:p>
          <w:p w14:paraId="0342850E" w14:textId="0AC2EFE9" w:rsidR="00EB6A14" w:rsidRPr="00996D92" w:rsidRDefault="00EB6A14" w:rsidP="002E0A74">
            <w:pPr>
              <w:spacing w:line="226" w:lineRule="exact"/>
              <w:ind w:left="102"/>
              <w:rPr>
                <w:spacing w:val="-1"/>
                <w:sz w:val="20"/>
                <w:szCs w:val="20"/>
                <w:lang w:val="sv-SE"/>
              </w:rPr>
            </w:pPr>
            <w:r w:rsidRPr="00996D92">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EB6A14" w:rsidRPr="002E0A74" w:rsidRDefault="00EB6A14" w:rsidP="00D23625">
            <w:pPr>
              <w:ind w:left="142"/>
              <w:jc w:val="center"/>
              <w:rPr>
                <w:sz w:val="20"/>
                <w:szCs w:val="20"/>
                <w:lang w:val="sv-SE"/>
              </w:rPr>
            </w:pPr>
            <w:r w:rsidRPr="002E0A74">
              <w:rPr>
                <w:sz w:val="20"/>
                <w:szCs w:val="20"/>
                <w:lang w:val="sv-SE"/>
              </w:rPr>
              <w:t>0..*</w:t>
            </w:r>
          </w:p>
        </w:tc>
      </w:tr>
      <w:tr w:rsidR="00EB6A1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EB6A14" w:rsidRPr="0072413D" w:rsidRDefault="00EB6A1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EB6A14" w:rsidRPr="0072413D" w:rsidRDefault="00EB6A1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737A7EAE" w14:textId="77777777" w:rsidR="00EB6A14" w:rsidRPr="00996D92" w:rsidRDefault="00EB6A14" w:rsidP="00EB6A14">
            <w:pPr>
              <w:spacing w:line="226" w:lineRule="exact"/>
              <w:ind w:left="102"/>
              <w:rPr>
                <w:spacing w:val="-1"/>
                <w:sz w:val="20"/>
                <w:szCs w:val="20"/>
                <w:lang w:val="sv-SE"/>
              </w:rPr>
            </w:pPr>
            <w:r w:rsidRPr="00996D92">
              <w:rPr>
                <w:spacing w:val="-1"/>
                <w:sz w:val="20"/>
                <w:szCs w:val="20"/>
                <w:lang w:val="sv-SE"/>
              </w:rPr>
              <w:t>Filtrering på vårdgivare vilket motsvarar careGiverHSAId i healthcareProfessionalType.</w:t>
            </w:r>
          </w:p>
          <w:p w14:paraId="3D5ACC87" w14:textId="77777777" w:rsidR="00EB6A14" w:rsidRPr="00996D92" w:rsidRDefault="00EB6A14" w:rsidP="00EB6A14">
            <w:pPr>
              <w:spacing w:line="226" w:lineRule="exact"/>
              <w:ind w:left="102"/>
              <w:rPr>
                <w:spacing w:val="-1"/>
                <w:sz w:val="20"/>
                <w:szCs w:val="20"/>
                <w:lang w:val="sv-SE"/>
              </w:rPr>
            </w:pPr>
          </w:p>
          <w:p w14:paraId="79066AA3" w14:textId="5F651F7F" w:rsidR="00EB6A14" w:rsidRPr="00996D92" w:rsidRDefault="00EB6A14" w:rsidP="002E0A74">
            <w:pPr>
              <w:spacing w:line="226" w:lineRule="exact"/>
              <w:ind w:left="102"/>
              <w:rPr>
                <w:spacing w:val="-1"/>
                <w:sz w:val="20"/>
                <w:szCs w:val="20"/>
                <w:lang w:val="sv-SE"/>
              </w:rPr>
            </w:pPr>
            <w:r w:rsidRPr="00996D92">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EB6A14" w:rsidRPr="002E0A74" w:rsidRDefault="00EB6A14" w:rsidP="00D23625">
            <w:pPr>
              <w:ind w:left="142"/>
              <w:jc w:val="center"/>
              <w:rPr>
                <w:sz w:val="20"/>
                <w:szCs w:val="20"/>
              </w:rPr>
            </w:pPr>
            <w:r w:rsidRPr="002E0A74">
              <w:rPr>
                <w:sz w:val="20"/>
                <w:szCs w:val="20"/>
                <w:lang w:val="sv-SE"/>
              </w:rPr>
              <w:t>0..*</w:t>
            </w:r>
          </w:p>
        </w:tc>
      </w:tr>
      <w:tr w:rsidR="00EB6A14" w:rsidRPr="002E0A74" w14:paraId="065D01B4" w14:textId="77777777" w:rsidTr="003326B1">
        <w:trPr>
          <w:trHeight w:hRule="exact" w:val="8940"/>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EB6A14" w:rsidRPr="0072413D" w:rsidRDefault="00EB6A14" w:rsidP="002E0A74">
            <w:pPr>
              <w:tabs>
                <w:tab w:val="left" w:pos="567"/>
              </w:tabs>
              <w:spacing w:line="226" w:lineRule="exact"/>
              <w:ind w:left="102"/>
              <w:rPr>
                <w:spacing w:val="-1"/>
                <w:sz w:val="20"/>
                <w:szCs w:val="20"/>
                <w:lang w:val="sv-SE"/>
              </w:rPr>
            </w:pPr>
            <w:r w:rsidRPr="0072413D">
              <w:rPr>
                <w:sz w:val="20"/>
                <w:szCs w:val="20"/>
              </w:rPr>
              <w:lastRenderedPageBreak/>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EB6A14" w:rsidRPr="0072413D" w:rsidRDefault="00EB6A1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45763DC7" w14:textId="77777777" w:rsidR="00EB6A14" w:rsidRPr="00996D92" w:rsidRDefault="00EB6A14" w:rsidP="00EB6A14">
            <w:pPr>
              <w:ind w:left="141"/>
              <w:rPr>
                <w:sz w:val="20"/>
                <w:szCs w:val="20"/>
                <w:lang w:val="sv-SE"/>
              </w:rPr>
            </w:pPr>
            <w:r w:rsidRPr="00996D92">
              <w:rPr>
                <w:sz w:val="20"/>
                <w:szCs w:val="20"/>
                <w:lang w:val="sv-SE"/>
              </w:rPr>
              <w:t>Id för patienten där fältet id sätts till patientens identifierare. Anges med 12 tecken utan avskiljare.</w:t>
            </w:r>
          </w:p>
          <w:p w14:paraId="642CD1AF" w14:textId="77777777" w:rsidR="00EB6A14" w:rsidRPr="00996D92" w:rsidRDefault="00EB6A14" w:rsidP="00EB6A14">
            <w:pPr>
              <w:ind w:left="141"/>
              <w:rPr>
                <w:sz w:val="20"/>
                <w:szCs w:val="20"/>
                <w:lang w:val="sv-SE"/>
              </w:rPr>
            </w:pPr>
          </w:p>
          <w:p w14:paraId="267510F9" w14:textId="77777777" w:rsidR="00EB6A14" w:rsidRPr="00996D92" w:rsidRDefault="00EB6A14" w:rsidP="00EB6A14">
            <w:pPr>
              <w:ind w:left="141"/>
              <w:rPr>
                <w:sz w:val="20"/>
                <w:szCs w:val="20"/>
                <w:lang w:val="sv-SE"/>
              </w:rPr>
            </w:pPr>
            <w:r w:rsidRPr="00996D92">
              <w:rPr>
                <w:sz w:val="20"/>
                <w:szCs w:val="20"/>
                <w:lang w:val="sv-SE"/>
              </w:rPr>
              <w:t xml:space="preserve">Fältet type sätts till OID för typ av identifierare. </w:t>
            </w:r>
            <w:r w:rsidRPr="00996D92">
              <w:rPr>
                <w:sz w:val="20"/>
                <w:szCs w:val="20"/>
                <w:lang w:val="sv-SE"/>
              </w:rPr>
              <w:br/>
              <w:t xml:space="preserve">1) För personnummer </w:t>
            </w:r>
            <w:r w:rsidRPr="00996D92">
              <w:rPr>
                <w:b/>
                <w:sz w:val="20"/>
                <w:szCs w:val="20"/>
                <w:lang w:val="sv-SE"/>
              </w:rPr>
              <w:t>skall</w:t>
            </w:r>
            <w:r w:rsidRPr="00996D92">
              <w:rPr>
                <w:sz w:val="20"/>
                <w:szCs w:val="20"/>
                <w:lang w:val="sv-SE"/>
              </w:rPr>
              <w:t xml:space="preserve"> Skatteverkets oid för personnummer (1.2.752.129.2.1.3.1) användas.</w:t>
            </w:r>
          </w:p>
          <w:p w14:paraId="7418F799" w14:textId="77777777" w:rsidR="00EB6A14" w:rsidRPr="00996D92" w:rsidRDefault="00EB6A14" w:rsidP="00EB6A14">
            <w:pPr>
              <w:ind w:left="141"/>
              <w:rPr>
                <w:sz w:val="20"/>
                <w:szCs w:val="20"/>
                <w:lang w:val="sv-SE"/>
              </w:rPr>
            </w:pPr>
          </w:p>
          <w:p w14:paraId="7CDF8BEF" w14:textId="77777777" w:rsidR="00EB6A14" w:rsidRPr="00996D92" w:rsidRDefault="00EB6A14" w:rsidP="00EB6A14">
            <w:pPr>
              <w:ind w:left="141"/>
              <w:rPr>
                <w:sz w:val="20"/>
                <w:szCs w:val="20"/>
                <w:lang w:val="sv-SE"/>
              </w:rPr>
            </w:pPr>
            <w:r w:rsidRPr="00996D92">
              <w:rPr>
                <w:sz w:val="20"/>
                <w:szCs w:val="20"/>
                <w:lang w:val="sv-SE"/>
              </w:rPr>
              <w:t xml:space="preserve">2) För samordningsnummer </w:t>
            </w:r>
            <w:r w:rsidRPr="00996D92">
              <w:rPr>
                <w:b/>
                <w:sz w:val="20"/>
                <w:szCs w:val="20"/>
                <w:lang w:val="sv-SE"/>
              </w:rPr>
              <w:t>skall</w:t>
            </w:r>
            <w:r w:rsidRPr="00996D92">
              <w:rPr>
                <w:sz w:val="20"/>
                <w:szCs w:val="20"/>
                <w:lang w:val="sv-SE"/>
              </w:rPr>
              <w:t xml:space="preserve"> Skatteverkets oid för samordningsnummer (1.2.752.129.2.1.3.3) användas.</w:t>
            </w:r>
          </w:p>
          <w:p w14:paraId="27084AA2" w14:textId="77777777" w:rsidR="00EB6A14" w:rsidRPr="00996D92" w:rsidRDefault="00EB6A14" w:rsidP="00EB6A14">
            <w:pPr>
              <w:ind w:left="141"/>
              <w:rPr>
                <w:sz w:val="20"/>
                <w:szCs w:val="20"/>
                <w:lang w:val="sv-SE"/>
              </w:rPr>
            </w:pPr>
          </w:p>
          <w:p w14:paraId="0423F79B" w14:textId="77777777" w:rsidR="00EB6A14" w:rsidRPr="00996D92" w:rsidRDefault="00EB6A14" w:rsidP="00EB6A14">
            <w:pPr>
              <w:ind w:left="141"/>
              <w:rPr>
                <w:sz w:val="20"/>
                <w:szCs w:val="20"/>
                <w:lang w:val="sv-SE"/>
              </w:rPr>
            </w:pPr>
            <w:r w:rsidRPr="00996D92">
              <w:rPr>
                <w:sz w:val="20"/>
                <w:szCs w:val="20"/>
                <w:lang w:val="sv-SE"/>
              </w:rPr>
              <w:t xml:space="preserve">3) Tjänsteproducenter </w:t>
            </w:r>
            <w:r w:rsidRPr="00996D92">
              <w:rPr>
                <w:b/>
                <w:sz w:val="20"/>
                <w:szCs w:val="20"/>
                <w:lang w:val="sv-SE"/>
              </w:rPr>
              <w:t>skall</w:t>
            </w:r>
            <w:r w:rsidRPr="00996D92">
              <w:rPr>
                <w:sz w:val="20"/>
                <w:szCs w:val="20"/>
                <w:lang w:val="sv-SE"/>
              </w:rPr>
              <w:t xml:space="preserve"> även stödja sökning på reservnummer med hjälp av att ange lokalt definierade oid’ar för reservnummer, exempelvis SLL reservnummer (1.2.752.97.3.1.3).</w:t>
            </w:r>
          </w:p>
          <w:p w14:paraId="72DEA51C" w14:textId="77777777" w:rsidR="00EB6A14" w:rsidRPr="00996D92" w:rsidRDefault="00EB6A14" w:rsidP="00EB6A14">
            <w:pPr>
              <w:ind w:left="141"/>
              <w:rPr>
                <w:sz w:val="20"/>
                <w:szCs w:val="20"/>
                <w:lang w:val="sv-SE"/>
              </w:rPr>
            </w:pPr>
            <w:r w:rsidRPr="00996D92">
              <w:rPr>
                <w:b/>
                <w:sz w:val="20"/>
                <w:szCs w:val="20"/>
                <w:lang w:val="sv-SE"/>
              </w:rPr>
              <w:t xml:space="preserve">OBS </w:t>
            </w:r>
            <w:r w:rsidRPr="00996D92">
              <w:rPr>
                <w:sz w:val="20"/>
                <w:szCs w:val="20"/>
                <w:lang w:val="sv-SE"/>
              </w:rPr>
              <w:t xml:space="preserve">reservnummer kan ej användas tillsammans med EI och aggregerande tjänster då dessa komponenter idag inte är anpassade för att stödja typ av id, </w:t>
            </w:r>
            <w:r w:rsidRPr="00996D92">
              <w:rPr>
                <w:b/>
                <w:sz w:val="20"/>
                <w:szCs w:val="20"/>
                <w:lang w:val="sv-SE"/>
              </w:rPr>
              <w:t>inga</w:t>
            </w:r>
            <w:r w:rsidRPr="00996D92">
              <w:rPr>
                <w:sz w:val="20"/>
                <w:szCs w:val="20"/>
                <w:lang w:val="sv-SE"/>
              </w:rPr>
              <w:t xml:space="preserve"> uppdateringar till </w:t>
            </w:r>
            <w:r w:rsidRPr="00996D92">
              <w:rPr>
                <w:b/>
                <w:sz w:val="20"/>
                <w:szCs w:val="20"/>
                <w:lang w:val="sv-SE"/>
              </w:rPr>
              <w:t xml:space="preserve">EI </w:t>
            </w:r>
            <w:r w:rsidRPr="00996D92">
              <w:rPr>
                <w:sz w:val="20"/>
                <w:szCs w:val="20"/>
                <w:lang w:val="sv-SE"/>
              </w:rPr>
              <w:t>skall göras av en tjänsteproducent för reservnummer.</w:t>
            </w:r>
          </w:p>
          <w:p w14:paraId="62711F07" w14:textId="77777777" w:rsidR="00EB6A14" w:rsidRPr="00996D92" w:rsidRDefault="00EB6A14" w:rsidP="00EB6A14">
            <w:pPr>
              <w:ind w:left="141"/>
              <w:rPr>
                <w:sz w:val="20"/>
                <w:szCs w:val="20"/>
                <w:lang w:val="sv-SE"/>
              </w:rPr>
            </w:pPr>
          </w:p>
          <w:p w14:paraId="17E7143F" w14:textId="28C03320" w:rsidR="00EB6A14" w:rsidRPr="00996D92" w:rsidRDefault="00EB6A14" w:rsidP="003326B1">
            <w:pPr>
              <w:ind w:left="141"/>
              <w:rPr>
                <w:sz w:val="20"/>
                <w:szCs w:val="20"/>
                <w:lang w:val="sv-SE"/>
              </w:rPr>
            </w:pPr>
            <w:r w:rsidRPr="00996D92">
              <w:rPr>
                <w:sz w:val="20"/>
                <w:szCs w:val="20"/>
                <w:lang w:val="sv-SE"/>
              </w:rPr>
              <w:t xml:space="preserve">En tjänstekonsument som vill begära mha reservnummer </w:t>
            </w:r>
            <w:r w:rsidRPr="00996D92">
              <w:rPr>
                <w:b/>
                <w:sz w:val="20"/>
                <w:szCs w:val="20"/>
                <w:lang w:val="sv-SE"/>
              </w:rPr>
              <w:t>måste</w:t>
            </w:r>
            <w:r w:rsidRPr="00996D92">
              <w:rPr>
                <w:sz w:val="20"/>
                <w:szCs w:val="20"/>
                <w:lang w:val="sv-SE"/>
              </w:rPr>
              <w:t xml:space="preserve"> därmed använda sig av systemadressering och ha vetskap om vilken reservnummer-oid som gäller vid anrop mot en specifik tjänsteproducent.</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EB6A14" w:rsidRPr="002E0A74" w:rsidRDefault="00EB6A14" w:rsidP="00D23625">
            <w:pPr>
              <w:spacing w:line="229" w:lineRule="exact"/>
              <w:ind w:left="142"/>
              <w:jc w:val="center"/>
              <w:rPr>
                <w:i/>
                <w:sz w:val="20"/>
                <w:szCs w:val="20"/>
                <w:lang w:val="sv-SE"/>
              </w:rPr>
            </w:pPr>
            <w:r w:rsidRPr="002E0A74">
              <w:rPr>
                <w:i/>
                <w:sz w:val="20"/>
                <w:szCs w:val="20"/>
                <w:lang w:val="sv-SE"/>
              </w:rPr>
              <w:t>1..1</w:t>
            </w:r>
          </w:p>
        </w:tc>
      </w:tr>
      <w:tr w:rsidR="00EB6A14" w:rsidRPr="002E0A74" w14:paraId="0859F780" w14:textId="77777777" w:rsidTr="00997651">
        <w:trPr>
          <w:trHeight w:hRule="exact" w:val="796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EB6A14" w:rsidRPr="0072413D" w:rsidRDefault="00EB6A1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EB6A14" w:rsidRPr="0072413D" w:rsidRDefault="00EB6A1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2A227428" w14:textId="3B3AD115" w:rsidR="00996D92" w:rsidRPr="00F052E3" w:rsidRDefault="00EB6A14" w:rsidP="00EB6A14">
            <w:pPr>
              <w:ind w:left="141"/>
              <w:rPr>
                <w:sz w:val="20"/>
                <w:szCs w:val="20"/>
                <w:highlight w:val="yellow"/>
                <w:lang w:val="sv-SE"/>
              </w:rPr>
            </w:pPr>
            <w:r w:rsidRPr="00F052E3">
              <w:rPr>
                <w:sz w:val="20"/>
                <w:szCs w:val="20"/>
                <w:highlight w:val="yellow"/>
                <w:lang w:val="sv-SE"/>
              </w:rPr>
              <w:t xml:space="preserve">Begränsning av sökningen i tid. Begränsningen sker genom att resultatet innehåller de poster där </w:t>
            </w:r>
            <w:r w:rsidR="00996D92" w:rsidRPr="00F052E3">
              <w:rPr>
                <w:sz w:val="20"/>
                <w:szCs w:val="20"/>
                <w:highlight w:val="yellow"/>
                <w:lang w:val="sv-SE"/>
              </w:rPr>
              <w:t xml:space="preserve">det tidsintervall som spänns upp av ordinationstidpunkt (medicationMedicalRecordBody/medicationPrescription/prescriber/authorTime) och utsättningstidpunkt (medicationMedicalRecordBody/endOfTreatment) till någon del överlappar med det efterfrågade </w:t>
            </w:r>
            <w:r w:rsidR="00732BCD" w:rsidRPr="00F052E3">
              <w:rPr>
                <w:sz w:val="20"/>
                <w:szCs w:val="20"/>
                <w:highlight w:val="yellow"/>
                <w:lang w:val="sv-SE"/>
              </w:rPr>
              <w:t>tidsintervallet.</w:t>
            </w:r>
          </w:p>
          <w:p w14:paraId="0CAED994" w14:textId="77777777" w:rsidR="00732BCD" w:rsidRPr="00F052E3" w:rsidRDefault="00732BCD" w:rsidP="00EB6A14">
            <w:pPr>
              <w:ind w:left="141"/>
              <w:rPr>
                <w:sz w:val="20"/>
                <w:szCs w:val="20"/>
                <w:highlight w:val="yellow"/>
                <w:lang w:val="sv-SE"/>
              </w:rPr>
            </w:pPr>
          </w:p>
          <w:p w14:paraId="185A268A" w14:textId="1B7748A9" w:rsidR="00732BCD" w:rsidRPr="00F052E3" w:rsidRDefault="00732BCD" w:rsidP="00EB6A14">
            <w:pPr>
              <w:ind w:left="141"/>
              <w:rPr>
                <w:sz w:val="20"/>
                <w:szCs w:val="20"/>
                <w:highlight w:val="yellow"/>
                <w:lang w:val="sv-SE"/>
              </w:rPr>
            </w:pPr>
            <w:r w:rsidRPr="00F052E3">
              <w:rPr>
                <w:sz w:val="20"/>
                <w:szCs w:val="20"/>
                <w:highlight w:val="yellow"/>
                <w:lang w:val="sv-SE"/>
              </w:rPr>
              <w:t>I de fall ordinationstidpunkt inte är angivet ersätts denna tidpunkt med insättningstidpunkt (medicationMedicalRecordBody/startOfTreatment). I de fall insättningstidpunkt inte är angivet ersätts denna tidpunkt med registreringstidpunkt (medicationMedicalRecordHeader/accountableHealthcareProfessional/authorTime).</w:t>
            </w:r>
          </w:p>
          <w:p w14:paraId="4A2B4426" w14:textId="77777777" w:rsidR="00732BCD" w:rsidRPr="00F052E3" w:rsidRDefault="00732BCD" w:rsidP="00EB6A14">
            <w:pPr>
              <w:ind w:left="141"/>
              <w:rPr>
                <w:sz w:val="20"/>
                <w:szCs w:val="20"/>
                <w:highlight w:val="yellow"/>
                <w:lang w:val="sv-SE"/>
              </w:rPr>
            </w:pPr>
          </w:p>
          <w:p w14:paraId="78E24DF4" w14:textId="416DE5D2" w:rsidR="00732BCD" w:rsidRPr="00F052E3" w:rsidRDefault="00732BCD" w:rsidP="00EB6A14">
            <w:pPr>
              <w:ind w:left="141"/>
              <w:rPr>
                <w:sz w:val="20"/>
                <w:szCs w:val="20"/>
                <w:highlight w:val="yellow"/>
                <w:lang w:val="sv-SE"/>
              </w:rPr>
            </w:pPr>
            <w:r w:rsidRPr="00F052E3">
              <w:rPr>
                <w:sz w:val="20"/>
                <w:szCs w:val="20"/>
                <w:highlight w:val="yellow"/>
                <w:lang w:val="sv-SE"/>
              </w:rPr>
              <w:t xml:space="preserve">I de fall utsättningstidpunkt inte finns angivet anses ordinationens intervall vara öppet från </w:t>
            </w:r>
            <w:r w:rsidR="00997651" w:rsidRPr="00F052E3">
              <w:rPr>
                <w:sz w:val="20"/>
                <w:szCs w:val="20"/>
                <w:highlight w:val="yellow"/>
                <w:lang w:val="sv-SE"/>
              </w:rPr>
              <w:t>ordinationst</w:t>
            </w:r>
            <w:r w:rsidRPr="00F052E3">
              <w:rPr>
                <w:sz w:val="20"/>
                <w:szCs w:val="20"/>
                <w:highlight w:val="yellow"/>
                <w:lang w:val="sv-SE"/>
              </w:rPr>
              <w:t>idpunkten och framåt i tiden.</w:t>
            </w:r>
          </w:p>
          <w:p w14:paraId="4A4AC180" w14:textId="77777777" w:rsidR="00996D92" w:rsidRPr="00F052E3" w:rsidRDefault="00996D92" w:rsidP="00EB6A14">
            <w:pPr>
              <w:ind w:left="141"/>
              <w:rPr>
                <w:sz w:val="20"/>
                <w:szCs w:val="20"/>
                <w:highlight w:val="yellow"/>
                <w:lang w:val="sv-SE"/>
              </w:rPr>
            </w:pPr>
          </w:p>
          <w:p w14:paraId="798E8D7C" w14:textId="2529CE78" w:rsidR="00EB6A14" w:rsidRPr="00732BCD" w:rsidRDefault="00EB6A14" w:rsidP="00997651">
            <w:pPr>
              <w:ind w:left="141"/>
              <w:rPr>
                <w:sz w:val="20"/>
                <w:szCs w:val="20"/>
                <w:lang w:val="sv-SE"/>
              </w:rPr>
            </w:pPr>
            <w:r w:rsidRPr="00F052E3">
              <w:rPr>
                <w:sz w:val="20"/>
                <w:szCs w:val="20"/>
                <w:highlight w:val="yellow"/>
                <w:lang w:val="sv-SE"/>
              </w:rPr>
              <w:t xml:space="preserve"> </w:t>
            </w:r>
            <w:r w:rsidR="00732BCD" w:rsidRPr="00F052E3">
              <w:rPr>
                <w:sz w:val="20"/>
                <w:szCs w:val="20"/>
                <w:highlight w:val="yellow"/>
                <w:lang w:val="sv-SE"/>
              </w:rPr>
              <w:t>Ändpunkterna i</w:t>
            </w:r>
            <w:r w:rsidR="00997651" w:rsidRPr="00F052E3">
              <w:rPr>
                <w:sz w:val="20"/>
                <w:szCs w:val="20"/>
                <w:highlight w:val="yellow"/>
                <w:lang w:val="sv-SE"/>
              </w:rPr>
              <w:t>nkluderas i</w:t>
            </w:r>
            <w:r w:rsidR="00732BCD" w:rsidRPr="00F052E3">
              <w:rPr>
                <w:sz w:val="20"/>
                <w:szCs w:val="20"/>
                <w:highlight w:val="yellow"/>
                <w:lang w:val="sv-SE"/>
              </w:rPr>
              <w:t xml:space="preserve"> respektive intervall.</w:t>
            </w: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EB6A14" w:rsidRPr="002E0A74" w:rsidRDefault="00EB6A14" w:rsidP="00D23625">
            <w:pPr>
              <w:spacing w:line="229" w:lineRule="exact"/>
              <w:ind w:left="142"/>
              <w:jc w:val="center"/>
              <w:rPr>
                <w:i/>
                <w:sz w:val="20"/>
                <w:szCs w:val="20"/>
                <w:lang w:val="sv-SE"/>
              </w:rPr>
            </w:pPr>
            <w:r w:rsidRPr="002E0A74">
              <w:rPr>
                <w:i/>
                <w:sz w:val="20"/>
                <w:szCs w:val="20"/>
                <w:lang w:val="sv-SE"/>
              </w:rPr>
              <w:t>0..1</w:t>
            </w:r>
          </w:p>
        </w:tc>
      </w:tr>
      <w:tr w:rsidR="00EB6A14" w:rsidRPr="002E0A74" w14:paraId="29482D0F" w14:textId="77777777" w:rsidTr="00996D92">
        <w:trPr>
          <w:trHeight w:hRule="exact" w:val="7380"/>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2ADDC1A2" w:rsidR="00EB6A14" w:rsidRPr="0072413D" w:rsidRDefault="00EB6A14" w:rsidP="002E0A74">
            <w:pPr>
              <w:tabs>
                <w:tab w:val="left" w:pos="567"/>
              </w:tabs>
              <w:spacing w:line="226" w:lineRule="exact"/>
              <w:ind w:left="102"/>
              <w:rPr>
                <w:sz w:val="20"/>
                <w:szCs w:val="20"/>
                <w:lang w:val="sv-SE"/>
              </w:rPr>
            </w:pPr>
            <w:r w:rsidRPr="0072413D">
              <w:rPr>
                <w:sz w:val="20"/>
                <w:szCs w:val="20"/>
                <w:lang w:val="sv-SE"/>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EB6A14" w:rsidRPr="0072413D" w:rsidRDefault="00EB6A1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7D222A9A" w14:textId="77777777" w:rsidR="00EB6A14" w:rsidRPr="00996D92" w:rsidRDefault="00EB6A14" w:rsidP="00EB6A14">
            <w:pPr>
              <w:ind w:left="141"/>
              <w:rPr>
                <w:sz w:val="20"/>
                <w:szCs w:val="20"/>
                <w:lang w:val="sv-SE"/>
              </w:rPr>
            </w:pPr>
            <w:r w:rsidRPr="00996D92">
              <w:rPr>
                <w:sz w:val="20"/>
                <w:szCs w:val="20"/>
                <w:lang w:val="sv-SE"/>
              </w:rPr>
              <w:t xml:space="preserve">Begränsar sökningen till dokument som är skapade i angivet system. </w:t>
            </w:r>
          </w:p>
          <w:p w14:paraId="22C954F3" w14:textId="77777777" w:rsidR="00EB6A14" w:rsidRPr="00996D92" w:rsidRDefault="00EB6A14" w:rsidP="00EB6A14">
            <w:pPr>
              <w:ind w:left="141"/>
              <w:rPr>
                <w:sz w:val="20"/>
                <w:szCs w:val="20"/>
                <w:lang w:val="sv-SE"/>
              </w:rPr>
            </w:pPr>
          </w:p>
          <w:p w14:paraId="20CCC39F" w14:textId="77777777" w:rsidR="00EB6A14" w:rsidRPr="00996D92" w:rsidRDefault="00EB6A14" w:rsidP="00EB6A14">
            <w:pPr>
              <w:ind w:left="141"/>
              <w:rPr>
                <w:sz w:val="20"/>
                <w:szCs w:val="20"/>
                <w:lang w:val="sv-SE"/>
              </w:rPr>
            </w:pPr>
            <w:r w:rsidRPr="00996D92">
              <w:rPr>
                <w:sz w:val="20"/>
                <w:szCs w:val="20"/>
                <w:lang w:val="sv-SE"/>
              </w:rPr>
              <w:t>Värdet på detta fält måste överensstämma med värdet på logicalAddress i anropets tekniska kuvertering (ex. SOAP-header).</w:t>
            </w:r>
          </w:p>
          <w:p w14:paraId="6A798054" w14:textId="77777777" w:rsidR="00EB6A14" w:rsidRPr="00996D92" w:rsidRDefault="00EB6A14" w:rsidP="00EB6A14">
            <w:pPr>
              <w:ind w:left="141"/>
              <w:rPr>
                <w:spacing w:val="-1"/>
                <w:sz w:val="20"/>
                <w:szCs w:val="20"/>
                <w:lang w:val="sv-SE"/>
              </w:rPr>
            </w:pPr>
          </w:p>
          <w:p w14:paraId="523D00FD" w14:textId="77777777" w:rsidR="00EB6A14" w:rsidRPr="00996D92" w:rsidRDefault="00EB6A14" w:rsidP="00EB6A14">
            <w:pPr>
              <w:ind w:left="141"/>
              <w:rPr>
                <w:sz w:val="20"/>
                <w:szCs w:val="20"/>
                <w:lang w:val="sv-SE"/>
              </w:rPr>
            </w:pPr>
            <w:r w:rsidRPr="00996D92">
              <w:rPr>
                <w:sz w:val="20"/>
                <w:szCs w:val="20"/>
                <w:lang w:val="sv-SE"/>
              </w:rPr>
              <w:t>Det innebär i praktiken att aggregerande tjänster inte används när detta fält anges.</w:t>
            </w:r>
          </w:p>
          <w:p w14:paraId="095BC806" w14:textId="77777777" w:rsidR="00EB6A14" w:rsidRPr="00996D92" w:rsidRDefault="00EB6A14" w:rsidP="00EB6A14">
            <w:pPr>
              <w:ind w:left="141"/>
              <w:rPr>
                <w:sz w:val="20"/>
                <w:szCs w:val="20"/>
                <w:lang w:val="sv-SE"/>
              </w:rPr>
            </w:pPr>
          </w:p>
          <w:p w14:paraId="2115470D" w14:textId="77777777" w:rsidR="00EB6A14" w:rsidRPr="00996D92" w:rsidRDefault="00EB6A14" w:rsidP="00EB6A14">
            <w:pPr>
              <w:ind w:left="141"/>
              <w:rPr>
                <w:sz w:val="20"/>
                <w:szCs w:val="20"/>
                <w:lang w:val="sv-SE"/>
              </w:rPr>
            </w:pPr>
            <w:r w:rsidRPr="00996D92">
              <w:rPr>
                <w:b/>
                <w:sz w:val="20"/>
                <w:szCs w:val="20"/>
                <w:lang w:val="sv-SE"/>
              </w:rPr>
              <w:t>Skall</w:t>
            </w:r>
            <w:r w:rsidRPr="00996D92">
              <w:rPr>
                <w:sz w:val="20"/>
                <w:szCs w:val="20"/>
                <w:lang w:val="sv-SE"/>
              </w:rPr>
              <w:t xml:space="preserve"> anges om </w:t>
            </w:r>
            <w:r w:rsidRPr="00996D92">
              <w:rPr>
                <w:b/>
                <w:sz w:val="20"/>
                <w:szCs w:val="20"/>
                <w:lang w:val="sv-SE"/>
              </w:rPr>
              <w:t>careContactId</w:t>
            </w:r>
            <w:r w:rsidRPr="00996D92">
              <w:rPr>
                <w:sz w:val="20"/>
                <w:szCs w:val="20"/>
                <w:lang w:val="sv-SE"/>
              </w:rPr>
              <w:t xml:space="preserve"> angivits.</w:t>
            </w:r>
          </w:p>
          <w:p w14:paraId="48539264" w14:textId="77777777" w:rsidR="00EB6A14" w:rsidRPr="00996D92" w:rsidRDefault="00EB6A14" w:rsidP="00EB6A14">
            <w:pPr>
              <w:ind w:left="141"/>
              <w:rPr>
                <w:sz w:val="20"/>
                <w:szCs w:val="20"/>
                <w:lang w:val="sv-SE"/>
              </w:rPr>
            </w:pPr>
            <w:r w:rsidRPr="00996D92">
              <w:rPr>
                <w:b/>
                <w:sz w:val="20"/>
                <w:szCs w:val="20"/>
                <w:lang w:val="sv-SE"/>
              </w:rPr>
              <w:t>Skall</w:t>
            </w:r>
            <w:r w:rsidRPr="00996D92">
              <w:rPr>
                <w:sz w:val="20"/>
                <w:szCs w:val="20"/>
                <w:lang w:val="sv-SE"/>
              </w:rPr>
              <w:t xml:space="preserve"> anges vid begäran på </w:t>
            </w:r>
            <w:r w:rsidRPr="00996D92">
              <w:rPr>
                <w:b/>
                <w:sz w:val="20"/>
                <w:szCs w:val="20"/>
                <w:lang w:val="sv-SE"/>
              </w:rPr>
              <w:t>reservnummer</w:t>
            </w:r>
            <w:r w:rsidRPr="00996D92">
              <w:rPr>
                <w:sz w:val="20"/>
                <w:szCs w:val="20"/>
                <w:lang w:val="sv-SE"/>
              </w:rPr>
              <w:t>.</w:t>
            </w:r>
          </w:p>
          <w:p w14:paraId="4923E9E8" w14:textId="77777777" w:rsidR="00EB6A14" w:rsidRPr="00996D92" w:rsidRDefault="00EB6A14" w:rsidP="00EB6A14">
            <w:pPr>
              <w:ind w:left="141"/>
              <w:rPr>
                <w:spacing w:val="-1"/>
                <w:sz w:val="20"/>
                <w:szCs w:val="20"/>
                <w:lang w:val="sv-SE"/>
              </w:rPr>
            </w:pPr>
          </w:p>
          <w:p w14:paraId="01D1527C" w14:textId="77777777" w:rsidR="00EB6A14" w:rsidRPr="00996D92" w:rsidRDefault="00EB6A14" w:rsidP="00EB6A14">
            <w:pPr>
              <w:ind w:left="141"/>
              <w:rPr>
                <w:spacing w:val="-1"/>
                <w:sz w:val="20"/>
                <w:szCs w:val="20"/>
                <w:lang w:val="sv-SE"/>
              </w:rPr>
            </w:pPr>
            <w:r w:rsidRPr="00996D92">
              <w:rPr>
                <w:spacing w:val="-1"/>
                <w:sz w:val="20"/>
                <w:szCs w:val="20"/>
                <w:lang w:val="sv-SE"/>
              </w:rPr>
              <w:t xml:space="preserve">Om sourceSystemHSAId och logicalAddress är olika </w:t>
            </w:r>
            <w:r w:rsidRPr="00996D92">
              <w:rPr>
                <w:b/>
                <w:spacing w:val="-1"/>
                <w:sz w:val="20"/>
                <w:szCs w:val="20"/>
                <w:lang w:val="sv-SE"/>
              </w:rPr>
              <w:t>skall</w:t>
            </w:r>
            <w:r w:rsidRPr="00996D92">
              <w:rPr>
                <w:spacing w:val="-1"/>
                <w:sz w:val="20"/>
                <w:szCs w:val="20"/>
                <w:lang w:val="sv-SE"/>
              </w:rPr>
              <w:t xml:space="preserve"> ett svar endast innehålla en resultType med result.resultCode satt till ERROR samt result.errorCode satt till INVALID_REQUEST</w:t>
            </w:r>
          </w:p>
          <w:p w14:paraId="5656136C" w14:textId="77777777" w:rsidR="00EB6A14" w:rsidRPr="00996D92" w:rsidRDefault="00EB6A14" w:rsidP="00EB6A14">
            <w:pPr>
              <w:ind w:left="141"/>
              <w:rPr>
                <w:spacing w:val="-1"/>
                <w:sz w:val="20"/>
                <w:szCs w:val="20"/>
                <w:lang w:val="sv-SE"/>
              </w:rPr>
            </w:pPr>
          </w:p>
          <w:p w14:paraId="56983A1E" w14:textId="3F33EECD" w:rsidR="00EB6A14" w:rsidRPr="00996D92" w:rsidRDefault="00EB6A14" w:rsidP="003326B1">
            <w:pPr>
              <w:ind w:left="141"/>
              <w:rPr>
                <w:sz w:val="20"/>
                <w:szCs w:val="20"/>
                <w:lang w:val="sv-SE"/>
              </w:rPr>
            </w:pPr>
            <w:r w:rsidRPr="00996D92">
              <w:rPr>
                <w:spacing w:val="-1"/>
                <w:sz w:val="20"/>
                <w:szCs w:val="20"/>
                <w:lang w:val="sv-SE"/>
              </w:rPr>
              <w:t xml:space="preserve">Om careContactId är satt och sourceSystemHSAId är tomt </w:t>
            </w:r>
            <w:r w:rsidRPr="00996D92">
              <w:rPr>
                <w:b/>
                <w:spacing w:val="-1"/>
                <w:sz w:val="20"/>
                <w:szCs w:val="20"/>
                <w:lang w:val="sv-SE"/>
              </w:rPr>
              <w:t>skall</w:t>
            </w:r>
            <w:r w:rsidRPr="00996D92">
              <w:rPr>
                <w:spacing w:val="-1"/>
                <w:sz w:val="20"/>
                <w:szCs w:val="20"/>
                <w:lang w:val="sv-SE"/>
              </w:rPr>
              <w:t xml:space="preserve"> ett svar endast innehålla en resultType med  result.resultCode satt till ERROR samt result.errorCode satt till INVALID_REQUEST.</w:t>
            </w: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EB6A14" w:rsidRPr="002E0A74" w:rsidRDefault="00EB6A14" w:rsidP="00D23625">
            <w:pPr>
              <w:spacing w:line="229" w:lineRule="exact"/>
              <w:ind w:left="142"/>
              <w:jc w:val="center"/>
              <w:rPr>
                <w:sz w:val="20"/>
                <w:szCs w:val="20"/>
                <w:lang w:val="sv-SE"/>
              </w:rPr>
            </w:pPr>
            <w:r w:rsidRPr="002E0A74">
              <w:rPr>
                <w:sz w:val="20"/>
                <w:szCs w:val="20"/>
                <w:lang w:val="sv-SE"/>
              </w:rPr>
              <w:t>0..1</w:t>
            </w:r>
          </w:p>
        </w:tc>
      </w:tr>
      <w:tr w:rsidR="00EB6A14" w:rsidRPr="002E0A74" w14:paraId="32FDDC9E" w14:textId="77777777" w:rsidTr="00997651">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EB6A14" w:rsidRPr="002E0A74" w:rsidRDefault="00EB6A1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EB6A14" w:rsidRPr="002E0A74" w:rsidRDefault="00EB6A1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465D13C7" w:rsidR="00EB6A14" w:rsidRPr="00996D92" w:rsidRDefault="00EB6A14" w:rsidP="003326B1">
            <w:pPr>
              <w:spacing w:line="229" w:lineRule="exact"/>
              <w:ind w:left="102"/>
              <w:rPr>
                <w:sz w:val="20"/>
                <w:szCs w:val="20"/>
                <w:lang w:val="sv-SE"/>
              </w:rPr>
            </w:pPr>
            <w:r w:rsidRPr="00996D92">
              <w:rPr>
                <w:spacing w:val="-1"/>
                <w:sz w:val="20"/>
                <w:szCs w:val="20"/>
                <w:lang w:val="sv-SE"/>
              </w:rPr>
              <w:t>Begränsar sökningen till den läkemedelsinformation som föranletts av den vård- och omsorgskontakt som anges. Identiteten är unik inom källsystemet. Alla typer av ordinationer (insättningar, ändringar och utsättningar) som gjorts vid vård-och omsorgskontakten omfattas här.</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EB6A14" w:rsidRPr="002E0A74" w:rsidRDefault="00EB6A14" w:rsidP="00D23625">
            <w:pPr>
              <w:spacing w:line="229" w:lineRule="exact"/>
              <w:ind w:left="142"/>
              <w:jc w:val="center"/>
              <w:rPr>
                <w:sz w:val="20"/>
                <w:szCs w:val="20"/>
                <w:lang w:val="sv-SE"/>
              </w:rPr>
            </w:pPr>
            <w:r w:rsidRPr="002E0A74">
              <w:rPr>
                <w:sz w:val="20"/>
                <w:szCs w:val="20"/>
                <w:lang w:val="sv-SE"/>
              </w:rPr>
              <w:t>0..*</w:t>
            </w:r>
          </w:p>
        </w:tc>
      </w:tr>
      <w:tr w:rsidR="00EB6A14" w:rsidRPr="002E0A74" w14:paraId="46CFF63B" w14:textId="77777777" w:rsidTr="00997651">
        <w:trPr>
          <w:trHeight w:hRule="exact" w:val="1542"/>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EB6A14" w:rsidRPr="002E0A74" w:rsidRDefault="00EB6A14" w:rsidP="002E0A74">
            <w:pPr>
              <w:tabs>
                <w:tab w:val="left" w:pos="567"/>
              </w:tabs>
              <w:spacing w:line="226" w:lineRule="exact"/>
              <w:ind w:left="102"/>
              <w:rPr>
                <w:sz w:val="20"/>
                <w:szCs w:val="20"/>
              </w:rPr>
            </w:pPr>
            <w:r>
              <w:rPr>
                <w:sz w:val="20"/>
                <w:szCs w:val="20"/>
              </w:rPr>
              <w:t>prescriptionChain</w:t>
            </w:r>
            <w:r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EB6A14" w:rsidRPr="002E0A74" w:rsidRDefault="00EB6A1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7BCC82F2" w14:textId="77777777" w:rsidR="00EB6A14" w:rsidRPr="00F052E3" w:rsidRDefault="00EB6A14" w:rsidP="00EB6A14">
            <w:pPr>
              <w:spacing w:line="229" w:lineRule="exact"/>
              <w:ind w:left="102"/>
              <w:rPr>
                <w:sz w:val="20"/>
                <w:szCs w:val="20"/>
                <w:highlight w:val="yellow"/>
                <w:lang w:val="sv-SE"/>
              </w:rPr>
            </w:pPr>
            <w:r w:rsidRPr="00F052E3">
              <w:rPr>
                <w:sz w:val="20"/>
                <w:szCs w:val="20"/>
                <w:highlight w:val="yellow"/>
                <w:lang w:val="sv-SE"/>
              </w:rPr>
              <w:t>Ordinationskedje-id.</w:t>
            </w:r>
          </w:p>
          <w:p w14:paraId="59EB49CF" w14:textId="6BDF2D14" w:rsidR="00EB6A14" w:rsidRPr="00996D92" w:rsidRDefault="00EB6A14" w:rsidP="00997651">
            <w:pPr>
              <w:spacing w:line="229" w:lineRule="exact"/>
              <w:ind w:left="102"/>
              <w:rPr>
                <w:spacing w:val="-1"/>
                <w:sz w:val="20"/>
                <w:szCs w:val="20"/>
                <w:lang w:val="sv-SE"/>
              </w:rPr>
            </w:pPr>
            <w:r w:rsidRPr="00F052E3">
              <w:rPr>
                <w:sz w:val="20"/>
                <w:szCs w:val="20"/>
                <w:highlight w:val="yellow"/>
                <w:lang w:val="sv-SE"/>
              </w:rPr>
              <w:t>Används för att endast ge poster avseende en viss ordinationskedja.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EB6A14" w:rsidRPr="002E0A74" w:rsidRDefault="00EB6A14" w:rsidP="00D23625">
            <w:pPr>
              <w:spacing w:line="229" w:lineRule="exact"/>
              <w:ind w:left="142"/>
              <w:jc w:val="center"/>
              <w:rPr>
                <w:sz w:val="20"/>
                <w:szCs w:val="20"/>
              </w:rPr>
            </w:pPr>
            <w:r w:rsidRPr="002E0A74">
              <w:rPr>
                <w:sz w:val="20"/>
                <w:szCs w:val="20"/>
              </w:rPr>
              <w:t>0..1</w:t>
            </w:r>
          </w:p>
        </w:tc>
      </w:tr>
      <w:tr w:rsidR="00EB6A1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EB6A14" w:rsidRPr="00D7450D" w:rsidRDefault="00EB6A14" w:rsidP="002E0A74">
            <w:pPr>
              <w:tabs>
                <w:tab w:val="left" w:pos="567"/>
              </w:tabs>
              <w:spacing w:line="226" w:lineRule="exact"/>
              <w:ind w:left="102"/>
              <w:rPr>
                <w:sz w:val="20"/>
                <w:szCs w:val="20"/>
              </w:rPr>
            </w:pPr>
            <w:r>
              <w:rPr>
                <w:sz w:val="20"/>
                <w:szCs w:val="20"/>
              </w:rPr>
              <w:lastRenderedPageBreak/>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EB6A14" w:rsidRPr="00D7450D" w:rsidRDefault="00EB6A14"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7708D455" w:rsidR="00EB6A14" w:rsidRPr="00996D92" w:rsidRDefault="00EB6A14" w:rsidP="004578F0">
            <w:pPr>
              <w:spacing w:line="229" w:lineRule="exact"/>
              <w:rPr>
                <w:sz w:val="20"/>
                <w:szCs w:val="20"/>
                <w:lang w:val="sv-SE"/>
              </w:rPr>
            </w:pPr>
            <w:r w:rsidRPr="00996D92">
              <w:rPr>
                <w:sz w:val="20"/>
                <w:szCs w:val="20"/>
                <w:lang w:val="sv-SE"/>
              </w:rPr>
              <w:t>Begränsar sökningen till endast de ordinationer som är aktiva eller inaktiva, om inget anges ska alla ordinationer returneras, om den är satt till Active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EB6A14" w:rsidRPr="00D7450D" w:rsidRDefault="00EB6A14" w:rsidP="00D23625">
            <w:pPr>
              <w:spacing w:line="229" w:lineRule="exact"/>
              <w:ind w:left="142"/>
              <w:jc w:val="center"/>
              <w:rPr>
                <w:sz w:val="20"/>
                <w:szCs w:val="20"/>
                <w:lang w:val="sv-SE"/>
              </w:rPr>
            </w:pPr>
            <w:r>
              <w:rPr>
                <w:sz w:val="20"/>
                <w:szCs w:val="20"/>
                <w:lang w:val="sv-SE"/>
              </w:rPr>
              <w:t>0</w:t>
            </w:r>
            <w:r w:rsidRPr="00D7450D">
              <w:rPr>
                <w:sz w:val="20"/>
                <w:szCs w:val="20"/>
                <w:lang w:val="sv-SE"/>
              </w:rPr>
              <w:t>..1</w:t>
            </w:r>
          </w:p>
        </w:tc>
      </w:tr>
      <w:tr w:rsidR="00EB6A1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EB6A14" w:rsidRPr="002E0A74" w:rsidRDefault="00EB6A1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EB6A14" w:rsidRPr="002E0A74" w:rsidRDefault="00EB6A1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EB6A14" w:rsidRPr="00996D92" w:rsidRDefault="00EB6A1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EB6A14" w:rsidRPr="002E0A74" w:rsidRDefault="00EB6A14" w:rsidP="00D23625">
            <w:pPr>
              <w:ind w:left="142"/>
              <w:jc w:val="center"/>
              <w:rPr>
                <w:sz w:val="20"/>
                <w:szCs w:val="20"/>
                <w:lang w:val="sv-SE"/>
              </w:rPr>
            </w:pPr>
          </w:p>
        </w:tc>
      </w:tr>
      <w:tr w:rsidR="00EB6A1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EB6A14" w:rsidRPr="002E0A74" w:rsidRDefault="00EB6A1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EB6A14" w:rsidRPr="002E0A74" w:rsidRDefault="00EB6A1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28C6BF49" w14:textId="77777777" w:rsidR="00EB6A14" w:rsidRPr="00996D92" w:rsidRDefault="00EB6A14" w:rsidP="00EB6A14">
            <w:pPr>
              <w:spacing w:line="226" w:lineRule="exact"/>
              <w:ind w:left="102"/>
              <w:rPr>
                <w:sz w:val="20"/>
                <w:szCs w:val="20"/>
                <w:lang w:val="sv-SE"/>
              </w:rPr>
            </w:pPr>
            <w:r w:rsidRPr="00996D92">
              <w:rPr>
                <w:sz w:val="20"/>
                <w:szCs w:val="20"/>
                <w:lang w:val="sv-SE"/>
              </w:rPr>
              <w:t xml:space="preserve">Patientens läkemedelshistorik </w:t>
            </w:r>
          </w:p>
          <w:p w14:paraId="6BA5177A" w14:textId="77777777" w:rsidR="00EB6A14" w:rsidRPr="00996D92" w:rsidRDefault="00EB6A14" w:rsidP="00EB6A14">
            <w:pPr>
              <w:rPr>
                <w:sz w:val="20"/>
                <w:szCs w:val="20"/>
                <w:lang w:val="sv-SE"/>
              </w:rPr>
            </w:pPr>
          </w:p>
          <w:p w14:paraId="24DE915D" w14:textId="77777777" w:rsidR="00EB6A14" w:rsidRPr="00996D92" w:rsidRDefault="00EB6A1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EB6A14" w:rsidRPr="002E0A74" w:rsidRDefault="00EB6A14" w:rsidP="00D23625">
            <w:pPr>
              <w:spacing w:line="229" w:lineRule="exact"/>
              <w:ind w:left="142"/>
              <w:jc w:val="center"/>
              <w:rPr>
                <w:sz w:val="20"/>
                <w:szCs w:val="20"/>
                <w:lang w:val="sv-SE"/>
              </w:rPr>
            </w:pPr>
            <w:r w:rsidRPr="002E0A74">
              <w:rPr>
                <w:sz w:val="20"/>
                <w:szCs w:val="20"/>
                <w:lang w:val="sv-SE"/>
              </w:rPr>
              <w:t>0..*</w:t>
            </w:r>
          </w:p>
        </w:tc>
      </w:tr>
      <w:tr w:rsidR="00EB6A1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EB6A14" w:rsidRPr="004049E0" w:rsidRDefault="00EB6A14" w:rsidP="002E0A74">
            <w:pPr>
              <w:tabs>
                <w:tab w:val="left" w:pos="567"/>
              </w:tabs>
              <w:spacing w:line="229" w:lineRule="exact"/>
              <w:ind w:left="102"/>
              <w:rPr>
                <w:sz w:val="20"/>
                <w:szCs w:val="20"/>
                <w:lang w:val="sv-SE"/>
              </w:rPr>
            </w:pPr>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EB6A14" w:rsidRPr="004049E0" w:rsidRDefault="00EB6A1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78299DC" w14:textId="77777777" w:rsidR="00EB6A14" w:rsidRPr="00996D92" w:rsidRDefault="00EB6A14" w:rsidP="00EB6A14">
            <w:pPr>
              <w:spacing w:line="229" w:lineRule="exact"/>
              <w:ind w:left="102"/>
              <w:rPr>
                <w:sz w:val="20"/>
                <w:szCs w:val="20"/>
                <w:lang w:val="sv-SE"/>
              </w:rPr>
            </w:pPr>
            <w:r w:rsidRPr="00996D92">
              <w:rPr>
                <w:sz w:val="20"/>
                <w:szCs w:val="20"/>
                <w:lang w:val="sv-SE"/>
              </w:rPr>
              <w:t>Innehåller basinformation om dokumentet, inklusive information om vid vilken vårdkontakt som ordinationen skedde.</w:t>
            </w:r>
          </w:p>
          <w:p w14:paraId="28554E30" w14:textId="77777777" w:rsidR="00EB6A14" w:rsidRPr="00996D92" w:rsidRDefault="00EB6A14" w:rsidP="00EB6A14">
            <w:pPr>
              <w:spacing w:line="229" w:lineRule="exact"/>
              <w:ind w:left="102"/>
              <w:rPr>
                <w:sz w:val="20"/>
                <w:szCs w:val="20"/>
                <w:lang w:val="sv-SE"/>
              </w:rPr>
            </w:pPr>
          </w:p>
          <w:p w14:paraId="6BA542EE" w14:textId="77777777" w:rsidR="00EB6A14" w:rsidRPr="00996D92" w:rsidRDefault="00EB6A14" w:rsidP="00EB6A14">
            <w:pPr>
              <w:spacing w:line="229" w:lineRule="exact"/>
              <w:ind w:left="142"/>
              <w:rPr>
                <w:sz w:val="20"/>
                <w:szCs w:val="20"/>
                <w:lang w:val="sv-SE"/>
              </w:rPr>
            </w:pPr>
            <w:r w:rsidRPr="00996D92">
              <w:rPr>
                <w:sz w:val="20"/>
                <w:szCs w:val="20"/>
                <w:lang w:val="sv-SE"/>
              </w:rPr>
              <w:t>Notera: accountableHealthCareProfessional anges till den som registrerat informationen. Ordinatör, förskrivare och administrerande vårdpersonal anges i Bodyn.</w:t>
            </w:r>
          </w:p>
          <w:p w14:paraId="5B0C8550" w14:textId="77777777" w:rsidR="00EB6A14" w:rsidRPr="00996D92" w:rsidRDefault="00EB6A1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EB6A14" w:rsidRPr="004049E0" w:rsidRDefault="00EB6A14" w:rsidP="00D23625">
            <w:pPr>
              <w:spacing w:line="229" w:lineRule="exact"/>
              <w:ind w:left="142"/>
              <w:jc w:val="center"/>
              <w:rPr>
                <w:sz w:val="20"/>
                <w:szCs w:val="20"/>
                <w:lang w:val="sv-SE"/>
              </w:rPr>
            </w:pPr>
            <w:r w:rsidRPr="004049E0">
              <w:rPr>
                <w:sz w:val="20"/>
                <w:szCs w:val="20"/>
                <w:lang w:val="sv-SE"/>
              </w:rPr>
              <w:t>1..1</w:t>
            </w:r>
          </w:p>
        </w:tc>
      </w:tr>
      <w:tr w:rsidR="00EB6A14"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EB6A14" w:rsidRPr="004049E0" w:rsidRDefault="00EB6A14"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EB6A14" w:rsidRPr="004049E0" w:rsidRDefault="00EB6A14"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E0586D8" w:rsidR="00EB6A14" w:rsidRPr="00996D92" w:rsidRDefault="00EB6A14" w:rsidP="00296F37">
            <w:pPr>
              <w:spacing w:line="226" w:lineRule="exact"/>
              <w:ind w:left="141"/>
              <w:rPr>
                <w:spacing w:val="-1"/>
                <w:sz w:val="20"/>
                <w:szCs w:val="20"/>
                <w:lang w:val="sv-SE"/>
              </w:rPr>
            </w:pPr>
            <w:r w:rsidRPr="00996D92">
              <w:rPr>
                <w:sz w:val="20"/>
                <w:szCs w:val="20"/>
                <w:lang w:val="sv-SE"/>
              </w:rPr>
              <w:t>Dokumentets identitet som är unik inom källsystemet (ordinations-id).</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EB6A14" w:rsidRPr="004049E0" w:rsidRDefault="00EB6A14"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EB6A14" w:rsidRPr="004049E0" w:rsidRDefault="00EB6A14"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7512D2F9" w:rsidR="00EB6A14" w:rsidRPr="00996D92" w:rsidRDefault="00EB6A14" w:rsidP="00296F37">
            <w:pPr>
              <w:spacing w:line="226" w:lineRule="exact"/>
              <w:ind w:left="141"/>
              <w:rPr>
                <w:spacing w:val="-1"/>
                <w:sz w:val="20"/>
                <w:szCs w:val="20"/>
                <w:lang w:val="sv-SE"/>
              </w:rPr>
            </w:pPr>
            <w:r w:rsidRPr="00996D92">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EB6A14" w:rsidRPr="004049E0" w:rsidRDefault="00EB6A14"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EB6A14" w:rsidRPr="004049E0" w:rsidRDefault="00EB6A14"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6E3497BC" w:rsidR="00EB6A14" w:rsidRPr="00996D92" w:rsidRDefault="00EB6A14" w:rsidP="00296F37">
            <w:pPr>
              <w:spacing w:line="226" w:lineRule="exact"/>
              <w:ind w:left="141"/>
              <w:rPr>
                <w:spacing w:val="-1"/>
                <w:sz w:val="20"/>
                <w:szCs w:val="20"/>
                <w:lang w:val="sv-SE"/>
              </w:rPr>
            </w:pPr>
            <w:r w:rsidRPr="00996D92">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EB6A14" w:rsidRPr="004049E0" w:rsidRDefault="00EB6A14" w:rsidP="00D23625">
            <w:pPr>
              <w:spacing w:line="229" w:lineRule="exact"/>
              <w:ind w:left="142"/>
              <w:jc w:val="center"/>
              <w:rPr>
                <w:sz w:val="20"/>
                <w:szCs w:val="20"/>
              </w:rPr>
            </w:pPr>
            <w:r w:rsidRPr="004049E0">
              <w:rPr>
                <w:sz w:val="20"/>
                <w:szCs w:val="20"/>
              </w:rPr>
              <w:t>0..1</w:t>
            </w:r>
          </w:p>
        </w:tc>
      </w:tr>
      <w:tr w:rsidR="00EB6A14"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EB6A14" w:rsidRPr="00D7450D" w:rsidRDefault="00EB6A14"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EB6A14" w:rsidRPr="00D7450D" w:rsidRDefault="00EB6A14"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72ADFC1B" w:rsidR="00EB6A14" w:rsidRPr="00996D92" w:rsidRDefault="00EB6A14" w:rsidP="00296F37">
            <w:pPr>
              <w:spacing w:line="226"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EB6A14" w:rsidRPr="00D7450D" w:rsidRDefault="00EB6A14" w:rsidP="00D23625">
            <w:pPr>
              <w:spacing w:line="229" w:lineRule="exact"/>
              <w:ind w:left="142"/>
              <w:jc w:val="center"/>
              <w:rPr>
                <w:color w:val="FF0000"/>
                <w:sz w:val="20"/>
                <w:szCs w:val="20"/>
              </w:rPr>
            </w:pPr>
            <w:r w:rsidRPr="00D7450D">
              <w:rPr>
                <w:color w:val="FF0000"/>
                <w:sz w:val="20"/>
                <w:szCs w:val="20"/>
              </w:rPr>
              <w:t>0..0</w:t>
            </w:r>
          </w:p>
        </w:tc>
      </w:tr>
      <w:tr w:rsidR="00EB6A14"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EB6A14" w:rsidRPr="004049E0" w:rsidRDefault="00EB6A14"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EB6A14" w:rsidRPr="004049E0" w:rsidRDefault="00EB6A14"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7AD9EE8" w:rsidR="00EB6A14" w:rsidRPr="00996D92" w:rsidRDefault="00EB6A14" w:rsidP="00296F37">
            <w:pPr>
              <w:spacing w:line="226" w:lineRule="exact"/>
              <w:ind w:left="141"/>
              <w:rPr>
                <w:spacing w:val="-1"/>
                <w:sz w:val="20"/>
                <w:szCs w:val="20"/>
              </w:rPr>
            </w:pPr>
            <w:r w:rsidRPr="00996D92">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EB6A14" w:rsidRPr="004049E0" w:rsidRDefault="00EB6A14"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EB6A14" w:rsidRPr="004049E0" w:rsidRDefault="00EB6A14"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7AB5F0EF" w:rsidR="00EB6A14" w:rsidRPr="00996D92" w:rsidRDefault="00EB6A14" w:rsidP="00296F37">
            <w:pPr>
              <w:spacing w:line="226" w:lineRule="exact"/>
              <w:ind w:left="141"/>
              <w:rPr>
                <w:spacing w:val="-1"/>
                <w:sz w:val="20"/>
                <w:szCs w:val="20"/>
                <w:lang w:val="sv-SE"/>
              </w:rPr>
            </w:pPr>
            <w:r w:rsidRPr="00996D92">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EB6A14" w:rsidRPr="004049E0" w:rsidRDefault="00EB6A14"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EB6A14" w:rsidRPr="004049E0" w:rsidRDefault="00EB6A14"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30E90C0B" w:rsidR="00EB6A14" w:rsidRPr="00996D92" w:rsidRDefault="00EB6A14" w:rsidP="00296F37">
            <w:pPr>
              <w:spacing w:line="226" w:lineRule="exact"/>
              <w:ind w:left="141"/>
              <w:rPr>
                <w:spacing w:val="-1"/>
                <w:sz w:val="20"/>
                <w:szCs w:val="20"/>
                <w:lang w:val="sv-SE"/>
              </w:rPr>
            </w:pPr>
            <w:r w:rsidRPr="00996D92">
              <w:rPr>
                <w:sz w:val="20"/>
                <w:szCs w:val="20"/>
                <w:lang w:val="sv-SE"/>
              </w:rPr>
              <w:t xml:space="preserve">Sätts till OID för typ av identifierare. </w:t>
            </w:r>
            <w:r w:rsidRPr="00996D92">
              <w:rPr>
                <w:sz w:val="20"/>
                <w:szCs w:val="20"/>
                <w:lang w:val="sv-SE"/>
              </w:rPr>
              <w:br/>
              <w:t>För personnummer ska Skatteverkets personnummer (1.2.752.129.2.1.3.1).</w:t>
            </w:r>
            <w:r w:rsidRPr="00996D92">
              <w:rPr>
                <w:sz w:val="20"/>
                <w:szCs w:val="20"/>
                <w:lang w:val="sv-SE"/>
              </w:rPr>
              <w:br/>
              <w:t>För samordningsnummer ska Skatteverkets samordningsnummer (1.2.752.129.2.1.3.3).</w:t>
            </w:r>
            <w:r w:rsidRPr="00996D92">
              <w:rPr>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667F9731" w14:textId="77777777" w:rsidTr="00157A6D">
        <w:trPr>
          <w:trHeight w:hRule="exact" w:val="94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EB6A14" w:rsidRPr="004049E0" w:rsidRDefault="00EB6A14" w:rsidP="00296F37">
            <w:pPr>
              <w:spacing w:line="229" w:lineRule="exact"/>
              <w:ind w:left="102"/>
              <w:rPr>
                <w:sz w:val="20"/>
                <w:szCs w:val="20"/>
              </w:rPr>
            </w:pPr>
            <w:r w:rsidRPr="004049E0">
              <w:rPr>
                <w:sz w:val="20"/>
                <w:szCs w:val="20"/>
              </w:rPr>
              <w:t>../../ac</w:t>
            </w:r>
            <w:r>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EB6A14" w:rsidRPr="004049E0" w:rsidRDefault="00EB6A14" w:rsidP="004049E0">
            <w:pPr>
              <w:spacing w:line="229" w:lineRule="exact"/>
              <w:ind w:left="102"/>
              <w:rPr>
                <w:sz w:val="20"/>
                <w:szCs w:val="20"/>
              </w:rPr>
            </w:pPr>
            <w:r w:rsidRPr="004049E0">
              <w:rPr>
                <w:sz w:val="20"/>
                <w:szCs w:val="20"/>
              </w:rPr>
              <w:t>HealthcareProfessionalType</w:t>
            </w:r>
          </w:p>
          <w:p w14:paraId="113E9624"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77FC85A" w14:textId="77777777" w:rsidR="00EB6A14" w:rsidRPr="00996D92" w:rsidRDefault="00EB6A14" w:rsidP="00EB6A14">
            <w:pPr>
              <w:spacing w:line="226" w:lineRule="exact"/>
              <w:ind w:left="141"/>
              <w:rPr>
                <w:spacing w:val="-1"/>
                <w:sz w:val="20"/>
                <w:szCs w:val="20"/>
                <w:lang w:val="sv-SE"/>
              </w:rPr>
            </w:pPr>
            <w:r w:rsidRPr="00996D92">
              <w:rPr>
                <w:spacing w:val="-1"/>
                <w:sz w:val="20"/>
                <w:szCs w:val="20"/>
                <w:lang w:val="sv-SE"/>
              </w:rPr>
              <w:t>Information om den hälso- och sjukvårdsperson som registrerat informationen i dokumentet, nedan kallad registratör.</w:t>
            </w:r>
          </w:p>
          <w:p w14:paraId="291298BA" w14:textId="77777777" w:rsidR="00EB6A14" w:rsidRPr="00996D92" w:rsidRDefault="00EB6A14"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EB6A14" w:rsidRPr="004049E0" w:rsidRDefault="00EB6A14" w:rsidP="00D23625">
            <w:pPr>
              <w:spacing w:line="229" w:lineRule="exact"/>
              <w:ind w:left="142"/>
              <w:jc w:val="center"/>
              <w:rPr>
                <w:sz w:val="20"/>
                <w:szCs w:val="20"/>
              </w:rPr>
            </w:pPr>
            <w:r w:rsidRPr="004049E0">
              <w:rPr>
                <w:sz w:val="20"/>
                <w:szCs w:val="20"/>
              </w:rPr>
              <w:t>1..1</w:t>
            </w:r>
          </w:p>
        </w:tc>
      </w:tr>
      <w:tr w:rsidR="00EB6A14"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EB6A14" w:rsidRPr="004049E0" w:rsidRDefault="00EB6A14"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EB6A14" w:rsidRPr="004049E0" w:rsidRDefault="00EB6A14" w:rsidP="004049E0">
            <w:pPr>
              <w:spacing w:line="229" w:lineRule="exact"/>
              <w:ind w:left="102"/>
              <w:rPr>
                <w:rFonts w:cs="Arial"/>
                <w:color w:val="FF0000"/>
                <w:sz w:val="20"/>
                <w:szCs w:val="20"/>
              </w:rPr>
            </w:pPr>
            <w:r w:rsidRPr="004049E0">
              <w:rPr>
                <w:sz w:val="20"/>
                <w:szCs w:val="20"/>
              </w:rPr>
              <w:t>TimeStampType</w:t>
            </w:r>
          </w:p>
          <w:p w14:paraId="4C0CC054"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C361409" w14:textId="77777777" w:rsidR="00EB6A14" w:rsidRPr="00996D92" w:rsidRDefault="00EB6A14" w:rsidP="00EB6A14">
            <w:pPr>
              <w:spacing w:line="226" w:lineRule="exact"/>
              <w:ind w:left="141"/>
              <w:rPr>
                <w:spacing w:val="-1"/>
                <w:sz w:val="20"/>
                <w:szCs w:val="20"/>
                <w:lang w:val="sv-SE"/>
              </w:rPr>
            </w:pPr>
            <w:r w:rsidRPr="00996D92">
              <w:rPr>
                <w:spacing w:val="-1"/>
                <w:sz w:val="20"/>
                <w:szCs w:val="20"/>
                <w:lang w:val="sv-SE"/>
              </w:rPr>
              <w:t>Tidpunkt då dokumentet (ordinationen) skapades.</w:t>
            </w:r>
            <w:r w:rsidRPr="00996D92">
              <w:rPr>
                <w:sz w:val="20"/>
                <w:szCs w:val="20"/>
                <w:lang w:val="sv-SE"/>
              </w:rPr>
              <w:t xml:space="preserve"> </w:t>
            </w:r>
            <w:r w:rsidRPr="00996D92">
              <w:rPr>
                <w:spacing w:val="-1"/>
                <w:sz w:val="20"/>
                <w:szCs w:val="20"/>
                <w:lang w:val="sv-SE"/>
              </w:rPr>
              <w:t>Det är den senaste tidpunkten då informationen uppdaterats i systemet som ska finnas här i de fall informationen har ändrats efter det att den skapades.</w:t>
            </w:r>
          </w:p>
          <w:p w14:paraId="203B32C1" w14:textId="41AB9A7A" w:rsidR="00EB6A14" w:rsidRPr="00996D92" w:rsidRDefault="00EB6A14" w:rsidP="00296F37">
            <w:pPr>
              <w:spacing w:line="226" w:lineRule="exact"/>
              <w:ind w:left="141"/>
              <w:rPr>
                <w:spacing w:val="-1"/>
                <w:sz w:val="20"/>
                <w:szCs w:val="20"/>
                <w:lang w:val="sv-SE"/>
              </w:rPr>
            </w:pPr>
            <w:r w:rsidRPr="00996D92">
              <w:rPr>
                <w:sz w:val="20"/>
                <w:szCs w:val="20"/>
                <w:lang w:val="sv-SE"/>
              </w:rPr>
              <w:t xml:space="preserve">Detta gäller bara om informationen i </w:t>
            </w:r>
            <w:r w:rsidRPr="00996D92">
              <w:rPr>
                <w:i/>
                <w:sz w:val="20"/>
                <w:szCs w:val="20"/>
                <w:lang w:val="sv-SE"/>
              </w:rPr>
              <w:t>samma</w:t>
            </w:r>
            <w:r w:rsidRPr="00996D92">
              <w:rPr>
                <w:sz w:val="20"/>
                <w:szCs w:val="20"/>
                <w:lang w:val="sv-SE"/>
              </w:rPr>
              <w:t xml:space="preserve"> ordination uppdateras. En ny ordination räknas givetvis som ett nytt dokument.</w:t>
            </w: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EB6A14" w:rsidRPr="004049E0" w:rsidRDefault="00EB6A14" w:rsidP="00D23625">
            <w:pPr>
              <w:spacing w:line="229" w:lineRule="exact"/>
              <w:ind w:left="142"/>
              <w:jc w:val="center"/>
              <w:rPr>
                <w:sz w:val="20"/>
                <w:szCs w:val="20"/>
              </w:rPr>
            </w:pPr>
            <w:r w:rsidRPr="004049E0">
              <w:rPr>
                <w:spacing w:val="-1"/>
                <w:sz w:val="20"/>
                <w:szCs w:val="20"/>
              </w:rPr>
              <w:t>1..1</w:t>
            </w:r>
          </w:p>
        </w:tc>
      </w:tr>
      <w:tr w:rsidR="00EB6A14"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EB6A14" w:rsidRPr="004049E0" w:rsidRDefault="00EB6A14" w:rsidP="00296F37">
            <w:pPr>
              <w:spacing w:line="229" w:lineRule="exact"/>
              <w:ind w:left="102"/>
              <w:rPr>
                <w:sz w:val="20"/>
                <w:szCs w:val="20"/>
              </w:rPr>
            </w:pPr>
            <w:r w:rsidRPr="004049E0">
              <w:rPr>
                <w:sz w:val="20"/>
                <w:szCs w:val="20"/>
              </w:rPr>
              <w:lastRenderedPageBreak/>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EB6A14" w:rsidRPr="004049E0" w:rsidRDefault="00EB6A14" w:rsidP="004049E0">
            <w:pPr>
              <w:spacing w:line="229" w:lineRule="exact"/>
              <w:ind w:left="102"/>
              <w:rPr>
                <w:rFonts w:cs="Arial"/>
                <w:sz w:val="20"/>
                <w:szCs w:val="20"/>
              </w:rPr>
            </w:pPr>
            <w:r w:rsidRPr="004049E0">
              <w:rPr>
                <w:sz w:val="20"/>
                <w:szCs w:val="20"/>
              </w:rPr>
              <w:t>HSAIdType</w:t>
            </w:r>
          </w:p>
          <w:p w14:paraId="561651CC"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1FAB0B67" w:rsidR="00EB6A14" w:rsidRPr="00996D92" w:rsidRDefault="00EB6A14" w:rsidP="00296F37">
            <w:pPr>
              <w:spacing w:line="226" w:lineRule="exact"/>
              <w:ind w:left="141"/>
              <w:rPr>
                <w:spacing w:val="-1"/>
                <w:sz w:val="20"/>
                <w:szCs w:val="20"/>
                <w:lang w:val="sv-SE"/>
              </w:rPr>
            </w:pPr>
            <w:r w:rsidRPr="00996D92">
              <w:rPr>
                <w:spacing w:val="-1"/>
                <w:sz w:val="20"/>
                <w:szCs w:val="20"/>
                <w:lang w:val="sv-SE"/>
              </w:rPr>
              <w:t>Registratörens HSA-id.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EB6A14" w:rsidRPr="004049E0" w:rsidRDefault="00EB6A14" w:rsidP="00D23625">
            <w:pPr>
              <w:spacing w:line="229" w:lineRule="exact"/>
              <w:ind w:left="142"/>
              <w:jc w:val="center"/>
              <w:rPr>
                <w:sz w:val="20"/>
                <w:szCs w:val="20"/>
              </w:rPr>
            </w:pPr>
            <w:r w:rsidRPr="004049E0">
              <w:rPr>
                <w:spacing w:val="-1"/>
                <w:sz w:val="20"/>
                <w:szCs w:val="20"/>
              </w:rPr>
              <w:t>0..1</w:t>
            </w:r>
          </w:p>
        </w:tc>
      </w:tr>
      <w:tr w:rsidR="00EB6A14"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EB6A14" w:rsidRPr="004049E0" w:rsidRDefault="00EB6A14"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EB6A14" w:rsidRPr="004049E0" w:rsidRDefault="00EB6A14"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7D25A59B" w:rsidR="00EB6A14" w:rsidRPr="00996D92" w:rsidRDefault="00EB6A14" w:rsidP="00296F37">
            <w:pPr>
              <w:spacing w:line="226" w:lineRule="exact"/>
              <w:ind w:left="141"/>
              <w:rPr>
                <w:spacing w:val="-1"/>
                <w:sz w:val="20"/>
                <w:szCs w:val="20"/>
              </w:rPr>
            </w:pPr>
            <w:r w:rsidRPr="00996D92">
              <w:rPr>
                <w:sz w:val="20"/>
                <w:szCs w:val="20"/>
                <w:lang w:val="sv-SE"/>
              </w:rPr>
              <w:t xml:space="preserve">Namn på </w:t>
            </w:r>
            <w:r w:rsidRPr="00996D92">
              <w:rPr>
                <w:spacing w:val="-1"/>
                <w:sz w:val="20"/>
                <w:szCs w:val="20"/>
                <w:lang w:val="sv-SE"/>
              </w:rPr>
              <w:t xml:space="preserve">registratör. Om tillgängligt skall detta anges.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EB6A14" w:rsidRPr="004049E0" w:rsidRDefault="00EB6A14" w:rsidP="00D23625">
            <w:pPr>
              <w:spacing w:line="229" w:lineRule="exact"/>
              <w:ind w:left="142"/>
              <w:jc w:val="center"/>
              <w:rPr>
                <w:sz w:val="20"/>
                <w:szCs w:val="20"/>
              </w:rPr>
            </w:pPr>
            <w:r w:rsidRPr="004049E0">
              <w:rPr>
                <w:spacing w:val="-1"/>
                <w:sz w:val="20"/>
                <w:szCs w:val="20"/>
              </w:rPr>
              <w:t>0..1</w:t>
            </w:r>
          </w:p>
        </w:tc>
      </w:tr>
      <w:tr w:rsidR="00EB6A14"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EB6A14" w:rsidRPr="004049E0" w:rsidRDefault="00EB6A14"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EB6A14" w:rsidRPr="004049E0" w:rsidRDefault="00EB6A14" w:rsidP="004049E0">
            <w:pPr>
              <w:spacing w:line="226" w:lineRule="exact"/>
              <w:ind w:left="102"/>
              <w:rPr>
                <w:spacing w:val="-1"/>
                <w:sz w:val="20"/>
                <w:szCs w:val="20"/>
              </w:rPr>
            </w:pPr>
            <w:r w:rsidRPr="004049E0">
              <w:rPr>
                <w:spacing w:val="-1"/>
                <w:sz w:val="20"/>
                <w:szCs w:val="20"/>
              </w:rPr>
              <w:t xml:space="preserve">CVType </w:t>
            </w:r>
          </w:p>
          <w:p w14:paraId="607B0D25" w14:textId="77777777" w:rsidR="00EB6A14" w:rsidRPr="004049E0" w:rsidRDefault="00EB6A14"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4FB3FA26" w:rsidR="00EB6A14" w:rsidRPr="00996D92" w:rsidRDefault="00EB6A14" w:rsidP="00296F37">
            <w:pPr>
              <w:spacing w:line="226" w:lineRule="exact"/>
              <w:ind w:left="141"/>
              <w:rPr>
                <w:spacing w:val="-1"/>
                <w:sz w:val="20"/>
                <w:szCs w:val="20"/>
                <w:lang w:val="sv-SE"/>
              </w:rPr>
            </w:pPr>
            <w:r w:rsidRPr="00157A6D">
              <w:rPr>
                <w:sz w:val="20"/>
                <w:szCs w:val="20"/>
                <w:lang w:val="sv-SE"/>
              </w:rPr>
              <w:t xml:space="preserve">Information om </w:t>
            </w:r>
            <w:r w:rsidRPr="00157A6D">
              <w:rPr>
                <w:spacing w:val="-1"/>
                <w:sz w:val="20"/>
                <w:szCs w:val="20"/>
                <w:lang w:val="sv-SE"/>
              </w:rPr>
              <w:t>registratörens</w:t>
            </w:r>
            <w:r w:rsidRPr="00157A6D">
              <w:rPr>
                <w:sz w:val="20"/>
                <w:szCs w:val="20"/>
                <w:lang w:val="sv-SE"/>
              </w:rPr>
              <w:t xml:space="preserve"> befattning. Om möjligt skall KV Befattning (OID 1.2.752.129.2.2.1.4) användas, se referens [</w:t>
            </w:r>
            <w:r w:rsidRPr="00157A6D">
              <w:rPr>
                <w:szCs w:val="20"/>
              </w:rPr>
              <w:fldChar w:fldCharType="begin"/>
            </w:r>
            <w:r w:rsidRPr="00157A6D">
              <w:rPr>
                <w:sz w:val="20"/>
                <w:szCs w:val="20"/>
                <w:lang w:val="sv-SE"/>
              </w:rPr>
              <w:instrText xml:space="preserve"> REF _Ref383778264 \h  \* MERGEFORMAT </w:instrText>
            </w:r>
            <w:r w:rsidRPr="00157A6D">
              <w:rPr>
                <w:szCs w:val="20"/>
              </w:rPr>
            </w:r>
            <w:r w:rsidRPr="00157A6D">
              <w:rPr>
                <w:szCs w:val="20"/>
              </w:rPr>
              <w:fldChar w:fldCharType="separate"/>
            </w:r>
            <w:r w:rsidRPr="00157A6D">
              <w:rPr>
                <w:sz w:val="20"/>
                <w:szCs w:val="20"/>
                <w:lang w:val="sv-SE"/>
              </w:rPr>
              <w:t>R5</w:t>
            </w:r>
            <w:r w:rsidRPr="00157A6D">
              <w:rPr>
                <w:szCs w:val="20"/>
              </w:rPr>
              <w:fldChar w:fldCharType="end"/>
            </w:r>
            <w:r w:rsidRPr="00157A6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EB6A14" w:rsidRPr="004049E0" w:rsidRDefault="00EB6A14" w:rsidP="00D23625">
            <w:pPr>
              <w:spacing w:line="229" w:lineRule="exact"/>
              <w:ind w:left="142"/>
              <w:jc w:val="center"/>
              <w:rPr>
                <w:sz w:val="20"/>
                <w:szCs w:val="20"/>
              </w:rPr>
            </w:pPr>
            <w:r w:rsidRPr="004049E0">
              <w:rPr>
                <w:spacing w:val="-1"/>
                <w:sz w:val="20"/>
                <w:szCs w:val="20"/>
              </w:rPr>
              <w:t>0..1</w:t>
            </w:r>
          </w:p>
        </w:tc>
      </w:tr>
      <w:tr w:rsidR="008F2C9E"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2908D1E1" w:rsidR="008F2C9E" w:rsidRPr="00996D92" w:rsidRDefault="008F2C9E" w:rsidP="00296F37">
            <w:pPr>
              <w:spacing w:line="226" w:lineRule="exact"/>
              <w:ind w:left="141"/>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0B1AE47B" w:rsidR="008F2C9E" w:rsidRPr="00996D92" w:rsidRDefault="008F2C9E" w:rsidP="00296F37">
            <w:pPr>
              <w:spacing w:line="226" w:lineRule="exact"/>
              <w:ind w:left="141"/>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418C23D4" w:rsidR="008F2C9E" w:rsidRPr="00996D92" w:rsidRDefault="008F2C9E" w:rsidP="00296F37">
            <w:pPr>
              <w:spacing w:line="226" w:lineRule="exact"/>
              <w:ind w:left="141"/>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21C71A7A" w:rsidR="008F2C9E" w:rsidRPr="00996D92" w:rsidRDefault="008F2C9E" w:rsidP="00296F37">
            <w:pPr>
              <w:spacing w:line="226" w:lineRule="exact"/>
              <w:ind w:left="141"/>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7AE01E00" w:rsidR="008F2C9E" w:rsidRPr="00996D92" w:rsidRDefault="008F2C9E" w:rsidP="00296F37">
            <w:pPr>
              <w:spacing w:line="226" w:lineRule="exact"/>
              <w:ind w:left="141"/>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8F2C9E" w:rsidRPr="004049E0" w:rsidRDefault="008F2C9E"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B9850EB"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1263EA83" w14:textId="0D651FF1" w:rsidR="008F2C9E" w:rsidRPr="00996D92" w:rsidRDefault="008F2C9E" w:rsidP="00296F37">
            <w:pPr>
              <w:spacing w:line="226" w:lineRule="exact"/>
              <w:ind w:left="141"/>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5D86D75C" w14:textId="77777777" w:rsidTr="00157A6D">
        <w:trPr>
          <w:trHeight w:hRule="exact" w:val="725"/>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8F2C9E" w:rsidRPr="004049E0" w:rsidRDefault="008F2C9E"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8F2C9E" w:rsidRPr="004049E0" w:rsidRDefault="008F2C9E"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09CFEE6E" w:rsidR="008F2C9E" w:rsidRPr="00996D92" w:rsidRDefault="008F2C9E" w:rsidP="00296F37">
            <w:pPr>
              <w:spacing w:line="226" w:lineRule="exact"/>
              <w:ind w:left="141"/>
              <w:rPr>
                <w:spacing w:val="-1"/>
                <w:sz w:val="20"/>
                <w:szCs w:val="20"/>
                <w:lang w:val="sv-SE"/>
              </w:rPr>
            </w:pPr>
            <w:r w:rsidRPr="00996D92">
              <w:rPr>
                <w:spacing w:val="-1"/>
                <w:sz w:val="20"/>
                <w:szCs w:val="20"/>
                <w:lang w:val="sv-SE"/>
              </w:rPr>
              <w:t>Den organisation som registratören är uppdragstagare på. HSA-id och namn är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8F2C9E" w:rsidRPr="004049E0" w:rsidRDefault="008F2C9E"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8F2C9E" w:rsidRPr="004049E0" w:rsidRDefault="008F2C9E"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15D9E6A2" w:rsidR="008F2C9E" w:rsidRPr="00996D92" w:rsidRDefault="008F2C9E" w:rsidP="00296F37">
            <w:pPr>
              <w:spacing w:line="226" w:lineRule="exact"/>
              <w:ind w:left="141"/>
              <w:rPr>
                <w:spacing w:val="-1"/>
                <w:sz w:val="20"/>
                <w:szCs w:val="20"/>
                <w:lang w:val="sv-SE"/>
              </w:rPr>
            </w:pPr>
            <w:r w:rsidRPr="00996D92">
              <w:rPr>
                <w:sz w:val="20"/>
                <w:szCs w:val="20"/>
                <w:lang w:val="sv-SE"/>
              </w:rPr>
              <w:t xml:space="preserve">HSA-id för organisationsenhet. </w:t>
            </w:r>
            <w:r w:rsidRPr="00996D92">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8F2C9E" w:rsidRPr="004049E0" w:rsidRDefault="008F2C9E"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184AF060" w:rsidR="008F2C9E" w:rsidRPr="00996D92" w:rsidRDefault="008F2C9E" w:rsidP="00296F37">
            <w:pPr>
              <w:spacing w:line="226" w:lineRule="exact"/>
              <w:ind w:left="141"/>
              <w:rPr>
                <w:spacing w:val="-1"/>
                <w:sz w:val="20"/>
                <w:szCs w:val="20"/>
              </w:rPr>
            </w:pPr>
            <w:r w:rsidRPr="00996D92">
              <w:rPr>
                <w:spacing w:val="-1"/>
                <w:sz w:val="20"/>
                <w:szCs w:val="20"/>
                <w:lang w:val="sv-SE"/>
              </w:rPr>
              <w:t>Namnet på den organisation som registratören är uppdragstagare på.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8F2C9E" w:rsidRPr="004049E0" w:rsidRDefault="008F2C9E"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7277971E" w:rsidR="008F2C9E" w:rsidRPr="00996D92" w:rsidRDefault="008F2C9E" w:rsidP="00296F37">
            <w:pPr>
              <w:spacing w:line="226" w:lineRule="exact"/>
              <w:ind w:left="141"/>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8F2C9E" w:rsidRPr="004049E0" w:rsidRDefault="008F2C9E"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5CF125D4" w:rsidR="008F2C9E" w:rsidRPr="00996D92" w:rsidRDefault="008F2C9E" w:rsidP="00296F37">
            <w:pPr>
              <w:spacing w:line="226" w:lineRule="exact"/>
              <w:ind w:left="141"/>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8F2C9E" w:rsidRPr="004049E0" w:rsidRDefault="008F2C9E"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38ABBD24" w:rsidR="008F2C9E" w:rsidRPr="00996D92" w:rsidRDefault="008F2C9E" w:rsidP="00296F37">
            <w:pPr>
              <w:spacing w:line="226" w:lineRule="exact"/>
              <w:ind w:left="141"/>
              <w:rPr>
                <w:spacing w:val="-1"/>
                <w:sz w:val="20"/>
                <w:szCs w:val="20"/>
                <w:lang w:val="sv-SE"/>
              </w:rPr>
            </w:pPr>
            <w:r w:rsidRPr="00996D92">
              <w:rPr>
                <w:spacing w:val="-1"/>
                <w:sz w:val="20"/>
                <w:szCs w:val="20"/>
                <w:lang w:val="sv-SE"/>
              </w:rPr>
              <w:t>Postadress för den organisation som registratören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8F2C9E" w:rsidRPr="004049E0" w:rsidRDefault="008F2C9E"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733F6A36" w:rsidR="008F2C9E" w:rsidRPr="00996D92" w:rsidRDefault="008F2C9E" w:rsidP="00296F37">
            <w:pPr>
              <w:spacing w:line="226" w:lineRule="exact"/>
              <w:ind w:left="141"/>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8F2C9E" w:rsidRPr="004049E0" w:rsidRDefault="008F2C9E" w:rsidP="00296F37">
            <w:pPr>
              <w:spacing w:line="229" w:lineRule="exact"/>
              <w:ind w:left="102"/>
              <w:rPr>
                <w:sz w:val="20"/>
                <w:szCs w:val="20"/>
              </w:rPr>
            </w:pPr>
            <w:r w:rsidRPr="004049E0">
              <w:rPr>
                <w:sz w:val="20"/>
                <w:szCs w:val="20"/>
              </w:rPr>
              <w:lastRenderedPageBreak/>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8F2C9E" w:rsidRPr="004049E0" w:rsidRDefault="008F2C9E" w:rsidP="004049E0">
            <w:pPr>
              <w:spacing w:line="229" w:lineRule="exact"/>
              <w:ind w:left="102"/>
              <w:rPr>
                <w:rFonts w:cs="Arial"/>
                <w:sz w:val="20"/>
                <w:szCs w:val="20"/>
              </w:rPr>
            </w:pPr>
            <w:r w:rsidRPr="004049E0">
              <w:rPr>
                <w:spacing w:val="-1"/>
                <w:sz w:val="20"/>
                <w:szCs w:val="20"/>
              </w:rPr>
              <w:t>HSAIdType</w:t>
            </w:r>
          </w:p>
          <w:p w14:paraId="0DA2AD72" w14:textId="77777777" w:rsidR="008F2C9E" w:rsidRPr="004049E0" w:rsidRDefault="008F2C9E" w:rsidP="004049E0">
            <w:pPr>
              <w:spacing w:line="226" w:lineRule="exact"/>
              <w:ind w:left="102"/>
              <w:rPr>
                <w:spacing w:val="-1"/>
                <w:sz w:val="20"/>
                <w:szCs w:val="20"/>
              </w:rPr>
            </w:pPr>
          </w:p>
          <w:p w14:paraId="5E22B240"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2DA9313" w14:textId="77777777" w:rsidR="008F2C9E" w:rsidRPr="00996D92" w:rsidRDefault="008F2C9E" w:rsidP="004026A6">
            <w:pPr>
              <w:spacing w:line="229" w:lineRule="exact"/>
              <w:ind w:left="141"/>
              <w:rPr>
                <w:sz w:val="20"/>
                <w:szCs w:val="20"/>
                <w:lang w:val="sv-SE"/>
              </w:rPr>
            </w:pPr>
            <w:r w:rsidRPr="00996D92">
              <w:rPr>
                <w:sz w:val="20"/>
                <w:szCs w:val="20"/>
                <w:lang w:val="sv-SE"/>
              </w:rPr>
              <w:t xml:space="preserve">HSA-id för vårdenhet. </w:t>
            </w:r>
            <w:r w:rsidRPr="00996D92">
              <w:rPr>
                <w:spacing w:val="-1"/>
                <w:sz w:val="20"/>
                <w:szCs w:val="20"/>
                <w:lang w:val="sv-SE"/>
              </w:rPr>
              <w:t>Krav enligt NPÖ RIV 2.2.0. I de fall då HSA-id inte finns tillgängligt i systemet skall lokalt id anges (unikt inom källsystemet).</w:t>
            </w:r>
          </w:p>
          <w:p w14:paraId="76492AAC" w14:textId="77777777" w:rsidR="008F2C9E" w:rsidRPr="00996D92" w:rsidRDefault="008F2C9E" w:rsidP="004026A6">
            <w:pPr>
              <w:spacing w:line="229" w:lineRule="exact"/>
              <w:ind w:left="141"/>
              <w:rPr>
                <w:sz w:val="20"/>
                <w:szCs w:val="20"/>
                <w:lang w:val="sv-SE"/>
              </w:rPr>
            </w:pPr>
          </w:p>
          <w:p w14:paraId="741D21D4" w14:textId="77777777" w:rsidR="008F2C9E" w:rsidRPr="00996D92" w:rsidRDefault="008F2C9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8F2C9E" w:rsidRPr="004049E0" w:rsidRDefault="008F2C9E"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8F2C9E" w:rsidRPr="004049E0" w:rsidRDefault="008F2C9E" w:rsidP="004049E0">
            <w:pPr>
              <w:spacing w:line="226" w:lineRule="exact"/>
              <w:ind w:left="102"/>
              <w:rPr>
                <w:spacing w:val="-1"/>
                <w:sz w:val="20"/>
                <w:szCs w:val="20"/>
              </w:rPr>
            </w:pPr>
            <w:r w:rsidRPr="004049E0">
              <w:rPr>
                <w:spacing w:val="-1"/>
                <w:sz w:val="20"/>
                <w:szCs w:val="20"/>
              </w:rPr>
              <w:t>HSAIdType</w:t>
            </w:r>
          </w:p>
          <w:p w14:paraId="0CE964D7"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72268457" w:rsidR="008F2C9E" w:rsidRPr="00996D92" w:rsidRDefault="008F2C9E" w:rsidP="00296F37">
            <w:pPr>
              <w:spacing w:line="226" w:lineRule="exact"/>
              <w:ind w:left="141"/>
              <w:rPr>
                <w:spacing w:val="-1"/>
                <w:sz w:val="20"/>
                <w:szCs w:val="20"/>
              </w:rPr>
            </w:pPr>
            <w:r w:rsidRPr="00996D92">
              <w:rPr>
                <w:spacing w:val="-1"/>
                <w:sz w:val="20"/>
                <w:szCs w:val="20"/>
                <w:lang w:val="sv-SE"/>
              </w:rPr>
              <w:t xml:space="preserve">HSA-id för vårdgivaren, som är vårdgivare för den enhet som registratören är uppdragstagare för.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8F2C9E" w:rsidRPr="004049E0" w:rsidRDefault="008F2C9E"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8F2C9E" w:rsidRPr="004049E0" w:rsidRDefault="008F2C9E"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4AAFFA36" w14:textId="77777777" w:rsidR="008F2C9E" w:rsidRPr="00996D92" w:rsidRDefault="008F2C9E" w:rsidP="004026A6">
            <w:pPr>
              <w:spacing w:line="229" w:lineRule="exact"/>
              <w:ind w:left="141"/>
              <w:rPr>
                <w:sz w:val="20"/>
                <w:szCs w:val="20"/>
                <w:lang w:val="sv-SE"/>
              </w:rPr>
            </w:pPr>
            <w:r w:rsidRPr="00996D92">
              <w:rPr>
                <w:sz w:val="20"/>
                <w:szCs w:val="20"/>
                <w:lang w:val="sv-SE"/>
              </w:rPr>
              <w:t>Information om vem som signerat informationen i dokumentet.</w:t>
            </w:r>
          </w:p>
          <w:p w14:paraId="657565B8" w14:textId="77777777" w:rsidR="008F2C9E" w:rsidRPr="00996D92" w:rsidRDefault="008F2C9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8F2C9E" w:rsidRPr="004049E0" w:rsidRDefault="008F2C9E" w:rsidP="004049E0">
            <w:pPr>
              <w:spacing w:line="229" w:lineRule="exact"/>
              <w:ind w:left="102"/>
              <w:rPr>
                <w:sz w:val="20"/>
                <w:szCs w:val="20"/>
              </w:rPr>
            </w:pPr>
            <w:r w:rsidRPr="004049E0">
              <w:rPr>
                <w:sz w:val="20"/>
                <w:szCs w:val="20"/>
              </w:rPr>
              <w:t>../../../signatureTime</w:t>
            </w:r>
          </w:p>
          <w:p w14:paraId="08BD1532"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8F2C9E" w:rsidRPr="004049E0" w:rsidRDefault="008F2C9E" w:rsidP="004049E0">
            <w:pPr>
              <w:spacing w:line="229" w:lineRule="exact"/>
              <w:ind w:left="102"/>
              <w:rPr>
                <w:rFonts w:cs="Arial"/>
                <w:color w:val="FF0000"/>
                <w:sz w:val="20"/>
                <w:szCs w:val="20"/>
              </w:rPr>
            </w:pPr>
            <w:r w:rsidRPr="004049E0">
              <w:rPr>
                <w:sz w:val="20"/>
                <w:szCs w:val="20"/>
              </w:rPr>
              <w:t>TimeStampType</w:t>
            </w:r>
          </w:p>
          <w:p w14:paraId="58E2DDF4"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C1EC627" w14:textId="77777777" w:rsidR="008F2C9E" w:rsidRPr="00996D92" w:rsidRDefault="008F2C9E" w:rsidP="004026A6">
            <w:pPr>
              <w:spacing w:line="229" w:lineRule="exact"/>
              <w:ind w:left="141"/>
              <w:rPr>
                <w:sz w:val="20"/>
                <w:szCs w:val="20"/>
              </w:rPr>
            </w:pPr>
            <w:r w:rsidRPr="00996D92">
              <w:rPr>
                <w:sz w:val="20"/>
                <w:szCs w:val="20"/>
              </w:rPr>
              <w:t>Tidpunkt för signering.</w:t>
            </w:r>
          </w:p>
          <w:p w14:paraId="1269BBBA" w14:textId="77777777" w:rsidR="008F2C9E" w:rsidRPr="00996D92" w:rsidRDefault="008F2C9E"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8F2C9E" w:rsidRPr="004049E0" w:rsidRDefault="008F2C9E" w:rsidP="00D23625">
            <w:pPr>
              <w:spacing w:line="229" w:lineRule="exact"/>
              <w:ind w:left="142"/>
              <w:jc w:val="center"/>
              <w:rPr>
                <w:sz w:val="20"/>
                <w:szCs w:val="20"/>
              </w:rPr>
            </w:pPr>
            <w:r w:rsidRPr="004049E0">
              <w:rPr>
                <w:sz w:val="20"/>
                <w:szCs w:val="20"/>
              </w:rPr>
              <w:t>1..1</w:t>
            </w:r>
          </w:p>
        </w:tc>
      </w:tr>
      <w:tr w:rsidR="008F2C9E"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8F2C9E" w:rsidRPr="004049E0" w:rsidRDefault="008F2C9E" w:rsidP="004049E0">
            <w:pPr>
              <w:spacing w:line="229" w:lineRule="exact"/>
              <w:ind w:left="102"/>
              <w:rPr>
                <w:sz w:val="20"/>
                <w:szCs w:val="20"/>
              </w:rPr>
            </w:pPr>
            <w:r w:rsidRPr="004049E0">
              <w:rPr>
                <w:sz w:val="20"/>
                <w:szCs w:val="20"/>
              </w:rPr>
              <w:t>../../../legalAuthenticatorHSAId</w:t>
            </w:r>
          </w:p>
          <w:p w14:paraId="63A14B61"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8F2C9E" w:rsidRPr="004049E0" w:rsidRDefault="008F2C9E" w:rsidP="004049E0">
            <w:pPr>
              <w:spacing w:line="229" w:lineRule="exact"/>
              <w:ind w:left="102"/>
              <w:rPr>
                <w:sz w:val="20"/>
                <w:szCs w:val="20"/>
              </w:rPr>
            </w:pPr>
            <w:r w:rsidRPr="004049E0">
              <w:rPr>
                <w:sz w:val="20"/>
                <w:szCs w:val="20"/>
              </w:rPr>
              <w:t>HSAIdType</w:t>
            </w:r>
          </w:p>
          <w:p w14:paraId="3DD5BD94"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7F7B48CC" w:rsidR="008F2C9E" w:rsidRPr="00996D92" w:rsidRDefault="008F2C9E" w:rsidP="00296F37">
            <w:pPr>
              <w:spacing w:line="226" w:lineRule="exact"/>
              <w:ind w:left="141"/>
              <w:rPr>
                <w:spacing w:val="-1"/>
                <w:sz w:val="20"/>
                <w:szCs w:val="20"/>
                <w:lang w:val="sv-SE"/>
              </w:rPr>
            </w:pPr>
            <w:r w:rsidRPr="00996D92">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8F2C9E" w:rsidRPr="004049E0" w:rsidRDefault="008F2C9E" w:rsidP="004049E0">
            <w:pPr>
              <w:spacing w:line="229" w:lineRule="exact"/>
              <w:ind w:left="102"/>
              <w:rPr>
                <w:sz w:val="20"/>
                <w:szCs w:val="20"/>
              </w:rPr>
            </w:pPr>
            <w:r w:rsidRPr="004049E0">
              <w:rPr>
                <w:sz w:val="20"/>
                <w:szCs w:val="20"/>
              </w:rPr>
              <w:t>../../../legalAuthenticatorName</w:t>
            </w:r>
          </w:p>
          <w:p w14:paraId="3D086D73"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8F2C9E" w:rsidRPr="004049E0" w:rsidRDefault="008F2C9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45D43D80" w:rsidR="008F2C9E" w:rsidRPr="00996D92" w:rsidRDefault="008F2C9E" w:rsidP="00296F37">
            <w:pPr>
              <w:spacing w:line="226" w:lineRule="exact"/>
              <w:ind w:left="141"/>
              <w:rPr>
                <w:spacing w:val="-1"/>
                <w:sz w:val="20"/>
                <w:szCs w:val="20"/>
                <w:lang w:val="sv-SE"/>
              </w:rPr>
            </w:pPr>
            <w:r w:rsidRPr="00996D92">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8F2C9E" w:rsidRPr="004049E0" w:rsidRDefault="008F2C9E" w:rsidP="00D23625">
            <w:pPr>
              <w:spacing w:line="229" w:lineRule="exact"/>
              <w:ind w:left="142"/>
              <w:jc w:val="center"/>
              <w:rPr>
                <w:sz w:val="20"/>
                <w:szCs w:val="20"/>
              </w:rPr>
            </w:pPr>
            <w:r w:rsidRPr="004049E0">
              <w:rPr>
                <w:sz w:val="20"/>
                <w:szCs w:val="20"/>
              </w:rPr>
              <w:t>0..1</w:t>
            </w:r>
          </w:p>
        </w:tc>
      </w:tr>
      <w:tr w:rsidR="008F2C9E" w:rsidRPr="002E0A74" w14:paraId="714C630E" w14:textId="77777777" w:rsidTr="008F2C9E">
        <w:trPr>
          <w:trHeight w:hRule="exact" w:val="1279"/>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8F2C9E" w:rsidRPr="00C84889" w:rsidRDefault="008F2C9E"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8F2C9E" w:rsidRPr="004049E0" w:rsidRDefault="008F2C9E"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4B0A590D" w:rsidR="008F2C9E" w:rsidRPr="00996D92" w:rsidRDefault="008F2C9E" w:rsidP="008F2C9E">
            <w:pPr>
              <w:spacing w:line="226" w:lineRule="exact"/>
              <w:ind w:left="141"/>
              <w:rPr>
                <w:sz w:val="20"/>
                <w:szCs w:val="20"/>
                <w:lang w:val="sv-SE"/>
              </w:rPr>
            </w:pPr>
            <w:r w:rsidRPr="00996D92">
              <w:rPr>
                <w:rFonts w:cs="Arial"/>
                <w:color w:val="000000"/>
                <w:sz w:val="20"/>
                <w:szCs w:val="20"/>
                <w:shd w:val="clear" w:color="auto" w:fill="FFFFFF"/>
                <w:lang w:val="sv-SE"/>
              </w:rPr>
              <w:t>Information om befattning för signerandeperson. Om möjligt skall</w:t>
            </w:r>
            <w:r w:rsidRPr="00996D92">
              <w:rPr>
                <w:rStyle w:val="apple-converted-space"/>
                <w:color w:val="000000"/>
                <w:sz w:val="20"/>
                <w:szCs w:val="20"/>
                <w:shd w:val="clear" w:color="auto" w:fill="FFFFFF"/>
                <w:lang w:val="sv-SE"/>
              </w:rPr>
              <w:t> </w:t>
            </w:r>
            <w:r w:rsidRPr="00996D92">
              <w:rPr>
                <w:rFonts w:cs="Arial"/>
                <w:sz w:val="20"/>
                <w:szCs w:val="20"/>
                <w:shd w:val="clear" w:color="auto" w:fill="FFFFFF"/>
                <w:lang w:val="sv-SE"/>
              </w:rPr>
              <w:t>KV Befattning</w:t>
            </w:r>
            <w:r w:rsidRPr="00996D92">
              <w:rPr>
                <w:rStyle w:val="apple-converted-space"/>
                <w:color w:val="000000"/>
                <w:sz w:val="20"/>
                <w:szCs w:val="20"/>
                <w:shd w:val="clear" w:color="auto" w:fill="FFFFFF"/>
                <w:lang w:val="sv-SE"/>
              </w:rPr>
              <w:t> </w:t>
            </w:r>
            <w:r w:rsidRPr="00996D92">
              <w:rPr>
                <w:rFonts w:cs="Arial"/>
                <w:color w:val="000000"/>
                <w:sz w:val="20"/>
                <w:szCs w:val="20"/>
                <w:shd w:val="clear" w:color="auto" w:fill="FFFFFF"/>
                <w:lang w:val="sv-SE"/>
              </w:rPr>
              <w:t xml:space="preserve">användas </w:t>
            </w:r>
            <w:r w:rsidRPr="00996D92">
              <w:rPr>
                <w:sz w:val="20"/>
                <w:szCs w:val="20"/>
                <w:lang w:val="sv-SE"/>
              </w:rPr>
              <w:t>(OID 1.2.752.129.2.2.1.4) användas, se referens [</w:t>
            </w:r>
            <w:r w:rsidRPr="00996D92">
              <w:rPr>
                <w:szCs w:val="20"/>
              </w:rPr>
              <w:fldChar w:fldCharType="begin"/>
            </w:r>
            <w:r w:rsidRPr="00996D92">
              <w:rPr>
                <w:sz w:val="20"/>
                <w:szCs w:val="20"/>
                <w:lang w:val="sv-SE"/>
              </w:rPr>
              <w:instrText xml:space="preserve"> REF _Ref383778264 \h </w:instrText>
            </w:r>
            <w:r w:rsidR="00996D92">
              <w:rPr>
                <w:sz w:val="20"/>
                <w:szCs w:val="20"/>
                <w:lang w:val="sv-SE"/>
              </w:rPr>
              <w:instrText xml:space="preserve"> \* MERGEFORMAT </w:instrText>
            </w:r>
            <w:r w:rsidRPr="00996D92">
              <w:rPr>
                <w:szCs w:val="20"/>
              </w:rPr>
            </w:r>
            <w:r w:rsidRPr="00996D92">
              <w:rPr>
                <w:szCs w:val="20"/>
              </w:rPr>
              <w:fldChar w:fldCharType="separate"/>
            </w:r>
            <w:r w:rsidRPr="00996D92">
              <w:rPr>
                <w:sz w:val="20"/>
                <w:szCs w:val="20"/>
                <w:lang w:val="sv-SE"/>
              </w:rPr>
              <w:t>R</w:t>
            </w:r>
            <w:r w:rsidRPr="00996D92">
              <w:rPr>
                <w:noProof/>
                <w:sz w:val="20"/>
                <w:szCs w:val="20"/>
                <w:lang w:val="sv-SE"/>
              </w:rPr>
              <w:t>5</w:t>
            </w:r>
            <w:r w:rsidRPr="00996D92">
              <w:rPr>
                <w:szCs w:val="20"/>
              </w:rPr>
              <w:fldChar w:fldCharType="end"/>
            </w:r>
            <w:r w:rsidRPr="00996D92">
              <w:rPr>
                <w:sz w:val="20"/>
                <w:szCs w:val="20"/>
                <w:lang w:val="sv-SE"/>
              </w:rPr>
              <w:t>]</w:t>
            </w:r>
            <w:r w:rsidRPr="00996D92">
              <w:rPr>
                <w:rFonts w:cs="Arial"/>
                <w:color w:val="000000"/>
                <w:sz w:val="20"/>
                <w:szCs w:val="20"/>
                <w:shd w:val="clear" w:color="auto" w:fill="FFFFFF"/>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8F2C9E" w:rsidRPr="004049E0" w:rsidRDefault="008F2C9E" w:rsidP="00D23625">
            <w:pPr>
              <w:spacing w:line="229" w:lineRule="exact"/>
              <w:ind w:left="142"/>
              <w:jc w:val="center"/>
              <w:rPr>
                <w:spacing w:val="-1"/>
                <w:szCs w:val="20"/>
              </w:rPr>
            </w:pPr>
            <w:r w:rsidRPr="004049E0">
              <w:rPr>
                <w:sz w:val="20"/>
                <w:szCs w:val="20"/>
              </w:rPr>
              <w:t>0..1</w:t>
            </w:r>
          </w:p>
        </w:tc>
      </w:tr>
      <w:tr w:rsidR="008F2C9E"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0FC65941" w:rsidR="008F2C9E" w:rsidRPr="00996D92" w:rsidRDefault="008F2C9E" w:rsidP="00296F37">
            <w:pPr>
              <w:spacing w:line="226" w:lineRule="exact"/>
              <w:ind w:left="141"/>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7E7FC845" w:rsidR="008F2C9E" w:rsidRPr="00996D92" w:rsidRDefault="008F2C9E" w:rsidP="00296F37">
            <w:pPr>
              <w:spacing w:line="226" w:lineRule="exact"/>
              <w:ind w:left="141"/>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47642F40" w:rsidR="008F2C9E" w:rsidRPr="00996D92" w:rsidRDefault="008F2C9E" w:rsidP="00296F37">
            <w:pPr>
              <w:spacing w:line="226" w:lineRule="exact"/>
              <w:ind w:left="141"/>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5A11B247" w:rsidR="008F2C9E" w:rsidRPr="00996D92" w:rsidRDefault="008F2C9E" w:rsidP="00296F37">
            <w:pPr>
              <w:spacing w:line="226" w:lineRule="exact"/>
              <w:ind w:left="141"/>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8F2C9E" w:rsidRPr="004049E0" w:rsidRDefault="008F2C9E"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0A1C2EE4" w:rsidR="008F2C9E" w:rsidRPr="00996D92" w:rsidRDefault="008F2C9E" w:rsidP="00296F37">
            <w:pPr>
              <w:spacing w:line="226" w:lineRule="exact"/>
              <w:ind w:left="141"/>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6FEBBCBA" w14:textId="77777777" w:rsidTr="008F2C9E">
        <w:trPr>
          <w:trHeight w:hRule="exact" w:val="1361"/>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8F2C9E" w:rsidRPr="004049E0" w:rsidRDefault="008F2C9E"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8F2C9E" w:rsidRPr="004049E0" w:rsidRDefault="008F2C9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B5F42A"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234F1C1A" w14:textId="3C64A907" w:rsidR="008F2C9E" w:rsidRPr="00996D92" w:rsidRDefault="008F2C9E" w:rsidP="00296F37">
            <w:pPr>
              <w:spacing w:line="226" w:lineRule="exact"/>
              <w:ind w:left="141"/>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8F2C9E" w:rsidRPr="004049E0" w:rsidRDefault="008F2C9E" w:rsidP="00D23625">
            <w:pPr>
              <w:spacing w:line="229" w:lineRule="exact"/>
              <w:ind w:left="142"/>
              <w:jc w:val="center"/>
              <w:rPr>
                <w:spacing w:val="-1"/>
                <w:szCs w:val="20"/>
              </w:rPr>
            </w:pPr>
            <w:r w:rsidRPr="004049E0">
              <w:rPr>
                <w:spacing w:val="-1"/>
                <w:sz w:val="20"/>
                <w:szCs w:val="20"/>
              </w:rPr>
              <w:t>0..1</w:t>
            </w:r>
          </w:p>
        </w:tc>
      </w:tr>
      <w:tr w:rsidR="008F2C9E"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8F2C9E" w:rsidRPr="004049E0" w:rsidRDefault="008F2C9E"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8F2C9E" w:rsidRPr="004049E0" w:rsidRDefault="008F2C9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8F2C9E" w:rsidRPr="004049E0" w:rsidRDefault="008F2C9E" w:rsidP="004049E0">
            <w:pPr>
              <w:spacing w:line="229" w:lineRule="exact"/>
              <w:ind w:left="102"/>
              <w:rPr>
                <w:rFonts w:cs="Arial"/>
                <w:color w:val="FF0000"/>
                <w:sz w:val="20"/>
                <w:szCs w:val="20"/>
              </w:rPr>
            </w:pPr>
            <w:r w:rsidRPr="004049E0">
              <w:rPr>
                <w:sz w:val="20"/>
                <w:szCs w:val="20"/>
              </w:rPr>
              <w:t>boolean</w:t>
            </w:r>
          </w:p>
          <w:p w14:paraId="0F3D7672"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CB54D1B" w14:textId="77777777" w:rsidR="008F2C9E" w:rsidRPr="00996D92" w:rsidRDefault="008F2C9E" w:rsidP="004026A6">
            <w:pPr>
              <w:spacing w:line="226" w:lineRule="exact"/>
              <w:ind w:left="141"/>
              <w:rPr>
                <w:spacing w:val="-1"/>
                <w:sz w:val="20"/>
                <w:szCs w:val="20"/>
                <w:lang w:val="sv-SE"/>
              </w:rPr>
            </w:pPr>
            <w:r w:rsidRPr="00996D92">
              <w:rPr>
                <w:spacing w:val="-1"/>
                <w:sz w:val="20"/>
                <w:szCs w:val="20"/>
                <w:lang w:val="sv-SE"/>
              </w:rPr>
              <w:t xml:space="preserve">Anger om information får delas till patient. Värdet sätts i sådant fall till true, i annat fall till false. </w:t>
            </w:r>
          </w:p>
          <w:p w14:paraId="43F5A8FD" w14:textId="77777777" w:rsidR="008F2C9E" w:rsidRPr="00996D92" w:rsidRDefault="008F2C9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8F2C9E" w:rsidRPr="004049E0" w:rsidRDefault="008F2C9E" w:rsidP="00D23625">
            <w:pPr>
              <w:spacing w:line="229" w:lineRule="exact"/>
              <w:ind w:left="142"/>
              <w:jc w:val="center"/>
              <w:rPr>
                <w:sz w:val="20"/>
                <w:szCs w:val="20"/>
              </w:rPr>
            </w:pPr>
            <w:r w:rsidRPr="004049E0">
              <w:rPr>
                <w:spacing w:val="-1"/>
                <w:sz w:val="20"/>
                <w:szCs w:val="20"/>
              </w:rPr>
              <w:t>1..1</w:t>
            </w:r>
          </w:p>
        </w:tc>
      </w:tr>
      <w:tr w:rsidR="008F2C9E"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8F2C9E" w:rsidRPr="004049E0" w:rsidRDefault="008F2C9E"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8F2C9E" w:rsidRPr="004049E0" w:rsidRDefault="008F2C9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CB8129A" w:rsidR="008F2C9E" w:rsidRPr="00996D92" w:rsidRDefault="008F2C9E" w:rsidP="00296F37">
            <w:pPr>
              <w:spacing w:line="226" w:lineRule="exact"/>
              <w:ind w:left="141"/>
              <w:rPr>
                <w:spacing w:val="-1"/>
                <w:sz w:val="20"/>
                <w:szCs w:val="20"/>
              </w:rPr>
            </w:pPr>
            <w:r w:rsidRPr="00996D92">
              <w:rPr>
                <w:spacing w:val="-1"/>
                <w:sz w:val="20"/>
                <w:szCs w:val="20"/>
                <w:lang w:val="sv-SE"/>
              </w:rPr>
              <w:t xml:space="preserve">Identitetet för den vård- och omsorgskontakt som föranlett den information som omfattas av dokumentet. </w:t>
            </w:r>
            <w:r w:rsidRPr="00996D92">
              <w:rPr>
                <w:spacing w:val="-1"/>
                <w:sz w:val="20"/>
                <w:szCs w:val="20"/>
              </w:rPr>
              <w:t>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8F2C9E" w:rsidRPr="004049E0" w:rsidRDefault="008F2C9E" w:rsidP="00D23625">
            <w:pPr>
              <w:spacing w:line="229" w:lineRule="exact"/>
              <w:ind w:left="142"/>
              <w:jc w:val="center"/>
              <w:rPr>
                <w:sz w:val="20"/>
                <w:szCs w:val="20"/>
              </w:rPr>
            </w:pPr>
            <w:r w:rsidRPr="004049E0">
              <w:rPr>
                <w:spacing w:val="-1"/>
                <w:sz w:val="20"/>
                <w:szCs w:val="20"/>
              </w:rPr>
              <w:t>0..1</w:t>
            </w:r>
          </w:p>
        </w:tc>
      </w:tr>
      <w:tr w:rsidR="008F2C9E"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8F2C9E" w:rsidRPr="004049E0" w:rsidRDefault="008F2C9E"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3BE2CF71" w:rsidR="008F2C9E" w:rsidRPr="00996D92" w:rsidRDefault="008F2C9E" w:rsidP="00296F37">
            <w:pPr>
              <w:spacing w:line="226" w:lineRule="exact"/>
              <w:ind w:left="141"/>
              <w:rPr>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8F2C9E" w:rsidRPr="004049E0" w:rsidRDefault="008F2C9E" w:rsidP="00D23625">
            <w:pPr>
              <w:spacing w:line="229" w:lineRule="exact"/>
              <w:ind w:left="142"/>
              <w:jc w:val="center"/>
              <w:rPr>
                <w:sz w:val="20"/>
                <w:szCs w:val="20"/>
              </w:rPr>
            </w:pPr>
            <w:r w:rsidRPr="004049E0">
              <w:rPr>
                <w:color w:val="FF0000"/>
                <w:spacing w:val="-1"/>
                <w:sz w:val="20"/>
                <w:szCs w:val="20"/>
              </w:rPr>
              <w:t>0..0</w:t>
            </w:r>
          </w:p>
        </w:tc>
      </w:tr>
      <w:tr w:rsidR="008F2C9E"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8F2C9E" w:rsidRPr="004049E0" w:rsidRDefault="008F2C9E" w:rsidP="002E0A74">
            <w:pPr>
              <w:tabs>
                <w:tab w:val="left" w:pos="567"/>
              </w:tabs>
              <w:spacing w:line="229" w:lineRule="exact"/>
              <w:ind w:left="102"/>
              <w:rPr>
                <w:sz w:val="20"/>
                <w:szCs w:val="20"/>
              </w:rPr>
            </w:pPr>
            <w:r w:rsidRPr="004049E0">
              <w:rPr>
                <w:color w:val="FF0000"/>
                <w:sz w:val="20"/>
                <w:szCs w:val="20"/>
              </w:rPr>
              <w:lastRenderedPageBreak/>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8F2C9E" w:rsidRPr="004049E0" w:rsidRDefault="008F2C9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4A3084A5" w:rsidR="008F2C9E" w:rsidRPr="00996D92" w:rsidRDefault="008F2C9E" w:rsidP="00296F37">
            <w:pPr>
              <w:spacing w:line="226" w:lineRule="exact"/>
              <w:ind w:left="141"/>
              <w:rPr>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8F2C9E" w:rsidRPr="004049E0" w:rsidRDefault="008F2C9E" w:rsidP="00D23625">
            <w:pPr>
              <w:spacing w:line="229" w:lineRule="exact"/>
              <w:ind w:left="142"/>
              <w:jc w:val="center"/>
              <w:rPr>
                <w:sz w:val="20"/>
                <w:szCs w:val="20"/>
              </w:rPr>
            </w:pPr>
            <w:r w:rsidRPr="004049E0">
              <w:rPr>
                <w:color w:val="FF0000"/>
                <w:spacing w:val="-1"/>
                <w:sz w:val="20"/>
                <w:szCs w:val="20"/>
              </w:rPr>
              <w:t>0..0</w:t>
            </w:r>
          </w:p>
        </w:tc>
      </w:tr>
      <w:tr w:rsidR="008F2C9E"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8F2C9E" w:rsidRPr="002E0A74" w:rsidRDefault="008F2C9E"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8F2C9E" w:rsidRPr="002E0A74" w:rsidRDefault="008F2C9E"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8F2C9E" w:rsidRPr="002E0A74" w:rsidRDefault="008F2C9E"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8F2C9E" w:rsidRPr="00996D92" w:rsidRDefault="008F2C9E"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8F2C9E" w:rsidRPr="002E0A74" w:rsidRDefault="008F2C9E" w:rsidP="002E0A74">
            <w:pPr>
              <w:spacing w:line="229" w:lineRule="exact"/>
              <w:ind w:left="102"/>
              <w:rPr>
                <w:sz w:val="20"/>
                <w:szCs w:val="20"/>
                <w:lang w:val="sv-SE"/>
              </w:rPr>
            </w:pPr>
            <w:r w:rsidRPr="002E0A74">
              <w:rPr>
                <w:sz w:val="20"/>
                <w:szCs w:val="20"/>
                <w:lang w:val="sv-SE"/>
              </w:rPr>
              <w:t>MedicationPrescriptionType</w:t>
            </w:r>
          </w:p>
          <w:p w14:paraId="59F170CB" w14:textId="77777777" w:rsidR="008F2C9E" w:rsidRPr="002E0A74" w:rsidRDefault="008F2C9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25D9318" w14:textId="77777777" w:rsidR="008F2C9E" w:rsidRPr="00996D92" w:rsidRDefault="008F2C9E" w:rsidP="004026A6">
            <w:pPr>
              <w:spacing w:line="226" w:lineRule="exact"/>
              <w:ind w:left="102"/>
              <w:rPr>
                <w:sz w:val="20"/>
                <w:szCs w:val="20"/>
                <w:lang w:val="sv-SE"/>
              </w:rPr>
            </w:pPr>
            <w:r w:rsidRPr="00996D92">
              <w:rPr>
                <w:sz w:val="20"/>
                <w:szCs w:val="20"/>
                <w:lang w:val="sv-SE"/>
              </w:rPr>
              <w:t>LÄKEMEDELSORDINATION.</w:t>
            </w:r>
          </w:p>
          <w:p w14:paraId="1AE0E1CD" w14:textId="77777777" w:rsidR="008F2C9E" w:rsidRPr="00996D92" w:rsidRDefault="008F2C9E" w:rsidP="004026A6">
            <w:pPr>
              <w:spacing w:line="226" w:lineRule="exact"/>
              <w:ind w:left="102"/>
              <w:rPr>
                <w:sz w:val="20"/>
                <w:szCs w:val="20"/>
                <w:lang w:val="sv-SE"/>
              </w:rPr>
            </w:pPr>
            <w:r w:rsidRPr="00996D92">
              <w:rPr>
                <w:sz w:val="20"/>
                <w:szCs w:val="20"/>
                <w:lang w:val="sv-SE"/>
              </w:rPr>
              <w:t>Ordination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vanligtvis även en förskrivning (se nedan).</w:t>
            </w:r>
          </w:p>
          <w:p w14:paraId="2516C840" w14:textId="77777777" w:rsidR="008F2C9E" w:rsidRPr="00996D92" w:rsidRDefault="008F2C9E"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8F2C9E" w:rsidRPr="002E0A74" w:rsidRDefault="008F2C9E" w:rsidP="00D23625">
            <w:pPr>
              <w:spacing w:line="229" w:lineRule="exact"/>
              <w:ind w:left="142"/>
              <w:jc w:val="center"/>
              <w:rPr>
                <w:sz w:val="20"/>
                <w:szCs w:val="20"/>
                <w:lang w:val="sv-SE"/>
              </w:rPr>
            </w:pPr>
            <w:r>
              <w:rPr>
                <w:sz w:val="20"/>
                <w:szCs w:val="20"/>
                <w:lang w:val="sv-SE"/>
              </w:rPr>
              <w:t>1..1</w:t>
            </w:r>
          </w:p>
        </w:tc>
      </w:tr>
      <w:tr w:rsidR="008F2C9E"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8F2C9E" w:rsidRPr="002E0A74" w:rsidRDefault="008F2C9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F0711F"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Ordinations-id.</w:t>
            </w:r>
          </w:p>
          <w:p w14:paraId="6E308505" w14:textId="7630A9B2" w:rsidR="008F2C9E" w:rsidRPr="00996D92" w:rsidRDefault="008F2C9E" w:rsidP="00C84889">
            <w:pPr>
              <w:tabs>
                <w:tab w:val="left" w:pos="567"/>
              </w:tabs>
              <w:spacing w:line="229" w:lineRule="exact"/>
              <w:ind w:left="102"/>
              <w:rPr>
                <w:spacing w:val="-1"/>
                <w:sz w:val="20"/>
                <w:szCs w:val="20"/>
                <w:lang w:val="sv-SE"/>
              </w:rPr>
            </w:pPr>
            <w:r w:rsidRPr="00996D92">
              <w:rPr>
                <w:spacing w:val="-1"/>
                <w:sz w:val="20"/>
                <w:szCs w:val="20"/>
                <w:lang w:val="sv-SE"/>
              </w:rPr>
              <w:t>Unik identifierare för aktuell läkemedelsordination. Fältet extension motsvarar värdet documentId i headern, om inte ordinations-id är en UUID, då root-elementet istället motsvarar documentId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8F2C9E" w:rsidRPr="00B50BDA" w:rsidRDefault="008F2C9E"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8F2C9E" w:rsidRPr="00B50BDA" w:rsidRDefault="008F2C9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2972E1EB" w:rsidR="008F2C9E" w:rsidRPr="00996D92" w:rsidRDefault="008F2C9E" w:rsidP="00B50BDA">
            <w:pPr>
              <w:tabs>
                <w:tab w:val="left" w:pos="567"/>
              </w:tabs>
              <w:spacing w:line="229" w:lineRule="exact"/>
              <w:ind w:left="102"/>
              <w:rPr>
                <w:spacing w:val="-1"/>
                <w:sz w:val="20"/>
                <w:szCs w:val="20"/>
                <w:lang w:val="sv-SE"/>
              </w:rPr>
            </w:pPr>
            <w:r w:rsidRPr="00996D92">
              <w:rPr>
                <w:spacing w:val="-1"/>
                <w:sz w:val="20"/>
                <w:szCs w:val="20"/>
                <w:lang w:val="sv-SE"/>
              </w:rPr>
              <w:t>Antingen en UUID som utgör hela ordinations-id,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8F2C9E" w:rsidRPr="00B50BDA" w:rsidRDefault="008F2C9E" w:rsidP="00D23625">
            <w:pPr>
              <w:spacing w:line="229" w:lineRule="exact"/>
              <w:ind w:left="142"/>
              <w:jc w:val="center"/>
              <w:rPr>
                <w:sz w:val="20"/>
                <w:szCs w:val="20"/>
                <w:lang w:val="sv-SE"/>
              </w:rPr>
            </w:pPr>
            <w:r>
              <w:rPr>
                <w:sz w:val="20"/>
                <w:szCs w:val="20"/>
                <w:lang w:val="sv-SE"/>
              </w:rPr>
              <w:t>1..1</w:t>
            </w:r>
          </w:p>
        </w:tc>
      </w:tr>
      <w:tr w:rsidR="008F2C9E"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8F2C9E" w:rsidRPr="00B50BDA" w:rsidRDefault="008F2C9E"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8F2C9E" w:rsidRPr="00B50BDA" w:rsidRDefault="008F2C9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55A07EF9" w:rsidR="008F2C9E" w:rsidRPr="00996D92" w:rsidRDefault="008F2C9E" w:rsidP="00463E09">
            <w:pPr>
              <w:tabs>
                <w:tab w:val="left" w:pos="567"/>
              </w:tabs>
              <w:spacing w:line="229" w:lineRule="exact"/>
              <w:ind w:left="102"/>
              <w:rPr>
                <w:spacing w:val="-1"/>
                <w:sz w:val="20"/>
                <w:szCs w:val="20"/>
                <w:lang w:val="sv-SE"/>
              </w:rPr>
            </w:pPr>
            <w:r w:rsidRPr="00996D92">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8F2C9E" w:rsidRPr="00B50BDA" w:rsidRDefault="008F2C9E" w:rsidP="00D23625">
            <w:pPr>
              <w:spacing w:line="229" w:lineRule="exact"/>
              <w:ind w:left="142"/>
              <w:jc w:val="center"/>
              <w:rPr>
                <w:sz w:val="20"/>
                <w:szCs w:val="20"/>
                <w:lang w:val="sv-SE"/>
              </w:rPr>
            </w:pPr>
            <w:r>
              <w:rPr>
                <w:sz w:val="20"/>
                <w:szCs w:val="20"/>
                <w:lang w:val="sv-SE"/>
              </w:rPr>
              <w:t>0..1</w:t>
            </w:r>
          </w:p>
        </w:tc>
      </w:tr>
      <w:tr w:rsidR="008F2C9E"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8F2C9E" w:rsidRPr="002E0A74" w:rsidRDefault="008F2C9E"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2A59B0FB"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Ordinationstyp.</w:t>
            </w:r>
          </w:p>
          <w:p w14:paraId="012F921F" w14:textId="4DE74561" w:rsidR="008F2C9E" w:rsidRPr="00996D92" w:rsidRDefault="008F2C9E" w:rsidP="000D4B64">
            <w:pPr>
              <w:tabs>
                <w:tab w:val="left" w:pos="567"/>
              </w:tabs>
              <w:spacing w:line="229" w:lineRule="exact"/>
              <w:ind w:left="102"/>
              <w:rPr>
                <w:spacing w:val="-1"/>
                <w:sz w:val="20"/>
                <w:szCs w:val="20"/>
                <w:lang w:val="sv-SE"/>
              </w:rPr>
            </w:pPr>
            <w:r w:rsidRPr="00996D92">
              <w:rPr>
                <w:spacing w:val="-1"/>
                <w:sz w:val="20"/>
                <w:szCs w:val="20"/>
                <w:lang w:val="sv-SE"/>
              </w:rPr>
              <w:t xml:space="preserve">Uppgift som anger om aktuell ordination ska räknas som en insättningsordination eller utsättningsordination (utsättningsordination = ordination som beskriver avslut av läkemedelsbehandling). Insättning används när läkemedlet är insatt, dvs. även en ändrad eller förnyad ordination har </w:t>
            </w:r>
            <w:r w:rsidRPr="00996D92">
              <w:rPr>
                <w:rFonts w:cs="Times-Roman"/>
                <w:sz w:val="20"/>
                <w:szCs w:val="20"/>
                <w:lang w:val="sv-SE"/>
              </w:rPr>
              <w:t xml:space="preserve">typen </w:t>
            </w:r>
            <w:r w:rsidRPr="00996D92">
              <w:rPr>
                <w:rFonts w:cs="Times-Italic"/>
                <w:iCs/>
                <w:sz w:val="20"/>
                <w:szCs w:val="20"/>
                <w:lang w:val="sv-SE"/>
              </w:rPr>
              <w:t xml:space="preserve">insättning. Kodverk: </w:t>
            </w:r>
            <w:r w:rsidRPr="00996D92">
              <w:rPr>
                <w:sz w:val="20"/>
                <w:szCs w:val="20"/>
                <w:lang w:val="sv-SE"/>
              </w:rPr>
              <w:t>I, U.</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8F2C9E" w:rsidRPr="002E0A74" w:rsidRDefault="008F2C9E"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98E25AD"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Ordinationsstatus.</w:t>
            </w:r>
          </w:p>
          <w:p w14:paraId="0D4843AE"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Anger ordinationens aktuella status [Active, Inactive]</w:t>
            </w:r>
          </w:p>
          <w:p w14:paraId="4A28C3BD" w14:textId="285917EB" w:rsidR="008F2C9E" w:rsidRPr="00996D92" w:rsidRDefault="008F2C9E" w:rsidP="009C2472">
            <w:pPr>
              <w:tabs>
                <w:tab w:val="left" w:pos="567"/>
              </w:tabs>
              <w:spacing w:line="229" w:lineRule="exact"/>
              <w:ind w:left="102"/>
              <w:rPr>
                <w:spacing w:val="-1"/>
                <w:sz w:val="20"/>
                <w:szCs w:val="20"/>
                <w:lang w:val="sv-SE"/>
              </w:rPr>
            </w:pPr>
            <w:r w:rsidRPr="00996D92">
              <w:rPr>
                <w:spacing w:val="-1"/>
                <w:sz w:val="20"/>
                <w:szCs w:val="20"/>
                <w:lang w:val="sv-SE"/>
              </w:rPr>
              <w:t>En aktiv ordination är den sista i sin ordinationskedja. Alla andra ordinationer i samma ordinationskedja är inaktiva.</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39D9F27B"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Kod för ordinationsstatus.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8F2C9E" w:rsidRPr="002E0A74" w:rsidRDefault="008F2C9E" w:rsidP="002E0A74">
            <w:pPr>
              <w:tabs>
                <w:tab w:val="left" w:pos="567"/>
              </w:tabs>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7BA693F8"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Kodsystem för ordinationsstatuskod.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2BDDE25C"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Namn på kodsystem för ordinationsstatuskod.</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4240DBFA"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Version på kodsystem för ordinationsstatuskod.</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8F2C9E" w:rsidRPr="002E0A74" w:rsidRDefault="008F2C9E"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3DDCFF9B"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Ordinationsstatuskoden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8F2C9E" w:rsidRPr="002E0A74" w:rsidRDefault="008F2C9E"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4B469CFF" w:rsidR="008F2C9E" w:rsidRPr="00996D92" w:rsidRDefault="008F2C9E" w:rsidP="00882CEC">
            <w:pPr>
              <w:spacing w:line="229" w:lineRule="exact"/>
              <w:ind w:left="141"/>
              <w:rPr>
                <w:sz w:val="20"/>
                <w:szCs w:val="20"/>
                <w:lang w:val="sv-SE"/>
              </w:rPr>
            </w:pPr>
            <w:r w:rsidRPr="00996D92">
              <w:rPr>
                <w:sz w:val="20"/>
                <w:szCs w:val="20"/>
                <w:lang w:val="sv-SE"/>
              </w:rPr>
              <w:t>Om ordinationsstatus är beskriven i ett lokalt kodverk utan OID, eller när kod helt saknas, kan en beskrivande text anges i originalText. Om originalText anges skall inget annat värde i prescriptionStatus</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8F2C9E" w:rsidRPr="00882CEC" w:rsidRDefault="008F2C9E" w:rsidP="00D23625">
            <w:pPr>
              <w:spacing w:line="229" w:lineRule="exact"/>
              <w:ind w:left="142"/>
              <w:jc w:val="center"/>
              <w:rPr>
                <w:szCs w:val="20"/>
                <w:lang w:val="sv-SE"/>
              </w:rPr>
            </w:pPr>
            <w:r w:rsidRPr="00882CEC">
              <w:rPr>
                <w:spacing w:val="-1"/>
                <w:sz w:val="20"/>
                <w:szCs w:val="20"/>
                <w:lang w:val="sv-SE"/>
              </w:rPr>
              <w:t>0..1</w:t>
            </w:r>
          </w:p>
        </w:tc>
      </w:tr>
      <w:tr w:rsidR="008F2C9E"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8F2C9E" w:rsidRPr="002E0A74" w:rsidRDefault="008F2C9E"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29C8F7E"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Notat.</w:t>
            </w:r>
          </w:p>
          <w:p w14:paraId="711414C1" w14:textId="3B3993A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3126A681"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Ordinationshuvudorsak.</w:t>
            </w:r>
          </w:p>
          <w:p w14:paraId="5910D517" w14:textId="32CE83AC"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5439DD77" w:rsidR="008F2C9E" w:rsidRPr="002E0A74" w:rsidRDefault="008F2C9E" w:rsidP="00D23625">
            <w:pPr>
              <w:spacing w:line="229" w:lineRule="exact"/>
              <w:ind w:left="142"/>
              <w:jc w:val="center"/>
              <w:rPr>
                <w:sz w:val="20"/>
                <w:szCs w:val="20"/>
                <w:lang w:val="sv-SE"/>
              </w:rPr>
            </w:pPr>
            <w:r w:rsidRPr="00157A6D">
              <w:rPr>
                <w:sz w:val="20"/>
                <w:szCs w:val="20"/>
                <w:lang w:val="sv-SE"/>
              </w:rPr>
              <w:t>0..*</w:t>
            </w:r>
          </w:p>
        </w:tc>
      </w:tr>
      <w:tr w:rsidR="008F2C9E"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Ordinationsorsak.</w:t>
            </w:r>
          </w:p>
          <w:p w14:paraId="6BA0D671" w14:textId="0390C1A7" w:rsidR="008F2C9E" w:rsidRPr="00996D92" w:rsidRDefault="008F2C9E" w:rsidP="00506F31">
            <w:pPr>
              <w:tabs>
                <w:tab w:val="left" w:pos="567"/>
              </w:tabs>
              <w:spacing w:line="229" w:lineRule="exact"/>
              <w:ind w:left="102"/>
              <w:rPr>
                <w:spacing w:val="-1"/>
                <w:sz w:val="20"/>
                <w:szCs w:val="20"/>
                <w:lang w:val="sv-SE"/>
              </w:rPr>
            </w:pPr>
            <w:r w:rsidRPr="00996D92">
              <w:rPr>
                <w:spacing w:val="-1"/>
                <w:sz w:val="20"/>
                <w:szCs w:val="20"/>
                <w:lang w:val="sv-SE"/>
              </w:rPr>
              <w:t>Skäl till en viss ordination. Anges enligt Socialstyrelsens kodsystem för ordinationsorsaker (NKOO, Nationell källa för ordinationsorsak). Se [</w:t>
            </w:r>
            <w:r w:rsidRPr="00996D92">
              <w:rPr>
                <w:spacing w:val="-1"/>
                <w:szCs w:val="20"/>
              </w:rPr>
              <w:fldChar w:fldCharType="begin"/>
            </w:r>
            <w:r w:rsidRPr="00996D92">
              <w:rPr>
                <w:spacing w:val="-1"/>
                <w:sz w:val="20"/>
                <w:szCs w:val="20"/>
                <w:lang w:val="sv-SE"/>
              </w:rPr>
              <w:instrText xml:space="preserve"> REF _Ref388001362 \h  \* MERGEFORMAT </w:instrText>
            </w:r>
            <w:r w:rsidRPr="00996D92">
              <w:rPr>
                <w:spacing w:val="-1"/>
                <w:szCs w:val="20"/>
              </w:rPr>
            </w:r>
            <w:r w:rsidRPr="00996D92">
              <w:rPr>
                <w:spacing w:val="-1"/>
                <w:szCs w:val="20"/>
              </w:rPr>
              <w:fldChar w:fldCharType="separate"/>
            </w:r>
            <w:r w:rsidRPr="00996D92">
              <w:rPr>
                <w:sz w:val="20"/>
                <w:szCs w:val="20"/>
              </w:rPr>
              <w:t>R9</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8F2C9E" w:rsidRPr="00AC60F3" w:rsidRDefault="008F2C9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8F2C9E" w:rsidRPr="00AC60F3" w:rsidRDefault="008F2C9E"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01CA0819"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8F2C9E" w:rsidRPr="00AC60F3" w:rsidRDefault="008F2C9E" w:rsidP="00D23625">
            <w:pPr>
              <w:spacing w:line="229" w:lineRule="exact"/>
              <w:ind w:left="142"/>
              <w:jc w:val="center"/>
              <w:rPr>
                <w:szCs w:val="20"/>
                <w:lang w:val="sv-SE"/>
              </w:rPr>
            </w:pPr>
            <w:r>
              <w:rPr>
                <w:spacing w:val="-1"/>
                <w:sz w:val="20"/>
                <w:szCs w:val="20"/>
                <w:lang w:val="sv-SE"/>
              </w:rPr>
              <w:t>1</w:t>
            </w:r>
            <w:r w:rsidRPr="00AC60F3">
              <w:rPr>
                <w:spacing w:val="-1"/>
                <w:sz w:val="20"/>
                <w:szCs w:val="20"/>
                <w:lang w:val="sv-SE"/>
              </w:rPr>
              <w:t>..1</w:t>
            </w:r>
          </w:p>
        </w:tc>
      </w:tr>
      <w:tr w:rsidR="008F2C9E"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8F2C9E" w:rsidRPr="00AC60F3" w:rsidRDefault="008F2C9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8F2C9E" w:rsidRPr="002E0A74" w:rsidRDefault="008F2C9E"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667949AD"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8F2C9E" w:rsidRPr="002E0A74" w:rsidRDefault="008F2C9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8F2C9E" w:rsidRPr="002E0A74" w:rsidRDefault="008F2C9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3404EAFA" w:rsidR="008F2C9E" w:rsidRPr="00996D92" w:rsidRDefault="008F2C9E" w:rsidP="00296F37">
            <w:pPr>
              <w:tabs>
                <w:tab w:val="left" w:pos="567"/>
              </w:tabs>
              <w:spacing w:line="229" w:lineRule="exact"/>
              <w:ind w:left="102"/>
              <w:rPr>
                <w:spacing w:val="-1"/>
                <w:sz w:val="20"/>
                <w:szCs w:val="20"/>
                <w:lang w:val="sv-SE"/>
              </w:rPr>
            </w:pPr>
            <w:r w:rsidRPr="00996D92">
              <w:rPr>
                <w:sz w:val="20"/>
                <w:szCs w:val="20"/>
                <w:lang w:val="sv-SE"/>
              </w:rPr>
              <w:t>Namn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8F2C9E" w:rsidRPr="002E0A74" w:rsidRDefault="008F2C9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8F2C9E" w:rsidRPr="002E0A74" w:rsidRDefault="008F2C9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015B610C" w:rsidR="008F2C9E" w:rsidRPr="00996D92" w:rsidRDefault="008F2C9E" w:rsidP="00296F37">
            <w:pPr>
              <w:tabs>
                <w:tab w:val="left" w:pos="567"/>
              </w:tabs>
              <w:spacing w:line="229" w:lineRule="exact"/>
              <w:ind w:left="102"/>
              <w:rPr>
                <w:spacing w:val="-1"/>
                <w:sz w:val="20"/>
                <w:szCs w:val="20"/>
                <w:lang w:val="sv-SE"/>
              </w:rPr>
            </w:pPr>
            <w:r w:rsidRPr="00996D92">
              <w:rPr>
                <w:sz w:val="20"/>
                <w:szCs w:val="20"/>
                <w:lang w:val="sv-SE"/>
              </w:rPr>
              <w:t>Version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8F2C9E" w:rsidRPr="002E0A74" w:rsidRDefault="008F2C9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8F2C9E" w:rsidRPr="002E0A74" w:rsidRDefault="008F2C9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C3154B7" w:rsidR="008F2C9E" w:rsidRPr="00996D92" w:rsidRDefault="008F2C9E" w:rsidP="00296F37">
            <w:pPr>
              <w:tabs>
                <w:tab w:val="left" w:pos="567"/>
              </w:tabs>
              <w:spacing w:line="229" w:lineRule="exact"/>
              <w:ind w:left="102"/>
              <w:rPr>
                <w:spacing w:val="-1"/>
                <w:sz w:val="20"/>
                <w:szCs w:val="20"/>
                <w:lang w:val="sv-SE"/>
              </w:rPr>
            </w:pPr>
            <w:r w:rsidRPr="00996D92">
              <w:rPr>
                <w:sz w:val="20"/>
                <w:szCs w:val="20"/>
                <w:lang w:val="sv-SE"/>
              </w:rPr>
              <w:t>Ordinationsorsakskoden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10D87FA8"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52A11A0" w14:textId="77777777" w:rsidTr="00914082">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8F2C9E" w:rsidRPr="002E0A74" w:rsidRDefault="008F2C9E"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8F2C9E" w:rsidRPr="002E0A74" w:rsidRDefault="008F2C9E"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67DE8407"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Övriga ordinationsorsaker.</w:t>
            </w:r>
          </w:p>
          <w:p w14:paraId="0C209725" w14:textId="5E7BDE0D"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Anges en övrig ordinationsorsak måste minst en ordinationshuvudorsak vara angiven.</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8F2C9E" w:rsidRPr="002E0A74" w:rsidRDefault="008F2C9E" w:rsidP="00D23625">
            <w:pPr>
              <w:spacing w:line="229" w:lineRule="exact"/>
              <w:ind w:left="142"/>
              <w:jc w:val="center"/>
              <w:rPr>
                <w:sz w:val="20"/>
                <w:szCs w:val="20"/>
              </w:rPr>
            </w:pPr>
            <w:r w:rsidRPr="002E0A74">
              <w:rPr>
                <w:sz w:val="20"/>
                <w:szCs w:val="20"/>
                <w:lang w:val="sv-SE"/>
              </w:rPr>
              <w:t>0..*</w:t>
            </w:r>
          </w:p>
        </w:tc>
      </w:tr>
      <w:tr w:rsidR="008F2C9E"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lastRenderedPageBreak/>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Ordinationsorsak.</w:t>
            </w:r>
          </w:p>
          <w:p w14:paraId="05669E96" w14:textId="415226BC"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Skäl till en viss ordination. Anges enligt Socialstyrelsens kodsystem för ordinationsorsaker (NKOO). Se [</w:t>
            </w:r>
            <w:r w:rsidRPr="00996D92">
              <w:rPr>
                <w:spacing w:val="-1"/>
                <w:szCs w:val="20"/>
              </w:rPr>
              <w:fldChar w:fldCharType="begin"/>
            </w:r>
            <w:r w:rsidRPr="00996D92">
              <w:rPr>
                <w:spacing w:val="-1"/>
                <w:sz w:val="20"/>
                <w:szCs w:val="20"/>
                <w:lang w:val="sv-SE"/>
              </w:rPr>
              <w:instrText xml:space="preserve"> REF _Ref388001362 \h  \* MERGEFORMAT </w:instrText>
            </w:r>
            <w:r w:rsidRPr="00996D92">
              <w:rPr>
                <w:spacing w:val="-1"/>
                <w:szCs w:val="20"/>
              </w:rPr>
            </w:r>
            <w:r w:rsidRPr="00996D92">
              <w:rPr>
                <w:spacing w:val="-1"/>
                <w:szCs w:val="20"/>
              </w:rPr>
              <w:fldChar w:fldCharType="separate"/>
            </w:r>
            <w:r w:rsidRPr="00996D92">
              <w:rPr>
                <w:sz w:val="20"/>
                <w:szCs w:val="20"/>
              </w:rPr>
              <w:t>R9</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F2C9E" w:rsidRPr="002E0A74" w:rsidRDefault="008F2C9E"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E74336E"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F2C9E" w:rsidRPr="002E0A74" w:rsidRDefault="008F2C9E"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F2C9E"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F2C9E" w:rsidRPr="002E0A74" w:rsidRDefault="008F2C9E"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2F0C9961" w:rsidR="008F2C9E" w:rsidRPr="00996D92" w:rsidRDefault="008F2C9E" w:rsidP="002D08A4">
            <w:pPr>
              <w:tabs>
                <w:tab w:val="left" w:pos="567"/>
              </w:tabs>
              <w:spacing w:line="229" w:lineRule="exact"/>
              <w:ind w:left="102"/>
              <w:rPr>
                <w:spacing w:val="-1"/>
                <w:sz w:val="20"/>
                <w:szCs w:val="20"/>
                <w:lang w:val="sv-SE"/>
              </w:rPr>
            </w:pPr>
            <w:r w:rsidRPr="00996D92">
              <w:rPr>
                <w:sz w:val="20"/>
                <w:szCs w:val="20"/>
                <w:lang w:val="sv-SE"/>
              </w:rPr>
              <w:t>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67ADDE88"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Namn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50A96221"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Version på kodsystem för ordinationsorsakskod.</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F2C9E" w:rsidRPr="002E0A74" w:rsidRDefault="008F2C9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14E6AA26"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Ordinationsorsakskoden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368CE4E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F2C9E" w:rsidRPr="002E0A74" w:rsidRDefault="008F2C9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5635C0D7"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Utvärderingstidpunkt.</w:t>
            </w:r>
          </w:p>
          <w:p w14:paraId="6733D2EB"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Tidpunkt vid vilken behandlingen skall utvärderas.</w:t>
            </w:r>
          </w:p>
          <w:p w14:paraId="3C2DAA51" w14:textId="77777777" w:rsidR="008F2C9E" w:rsidRPr="00996D92" w:rsidRDefault="008F2C9E"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F2C9E" w:rsidRPr="002E0A74" w:rsidRDefault="008F2C9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16A56E77"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Behandlingsändamål.</w:t>
            </w:r>
          </w:p>
          <w:p w14:paraId="67972059" w14:textId="638B77F6" w:rsidR="008F2C9E" w:rsidRPr="00996D92" w:rsidRDefault="008F2C9E" w:rsidP="00360554">
            <w:pPr>
              <w:tabs>
                <w:tab w:val="left" w:pos="567"/>
              </w:tabs>
              <w:spacing w:line="229" w:lineRule="exact"/>
              <w:ind w:left="102"/>
              <w:rPr>
                <w:spacing w:val="-1"/>
                <w:sz w:val="20"/>
                <w:szCs w:val="20"/>
                <w:lang w:val="sv-SE"/>
              </w:rPr>
            </w:pPr>
            <w:r w:rsidRPr="00996D92">
              <w:rPr>
                <w:spacing w:val="-1"/>
                <w:sz w:val="20"/>
                <w:szCs w:val="20"/>
                <w:lang w:val="sv-SE"/>
              </w:rPr>
              <w:t>Text som beskriver avsikten med läkemedelsbehandlingen för vård- och omsorgstagaren.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F2C9E" w:rsidRPr="002E0A74" w:rsidRDefault="008F2C9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F2C9E" w:rsidRPr="002E0A74" w:rsidRDefault="008F2C9E"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8306FD4"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Ordinationskedje-id.</w:t>
            </w:r>
          </w:p>
          <w:p w14:paraId="4F65E82B" w14:textId="053EEAF7"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04E612E3" w:rsidR="008F2C9E" w:rsidRPr="00996D92" w:rsidRDefault="008F2C9E" w:rsidP="002E0A74">
            <w:pPr>
              <w:spacing w:line="226" w:lineRule="exact"/>
              <w:ind w:left="102"/>
              <w:rPr>
                <w:spacing w:val="-1"/>
                <w:sz w:val="20"/>
                <w:szCs w:val="20"/>
                <w:lang w:val="sv-SE"/>
              </w:rPr>
            </w:pPr>
            <w:r w:rsidRPr="00996D92">
              <w:rPr>
                <w:spacing w:val="-1"/>
                <w:sz w:val="20"/>
                <w:szCs w:val="20"/>
                <w:lang w:val="sv-SE"/>
              </w:rPr>
              <w:t>Antingen en UUID som utgör hela ordinationskedje-id,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F2C9E" w:rsidRPr="002E0A74" w:rsidRDefault="008F2C9E" w:rsidP="00D23625">
            <w:pPr>
              <w:spacing w:line="229" w:lineRule="exact"/>
              <w:ind w:left="142"/>
              <w:jc w:val="center"/>
              <w:rPr>
                <w:szCs w:val="20"/>
              </w:rPr>
            </w:pPr>
            <w:r>
              <w:rPr>
                <w:sz w:val="20"/>
                <w:szCs w:val="20"/>
                <w:lang w:val="sv-SE"/>
              </w:rPr>
              <w:t>1..1</w:t>
            </w:r>
          </w:p>
        </w:tc>
      </w:tr>
      <w:tr w:rsidR="008F2C9E"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0B19798C"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Ordinationskedje-id som är unikt inom källsystemet. Används nationell OID för lokala id:n (se fältet ovan) skall detta värde anges som HSA-id för det system inom vilket ordinationskedje-id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F2C9E" w:rsidRPr="002E0A74" w:rsidRDefault="008F2C9E" w:rsidP="00D23625">
            <w:pPr>
              <w:spacing w:line="229" w:lineRule="exact"/>
              <w:ind w:left="142"/>
              <w:jc w:val="center"/>
              <w:rPr>
                <w:szCs w:val="20"/>
              </w:rPr>
            </w:pPr>
            <w:r>
              <w:rPr>
                <w:sz w:val="20"/>
                <w:szCs w:val="20"/>
                <w:lang w:val="sv-SE"/>
              </w:rPr>
              <w:t>0..1</w:t>
            </w:r>
          </w:p>
        </w:tc>
      </w:tr>
      <w:tr w:rsidR="008F2C9E"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F2C9E" w:rsidRPr="002E0A74" w:rsidRDefault="008F2C9E"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F2C9E" w:rsidRPr="002E0A74" w:rsidRDefault="008F2C9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CC886C"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Föregående ordinations-id.</w:t>
            </w:r>
          </w:p>
          <w:p w14:paraId="1FDB61DE" w14:textId="3B9A7485" w:rsidR="008F2C9E" w:rsidRPr="00996D92" w:rsidRDefault="008F2C9E" w:rsidP="002E0A74">
            <w:pPr>
              <w:spacing w:line="226" w:lineRule="exact"/>
              <w:ind w:left="102"/>
              <w:rPr>
                <w:spacing w:val="-1"/>
                <w:sz w:val="20"/>
                <w:szCs w:val="20"/>
                <w:lang w:val="sv-SE"/>
              </w:rPr>
            </w:pPr>
            <w:r w:rsidRPr="00996D92">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F2C9E" w:rsidRPr="002E0A74" w:rsidRDefault="008F2C9E"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346662C3" w:rsidR="008F2C9E" w:rsidRPr="00996D92" w:rsidRDefault="008F2C9E" w:rsidP="002E0A74">
            <w:pPr>
              <w:spacing w:line="226" w:lineRule="exact"/>
              <w:ind w:left="102"/>
              <w:rPr>
                <w:spacing w:val="-1"/>
                <w:sz w:val="20"/>
                <w:szCs w:val="20"/>
                <w:lang w:val="sv-SE"/>
              </w:rPr>
            </w:pPr>
            <w:r w:rsidRPr="00996D92">
              <w:rPr>
                <w:spacing w:val="-1"/>
                <w:sz w:val="20"/>
                <w:szCs w:val="20"/>
                <w:lang w:val="sv-SE"/>
              </w:rPr>
              <w:t>Antingen en UUID som utgör hela ordinations-id,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F2C9E" w:rsidRPr="002E0A74" w:rsidRDefault="008F2C9E" w:rsidP="00D23625">
            <w:pPr>
              <w:spacing w:line="229" w:lineRule="exact"/>
              <w:ind w:left="142"/>
              <w:jc w:val="center"/>
              <w:rPr>
                <w:szCs w:val="20"/>
              </w:rPr>
            </w:pPr>
            <w:r>
              <w:rPr>
                <w:sz w:val="20"/>
                <w:szCs w:val="20"/>
                <w:lang w:val="sv-SE"/>
              </w:rPr>
              <w:t>1..1</w:t>
            </w:r>
          </w:p>
        </w:tc>
      </w:tr>
      <w:tr w:rsidR="008F2C9E"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11AFF730"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F2C9E" w:rsidRPr="002E0A74" w:rsidRDefault="008F2C9E" w:rsidP="00D23625">
            <w:pPr>
              <w:spacing w:line="229" w:lineRule="exact"/>
              <w:ind w:left="142"/>
              <w:jc w:val="center"/>
              <w:rPr>
                <w:szCs w:val="20"/>
              </w:rPr>
            </w:pPr>
            <w:r>
              <w:rPr>
                <w:sz w:val="20"/>
                <w:szCs w:val="20"/>
                <w:lang w:val="sv-SE"/>
              </w:rPr>
              <w:t>0..1</w:t>
            </w:r>
          </w:p>
        </w:tc>
      </w:tr>
      <w:tr w:rsidR="008F2C9E"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F2C9E" w:rsidRPr="002E0A74" w:rsidRDefault="008F2C9E"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F2C9E" w:rsidRPr="002E0A74" w:rsidRDefault="008F2C9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7A610A34"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Efterföljande ordinations-id.</w:t>
            </w:r>
          </w:p>
          <w:p w14:paraId="4AA65A8F" w14:textId="77D1636D" w:rsidR="008F2C9E" w:rsidRPr="00996D92" w:rsidRDefault="008F2C9E" w:rsidP="002E0A74">
            <w:pPr>
              <w:spacing w:line="226" w:lineRule="exact"/>
              <w:ind w:left="102"/>
              <w:rPr>
                <w:spacing w:val="-1"/>
                <w:sz w:val="20"/>
                <w:szCs w:val="20"/>
                <w:lang w:val="sv-SE"/>
              </w:rPr>
            </w:pPr>
            <w:r w:rsidRPr="00996D92">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524050A3" w:rsidR="008F2C9E" w:rsidRPr="00996D92" w:rsidRDefault="008F2C9E" w:rsidP="002E0A74">
            <w:pPr>
              <w:spacing w:line="226" w:lineRule="exact"/>
              <w:ind w:left="102"/>
              <w:rPr>
                <w:spacing w:val="-1"/>
                <w:sz w:val="20"/>
                <w:szCs w:val="20"/>
                <w:lang w:val="sv-SE"/>
              </w:rPr>
            </w:pPr>
            <w:r w:rsidRPr="00996D92">
              <w:rPr>
                <w:spacing w:val="-1"/>
                <w:sz w:val="20"/>
                <w:szCs w:val="20"/>
                <w:lang w:val="sv-SE"/>
              </w:rPr>
              <w:t>Antingen en UUID som utgör hela ordinations-id,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F2C9E" w:rsidRPr="002E0A74" w:rsidRDefault="008F2C9E" w:rsidP="00D23625">
            <w:pPr>
              <w:spacing w:line="229" w:lineRule="exact"/>
              <w:ind w:left="142"/>
              <w:jc w:val="center"/>
              <w:rPr>
                <w:szCs w:val="20"/>
              </w:rPr>
            </w:pPr>
            <w:r>
              <w:rPr>
                <w:sz w:val="20"/>
                <w:szCs w:val="20"/>
                <w:lang w:val="sv-SE"/>
              </w:rPr>
              <w:t>1..1</w:t>
            </w:r>
          </w:p>
        </w:tc>
      </w:tr>
      <w:tr w:rsidR="008F2C9E"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F2C9E" w:rsidRPr="002E0A74" w:rsidRDefault="008F2C9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F2C9E" w:rsidRPr="002E0A74" w:rsidRDefault="008F2C9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42058AFD"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F2C9E" w:rsidRPr="002E0A74" w:rsidRDefault="008F2C9E" w:rsidP="00D23625">
            <w:pPr>
              <w:spacing w:line="229" w:lineRule="exact"/>
              <w:ind w:left="142"/>
              <w:jc w:val="center"/>
              <w:rPr>
                <w:szCs w:val="20"/>
              </w:rPr>
            </w:pPr>
            <w:r>
              <w:rPr>
                <w:sz w:val="20"/>
                <w:szCs w:val="20"/>
                <w:lang w:val="sv-SE"/>
              </w:rPr>
              <w:t>0..1</w:t>
            </w:r>
          </w:p>
        </w:tc>
      </w:tr>
      <w:tr w:rsidR="008F2C9E"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F2C9E" w:rsidRPr="002E0A74" w:rsidRDefault="008F2C9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675AB8D8"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Ordinatör.</w:t>
            </w:r>
          </w:p>
          <w:p w14:paraId="1E722883"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1C88EE9A" w:rsidR="008F2C9E" w:rsidRPr="00996D92" w:rsidRDefault="008F2C9E" w:rsidP="003F5380">
            <w:pPr>
              <w:spacing w:line="226" w:lineRule="exact"/>
              <w:ind w:left="102"/>
              <w:rPr>
                <w:spacing w:val="-1"/>
                <w:sz w:val="20"/>
                <w:szCs w:val="20"/>
                <w:lang w:val="sv-SE"/>
              </w:rPr>
            </w:pPr>
            <w:r w:rsidRPr="00996D92">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8F2C9E" w:rsidRPr="00296F37" w:rsidRDefault="008F2C9E"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8F2C9E" w:rsidRPr="00296F37" w:rsidRDefault="008F2C9E"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8F2C9E" w:rsidRPr="00296F37" w:rsidRDefault="008F2C9E"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598B76A3" w14:textId="77777777" w:rsidR="008F2C9E" w:rsidRPr="00996D92" w:rsidRDefault="008F2C9E" w:rsidP="004026A6">
            <w:pPr>
              <w:spacing w:line="229" w:lineRule="exact"/>
              <w:ind w:left="142"/>
              <w:rPr>
                <w:spacing w:val="-1"/>
                <w:sz w:val="20"/>
                <w:szCs w:val="20"/>
                <w:lang w:val="sv-SE"/>
              </w:rPr>
            </w:pPr>
            <w:r w:rsidRPr="00996D92">
              <w:rPr>
                <w:spacing w:val="-1"/>
                <w:sz w:val="20"/>
                <w:szCs w:val="20"/>
                <w:lang w:val="sv-SE"/>
              </w:rPr>
              <w:t>Beslutstidpunkt/ordinationstidpunkt.</w:t>
            </w:r>
          </w:p>
          <w:p w14:paraId="56532461" w14:textId="77777777" w:rsidR="008F2C9E" w:rsidRPr="00996D92" w:rsidRDefault="008F2C9E" w:rsidP="004026A6">
            <w:pPr>
              <w:spacing w:line="229" w:lineRule="exact"/>
              <w:ind w:left="142"/>
              <w:rPr>
                <w:spacing w:val="-1"/>
                <w:sz w:val="20"/>
                <w:szCs w:val="20"/>
                <w:lang w:val="sv-SE"/>
              </w:rPr>
            </w:pPr>
            <w:r w:rsidRPr="00996D92">
              <w:rPr>
                <w:spacing w:val="-1"/>
                <w:sz w:val="20"/>
                <w:szCs w:val="20"/>
                <w:lang w:val="sv-SE"/>
              </w:rPr>
              <w:t xml:space="preserve">Tidpunkt då beslut fattas om läkemedelsbehandling </w:t>
            </w:r>
            <w:r w:rsidRPr="00996D92">
              <w:rPr>
                <w:sz w:val="20"/>
                <w:szCs w:val="20"/>
                <w:lang w:val="sv-SE"/>
              </w:rPr>
              <w:t>(gäller för insättning, utsättning, makulering etc)</w:t>
            </w:r>
          </w:p>
          <w:p w14:paraId="4D4CAFCE" w14:textId="4EA77CEC" w:rsidR="008F2C9E" w:rsidRPr="00996D92" w:rsidRDefault="008F2C9E" w:rsidP="00543F11">
            <w:pPr>
              <w:spacing w:line="226" w:lineRule="exact"/>
              <w:ind w:left="102"/>
              <w:rPr>
                <w:spacing w:val="-1"/>
                <w:sz w:val="20"/>
                <w:szCs w:val="20"/>
                <w:lang w:val="sv-SE"/>
              </w:rPr>
            </w:pPr>
            <w:r w:rsidRPr="00996D92">
              <w:rPr>
                <w:spacing w:val="-1"/>
                <w:sz w:val="20"/>
                <w:szCs w:val="20"/>
                <w:lang w:val="sv-SE"/>
              </w:rPr>
              <w:t>Inte nödvändigtvis samma som 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8F2C9E" w:rsidRPr="002E0A74" w:rsidRDefault="008F2C9E" w:rsidP="00D23625">
            <w:pPr>
              <w:spacing w:line="229" w:lineRule="exact"/>
              <w:ind w:left="142"/>
              <w:jc w:val="center"/>
              <w:rPr>
                <w:szCs w:val="20"/>
              </w:rPr>
            </w:pPr>
            <w:r w:rsidRPr="004049E0">
              <w:rPr>
                <w:spacing w:val="-1"/>
                <w:sz w:val="20"/>
                <w:szCs w:val="20"/>
              </w:rPr>
              <w:t>1..1</w:t>
            </w:r>
          </w:p>
        </w:tc>
      </w:tr>
      <w:tr w:rsidR="008F2C9E"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8F2C9E" w:rsidRPr="00296F37" w:rsidRDefault="008F2C9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8F2C9E" w:rsidRPr="004049E0" w:rsidRDefault="008F2C9E" w:rsidP="00296F37">
            <w:pPr>
              <w:spacing w:line="229" w:lineRule="exact"/>
              <w:ind w:left="102"/>
              <w:rPr>
                <w:rFonts w:cs="Arial"/>
                <w:sz w:val="20"/>
                <w:szCs w:val="20"/>
              </w:rPr>
            </w:pPr>
            <w:r w:rsidRPr="004049E0">
              <w:rPr>
                <w:sz w:val="20"/>
                <w:szCs w:val="20"/>
              </w:rPr>
              <w:t>HSAIdType</w:t>
            </w:r>
          </w:p>
          <w:p w14:paraId="08218C1F" w14:textId="77777777" w:rsidR="008F2C9E" w:rsidRPr="002E0A74" w:rsidRDefault="008F2C9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0F9B130D" w:rsidR="008F2C9E" w:rsidRPr="00996D92" w:rsidRDefault="008F2C9E" w:rsidP="002E0A74">
            <w:pPr>
              <w:spacing w:line="226" w:lineRule="exact"/>
              <w:ind w:left="102"/>
              <w:rPr>
                <w:spacing w:val="-1"/>
                <w:sz w:val="20"/>
                <w:szCs w:val="20"/>
                <w:lang w:val="sv-SE"/>
              </w:rPr>
            </w:pPr>
            <w:r w:rsidRPr="00996D92">
              <w:rPr>
                <w:spacing w:val="-1"/>
                <w:sz w:val="20"/>
                <w:szCs w:val="20"/>
                <w:lang w:val="sv-SE"/>
              </w:rPr>
              <w:t>Ordinatörens HSA-id.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097730D0" w:rsidR="008F2C9E" w:rsidRPr="00996D92" w:rsidRDefault="008F2C9E" w:rsidP="00272D3A">
            <w:pPr>
              <w:spacing w:line="226" w:lineRule="exact"/>
              <w:ind w:left="102"/>
              <w:rPr>
                <w:spacing w:val="-1"/>
                <w:sz w:val="20"/>
                <w:szCs w:val="20"/>
              </w:rPr>
            </w:pPr>
            <w:r w:rsidRPr="00996D92">
              <w:rPr>
                <w:sz w:val="20"/>
                <w:szCs w:val="20"/>
                <w:lang w:val="sv-SE"/>
              </w:rPr>
              <w:t xml:space="preserve">Namn på </w:t>
            </w:r>
            <w:r w:rsidRPr="00996D92">
              <w:rPr>
                <w:spacing w:val="-1"/>
                <w:sz w:val="20"/>
                <w:szCs w:val="20"/>
                <w:lang w:val="sv-SE"/>
              </w:rPr>
              <w:t xml:space="preserve">ordinatören. Om tillgängligt skall detta anges.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8F2C9E" w:rsidRPr="00296F37" w:rsidRDefault="008F2C9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8F2C9E" w:rsidRPr="004049E0" w:rsidRDefault="008F2C9E" w:rsidP="00296F37">
            <w:pPr>
              <w:spacing w:line="226" w:lineRule="exact"/>
              <w:ind w:left="102"/>
              <w:rPr>
                <w:spacing w:val="-1"/>
                <w:sz w:val="20"/>
                <w:szCs w:val="20"/>
              </w:rPr>
            </w:pPr>
            <w:r w:rsidRPr="004049E0">
              <w:rPr>
                <w:spacing w:val="-1"/>
                <w:sz w:val="20"/>
                <w:szCs w:val="20"/>
              </w:rPr>
              <w:t xml:space="preserve">CVType </w:t>
            </w:r>
          </w:p>
          <w:p w14:paraId="497C2B6E" w14:textId="77777777" w:rsidR="008F2C9E" w:rsidRPr="002E0A74" w:rsidRDefault="008F2C9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8F2C9E" w:rsidRPr="00996D92" w:rsidRDefault="008F2C9E" w:rsidP="00CF245D">
            <w:pPr>
              <w:spacing w:line="226" w:lineRule="exact"/>
              <w:ind w:left="102"/>
              <w:rPr>
                <w:spacing w:val="-1"/>
                <w:sz w:val="20"/>
                <w:szCs w:val="20"/>
                <w:lang w:val="sv-SE"/>
              </w:rPr>
            </w:pPr>
            <w:r w:rsidRPr="00996D92">
              <w:rPr>
                <w:sz w:val="20"/>
                <w:szCs w:val="20"/>
                <w:lang w:val="sv-SE"/>
              </w:rPr>
              <w:t xml:space="preserve">Information om </w:t>
            </w:r>
            <w:r w:rsidRPr="00996D92">
              <w:rPr>
                <w:spacing w:val="-1"/>
                <w:sz w:val="20"/>
                <w:szCs w:val="20"/>
                <w:lang w:val="sv-SE"/>
              </w:rPr>
              <w:t>ordinatörens</w:t>
            </w:r>
            <w:r w:rsidRPr="00996D92">
              <w:rPr>
                <w:sz w:val="20"/>
                <w:szCs w:val="20"/>
                <w:lang w:val="sv-SE"/>
              </w:rPr>
              <w:t xml:space="preserve"> befattning. Om möjligt skall KV Befattning (OID 1.2.752.129.2.2.1.4) användas, se referens [</w:t>
            </w:r>
            <w:r w:rsidRPr="00996D92">
              <w:rPr>
                <w:szCs w:val="20"/>
              </w:rPr>
              <w:fldChar w:fldCharType="begin"/>
            </w:r>
            <w:r w:rsidRPr="00996D92">
              <w:rPr>
                <w:sz w:val="20"/>
                <w:szCs w:val="20"/>
                <w:lang w:val="sv-SE"/>
              </w:rPr>
              <w:instrText xml:space="preserve"> REF _Ref383778264 \h  \* MERGEFORMAT </w:instrText>
            </w:r>
            <w:r w:rsidRPr="00996D92">
              <w:rPr>
                <w:szCs w:val="20"/>
              </w:rPr>
            </w:r>
            <w:r w:rsidRPr="00996D92">
              <w:rPr>
                <w:szCs w:val="20"/>
              </w:rPr>
              <w:fldChar w:fldCharType="separate"/>
            </w:r>
            <w:r w:rsidRPr="00996D92">
              <w:rPr>
                <w:sz w:val="20"/>
                <w:szCs w:val="20"/>
                <w:lang w:val="sv-SE"/>
              </w:rPr>
              <w:t>R5</w:t>
            </w:r>
            <w:r w:rsidRPr="00996D92">
              <w:rPr>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70DC4669" w:rsidR="008F2C9E" w:rsidRPr="00996D92" w:rsidRDefault="008F2C9E" w:rsidP="002E0A74">
            <w:pPr>
              <w:spacing w:line="226"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8F2C9E" w:rsidRPr="002E0A74" w:rsidRDefault="008F2C9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2BE02F03" w:rsidR="008F2C9E" w:rsidRPr="00996D92" w:rsidRDefault="008F2C9E" w:rsidP="002E0A74">
            <w:pPr>
              <w:spacing w:line="226"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6ED42154" w:rsidR="008F2C9E" w:rsidRPr="00996D92" w:rsidRDefault="008F2C9E" w:rsidP="002E0A74">
            <w:pPr>
              <w:spacing w:line="226"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7E91B7CC" w:rsidR="008F2C9E" w:rsidRPr="00996D92" w:rsidRDefault="008F2C9E" w:rsidP="002E0A74">
            <w:pPr>
              <w:spacing w:line="226"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70391B14" w:rsidR="008F2C9E" w:rsidRPr="00996D92" w:rsidRDefault="008F2C9E" w:rsidP="002E0A74">
            <w:pPr>
              <w:spacing w:line="226"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ECD62B"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7539DFE6" w14:textId="70E106AF" w:rsidR="008F2C9E" w:rsidRPr="00996D92" w:rsidRDefault="008F2C9E" w:rsidP="002E0A74">
            <w:pPr>
              <w:spacing w:line="226"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8F2C9E" w:rsidRPr="002E0A74" w:rsidRDefault="008F2C9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75DCAA5" w:rsidR="008F2C9E" w:rsidRPr="00996D92" w:rsidRDefault="008F2C9E" w:rsidP="002E0A74">
            <w:pPr>
              <w:spacing w:line="226" w:lineRule="exact"/>
              <w:ind w:left="102"/>
              <w:rPr>
                <w:spacing w:val="-1"/>
                <w:sz w:val="20"/>
                <w:szCs w:val="20"/>
                <w:lang w:val="sv-SE"/>
              </w:rPr>
            </w:pPr>
            <w:r w:rsidRPr="00996D92">
              <w:rPr>
                <w:spacing w:val="-1"/>
                <w:sz w:val="20"/>
                <w:szCs w:val="20"/>
                <w:lang w:val="sv-SE"/>
              </w:rPr>
              <w:t>Den organisation som ordinatören är uppdragstagare på. HSA-id och namn är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8F2C9E" w:rsidRPr="002E0A74" w:rsidRDefault="008F2C9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5A2CB46" w:rsidR="008F2C9E" w:rsidRPr="00996D92" w:rsidRDefault="008F2C9E" w:rsidP="002E0A74">
            <w:pPr>
              <w:spacing w:line="226" w:lineRule="exact"/>
              <w:ind w:left="102"/>
              <w:rPr>
                <w:spacing w:val="-1"/>
                <w:sz w:val="20"/>
                <w:szCs w:val="20"/>
                <w:lang w:val="sv-SE"/>
              </w:rPr>
            </w:pPr>
            <w:r w:rsidRPr="00996D92">
              <w:rPr>
                <w:sz w:val="20"/>
                <w:szCs w:val="20"/>
                <w:lang w:val="sv-SE"/>
              </w:rPr>
              <w:t xml:space="preserve">HSA-id för organisationsenhet. </w:t>
            </w:r>
            <w:r w:rsidRPr="00996D92">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386BE66D" w:rsidR="008F2C9E" w:rsidRPr="00996D92" w:rsidRDefault="008F2C9E" w:rsidP="002E0A74">
            <w:pPr>
              <w:spacing w:line="226" w:lineRule="exact"/>
              <w:ind w:left="102"/>
              <w:rPr>
                <w:spacing w:val="-1"/>
                <w:sz w:val="20"/>
                <w:szCs w:val="20"/>
              </w:rPr>
            </w:pPr>
            <w:r w:rsidRPr="00996D92">
              <w:rPr>
                <w:spacing w:val="-1"/>
                <w:sz w:val="20"/>
                <w:szCs w:val="20"/>
                <w:lang w:val="sv-SE"/>
              </w:rPr>
              <w:t xml:space="preserve">Namnet på den organisation som vård- och omsorgspersonalen är uppdragstagare på.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553AD145" w:rsidR="008F2C9E" w:rsidRPr="00996D92" w:rsidRDefault="008F2C9E" w:rsidP="002E0A74">
            <w:pPr>
              <w:spacing w:line="226"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2AEC36CF" w:rsidR="008F2C9E" w:rsidRPr="00996D92" w:rsidRDefault="008F2C9E" w:rsidP="002E0A74">
            <w:pPr>
              <w:spacing w:line="226"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59F1CDE8" w:rsidR="008F2C9E" w:rsidRPr="00996D92" w:rsidRDefault="008F2C9E" w:rsidP="002E0A74">
            <w:pPr>
              <w:spacing w:line="226" w:lineRule="exact"/>
              <w:ind w:left="102"/>
              <w:rPr>
                <w:spacing w:val="-1"/>
                <w:sz w:val="20"/>
                <w:szCs w:val="20"/>
                <w:lang w:val="sv-SE"/>
              </w:rPr>
            </w:pPr>
            <w:r w:rsidRPr="00996D92">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22277BE5" w:rsidR="008F2C9E" w:rsidRPr="00996D92" w:rsidRDefault="008F2C9E" w:rsidP="002E0A74">
            <w:pPr>
              <w:spacing w:line="226"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8F2C9E" w:rsidRPr="00296F37" w:rsidRDefault="008F2C9E"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8F2C9E" w:rsidRPr="00296F37" w:rsidRDefault="008F2C9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331FC798" w:rsidR="008F2C9E" w:rsidRPr="00996D92" w:rsidRDefault="008F2C9E" w:rsidP="002E0A74">
            <w:pPr>
              <w:spacing w:line="226" w:lineRule="exact"/>
              <w:ind w:left="102"/>
              <w:rPr>
                <w:color w:val="FF0000"/>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8F2C9E" w:rsidRPr="00296F37" w:rsidRDefault="008F2C9E" w:rsidP="00D23625">
            <w:pPr>
              <w:spacing w:line="229" w:lineRule="exact"/>
              <w:ind w:left="142"/>
              <w:jc w:val="center"/>
              <w:rPr>
                <w:color w:val="FF0000"/>
                <w:sz w:val="20"/>
                <w:szCs w:val="20"/>
              </w:rPr>
            </w:pPr>
            <w:r w:rsidRPr="00296F37">
              <w:rPr>
                <w:color w:val="FF0000"/>
                <w:spacing w:val="-1"/>
                <w:sz w:val="20"/>
                <w:szCs w:val="20"/>
              </w:rPr>
              <w:t>0..0</w:t>
            </w:r>
          </w:p>
        </w:tc>
      </w:tr>
      <w:tr w:rsidR="008F2C9E"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8F2C9E" w:rsidRPr="00296F37" w:rsidRDefault="008F2C9E"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8F2C9E" w:rsidRPr="00296F37" w:rsidRDefault="008F2C9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520D00E8" w:rsidR="008F2C9E" w:rsidRPr="00996D92" w:rsidRDefault="008F2C9E" w:rsidP="002E0A74">
            <w:pPr>
              <w:spacing w:line="226" w:lineRule="exact"/>
              <w:ind w:left="102"/>
              <w:rPr>
                <w:color w:val="FF0000"/>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8F2C9E" w:rsidRPr="00296F37" w:rsidRDefault="008F2C9E" w:rsidP="00D23625">
            <w:pPr>
              <w:spacing w:line="229" w:lineRule="exact"/>
              <w:ind w:left="142"/>
              <w:jc w:val="center"/>
              <w:rPr>
                <w:color w:val="FF0000"/>
                <w:sz w:val="20"/>
                <w:szCs w:val="20"/>
              </w:rPr>
            </w:pPr>
            <w:r w:rsidRPr="00296F37">
              <w:rPr>
                <w:color w:val="FF0000"/>
                <w:spacing w:val="-1"/>
                <w:sz w:val="20"/>
                <w:szCs w:val="20"/>
              </w:rPr>
              <w:t>0..0</w:t>
            </w:r>
          </w:p>
        </w:tc>
      </w:tr>
      <w:tr w:rsidR="008F2C9E"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8F2C9E" w:rsidRPr="002E0A74" w:rsidRDefault="008F2C9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1476A0DF"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”Utvärderat av”.</w:t>
            </w:r>
          </w:p>
          <w:p w14:paraId="22BF4D64" w14:textId="2606587D" w:rsidR="008F2C9E" w:rsidRPr="00996D92" w:rsidRDefault="008F2C9E" w:rsidP="00B50BDA">
            <w:pPr>
              <w:spacing w:line="226" w:lineRule="exact"/>
              <w:ind w:left="102"/>
              <w:rPr>
                <w:spacing w:val="-1"/>
                <w:sz w:val="20"/>
                <w:szCs w:val="20"/>
                <w:lang w:val="sv-SE"/>
              </w:rPr>
            </w:pPr>
            <w:r w:rsidRPr="00996D92">
              <w:rPr>
                <w:spacing w:val="-1"/>
                <w:sz w:val="20"/>
                <w:szCs w:val="20"/>
                <w:lang w:val="sv-SE"/>
              </w:rPr>
              <w:t>Den hälso- och sjukvårdsperson/-enhet som utvärderat utfallet av ordinationen/förskrivningen.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8F2C9E" w:rsidRPr="00296F37" w:rsidRDefault="008F2C9E"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5AC48CAD" w14:textId="56926E1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Utvärderingstidpunkt.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8F2C9E" w:rsidRPr="002E0A74" w:rsidRDefault="008F2C9E" w:rsidP="00D23625">
            <w:pPr>
              <w:spacing w:line="229" w:lineRule="exact"/>
              <w:ind w:left="142"/>
              <w:jc w:val="center"/>
              <w:rPr>
                <w:szCs w:val="20"/>
              </w:rPr>
            </w:pPr>
            <w:r w:rsidRPr="004049E0">
              <w:rPr>
                <w:spacing w:val="-1"/>
                <w:sz w:val="20"/>
                <w:szCs w:val="20"/>
              </w:rPr>
              <w:t>1..1</w:t>
            </w:r>
          </w:p>
        </w:tc>
      </w:tr>
      <w:tr w:rsidR="008F2C9E"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8F2C9E" w:rsidRPr="002E0A74" w:rsidRDefault="008F2C9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8F2C9E" w:rsidRPr="004049E0" w:rsidRDefault="008F2C9E" w:rsidP="00573261">
            <w:pPr>
              <w:spacing w:line="229" w:lineRule="exact"/>
              <w:ind w:left="102"/>
              <w:rPr>
                <w:rFonts w:cs="Arial"/>
                <w:sz w:val="20"/>
                <w:szCs w:val="20"/>
              </w:rPr>
            </w:pPr>
            <w:r w:rsidRPr="004049E0">
              <w:rPr>
                <w:sz w:val="20"/>
                <w:szCs w:val="20"/>
              </w:rPr>
              <w:t>HSAIdType</w:t>
            </w:r>
          </w:p>
          <w:p w14:paraId="7DB37A1F"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70B58ACA"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Utvärderande persons HSA-id.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8F2C9E" w:rsidRPr="00272D3A" w:rsidRDefault="008F2C9E" w:rsidP="00D23625">
            <w:pPr>
              <w:spacing w:line="229" w:lineRule="exact"/>
              <w:ind w:left="142"/>
              <w:jc w:val="center"/>
              <w:rPr>
                <w:szCs w:val="20"/>
                <w:lang w:val="sv-SE"/>
              </w:rPr>
            </w:pPr>
            <w:r w:rsidRPr="00272D3A">
              <w:rPr>
                <w:spacing w:val="-1"/>
                <w:sz w:val="20"/>
                <w:szCs w:val="20"/>
                <w:lang w:val="sv-SE"/>
              </w:rPr>
              <w:t>0..1</w:t>
            </w:r>
          </w:p>
        </w:tc>
      </w:tr>
      <w:tr w:rsidR="008F2C9E"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8F2C9E" w:rsidRPr="00272D3A" w:rsidRDefault="008F2C9E"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8F2C9E" w:rsidRPr="00272D3A" w:rsidRDefault="008F2C9E"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5D46281F" w:rsidR="008F2C9E" w:rsidRPr="00996D92" w:rsidRDefault="008F2C9E" w:rsidP="002E0A74">
            <w:pPr>
              <w:tabs>
                <w:tab w:val="left" w:pos="567"/>
              </w:tabs>
              <w:spacing w:line="229" w:lineRule="exact"/>
              <w:ind w:left="102"/>
              <w:rPr>
                <w:spacing w:val="-1"/>
                <w:sz w:val="20"/>
                <w:szCs w:val="20"/>
              </w:rPr>
            </w:pPr>
            <w:r w:rsidRPr="00996D92">
              <w:rPr>
                <w:sz w:val="20"/>
                <w:szCs w:val="20"/>
                <w:lang w:val="sv-SE"/>
              </w:rPr>
              <w:t>Namn på u</w:t>
            </w:r>
            <w:r w:rsidRPr="00996D92">
              <w:rPr>
                <w:spacing w:val="-1"/>
                <w:sz w:val="20"/>
                <w:szCs w:val="20"/>
                <w:lang w:val="sv-SE"/>
              </w:rPr>
              <w:t xml:space="preserve">tvärderande person. Om tillgängligt skall detta anges. </w:t>
            </w:r>
            <w:r w:rsidRPr="00996D92">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8F2C9E" w:rsidRPr="004049E0" w:rsidRDefault="008F2C9E" w:rsidP="00573261">
            <w:pPr>
              <w:spacing w:line="226" w:lineRule="exact"/>
              <w:ind w:left="102"/>
              <w:rPr>
                <w:spacing w:val="-1"/>
                <w:sz w:val="20"/>
                <w:szCs w:val="20"/>
              </w:rPr>
            </w:pPr>
            <w:r w:rsidRPr="004049E0">
              <w:rPr>
                <w:spacing w:val="-1"/>
                <w:sz w:val="20"/>
                <w:szCs w:val="20"/>
              </w:rPr>
              <w:t xml:space="preserve">CVType </w:t>
            </w:r>
          </w:p>
          <w:p w14:paraId="13F66878"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62E4F2C5"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Information om u</w:t>
            </w:r>
            <w:r w:rsidRPr="00996D92">
              <w:rPr>
                <w:spacing w:val="-1"/>
                <w:sz w:val="20"/>
                <w:szCs w:val="20"/>
                <w:lang w:val="sv-SE"/>
              </w:rPr>
              <w:t>tvärderande persons</w:t>
            </w:r>
            <w:r w:rsidRPr="00996D92">
              <w:rPr>
                <w:sz w:val="20"/>
                <w:szCs w:val="20"/>
                <w:lang w:val="sv-SE"/>
              </w:rPr>
              <w:t xml:space="preserve"> befattning. Om möjligt skall KV Befattning (OID 1.2.752.129.2.2.1.4) användas, se referens [</w:t>
            </w:r>
            <w:r w:rsidRPr="00996D92">
              <w:rPr>
                <w:szCs w:val="20"/>
              </w:rPr>
              <w:fldChar w:fldCharType="begin"/>
            </w:r>
            <w:r w:rsidRPr="00996D92">
              <w:rPr>
                <w:sz w:val="20"/>
                <w:szCs w:val="20"/>
                <w:lang w:val="sv-SE"/>
              </w:rPr>
              <w:instrText xml:space="preserve"> REF _Ref383778264 \h  \* MERGEFORMAT </w:instrText>
            </w:r>
            <w:r w:rsidRPr="00996D92">
              <w:rPr>
                <w:szCs w:val="20"/>
              </w:rPr>
            </w:r>
            <w:r w:rsidRPr="00996D92">
              <w:rPr>
                <w:szCs w:val="20"/>
              </w:rPr>
              <w:fldChar w:fldCharType="separate"/>
            </w:r>
            <w:r w:rsidRPr="00996D92">
              <w:rPr>
                <w:sz w:val="20"/>
                <w:szCs w:val="20"/>
                <w:lang w:val="sv-SE"/>
              </w:rPr>
              <w:t>R5</w:t>
            </w:r>
            <w:r w:rsidRPr="00996D92">
              <w:rPr>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673464AD"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0BD9C0A3"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4E1575B3"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5058ECCA"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322A3713"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BC11B6B" w14:textId="77777777" w:rsidR="008F2C9E" w:rsidRPr="00996D92" w:rsidRDefault="008F2C9E"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52F243B7" w14:textId="1A45B60F"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8F2C9E" w:rsidRPr="002E0A74" w:rsidRDefault="008F2C9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B7E706F"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Den organisation som </w:t>
            </w:r>
            <w:r w:rsidRPr="00996D92">
              <w:rPr>
                <w:sz w:val="20"/>
                <w:szCs w:val="20"/>
                <w:lang w:val="sv-SE"/>
              </w:rPr>
              <w:t>u</w:t>
            </w:r>
            <w:r w:rsidRPr="00996D92">
              <w:rPr>
                <w:spacing w:val="-1"/>
                <w:sz w:val="20"/>
                <w:szCs w:val="20"/>
                <w:lang w:val="sv-SE"/>
              </w:rPr>
              <w:t>tvärderande person är uppdragstagare på. HSA-id och namn är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8F2C9E" w:rsidRPr="002E0A74" w:rsidRDefault="008F2C9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3FEE498E"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 xml:space="preserve">HSA-id för organisationsenhet. </w:t>
            </w:r>
            <w:r w:rsidRPr="00996D92">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1E931C2F" w:rsidR="008F2C9E" w:rsidRPr="00996D92" w:rsidRDefault="008F2C9E" w:rsidP="002E0A74">
            <w:pPr>
              <w:tabs>
                <w:tab w:val="left" w:pos="567"/>
              </w:tabs>
              <w:spacing w:line="229" w:lineRule="exact"/>
              <w:ind w:left="102"/>
              <w:rPr>
                <w:spacing w:val="-1"/>
                <w:sz w:val="20"/>
                <w:szCs w:val="20"/>
              </w:rPr>
            </w:pPr>
            <w:r w:rsidRPr="00996D92">
              <w:rPr>
                <w:spacing w:val="-1"/>
                <w:sz w:val="20"/>
                <w:szCs w:val="20"/>
                <w:lang w:val="sv-SE"/>
              </w:rPr>
              <w:t xml:space="preserve">Namnet på den organisation som </w:t>
            </w:r>
            <w:r w:rsidRPr="00996D92">
              <w:rPr>
                <w:sz w:val="20"/>
                <w:szCs w:val="20"/>
                <w:lang w:val="sv-SE"/>
              </w:rPr>
              <w:t>u</w:t>
            </w:r>
            <w:r w:rsidRPr="00996D92">
              <w:rPr>
                <w:spacing w:val="-1"/>
                <w:sz w:val="20"/>
                <w:szCs w:val="20"/>
                <w:lang w:val="sv-SE"/>
              </w:rPr>
              <w:t>tvärderande person är uppdragstagare på. 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1896B10" w:rsidR="008F2C9E" w:rsidRPr="00996D92" w:rsidRDefault="008F2C9E" w:rsidP="002E0A74">
            <w:pPr>
              <w:tabs>
                <w:tab w:val="left" w:pos="567"/>
              </w:tabs>
              <w:spacing w:line="229"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15AAC7C4" w:rsidR="008F2C9E" w:rsidRPr="00996D92" w:rsidRDefault="008F2C9E" w:rsidP="002E0A74">
            <w:pPr>
              <w:tabs>
                <w:tab w:val="left" w:pos="567"/>
              </w:tabs>
              <w:spacing w:line="229"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4CE2826E"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 xml:space="preserve">Postadress för den organisation som </w:t>
            </w:r>
            <w:r w:rsidRPr="00996D92">
              <w:rPr>
                <w:sz w:val="20"/>
                <w:szCs w:val="20"/>
                <w:lang w:val="sv-SE"/>
              </w:rPr>
              <w:t>u</w:t>
            </w:r>
            <w:r w:rsidRPr="00996D92">
              <w:rPr>
                <w:spacing w:val="-1"/>
                <w:sz w:val="20"/>
                <w:szCs w:val="20"/>
                <w:lang w:val="sv-SE"/>
              </w:rPr>
              <w:t>tvärderande person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8F2C9E" w:rsidRPr="002E0A74" w:rsidRDefault="008F2C9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8F2C9E" w:rsidRPr="002E0A74" w:rsidRDefault="008F2C9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64A84420" w:rsidR="008F2C9E" w:rsidRPr="00996D92" w:rsidRDefault="008F2C9E" w:rsidP="002E0A74">
            <w:pPr>
              <w:tabs>
                <w:tab w:val="left" w:pos="567"/>
              </w:tabs>
              <w:spacing w:line="229"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8F2C9E" w:rsidRPr="002E0A74" w:rsidRDefault="008F2C9E" w:rsidP="00D23625">
            <w:pPr>
              <w:spacing w:line="229" w:lineRule="exact"/>
              <w:ind w:left="142"/>
              <w:jc w:val="center"/>
              <w:rPr>
                <w:szCs w:val="20"/>
              </w:rPr>
            </w:pPr>
            <w:r w:rsidRPr="004049E0">
              <w:rPr>
                <w:sz w:val="20"/>
                <w:szCs w:val="20"/>
              </w:rPr>
              <w:t>0..1</w:t>
            </w:r>
          </w:p>
        </w:tc>
      </w:tr>
      <w:tr w:rsidR="008F2C9E"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8F2C9E" w:rsidRPr="002E0A74" w:rsidRDefault="008F2C9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1E047A8" w:rsidR="008F2C9E" w:rsidRPr="00996D92" w:rsidRDefault="008F2C9E" w:rsidP="002E0A74">
            <w:pPr>
              <w:tabs>
                <w:tab w:val="left" w:pos="567"/>
              </w:tabs>
              <w:spacing w:line="229"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8F2C9E" w:rsidRPr="002E0A74" w:rsidRDefault="008F2C9E" w:rsidP="00D23625">
            <w:pPr>
              <w:spacing w:line="229" w:lineRule="exact"/>
              <w:ind w:left="142"/>
              <w:jc w:val="center"/>
              <w:rPr>
                <w:szCs w:val="20"/>
              </w:rPr>
            </w:pPr>
            <w:r w:rsidRPr="00296F37">
              <w:rPr>
                <w:color w:val="FF0000"/>
                <w:spacing w:val="-1"/>
                <w:sz w:val="20"/>
                <w:szCs w:val="20"/>
              </w:rPr>
              <w:t>0..0</w:t>
            </w:r>
          </w:p>
        </w:tc>
      </w:tr>
      <w:tr w:rsidR="008F2C9E"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8F2C9E" w:rsidRPr="002E0A74" w:rsidRDefault="008F2C9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8F2C9E" w:rsidRPr="002E0A74" w:rsidRDefault="008F2C9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310984D8" w:rsidR="008F2C9E" w:rsidRPr="00996D92" w:rsidRDefault="008F2C9E" w:rsidP="002E0A74">
            <w:pPr>
              <w:tabs>
                <w:tab w:val="left" w:pos="567"/>
              </w:tabs>
              <w:spacing w:line="229"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8F2C9E" w:rsidRPr="002E0A74" w:rsidRDefault="008F2C9E" w:rsidP="00D23625">
            <w:pPr>
              <w:spacing w:line="229" w:lineRule="exact"/>
              <w:ind w:left="142"/>
              <w:jc w:val="center"/>
              <w:rPr>
                <w:szCs w:val="20"/>
              </w:rPr>
            </w:pPr>
            <w:r w:rsidRPr="00296F37">
              <w:rPr>
                <w:color w:val="FF0000"/>
                <w:spacing w:val="-1"/>
                <w:sz w:val="20"/>
                <w:szCs w:val="20"/>
              </w:rPr>
              <w:t>0..0</w:t>
            </w:r>
          </w:p>
        </w:tc>
      </w:tr>
      <w:tr w:rsidR="008F2C9E"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8F2C9E" w:rsidRPr="002E0A74" w:rsidRDefault="008F2C9E" w:rsidP="002E0A74">
            <w:pPr>
              <w:spacing w:line="229" w:lineRule="exact"/>
              <w:ind w:left="102"/>
              <w:rPr>
                <w:sz w:val="20"/>
                <w:szCs w:val="20"/>
                <w:lang w:val="sv-SE"/>
              </w:rPr>
            </w:pPr>
            <w:r w:rsidRPr="002E0A74">
              <w:rPr>
                <w:sz w:val="20"/>
                <w:szCs w:val="20"/>
                <w:lang w:val="sv-SE"/>
              </w:rPr>
              <w:lastRenderedPageBreak/>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8F2C9E" w:rsidRPr="002E0A74" w:rsidRDefault="008F2C9E"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127C260" w14:textId="77777777" w:rsidR="008F2C9E" w:rsidRPr="00996D92" w:rsidRDefault="008F2C9E" w:rsidP="004026A6">
            <w:pPr>
              <w:tabs>
                <w:tab w:val="left" w:pos="567"/>
              </w:tabs>
              <w:spacing w:line="229" w:lineRule="exact"/>
              <w:ind w:left="102"/>
              <w:rPr>
                <w:spacing w:val="-1"/>
                <w:sz w:val="20"/>
                <w:szCs w:val="20"/>
                <w:lang w:val="sv-SE"/>
              </w:rPr>
            </w:pPr>
            <w:r w:rsidRPr="00996D92">
              <w:rPr>
                <w:spacing w:val="-1"/>
                <w:sz w:val="20"/>
                <w:szCs w:val="20"/>
                <w:lang w:val="sv-SE"/>
              </w:rPr>
              <w:t>Första insättningstidpunkt.</w:t>
            </w:r>
          </w:p>
          <w:p w14:paraId="49C2782A" w14:textId="5D58B344" w:rsidR="008F2C9E" w:rsidRPr="00996D92" w:rsidRDefault="008F2C9E" w:rsidP="002E0A74">
            <w:pPr>
              <w:tabs>
                <w:tab w:val="left" w:pos="567"/>
              </w:tabs>
              <w:spacing w:line="229" w:lineRule="exact"/>
              <w:ind w:left="102"/>
              <w:rPr>
                <w:spacing w:val="-1"/>
                <w:sz w:val="20"/>
                <w:szCs w:val="20"/>
                <w:lang w:val="sv-SE"/>
              </w:rPr>
            </w:pPr>
            <w:r w:rsidRPr="00996D92">
              <w:rPr>
                <w:spacing w:val="-1"/>
                <w:sz w:val="20"/>
                <w:szCs w:val="20"/>
                <w:lang w:val="sv-SE"/>
              </w:rPr>
              <w:t>Beräknas som insättningstidpunkt för första ordinationen i ordinationskedjan.</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8F2C9E" w:rsidRPr="002E0A74" w:rsidRDefault="008F2C9E"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8F2C9E" w:rsidRPr="002E0A74" w:rsidRDefault="008F2C9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4431697"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Insättningstidpunkt.</w:t>
            </w:r>
          </w:p>
          <w:p w14:paraId="0CC65BDA"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Datum då patienten skall börja ta sitt läkemedel/läkemedlet ska administreras för första gången. Vid ordinationstyp ”Insättning” sätts detta till samma som registreringstidpunkt (authorTime i  headern) om inget annat anges här.</w:t>
            </w:r>
          </w:p>
          <w:p w14:paraId="30BE6821" w14:textId="77777777" w:rsidR="008F2C9E" w:rsidRPr="00996D92" w:rsidRDefault="008F2C9E" w:rsidP="004026A6">
            <w:pPr>
              <w:spacing w:line="226" w:lineRule="exact"/>
              <w:ind w:left="102"/>
              <w:rPr>
                <w:spacing w:val="-1"/>
                <w:sz w:val="20"/>
                <w:szCs w:val="20"/>
                <w:lang w:val="sv-SE"/>
              </w:rPr>
            </w:pPr>
          </w:p>
          <w:p w14:paraId="1AD4157C" w14:textId="13AD7ABB" w:rsidR="008F2C9E" w:rsidRPr="00996D92" w:rsidRDefault="008F2C9E" w:rsidP="002E0A74">
            <w:pPr>
              <w:spacing w:line="226" w:lineRule="exact"/>
              <w:ind w:left="102"/>
              <w:rPr>
                <w:spacing w:val="-1"/>
                <w:sz w:val="20"/>
                <w:szCs w:val="20"/>
                <w:lang w:val="sv-SE"/>
              </w:rPr>
            </w:pPr>
            <w:r w:rsidRPr="00996D92">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p w14:paraId="68EE8E74" w14:textId="77777777" w:rsidR="008F2C9E" w:rsidRPr="002E0A74" w:rsidRDefault="008F2C9E" w:rsidP="00D23625">
            <w:pPr>
              <w:spacing w:line="229" w:lineRule="exact"/>
              <w:ind w:left="142"/>
              <w:jc w:val="center"/>
              <w:rPr>
                <w:sz w:val="20"/>
                <w:szCs w:val="20"/>
                <w:lang w:val="sv-SE"/>
              </w:rPr>
            </w:pPr>
          </w:p>
          <w:p w14:paraId="22DBE7B6" w14:textId="77777777" w:rsidR="008F2C9E" w:rsidRPr="002E0A74" w:rsidRDefault="008F2C9E" w:rsidP="00D23625">
            <w:pPr>
              <w:spacing w:line="229" w:lineRule="exact"/>
              <w:ind w:left="142"/>
              <w:jc w:val="center"/>
              <w:rPr>
                <w:sz w:val="20"/>
                <w:szCs w:val="20"/>
                <w:lang w:val="sv-SE"/>
              </w:rPr>
            </w:pPr>
          </w:p>
        </w:tc>
      </w:tr>
      <w:tr w:rsidR="008F2C9E"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8F2C9E" w:rsidRPr="002E0A74" w:rsidRDefault="008F2C9E"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8F2C9E" w:rsidRPr="002E0A74" w:rsidRDefault="008F2C9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104890F5"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Utsättningstidpunkt.</w:t>
            </w:r>
          </w:p>
          <w:p w14:paraId="088938FD" w14:textId="4AEDCAD1" w:rsidR="008F2C9E" w:rsidRPr="00996D92" w:rsidRDefault="008F2C9E" w:rsidP="001369A3">
            <w:pPr>
              <w:spacing w:line="226" w:lineRule="exact"/>
              <w:ind w:left="102"/>
              <w:rPr>
                <w:spacing w:val="-1"/>
                <w:sz w:val="20"/>
                <w:szCs w:val="20"/>
                <w:lang w:val="sv-SE"/>
              </w:rPr>
            </w:pPr>
            <w:r w:rsidRPr="00996D92">
              <w:rPr>
                <w:spacing w:val="-1"/>
                <w:sz w:val="20"/>
                <w:szCs w:val="20"/>
                <w:lang w:val="sv-SE"/>
              </w:rPr>
              <w:t>Datum då patienten skall upphöra ta sitt läkemedel/då läkemedlet ska sluta administreras. OBS, kan anges både vid ordinationer av typ ”Insättning” och ”Utsättning”.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p w14:paraId="4A9F601A" w14:textId="77777777" w:rsidR="008F2C9E" w:rsidRPr="002E0A74" w:rsidRDefault="008F2C9E" w:rsidP="00D23625">
            <w:pPr>
              <w:spacing w:line="229" w:lineRule="exact"/>
              <w:ind w:left="142"/>
              <w:jc w:val="center"/>
              <w:rPr>
                <w:sz w:val="20"/>
                <w:szCs w:val="20"/>
                <w:lang w:val="sv-SE"/>
              </w:rPr>
            </w:pPr>
          </w:p>
          <w:p w14:paraId="5F369B63" w14:textId="77777777" w:rsidR="008F2C9E" w:rsidRPr="002E0A74" w:rsidRDefault="008F2C9E" w:rsidP="00D23625">
            <w:pPr>
              <w:spacing w:line="229" w:lineRule="exact"/>
              <w:ind w:left="142"/>
              <w:jc w:val="center"/>
              <w:rPr>
                <w:sz w:val="20"/>
                <w:szCs w:val="20"/>
                <w:lang w:val="sv-SE"/>
              </w:rPr>
            </w:pPr>
          </w:p>
        </w:tc>
      </w:tr>
      <w:tr w:rsidR="008F2C9E"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8F2C9E" w:rsidRPr="002E0A74" w:rsidRDefault="008F2C9E"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8F2C9E" w:rsidRPr="002E0A74" w:rsidRDefault="008F2C9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1F9D2EBA"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Utsättningsorsak.</w:t>
            </w:r>
          </w:p>
          <w:p w14:paraId="37BF7074" w14:textId="6C16527C" w:rsidR="008F2C9E" w:rsidRPr="00996D92" w:rsidRDefault="008F2C9E" w:rsidP="002E0A74">
            <w:pPr>
              <w:spacing w:line="226" w:lineRule="exact"/>
              <w:ind w:left="102"/>
              <w:rPr>
                <w:spacing w:val="-1"/>
                <w:sz w:val="20"/>
                <w:szCs w:val="20"/>
                <w:lang w:val="sv-SE"/>
              </w:rPr>
            </w:pPr>
            <w:r w:rsidRPr="00996D92">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29DDE185" w:rsidR="008F2C9E" w:rsidRPr="00996D92" w:rsidRDefault="008F2C9E" w:rsidP="00F0601F">
            <w:pPr>
              <w:spacing w:line="226" w:lineRule="exact"/>
              <w:ind w:left="102"/>
              <w:rPr>
                <w:spacing w:val="-1"/>
                <w:sz w:val="20"/>
                <w:szCs w:val="20"/>
                <w:lang w:val="sv-SE"/>
              </w:rPr>
            </w:pPr>
            <w:r w:rsidRPr="00996D92">
              <w:rPr>
                <w:sz w:val="20"/>
                <w:szCs w:val="20"/>
                <w:lang w:val="sv-SE"/>
              </w:rPr>
              <w:t>Kod för utsättningsorsak.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6093C5FD" w:rsidR="008F2C9E" w:rsidRPr="00996D92" w:rsidRDefault="008F2C9E" w:rsidP="002E0A74">
            <w:pPr>
              <w:spacing w:line="226" w:lineRule="exact"/>
              <w:ind w:left="102"/>
              <w:rPr>
                <w:spacing w:val="-1"/>
                <w:sz w:val="20"/>
                <w:szCs w:val="20"/>
                <w:lang w:val="sv-SE"/>
              </w:rPr>
            </w:pPr>
            <w:r w:rsidRPr="00996D92">
              <w:rPr>
                <w:sz w:val="20"/>
                <w:szCs w:val="20"/>
                <w:lang w:val="sv-SE"/>
              </w:rPr>
              <w:t>Kodsystem för utsättningsorsakskod.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6CCC7DE0" w:rsidR="008F2C9E" w:rsidRPr="00996D92" w:rsidRDefault="008F2C9E" w:rsidP="002E0A74">
            <w:pPr>
              <w:spacing w:line="226" w:lineRule="exact"/>
              <w:ind w:left="102"/>
              <w:rPr>
                <w:spacing w:val="-1"/>
                <w:sz w:val="20"/>
                <w:szCs w:val="20"/>
                <w:lang w:val="sv-SE"/>
              </w:rPr>
            </w:pPr>
            <w:r w:rsidRPr="00996D92">
              <w:rPr>
                <w:sz w:val="20"/>
                <w:szCs w:val="20"/>
                <w:lang w:val="sv-SE"/>
              </w:rPr>
              <w:t>Namn på kodsystem för utsättningsorsakskod.</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95EFA7" w:rsidR="008F2C9E" w:rsidRPr="00996D92" w:rsidRDefault="008F2C9E" w:rsidP="002E0A74">
            <w:pPr>
              <w:spacing w:line="226" w:lineRule="exact"/>
              <w:ind w:left="102"/>
              <w:rPr>
                <w:spacing w:val="-1"/>
                <w:sz w:val="20"/>
                <w:szCs w:val="20"/>
                <w:lang w:val="sv-SE"/>
              </w:rPr>
            </w:pPr>
            <w:r w:rsidRPr="00996D92">
              <w:rPr>
                <w:sz w:val="20"/>
                <w:szCs w:val="20"/>
                <w:lang w:val="sv-SE"/>
              </w:rPr>
              <w:t>Version på kodsystem för utsättningsorsakskod.</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8F2C9E" w:rsidRPr="002E0A74" w:rsidRDefault="008F2C9E"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7413272E" w:rsidR="008F2C9E" w:rsidRPr="00996D92" w:rsidRDefault="008F2C9E" w:rsidP="002E0A74">
            <w:pPr>
              <w:spacing w:line="226" w:lineRule="exact"/>
              <w:ind w:left="102"/>
              <w:rPr>
                <w:spacing w:val="-1"/>
                <w:sz w:val="20"/>
                <w:szCs w:val="20"/>
                <w:lang w:val="sv-SE"/>
              </w:rPr>
            </w:pPr>
            <w:r w:rsidRPr="00996D92">
              <w:rPr>
                <w:sz w:val="20"/>
                <w:szCs w:val="20"/>
                <w:lang w:val="sv-SE"/>
              </w:rPr>
              <w:t>Utsättningsorsakskod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8F2C9E" w:rsidRPr="002E0A74" w:rsidRDefault="008F2C9E"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8F2C9E" w:rsidRPr="002E0A74" w:rsidRDefault="008F2C9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134A60" w14:textId="77777777" w:rsidR="008F2C9E" w:rsidRPr="00996D92" w:rsidRDefault="008F2C9E" w:rsidP="004026A6">
            <w:pPr>
              <w:spacing w:line="229" w:lineRule="exact"/>
              <w:ind w:left="141"/>
              <w:rPr>
                <w:sz w:val="20"/>
                <w:szCs w:val="20"/>
                <w:lang w:val="sv-SE"/>
              </w:rPr>
            </w:pPr>
            <w:r w:rsidRPr="00996D92">
              <w:rPr>
                <w:sz w:val="20"/>
                <w:szCs w:val="20"/>
                <w:lang w:val="sv-SE"/>
              </w:rPr>
              <w:t>Om utsättningsorsak är beskriven i ett lokalt kodverk utan OID, eller när kod helt saknas, kan en beskrivande text anges i originalText.</w:t>
            </w:r>
          </w:p>
          <w:p w14:paraId="1AE7C483" w14:textId="6D1913D9" w:rsidR="008F2C9E" w:rsidRPr="00996D92" w:rsidRDefault="008F2C9E" w:rsidP="002E0A74">
            <w:pPr>
              <w:spacing w:line="226" w:lineRule="exact"/>
              <w:ind w:left="102"/>
              <w:rPr>
                <w:spacing w:val="-1"/>
                <w:sz w:val="20"/>
                <w:szCs w:val="20"/>
                <w:lang w:val="sv-SE"/>
              </w:rPr>
            </w:pPr>
            <w:r w:rsidRPr="00996D92">
              <w:rPr>
                <w:sz w:val="20"/>
                <w:szCs w:val="20"/>
                <w:lang w:val="sv-SE"/>
              </w:rPr>
              <w:t>Om originalText anges skall inget annat värde i prescriptionStatus</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8F2C9E" w:rsidRPr="002E0A74" w:rsidRDefault="008F2C9E" w:rsidP="003F5380">
            <w:pPr>
              <w:spacing w:line="229" w:lineRule="exact"/>
              <w:ind w:left="102"/>
              <w:rPr>
                <w:sz w:val="20"/>
                <w:szCs w:val="20"/>
                <w:lang w:val="sv-SE"/>
              </w:rPr>
            </w:pPr>
            <w:r w:rsidRPr="002E0A74">
              <w:rPr>
                <w:sz w:val="20"/>
                <w:szCs w:val="20"/>
                <w:lang w:val="sv-SE"/>
              </w:rPr>
              <w:t>../../../self</w:t>
            </w:r>
            <w:r>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8F2C9E" w:rsidRPr="002E0A74" w:rsidRDefault="008F2C9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11E1CB7D"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Egenmedicinering.</w:t>
            </w:r>
          </w:p>
          <w:p w14:paraId="5FFE2F67" w14:textId="1E483FB9" w:rsidR="008F2C9E" w:rsidRPr="00996D92" w:rsidRDefault="008F2C9E" w:rsidP="002E0A74">
            <w:pPr>
              <w:spacing w:line="226" w:lineRule="exact"/>
              <w:ind w:left="102"/>
              <w:rPr>
                <w:spacing w:val="-1"/>
                <w:sz w:val="20"/>
                <w:szCs w:val="20"/>
                <w:lang w:val="sv-SE"/>
              </w:rPr>
            </w:pPr>
            <w:r w:rsidRPr="00996D92">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8F2C9E" w:rsidRPr="002E0A74" w:rsidRDefault="008F2C9E" w:rsidP="00166457">
            <w:pPr>
              <w:spacing w:line="229" w:lineRule="exact"/>
              <w:ind w:left="102"/>
              <w:rPr>
                <w:sz w:val="20"/>
                <w:szCs w:val="20"/>
                <w:lang w:val="sv-SE"/>
              </w:rPr>
            </w:pPr>
            <w:r w:rsidRPr="002E0A74">
              <w:rPr>
                <w:sz w:val="20"/>
                <w:szCs w:val="20"/>
                <w:lang w:val="sv-SE"/>
              </w:rPr>
              <w:lastRenderedPageBreak/>
              <w:t>../../../</w:t>
            </w:r>
            <w:r>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8F2C9E" w:rsidRPr="002E0A74" w:rsidRDefault="008F2C9E"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9D1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Läkemedelsval.</w:t>
            </w:r>
          </w:p>
          <w:p w14:paraId="587B094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OBS: Ett och endast ett av följande alternativ:</w:t>
            </w:r>
          </w:p>
          <w:p w14:paraId="032053D9" w14:textId="77777777" w:rsidR="008F2C9E" w:rsidRPr="00996D92" w:rsidRDefault="008F2C9E" w:rsidP="004026A6">
            <w:pPr>
              <w:spacing w:line="229" w:lineRule="exact"/>
              <w:ind w:left="102"/>
              <w:rPr>
                <w:spacing w:val="-1"/>
                <w:sz w:val="20"/>
                <w:szCs w:val="20"/>
                <w:lang w:val="sv-SE"/>
              </w:rPr>
            </w:pPr>
          </w:p>
          <w:p w14:paraId="0A3D57E5" w14:textId="77777777" w:rsidR="008F2C9E" w:rsidRPr="00996D92" w:rsidRDefault="008F2C9E" w:rsidP="008F2C9E">
            <w:pPr>
              <w:pStyle w:val="ListParagraph"/>
              <w:numPr>
                <w:ilvl w:val="0"/>
                <w:numId w:val="49"/>
              </w:numPr>
              <w:spacing w:line="229" w:lineRule="exact"/>
              <w:rPr>
                <w:spacing w:val="-1"/>
                <w:sz w:val="20"/>
                <w:szCs w:val="20"/>
                <w:lang w:val="sv-SE"/>
              </w:rPr>
            </w:pPr>
            <w:r w:rsidRPr="00996D92">
              <w:rPr>
                <w:spacing w:val="-1"/>
                <w:sz w:val="20"/>
                <w:szCs w:val="20"/>
                <w:lang w:val="sv-SE"/>
              </w:rPr>
              <w:t>unstructuredDrugInformation (fritextval/extemporeberedning)</w:t>
            </w:r>
          </w:p>
          <w:p w14:paraId="6E61982D" w14:textId="77777777" w:rsidR="008F2C9E" w:rsidRPr="00996D92" w:rsidRDefault="008F2C9E" w:rsidP="008F2C9E">
            <w:pPr>
              <w:pStyle w:val="ListParagraph"/>
              <w:numPr>
                <w:ilvl w:val="0"/>
                <w:numId w:val="49"/>
              </w:numPr>
              <w:spacing w:line="229" w:lineRule="exact"/>
              <w:rPr>
                <w:spacing w:val="-1"/>
                <w:sz w:val="20"/>
                <w:szCs w:val="20"/>
                <w:lang w:val="sv-SE"/>
              </w:rPr>
            </w:pPr>
            <w:r w:rsidRPr="00996D92">
              <w:rPr>
                <w:spacing w:val="-1"/>
                <w:sz w:val="20"/>
                <w:szCs w:val="20"/>
                <w:lang w:val="sv-SE"/>
              </w:rPr>
              <w:t>merchandise (handelsvara)</w:t>
            </w:r>
          </w:p>
          <w:p w14:paraId="3117D8B8" w14:textId="77777777" w:rsidR="008F2C9E" w:rsidRPr="00996D92" w:rsidRDefault="008F2C9E" w:rsidP="008F2C9E">
            <w:pPr>
              <w:pStyle w:val="ListParagraph"/>
              <w:numPr>
                <w:ilvl w:val="0"/>
                <w:numId w:val="49"/>
              </w:numPr>
              <w:spacing w:line="229" w:lineRule="exact"/>
              <w:rPr>
                <w:spacing w:val="-1"/>
                <w:sz w:val="20"/>
                <w:szCs w:val="20"/>
                <w:lang w:val="sv-SE"/>
              </w:rPr>
            </w:pPr>
            <w:r w:rsidRPr="00996D92">
              <w:rPr>
                <w:spacing w:val="-1"/>
                <w:sz w:val="20"/>
                <w:szCs w:val="20"/>
                <w:lang w:val="sv-SE"/>
              </w:rPr>
              <w:t>drugArticle (läkemedelsartikel)</w:t>
            </w:r>
          </w:p>
          <w:p w14:paraId="7AE1E86D" w14:textId="77777777" w:rsidR="008F2C9E" w:rsidRPr="00996D92" w:rsidRDefault="008F2C9E" w:rsidP="008F2C9E">
            <w:pPr>
              <w:pStyle w:val="ListParagraph"/>
              <w:numPr>
                <w:ilvl w:val="0"/>
                <w:numId w:val="49"/>
              </w:numPr>
              <w:spacing w:line="229" w:lineRule="exact"/>
              <w:rPr>
                <w:spacing w:val="-1"/>
                <w:sz w:val="20"/>
                <w:szCs w:val="20"/>
                <w:lang w:val="sv-SE"/>
              </w:rPr>
            </w:pPr>
            <w:r w:rsidRPr="00996D92">
              <w:rPr>
                <w:spacing w:val="-1"/>
                <w:sz w:val="20"/>
                <w:szCs w:val="20"/>
                <w:lang w:val="sv-SE"/>
              </w:rPr>
              <w:t>drug (läkemedelsprodukt)</w:t>
            </w:r>
          </w:p>
          <w:p w14:paraId="479E98C8" w14:textId="77777777" w:rsidR="008F2C9E" w:rsidRPr="00996D92" w:rsidRDefault="008F2C9E" w:rsidP="008F2C9E">
            <w:pPr>
              <w:pStyle w:val="ListParagraph"/>
              <w:numPr>
                <w:ilvl w:val="0"/>
                <w:numId w:val="49"/>
              </w:numPr>
              <w:spacing w:line="229" w:lineRule="exact"/>
              <w:rPr>
                <w:spacing w:val="-1"/>
                <w:sz w:val="20"/>
                <w:szCs w:val="20"/>
                <w:lang w:val="sv-SE"/>
              </w:rPr>
            </w:pPr>
            <w:r w:rsidRPr="00996D92">
              <w:rPr>
                <w:spacing w:val="-1"/>
                <w:sz w:val="20"/>
                <w:szCs w:val="20"/>
                <w:lang w:val="sv-SE"/>
              </w:rPr>
              <w:t>generics (generika/utbytesgrupp)</w:t>
            </w:r>
          </w:p>
          <w:p w14:paraId="2A57FBD0" w14:textId="77777777" w:rsidR="008F2C9E" w:rsidRPr="00996D92" w:rsidRDefault="008F2C9E" w:rsidP="004026A6">
            <w:pPr>
              <w:spacing w:line="229" w:lineRule="exact"/>
              <w:rPr>
                <w:spacing w:val="-1"/>
                <w:sz w:val="20"/>
                <w:szCs w:val="20"/>
                <w:lang w:val="sv-SE"/>
              </w:rPr>
            </w:pPr>
          </w:p>
          <w:p w14:paraId="5822F92A" w14:textId="0C641529" w:rsidR="008F2C9E" w:rsidRPr="00996D92" w:rsidRDefault="008F2C9E" w:rsidP="002E0A74">
            <w:pPr>
              <w:spacing w:line="229" w:lineRule="exact"/>
              <w:ind w:left="102"/>
              <w:rPr>
                <w:spacing w:val="-1"/>
                <w:sz w:val="20"/>
                <w:szCs w:val="20"/>
                <w:lang w:val="sv-SE"/>
              </w:rPr>
            </w:pPr>
            <w:r w:rsidRPr="00996D92">
              <w:rPr>
                <w:spacing w:val="-1"/>
                <w:sz w:val="20"/>
                <w:szCs w:val="20"/>
                <w:lang w:val="sv-SE"/>
              </w:rPr>
              <w:t>Utelämnas om ordinationstyp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8F2C9E" w:rsidRPr="002E0A74" w:rsidRDefault="008F2C9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584058"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Kommentar om läkemedelsval.</w:t>
            </w:r>
          </w:p>
          <w:p w14:paraId="64053F78" w14:textId="02A91510" w:rsidR="008F2C9E" w:rsidRPr="00996D92" w:rsidRDefault="008F2C9E" w:rsidP="002E0A74">
            <w:pPr>
              <w:spacing w:line="226" w:lineRule="exact"/>
              <w:ind w:left="102"/>
              <w:rPr>
                <w:spacing w:val="-1"/>
                <w:sz w:val="20"/>
                <w:szCs w:val="20"/>
                <w:lang w:val="sv-SE"/>
              </w:rPr>
            </w:pPr>
            <w:r w:rsidRPr="00996D92">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8F2C9E" w:rsidRPr="002E0A74" w:rsidRDefault="008F2C9E"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8F2C9E" w:rsidRPr="002E0A74" w:rsidRDefault="008F2C9E"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0B2060"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Fritextval.</w:t>
            </w:r>
          </w:p>
          <w:p w14:paraId="295D3E42" w14:textId="1CE5ECE7" w:rsidR="008F2C9E" w:rsidRPr="00996D92" w:rsidRDefault="008F2C9E" w:rsidP="002E0A74">
            <w:pPr>
              <w:spacing w:line="229" w:lineRule="exact"/>
              <w:ind w:left="102"/>
              <w:rPr>
                <w:spacing w:val="-1"/>
                <w:sz w:val="20"/>
                <w:szCs w:val="20"/>
                <w:lang w:val="sv-SE"/>
              </w:rPr>
            </w:pPr>
            <w:r w:rsidRPr="00996D92">
              <w:rPr>
                <w:spacing w:val="-1"/>
                <w:sz w:val="20"/>
                <w:szCs w:val="20"/>
                <w:lang w:val="sv-SE"/>
              </w:rPr>
              <w:t>Används för extemporeberedning,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8F2C9E" w:rsidRPr="002E0A74" w:rsidRDefault="008F2C9E"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8F2C9E" w:rsidRPr="002E0A74" w:rsidRDefault="008F2C9E" w:rsidP="002E0A74">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05344BF2" w:rsidR="008F2C9E" w:rsidRPr="00996D92" w:rsidRDefault="008F2C9E" w:rsidP="002E0A74">
            <w:pPr>
              <w:spacing w:line="229" w:lineRule="exact"/>
              <w:ind w:left="102"/>
              <w:rPr>
                <w:spacing w:val="-1"/>
                <w:sz w:val="20"/>
                <w:szCs w:val="20"/>
                <w:lang w:val="sv-SE"/>
              </w:rPr>
            </w:pPr>
            <w:r w:rsidRPr="00996D92">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8F2C9E" w:rsidRPr="002E0A74" w:rsidRDefault="008F2C9E" w:rsidP="006453D8">
            <w:pPr>
              <w:spacing w:line="229" w:lineRule="exact"/>
              <w:ind w:left="102"/>
              <w:rPr>
                <w:sz w:val="20"/>
                <w:szCs w:val="20"/>
                <w:lang w:val="sv-SE"/>
              </w:rPr>
            </w:pP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8F2C9E" w:rsidRPr="002E0A74" w:rsidRDefault="008F2C9E"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65E0D8CD" w:rsidR="008F2C9E" w:rsidRPr="00996D92" w:rsidRDefault="008F2C9E" w:rsidP="002E0A74">
            <w:pPr>
              <w:spacing w:line="229" w:lineRule="exact"/>
              <w:ind w:left="102"/>
              <w:rPr>
                <w:spacing w:val="-1"/>
                <w:sz w:val="20"/>
                <w:szCs w:val="20"/>
                <w:lang w:val="sv-SE"/>
              </w:rPr>
            </w:pPr>
            <w:r w:rsidRPr="00996D92">
              <w:rPr>
                <w:spacing w:val="-1"/>
                <w:sz w:val="20"/>
                <w:szCs w:val="20"/>
                <w:lang w:val="sv-SE"/>
              </w:rPr>
              <w:t>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8F2C9E" w:rsidRPr="002E0A74" w:rsidRDefault="008F2C9E" w:rsidP="00386F12">
            <w:pPr>
              <w:spacing w:line="229" w:lineRule="exact"/>
              <w:ind w:left="102"/>
              <w:rPr>
                <w:sz w:val="20"/>
                <w:szCs w:val="20"/>
                <w:lang w:val="sv-SE"/>
              </w:rPr>
            </w:pP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8F2C9E" w:rsidRPr="002E0A74" w:rsidRDefault="008F2C9E" w:rsidP="002E0A74">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A223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Varunummer.</w:t>
            </w:r>
          </w:p>
          <w:p w14:paraId="1A2F677B"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Från SIL. Identifierare för ordinerad handelsvara (exempel: spruta). Bör anges med id ur Apotekets varunummerregister. OID: 1.2.752.129.2.2.3.1.1.</w:t>
            </w:r>
          </w:p>
          <w:p w14:paraId="27A1A8E2"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Får ej anges för läkemedel.</w:t>
            </w:r>
          </w:p>
          <w:p w14:paraId="68306738" w14:textId="77777777"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393FB29D" w:rsidR="008F2C9E" w:rsidRPr="00996D92" w:rsidRDefault="008F2C9E" w:rsidP="002D08A4">
            <w:pPr>
              <w:spacing w:line="229" w:lineRule="exact"/>
              <w:ind w:left="102"/>
              <w:rPr>
                <w:spacing w:val="-1"/>
                <w:sz w:val="20"/>
                <w:szCs w:val="20"/>
                <w:lang w:val="sv-SE"/>
              </w:rPr>
            </w:pPr>
            <w:r w:rsidRPr="00996D92">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211E3292" w:rsidR="008F2C9E" w:rsidRPr="00996D92" w:rsidRDefault="008F2C9E" w:rsidP="00F32347">
            <w:pPr>
              <w:spacing w:line="229" w:lineRule="exact"/>
              <w:ind w:left="102"/>
              <w:rPr>
                <w:spacing w:val="-1"/>
                <w:sz w:val="20"/>
                <w:szCs w:val="20"/>
                <w:lang w:val="sv-SE"/>
              </w:rPr>
            </w:pPr>
            <w:r w:rsidRPr="00996D92">
              <w:rPr>
                <w:sz w:val="20"/>
                <w:szCs w:val="20"/>
                <w:lang w:val="sv-SE"/>
              </w:rPr>
              <w:t>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36E22A9A" w:rsidR="008F2C9E" w:rsidRPr="00996D92" w:rsidRDefault="008F2C9E" w:rsidP="002E0A74">
            <w:pPr>
              <w:spacing w:line="229" w:lineRule="exact"/>
              <w:ind w:left="102"/>
              <w:rPr>
                <w:spacing w:val="-1"/>
                <w:sz w:val="20"/>
                <w:szCs w:val="20"/>
                <w:lang w:val="sv-SE"/>
              </w:rPr>
            </w:pPr>
            <w:r w:rsidRPr="00996D92">
              <w:rPr>
                <w:sz w:val="20"/>
                <w:szCs w:val="20"/>
                <w:lang w:val="sv-SE"/>
              </w:rPr>
              <w:t>Namn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2AA8750" w:rsidR="008F2C9E" w:rsidRPr="00996D92" w:rsidRDefault="008F2C9E" w:rsidP="002E0A74">
            <w:pPr>
              <w:spacing w:line="229" w:lineRule="exact"/>
              <w:ind w:left="102"/>
              <w:rPr>
                <w:spacing w:val="-1"/>
                <w:sz w:val="20"/>
                <w:szCs w:val="20"/>
                <w:lang w:val="sv-SE"/>
              </w:rPr>
            </w:pPr>
            <w:r w:rsidRPr="00996D92">
              <w:rPr>
                <w:sz w:val="20"/>
                <w:szCs w:val="20"/>
                <w:lang w:val="sv-SE"/>
              </w:rPr>
              <w:t>Version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09826CDA" w:rsidR="008F2C9E" w:rsidRPr="00996D92" w:rsidRDefault="008F2C9E" w:rsidP="002E0A74">
            <w:pPr>
              <w:spacing w:line="229" w:lineRule="exact"/>
              <w:ind w:left="102"/>
              <w:rPr>
                <w:spacing w:val="-1"/>
                <w:sz w:val="20"/>
                <w:szCs w:val="20"/>
                <w:lang w:val="sv-SE"/>
              </w:rPr>
            </w:pPr>
            <w:r w:rsidRPr="00996D92">
              <w:rPr>
                <w:sz w:val="20"/>
                <w:szCs w:val="20"/>
                <w:lang w:val="sv-SE"/>
              </w:rPr>
              <w:t>Varunummer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8F2C9E" w:rsidRPr="002E0A74" w:rsidRDefault="008F2C9E" w:rsidP="00C01215">
            <w:pPr>
              <w:spacing w:line="229" w:lineRule="exact"/>
              <w:ind w:left="102"/>
              <w:rPr>
                <w:sz w:val="20"/>
                <w:szCs w:val="20"/>
                <w:lang w:val="sv-SE"/>
              </w:rPr>
            </w:pP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8F2C9E" w:rsidRPr="002E0A74" w:rsidRDefault="008F2C9E" w:rsidP="002E0A74">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0CE37CB6" w:rsidR="008F2C9E" w:rsidRPr="00996D92" w:rsidRDefault="008F2C9E" w:rsidP="002E0A74">
            <w:pPr>
              <w:spacing w:line="229" w:lineRule="exact"/>
              <w:ind w:left="102"/>
              <w:rPr>
                <w:spacing w:val="-1"/>
                <w:sz w:val="20"/>
                <w:szCs w:val="20"/>
                <w:lang w:val="sv-SE"/>
              </w:rPr>
            </w:pPr>
            <w:r w:rsidRPr="00996D92">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8F2C9E" w:rsidRPr="002E0A74" w:rsidRDefault="008F2C9E" w:rsidP="002E0A74">
            <w:pPr>
              <w:spacing w:line="229" w:lineRule="exact"/>
              <w:ind w:left="102"/>
              <w:rPr>
                <w:sz w:val="20"/>
                <w:szCs w:val="20"/>
                <w:lang w:val="sv-SE"/>
              </w:rPr>
            </w:pPr>
            <w:r>
              <w:rPr>
                <w:sz w:val="20"/>
                <w:szCs w:val="20"/>
                <w:lang w:val="sv-SE"/>
              </w:rPr>
              <w:lastRenderedPageBreak/>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8F2C9E" w:rsidRPr="002E0A74" w:rsidRDefault="008F2C9E" w:rsidP="00F32347">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3FEB4"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NPL pack-id.</w:t>
            </w:r>
          </w:p>
          <w:p w14:paraId="7BBEF5C9" w14:textId="77777777" w:rsidR="008F2C9E" w:rsidRPr="00996D92" w:rsidRDefault="008F2C9E" w:rsidP="004026A6">
            <w:pPr>
              <w:spacing w:line="226" w:lineRule="exact"/>
              <w:ind w:left="102"/>
              <w:rPr>
                <w:spacing w:val="-1"/>
                <w:sz w:val="20"/>
                <w:szCs w:val="20"/>
                <w:lang w:val="sv-SE"/>
              </w:rPr>
            </w:pPr>
            <w:r w:rsidRPr="00996D92">
              <w:rPr>
                <w:spacing w:val="-1"/>
                <w:sz w:val="20"/>
                <w:szCs w:val="20"/>
                <w:lang w:val="sv-SE"/>
              </w:rPr>
              <w:t xml:space="preserve">Unik identifierare enligt NPL för läkemedelsvaran. Satt om varunummer beskriver en godkänd läkemedelsvara. Kan vara satt om varunummer beskriver en licensvara. OID: 1.2.752.129.2.1.5.2. </w:t>
            </w:r>
          </w:p>
          <w:p w14:paraId="38924871" w14:textId="77777777"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1..1</w:t>
            </w:r>
          </w:p>
        </w:tc>
      </w:tr>
      <w:tr w:rsidR="008F2C9E"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4E6B44FD" w:rsidR="008F2C9E" w:rsidRPr="00996D92" w:rsidRDefault="008F2C9E" w:rsidP="002E0A74">
            <w:pPr>
              <w:spacing w:line="229" w:lineRule="exact"/>
              <w:ind w:left="102"/>
              <w:rPr>
                <w:spacing w:val="-1"/>
                <w:sz w:val="20"/>
                <w:szCs w:val="20"/>
              </w:rPr>
            </w:pPr>
            <w:r w:rsidRPr="00996D92">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0677213A" w:rsidR="008F2C9E" w:rsidRPr="00996D92" w:rsidRDefault="008F2C9E" w:rsidP="002E0A74">
            <w:pPr>
              <w:spacing w:line="229" w:lineRule="exact"/>
              <w:ind w:left="102"/>
              <w:rPr>
                <w:spacing w:val="-1"/>
                <w:sz w:val="20"/>
                <w:szCs w:val="20"/>
                <w:lang w:val="sv-SE"/>
              </w:rPr>
            </w:pPr>
            <w:r w:rsidRPr="00996D92">
              <w:rPr>
                <w:sz w:val="20"/>
                <w:szCs w:val="20"/>
                <w:lang w:val="sv-SE"/>
              </w:rPr>
              <w:t>Kodsystem för NPL-pack-id: 1.2.752.129.2.1.5.2.</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42ED3D51" w:rsidR="008F2C9E" w:rsidRPr="00996D92" w:rsidRDefault="008F2C9E" w:rsidP="002E0A74">
            <w:pPr>
              <w:spacing w:line="229" w:lineRule="exact"/>
              <w:ind w:left="102"/>
              <w:rPr>
                <w:spacing w:val="-1"/>
                <w:sz w:val="20"/>
                <w:szCs w:val="20"/>
              </w:rPr>
            </w:pPr>
            <w:r w:rsidRPr="00996D92">
              <w:rPr>
                <w:sz w:val="20"/>
                <w:szCs w:val="20"/>
                <w:lang w:val="sv-SE"/>
              </w:rPr>
              <w:t>”</w:t>
            </w:r>
            <w:r w:rsidRPr="00996D92">
              <w:rPr>
                <w:sz w:val="20"/>
                <w:szCs w:val="20"/>
              </w:rPr>
              <w:t>NPL pack”.</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6076944F" w:rsidR="008F2C9E" w:rsidRPr="00996D92" w:rsidRDefault="008F2C9E" w:rsidP="002E0A74">
            <w:pPr>
              <w:spacing w:line="229" w:lineRule="exact"/>
              <w:ind w:left="102"/>
              <w:rPr>
                <w:spacing w:val="-1"/>
                <w:sz w:val="20"/>
                <w:szCs w:val="20"/>
                <w:lang w:val="sv-SE"/>
              </w:rPr>
            </w:pPr>
            <w:r w:rsidRPr="00996D9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7D16ED" w14:textId="77777777" w:rsidR="008F2C9E" w:rsidRPr="00996D92" w:rsidRDefault="008F2C9E" w:rsidP="004026A6">
            <w:pPr>
              <w:spacing w:line="229" w:lineRule="exact"/>
              <w:ind w:left="102"/>
              <w:rPr>
                <w:sz w:val="20"/>
                <w:szCs w:val="20"/>
                <w:lang w:val="sv-SE"/>
              </w:rPr>
            </w:pPr>
            <w:r w:rsidRPr="00996D92">
              <w:rPr>
                <w:sz w:val="20"/>
                <w:szCs w:val="20"/>
                <w:lang w:val="sv-SE"/>
              </w:rPr>
              <w:t>Artikelnamn (varunamn).</w:t>
            </w:r>
          </w:p>
          <w:p w14:paraId="4937FCC6" w14:textId="3AE57749" w:rsidR="008F2C9E" w:rsidRPr="00996D92" w:rsidRDefault="008F2C9E" w:rsidP="002E0A74">
            <w:pPr>
              <w:spacing w:line="229" w:lineRule="exact"/>
              <w:ind w:left="102"/>
              <w:rPr>
                <w:spacing w:val="-1"/>
                <w:sz w:val="20"/>
                <w:szCs w:val="20"/>
                <w:lang w:val="sv-SE"/>
              </w:rPr>
            </w:pPr>
            <w:r w:rsidRPr="00996D92">
              <w:rPr>
                <w:sz w:val="20"/>
                <w:szCs w:val="20"/>
                <w:lang w:val="sv-SE"/>
              </w:rPr>
              <w:t>Handelsnamn i SIL. Text som anger namnet på den aktuella läkemedelsartikeln (produktnamn + förpackning).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F2C9E" w:rsidRPr="002E0A74" w:rsidRDefault="008F2C9E" w:rsidP="00D23625">
            <w:pPr>
              <w:spacing w:line="229" w:lineRule="exact"/>
              <w:ind w:left="142"/>
              <w:jc w:val="center"/>
              <w:rPr>
                <w:szCs w:val="20"/>
              </w:rPr>
            </w:pPr>
            <w:r>
              <w:rPr>
                <w:spacing w:val="-1"/>
                <w:sz w:val="20"/>
                <w:szCs w:val="20"/>
              </w:rPr>
              <w:t>1</w:t>
            </w:r>
            <w:r w:rsidRPr="004049E0">
              <w:rPr>
                <w:spacing w:val="-1"/>
                <w:sz w:val="20"/>
                <w:szCs w:val="20"/>
              </w:rPr>
              <w:t>..1</w:t>
            </w:r>
          </w:p>
        </w:tc>
      </w:tr>
      <w:tr w:rsidR="008F2C9E"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F2C9E" w:rsidRPr="002E0A74" w:rsidRDefault="008F2C9E" w:rsidP="00176AE0">
            <w:pPr>
              <w:spacing w:line="229" w:lineRule="exact"/>
              <w:ind w:left="102"/>
              <w:rPr>
                <w:sz w:val="20"/>
                <w:szCs w:val="20"/>
                <w:lang w:val="sv-SE"/>
              </w:rPr>
            </w:pP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F2C9E" w:rsidRPr="002E0A74" w:rsidRDefault="008F2C9E" w:rsidP="002E0A74">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6B3EE667" w:rsidR="008F2C9E" w:rsidRPr="00996D92" w:rsidRDefault="008F2C9E" w:rsidP="002E0A74">
            <w:pPr>
              <w:spacing w:line="229" w:lineRule="exact"/>
              <w:ind w:left="102"/>
              <w:rPr>
                <w:spacing w:val="-1"/>
                <w:sz w:val="20"/>
                <w:szCs w:val="20"/>
                <w:lang w:val="sv-SE"/>
              </w:rPr>
            </w:pPr>
            <w:r w:rsidRPr="00996D92">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F2C9E" w:rsidRPr="002E0A74" w:rsidRDefault="008F2C9E"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F2C9E" w:rsidRPr="002E0A74" w:rsidRDefault="008F2C9E"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4FF64" w14:textId="77777777" w:rsidR="008F2C9E" w:rsidRPr="00996D92" w:rsidRDefault="008F2C9E" w:rsidP="004026A6">
            <w:pPr>
              <w:spacing w:line="229" w:lineRule="exact"/>
              <w:ind w:left="102"/>
              <w:rPr>
                <w:sz w:val="20"/>
                <w:szCs w:val="20"/>
                <w:lang w:val="sv-SE"/>
              </w:rPr>
            </w:pPr>
            <w:r w:rsidRPr="00996D92">
              <w:rPr>
                <w:sz w:val="20"/>
                <w:szCs w:val="20"/>
                <w:lang w:val="sv-SE"/>
              </w:rPr>
              <w:t>NPL-id.</w:t>
            </w:r>
          </w:p>
          <w:p w14:paraId="5C235381" w14:textId="7A2696E9" w:rsidR="008F2C9E" w:rsidRPr="00996D92" w:rsidRDefault="008F2C9E" w:rsidP="0094234F">
            <w:pPr>
              <w:spacing w:line="229" w:lineRule="exact"/>
              <w:ind w:left="102"/>
              <w:rPr>
                <w:sz w:val="20"/>
                <w:szCs w:val="20"/>
                <w:lang w:val="sv-SE"/>
              </w:rPr>
            </w:pPr>
            <w:r w:rsidRPr="00996D92">
              <w:rPr>
                <w:sz w:val="20"/>
                <w:szCs w:val="20"/>
                <w:lang w:val="sv-SE"/>
              </w:rPr>
              <w:t xml:space="preserve">Nationellt Produktregister för Läkemedelsprodukter. 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F2C9E" w:rsidRPr="002E0A74" w:rsidRDefault="008F2C9E" w:rsidP="00D23625">
            <w:pPr>
              <w:spacing w:line="229" w:lineRule="exact"/>
              <w:ind w:left="142"/>
              <w:jc w:val="center"/>
              <w:rPr>
                <w:sz w:val="20"/>
                <w:szCs w:val="20"/>
                <w:lang w:val="sv-SE"/>
              </w:rPr>
            </w:pPr>
            <w:r>
              <w:rPr>
                <w:sz w:val="20"/>
                <w:szCs w:val="20"/>
              </w:rPr>
              <w:t>1</w:t>
            </w:r>
            <w:r w:rsidRPr="002E0A74">
              <w:rPr>
                <w:sz w:val="20"/>
                <w:szCs w:val="20"/>
              </w:rPr>
              <w:t>..1</w:t>
            </w:r>
          </w:p>
        </w:tc>
      </w:tr>
      <w:tr w:rsidR="008F2C9E"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6C5A54D" w:rsidR="008F2C9E" w:rsidRPr="00996D92" w:rsidRDefault="008F2C9E" w:rsidP="002E0A74">
            <w:pPr>
              <w:spacing w:line="229" w:lineRule="exact"/>
              <w:ind w:left="102"/>
              <w:rPr>
                <w:sz w:val="20"/>
                <w:szCs w:val="20"/>
              </w:rPr>
            </w:pPr>
            <w:r w:rsidRPr="00996D92">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4D11EF2F" w:rsidR="008F2C9E" w:rsidRPr="00996D92" w:rsidRDefault="008F2C9E" w:rsidP="00F32347">
            <w:pPr>
              <w:spacing w:line="229" w:lineRule="exact"/>
              <w:ind w:left="102"/>
              <w:rPr>
                <w:sz w:val="20"/>
                <w:szCs w:val="20"/>
              </w:rPr>
            </w:pPr>
            <w:r w:rsidRPr="00996D92">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792DA221" w:rsidR="008F2C9E" w:rsidRPr="00996D92" w:rsidRDefault="008F2C9E" w:rsidP="00F32347">
            <w:pPr>
              <w:spacing w:line="229" w:lineRule="exact"/>
              <w:ind w:left="102"/>
              <w:rPr>
                <w:sz w:val="20"/>
                <w:szCs w:val="20"/>
                <w:lang w:val="sv-SE"/>
              </w:rPr>
            </w:pPr>
            <w:r w:rsidRPr="00996D92">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4E915E82" w:rsidR="008F2C9E" w:rsidRPr="00996D92" w:rsidRDefault="008F2C9E" w:rsidP="00F32347">
            <w:pPr>
              <w:spacing w:line="229" w:lineRule="exact"/>
              <w:ind w:left="102"/>
              <w:rPr>
                <w:sz w:val="20"/>
                <w:szCs w:val="20"/>
                <w:lang w:val="sv-SE"/>
              </w:rPr>
            </w:pPr>
            <w:r w:rsidRPr="00996D92">
              <w:rPr>
                <w:sz w:val="20"/>
                <w:szCs w:val="20"/>
                <w:lang w:val="sv-SE"/>
              </w:rPr>
              <w:t>Version på NPL-id-kodsystem.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F2C9E" w:rsidRPr="002E0A74" w:rsidRDefault="008F2C9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818F7D" w14:textId="77777777" w:rsidR="008F2C9E" w:rsidRPr="00996D92" w:rsidRDefault="008F2C9E" w:rsidP="004026A6">
            <w:pPr>
              <w:spacing w:line="229" w:lineRule="exact"/>
              <w:ind w:left="102"/>
              <w:rPr>
                <w:sz w:val="20"/>
                <w:szCs w:val="20"/>
                <w:lang w:val="sv-SE"/>
              </w:rPr>
            </w:pPr>
            <w:r w:rsidRPr="00996D92">
              <w:rPr>
                <w:sz w:val="20"/>
                <w:szCs w:val="20"/>
                <w:lang w:val="sv-SE"/>
              </w:rPr>
              <w:t>Produktnamn.</w:t>
            </w:r>
          </w:p>
          <w:p w14:paraId="2C681065" w14:textId="2A6A9F67" w:rsidR="008F2C9E" w:rsidRPr="00996D92" w:rsidRDefault="008F2C9E" w:rsidP="00F32347">
            <w:pPr>
              <w:spacing w:line="229" w:lineRule="exact"/>
              <w:ind w:left="102"/>
              <w:rPr>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F2C9E" w:rsidRPr="002E0A74" w:rsidRDefault="008F2C9E"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F2C9E" w:rsidRPr="002E0A74" w:rsidRDefault="008F2C9E"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7208F6" w14:textId="77777777" w:rsidR="008F2C9E" w:rsidRPr="00996D92" w:rsidRDefault="008F2C9E" w:rsidP="004026A6">
            <w:pPr>
              <w:spacing w:line="229" w:lineRule="exact"/>
              <w:ind w:left="102"/>
              <w:rPr>
                <w:sz w:val="20"/>
                <w:szCs w:val="20"/>
                <w:lang w:val="sv-SE"/>
              </w:rPr>
            </w:pPr>
            <w:r w:rsidRPr="00996D92">
              <w:rPr>
                <w:sz w:val="20"/>
                <w:szCs w:val="20"/>
                <w:lang w:val="sv-SE"/>
              </w:rPr>
              <w:t>ATC-kod.</w:t>
            </w:r>
          </w:p>
          <w:p w14:paraId="4CCE9757" w14:textId="77777777" w:rsidR="008F2C9E" w:rsidRPr="00996D92" w:rsidRDefault="008F2C9E" w:rsidP="004026A6">
            <w:pPr>
              <w:spacing w:line="229" w:lineRule="exact"/>
              <w:ind w:left="102"/>
              <w:rPr>
                <w:sz w:val="20"/>
                <w:szCs w:val="20"/>
                <w:lang w:val="sv-SE"/>
              </w:rPr>
            </w:pPr>
            <w:r w:rsidRPr="00996D92">
              <w:rPr>
                <w:sz w:val="20"/>
                <w:szCs w:val="20"/>
                <w:lang w:val="sv-SE"/>
              </w:rPr>
              <w:t xml:space="preserve">atcKod + atcKodBeskrivning i SIL. </w:t>
            </w:r>
          </w:p>
          <w:p w14:paraId="2C90B382" w14:textId="77777777" w:rsidR="008F2C9E" w:rsidRPr="00996D92" w:rsidRDefault="008F2C9E" w:rsidP="004026A6">
            <w:pPr>
              <w:spacing w:line="229" w:lineRule="exact"/>
              <w:ind w:left="102"/>
              <w:rPr>
                <w:sz w:val="20"/>
                <w:szCs w:val="20"/>
              </w:rPr>
            </w:pPr>
            <w:r w:rsidRPr="00996D92">
              <w:rPr>
                <w:sz w:val="20"/>
                <w:szCs w:val="20"/>
                <w:lang w:val="sv-SE"/>
              </w:rPr>
              <w:t xml:space="preserve">Klassificeringskod för läkemedlet på sjuställig nivå. </w:t>
            </w:r>
            <w:r w:rsidRPr="00996D92">
              <w:rPr>
                <w:sz w:val="20"/>
                <w:szCs w:val="20"/>
              </w:rPr>
              <w:t xml:space="preserve">OID: </w:t>
            </w:r>
          </w:p>
          <w:p w14:paraId="46433FF8" w14:textId="77777777" w:rsidR="008F2C9E" w:rsidRPr="00996D92" w:rsidRDefault="008F2C9E" w:rsidP="004026A6">
            <w:pPr>
              <w:spacing w:line="229" w:lineRule="exact"/>
              <w:ind w:left="102"/>
              <w:rPr>
                <w:sz w:val="20"/>
                <w:szCs w:val="20"/>
              </w:rPr>
            </w:pPr>
            <w:r w:rsidRPr="00996D92">
              <w:rPr>
                <w:sz w:val="20"/>
                <w:szCs w:val="20"/>
              </w:rPr>
              <w:t xml:space="preserve">1.2.752.129.2.2.3.1.1. </w:t>
            </w:r>
          </w:p>
          <w:p w14:paraId="1CF9DA59" w14:textId="77777777" w:rsidR="008F2C9E" w:rsidRPr="00996D92" w:rsidRDefault="008F2C9E" w:rsidP="004026A6">
            <w:pPr>
              <w:spacing w:line="229" w:lineRule="exact"/>
              <w:ind w:left="102"/>
              <w:rPr>
                <w:sz w:val="20"/>
                <w:szCs w:val="20"/>
              </w:rPr>
            </w:pPr>
            <w:r w:rsidRPr="00996D92">
              <w:rPr>
                <w:sz w:val="20"/>
                <w:szCs w:val="20"/>
              </w:rPr>
              <w:t xml:space="preserve">Underhålls av WHO Collaborating Centre for Drug Statistics Methodology, Oslo, Norge http://www.whocc.no/atcddd/ </w:t>
            </w:r>
          </w:p>
          <w:p w14:paraId="383A4639" w14:textId="77777777" w:rsidR="008F2C9E" w:rsidRPr="00996D92" w:rsidRDefault="008F2C9E" w:rsidP="004026A6">
            <w:pPr>
              <w:spacing w:line="229" w:lineRule="exact"/>
              <w:ind w:left="102"/>
              <w:rPr>
                <w:sz w:val="20"/>
                <w:szCs w:val="20"/>
                <w:lang w:val="sv-SE"/>
              </w:rPr>
            </w:pPr>
            <w:r w:rsidRPr="00996D92">
              <w:rPr>
                <w:sz w:val="20"/>
                <w:szCs w:val="20"/>
                <w:lang w:val="sv-SE"/>
              </w:rPr>
              <w:t xml:space="preserve">I Sverige oklart vilken instans som ansvarar men Läkemedelsverket har övergripande ansvar för läkemedelsfrågor www.lakemedelsverket.se/ </w:t>
            </w:r>
          </w:p>
          <w:p w14:paraId="2EA4D3E5" w14:textId="77777777" w:rsidR="008F2C9E" w:rsidRPr="00996D92" w:rsidRDefault="008F2C9E" w:rsidP="004026A6">
            <w:pPr>
              <w:spacing w:line="229" w:lineRule="exact"/>
              <w:ind w:left="102"/>
              <w:rPr>
                <w:sz w:val="20"/>
                <w:szCs w:val="20"/>
              </w:rPr>
            </w:pPr>
            <w:r w:rsidRPr="00996D92">
              <w:rPr>
                <w:sz w:val="20"/>
                <w:szCs w:val="20"/>
                <w:lang w:val="sv-SE"/>
              </w:rPr>
              <w:t xml:space="preserve">ATC-kod, (Anatomic Therapeutic Chemical classification system), är ett klassificeringssystem för läkemedel. </w:t>
            </w:r>
            <w:r w:rsidRPr="00996D92">
              <w:rPr>
                <w:sz w:val="20"/>
                <w:szCs w:val="20"/>
              </w:rPr>
              <w:t xml:space="preserve">Läkemedlen indelas i olika grupper efter indikationsområde. </w:t>
            </w:r>
          </w:p>
          <w:p w14:paraId="0461D435" w14:textId="77777777" w:rsidR="008F2C9E" w:rsidRPr="00996D92" w:rsidRDefault="008F2C9E" w:rsidP="004026A6">
            <w:pPr>
              <w:spacing w:line="229" w:lineRule="exact"/>
              <w:ind w:left="102"/>
              <w:rPr>
                <w:sz w:val="20"/>
                <w:szCs w:val="20"/>
              </w:rPr>
            </w:pPr>
          </w:p>
          <w:p w14:paraId="4AA1D5E4" w14:textId="77777777" w:rsidR="008F2C9E" w:rsidRPr="00996D92" w:rsidRDefault="008F2C9E"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F2C9E" w:rsidRPr="002E0A74" w:rsidRDefault="008F2C9E" w:rsidP="00D23625">
            <w:pPr>
              <w:spacing w:line="229" w:lineRule="exact"/>
              <w:ind w:left="142"/>
              <w:jc w:val="center"/>
              <w:rPr>
                <w:sz w:val="20"/>
                <w:szCs w:val="20"/>
              </w:rPr>
            </w:pPr>
            <w:r w:rsidRPr="002E0A74">
              <w:rPr>
                <w:sz w:val="20"/>
                <w:szCs w:val="20"/>
              </w:rPr>
              <w:t>0..1</w:t>
            </w:r>
          </w:p>
        </w:tc>
      </w:tr>
      <w:tr w:rsidR="008F2C9E"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8A45BFC" w:rsidR="008F2C9E" w:rsidRPr="00996D92" w:rsidRDefault="008F2C9E" w:rsidP="002E0A74">
            <w:pPr>
              <w:spacing w:line="229" w:lineRule="exact"/>
              <w:ind w:left="102"/>
              <w:rPr>
                <w:spacing w:val="-1"/>
                <w:sz w:val="20"/>
                <w:szCs w:val="20"/>
              </w:rPr>
            </w:pPr>
            <w:r w:rsidRPr="00996D9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F2C9E" w:rsidRPr="00EA4EC6" w:rsidRDefault="008F2C9E" w:rsidP="00D23625">
            <w:pPr>
              <w:spacing w:line="229" w:lineRule="exact"/>
              <w:ind w:left="142"/>
              <w:jc w:val="center"/>
              <w:rPr>
                <w:color w:val="FF0000"/>
                <w:szCs w:val="20"/>
              </w:rPr>
            </w:pPr>
            <w:r w:rsidRPr="00EA4EC6">
              <w:rPr>
                <w:color w:val="FF0000"/>
                <w:spacing w:val="-1"/>
                <w:sz w:val="20"/>
                <w:szCs w:val="20"/>
              </w:rPr>
              <w:t>1..1</w:t>
            </w:r>
          </w:p>
        </w:tc>
      </w:tr>
      <w:tr w:rsidR="008F2C9E"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4EA64EE" w:rsidR="008F2C9E" w:rsidRPr="00996D92" w:rsidRDefault="008F2C9E" w:rsidP="002E0A74">
            <w:pPr>
              <w:spacing w:line="229" w:lineRule="exact"/>
              <w:ind w:left="102"/>
              <w:rPr>
                <w:spacing w:val="-1"/>
                <w:sz w:val="20"/>
                <w:szCs w:val="20"/>
              </w:rPr>
            </w:pPr>
            <w:r w:rsidRPr="00996D92">
              <w:rPr>
                <w:sz w:val="20"/>
                <w:szCs w:val="20"/>
                <w:lang w:val="sv-SE"/>
              </w:rPr>
              <w:t xml:space="preserve">Kodsystem för </w:t>
            </w:r>
            <w:r w:rsidRPr="00996D92">
              <w:rPr>
                <w:spacing w:val="-1"/>
                <w:sz w:val="20"/>
                <w:szCs w:val="20"/>
              </w:rPr>
              <w:t>ATC-kod</w:t>
            </w:r>
            <w:r w:rsidRPr="00996D92">
              <w:rPr>
                <w:sz w:val="20"/>
                <w:szCs w:val="20"/>
                <w:lang w:val="sv-SE"/>
              </w:rPr>
              <w:t xml:space="preserve">: </w:t>
            </w:r>
            <w:r w:rsidRPr="00996D92">
              <w:rPr>
                <w:sz w:val="20"/>
                <w:szCs w:val="20"/>
              </w:rPr>
              <w:t>1.2.752.129.2.2.3.1.1</w:t>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F2C9E" w:rsidRPr="00EA4EC6" w:rsidRDefault="008F2C9E" w:rsidP="00D23625">
            <w:pPr>
              <w:spacing w:line="229" w:lineRule="exact"/>
              <w:ind w:left="142"/>
              <w:jc w:val="center"/>
              <w:rPr>
                <w:color w:val="FF0000"/>
                <w:szCs w:val="20"/>
              </w:rPr>
            </w:pPr>
            <w:r w:rsidRPr="00EA4EC6">
              <w:rPr>
                <w:color w:val="FF0000"/>
                <w:spacing w:val="-1"/>
                <w:sz w:val="20"/>
                <w:szCs w:val="20"/>
              </w:rPr>
              <w:t>1..1</w:t>
            </w:r>
          </w:p>
        </w:tc>
      </w:tr>
      <w:tr w:rsidR="008F2C9E"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0388CF83" w:rsidR="008F2C9E" w:rsidRPr="00996D92" w:rsidRDefault="008F2C9E" w:rsidP="002E0A74">
            <w:pPr>
              <w:spacing w:line="229" w:lineRule="exact"/>
              <w:ind w:left="102"/>
              <w:rPr>
                <w:spacing w:val="-1"/>
                <w:sz w:val="20"/>
                <w:szCs w:val="20"/>
              </w:rPr>
            </w:pPr>
            <w:r w:rsidRPr="00996D92">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7814A397" w:rsidR="008F2C9E" w:rsidRPr="00996D92" w:rsidRDefault="008F2C9E" w:rsidP="002E0A74">
            <w:pPr>
              <w:spacing w:line="229" w:lineRule="exact"/>
              <w:ind w:left="102"/>
              <w:rPr>
                <w:spacing w:val="-1"/>
                <w:sz w:val="20"/>
                <w:szCs w:val="20"/>
                <w:lang w:val="sv-SE"/>
              </w:rPr>
            </w:pPr>
            <w:r w:rsidRPr="00996D92">
              <w:rPr>
                <w:sz w:val="20"/>
                <w:szCs w:val="20"/>
                <w:lang w:val="sv-SE"/>
              </w:rPr>
              <w:t xml:space="preserve">Version på </w:t>
            </w:r>
            <w:r w:rsidRPr="00996D92">
              <w:rPr>
                <w:spacing w:val="-1"/>
                <w:sz w:val="20"/>
                <w:szCs w:val="20"/>
              </w:rPr>
              <w:t>ATC</w:t>
            </w:r>
            <w:r w:rsidRPr="00996D9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F2C9E" w:rsidRPr="002E0A74" w:rsidRDefault="008F2C9E" w:rsidP="00D23625">
            <w:pPr>
              <w:spacing w:line="229" w:lineRule="exact"/>
              <w:ind w:left="142"/>
              <w:jc w:val="center"/>
              <w:rPr>
                <w:szCs w:val="20"/>
              </w:rPr>
            </w:pPr>
            <w:r w:rsidRPr="004049E0">
              <w:rPr>
                <w:spacing w:val="-1"/>
                <w:sz w:val="20"/>
                <w:szCs w:val="20"/>
              </w:rPr>
              <w:t>0..1</w:t>
            </w:r>
          </w:p>
        </w:tc>
      </w:tr>
      <w:tr w:rsidR="008F2C9E"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F2C9E" w:rsidRPr="002E0A74" w:rsidRDefault="008F2C9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FE2D50" w14:textId="60B11D5F" w:rsidR="008F2C9E" w:rsidRPr="00996D92" w:rsidRDefault="008F2C9E" w:rsidP="002E0A74">
            <w:pPr>
              <w:spacing w:line="229" w:lineRule="exact"/>
              <w:ind w:left="102"/>
              <w:rPr>
                <w:spacing w:val="-1"/>
                <w:sz w:val="20"/>
                <w:szCs w:val="20"/>
                <w:lang w:val="sv-SE"/>
              </w:rPr>
            </w:pPr>
            <w:r w:rsidRPr="00996D92">
              <w:rPr>
                <w:spacing w:val="-1"/>
                <w:sz w:val="20"/>
                <w:szCs w:val="20"/>
                <w:lang w:val="sv-SE"/>
              </w:rPr>
              <w:t>Klartext på kemisk substansnivå (motsvarande sjuställig 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F2C9E" w:rsidRPr="002E0A74" w:rsidRDefault="008F2C9E" w:rsidP="00D23625">
            <w:pPr>
              <w:spacing w:line="229" w:lineRule="exact"/>
              <w:ind w:left="142"/>
              <w:jc w:val="center"/>
              <w:rPr>
                <w:szCs w:val="20"/>
              </w:rPr>
            </w:pPr>
            <w:r w:rsidRPr="00EA4EC6">
              <w:rPr>
                <w:color w:val="FF0000"/>
                <w:spacing w:val="-1"/>
                <w:sz w:val="20"/>
                <w:szCs w:val="20"/>
              </w:rPr>
              <w:t>1..1</w:t>
            </w:r>
          </w:p>
        </w:tc>
      </w:tr>
      <w:tr w:rsidR="008F2C9E"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F2C9E" w:rsidRPr="002E0A74" w:rsidRDefault="008F2C9E"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F2C9E" w:rsidRPr="002E0A74" w:rsidRDefault="008F2C9E"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43B62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Administreringssätt.</w:t>
            </w:r>
          </w:p>
          <w:p w14:paraId="599A01B5" w14:textId="45AFCE95" w:rsidR="008F2C9E" w:rsidRPr="00996D92" w:rsidRDefault="008F2C9E" w:rsidP="002E0A74">
            <w:pPr>
              <w:spacing w:line="229" w:lineRule="exact"/>
              <w:ind w:left="102"/>
              <w:rPr>
                <w:spacing w:val="-1"/>
                <w:sz w:val="20"/>
                <w:szCs w:val="20"/>
                <w:lang w:val="sv-SE"/>
              </w:rPr>
            </w:pPr>
            <w:r w:rsidRPr="00996D9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65B47C85" w:rsidR="008F2C9E" w:rsidRPr="00996D92" w:rsidRDefault="008F2C9E" w:rsidP="00190D07">
            <w:pPr>
              <w:spacing w:line="229" w:lineRule="exact"/>
              <w:ind w:left="10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74DDF251" w:rsidR="008F2C9E" w:rsidRPr="00996D92" w:rsidRDefault="008F2C9E" w:rsidP="002E0A74">
            <w:pPr>
              <w:spacing w:line="229" w:lineRule="exact"/>
              <w:ind w:left="10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597FB594" w:rsidR="008F2C9E" w:rsidRPr="00996D92" w:rsidRDefault="008F2C9E" w:rsidP="002E0A74">
            <w:pPr>
              <w:spacing w:line="229" w:lineRule="exact"/>
              <w:ind w:left="10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4731ACE1" w:rsidR="008F2C9E" w:rsidRPr="00996D92" w:rsidRDefault="008F2C9E" w:rsidP="002E0A74">
            <w:pPr>
              <w:spacing w:line="229" w:lineRule="exact"/>
              <w:ind w:left="10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8F2C9E" w:rsidRPr="002E0A74" w:rsidRDefault="008F2C9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4948072E" w:rsidR="008F2C9E" w:rsidRPr="00996D92" w:rsidRDefault="008F2C9E" w:rsidP="002E0A74">
            <w:pPr>
              <w:spacing w:line="229" w:lineRule="exact"/>
              <w:ind w:left="10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8F2C9E" w:rsidRPr="002E0A74" w:rsidRDefault="008F2C9E"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8F2C9E" w:rsidRPr="002E0A74" w:rsidRDefault="008F2C9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50936860" w:rsidR="008F2C9E" w:rsidRPr="00996D92" w:rsidRDefault="008F2C9E" w:rsidP="00190D07">
            <w:pPr>
              <w:spacing w:line="229" w:lineRule="exact"/>
              <w:ind w:left="10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8F2C9E" w:rsidRPr="002E0A74" w:rsidRDefault="008F2C9E" w:rsidP="00D23625">
            <w:pPr>
              <w:spacing w:line="229" w:lineRule="exact"/>
              <w:ind w:left="142"/>
              <w:jc w:val="center"/>
              <w:rPr>
                <w:szCs w:val="20"/>
              </w:rPr>
            </w:pPr>
            <w:r w:rsidRPr="003C5FBB">
              <w:rPr>
                <w:sz w:val="20"/>
                <w:szCs w:val="20"/>
                <w:lang w:val="sv-SE"/>
              </w:rPr>
              <w:t>0..1</w:t>
            </w:r>
          </w:p>
        </w:tc>
      </w:tr>
      <w:tr w:rsidR="008F2C9E"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8F2C9E" w:rsidRPr="002E0A74" w:rsidRDefault="008F2C9E"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8F2C9E" w:rsidRPr="002E0A74" w:rsidRDefault="008F2C9E"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2F0F2B6E" w:rsidR="008F2C9E" w:rsidRPr="00996D92" w:rsidRDefault="008F2C9E" w:rsidP="00190D07">
            <w:pPr>
              <w:spacing w:line="229" w:lineRule="exact"/>
              <w:ind w:left="102"/>
              <w:rPr>
                <w:spacing w:val="-1"/>
                <w:sz w:val="20"/>
                <w:szCs w:val="20"/>
                <w:lang w:val="sv-SE"/>
              </w:rPr>
            </w:pPr>
            <w:r w:rsidRPr="00996D92">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130578C" w14:textId="77777777" w:rsidTr="008F2C9E">
        <w:trPr>
          <w:trHeight w:hRule="exact" w:val="99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8F2C9E" w:rsidRPr="002E0A74" w:rsidRDefault="008F2C9E"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A995B9" w14:textId="77777777" w:rsidR="008F2C9E" w:rsidRPr="00996D92" w:rsidRDefault="008F2C9E" w:rsidP="004026A6">
            <w:pPr>
              <w:spacing w:line="229" w:lineRule="exact"/>
              <w:ind w:left="102"/>
              <w:rPr>
                <w:sz w:val="20"/>
                <w:szCs w:val="20"/>
                <w:lang w:val="sv-SE"/>
              </w:rPr>
            </w:pPr>
            <w:r w:rsidRPr="00996D92">
              <w:rPr>
                <w:sz w:val="20"/>
                <w:szCs w:val="20"/>
                <w:lang w:val="sv-SE"/>
              </w:rPr>
              <w:t>Substansgrupp.</w:t>
            </w:r>
          </w:p>
          <w:p w14:paraId="57952659" w14:textId="7B9EAA6B" w:rsidR="008F2C9E" w:rsidRPr="00996D92" w:rsidRDefault="008F2C9E" w:rsidP="008F2C9E">
            <w:pPr>
              <w:spacing w:line="229" w:lineRule="exact"/>
              <w:ind w:left="102"/>
              <w:rPr>
                <w:sz w:val="20"/>
                <w:szCs w:val="20"/>
                <w:lang w:val="sv-SE"/>
              </w:rPr>
            </w:pPr>
            <w:r w:rsidRPr="00996D92">
              <w:rPr>
                <w:sz w:val="20"/>
                <w:szCs w:val="20"/>
                <w:lang w:val="sv-SE"/>
              </w:rPr>
              <w:t>Text som anger namn på den grupp som innehåller den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8F2C9E" w:rsidRPr="002E0A74" w:rsidRDefault="008F2C9E" w:rsidP="00D23625">
            <w:pPr>
              <w:spacing w:line="229" w:lineRule="exact"/>
              <w:ind w:left="142"/>
              <w:jc w:val="center"/>
              <w:rPr>
                <w:sz w:val="20"/>
                <w:szCs w:val="20"/>
                <w:lang w:val="sv-SE"/>
              </w:rPr>
            </w:pPr>
            <w:r w:rsidRPr="002E0A74">
              <w:rPr>
                <w:sz w:val="20"/>
                <w:szCs w:val="20"/>
              </w:rPr>
              <w:t>0..1</w:t>
            </w:r>
          </w:p>
        </w:tc>
      </w:tr>
      <w:tr w:rsidR="008F2C9E" w:rsidRPr="002E0A74" w14:paraId="0A1466B6" w14:textId="77777777" w:rsidTr="008F2C9E">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8F2C9E" w:rsidRPr="002E0A74" w:rsidRDefault="008F2C9E"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8F2C9E" w:rsidRPr="002E0A74" w:rsidRDefault="008F2C9E"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4A3625" w14:textId="77777777" w:rsidR="008F2C9E" w:rsidRPr="00996D92" w:rsidRDefault="008F2C9E" w:rsidP="004026A6">
            <w:pPr>
              <w:pStyle w:val="Default"/>
              <w:spacing w:line="226" w:lineRule="exact"/>
              <w:ind w:left="141"/>
              <w:rPr>
                <w:rFonts w:ascii="Georgia" w:eastAsia="Times New Roman" w:hAnsi="Georgia"/>
                <w:color w:val="auto"/>
                <w:spacing w:val="-1"/>
                <w:sz w:val="20"/>
                <w:szCs w:val="20"/>
                <w:lang w:val="sv-SE" w:eastAsia="sv-SE"/>
              </w:rPr>
            </w:pPr>
            <w:r w:rsidRPr="00996D92">
              <w:rPr>
                <w:rFonts w:ascii="Georgia" w:eastAsia="Times New Roman" w:hAnsi="Georgia"/>
                <w:color w:val="auto"/>
                <w:spacing w:val="-1"/>
                <w:sz w:val="20"/>
                <w:szCs w:val="20"/>
                <w:lang w:val="sv-SE" w:eastAsia="sv-SE"/>
              </w:rPr>
              <w:t>Styrka.</w:t>
            </w:r>
          </w:p>
          <w:p w14:paraId="53F5A272" w14:textId="6353E75D" w:rsidR="008F2C9E" w:rsidRPr="00996D92" w:rsidRDefault="008F2C9E" w:rsidP="008F2C9E">
            <w:pPr>
              <w:pStyle w:val="Default"/>
              <w:spacing w:line="226" w:lineRule="exact"/>
              <w:ind w:left="141"/>
              <w:rPr>
                <w:rFonts w:ascii="Georgia" w:eastAsia="Times New Roman" w:hAnsi="Georgia" w:cs="Times New Roman"/>
                <w:color w:val="auto"/>
                <w:spacing w:val="-1"/>
                <w:sz w:val="20"/>
                <w:szCs w:val="20"/>
                <w:lang w:val="sv-SE" w:eastAsia="sv-SE"/>
              </w:rPr>
            </w:pPr>
            <w:r w:rsidRPr="00996D92">
              <w:rPr>
                <w:rFonts w:ascii="Georgia" w:eastAsia="Times New Roman" w:hAnsi="Georgia"/>
                <w:color w:val="auto"/>
                <w:spacing w:val="-1"/>
                <w:sz w:val="20"/>
                <w:szCs w:val="20"/>
                <w:lang w:val="sv-SE" w:eastAsia="sv-SE"/>
              </w:rPr>
              <w:t>Önskad styrka på det generiska läkemedel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8F2C9E" w:rsidRPr="002E0A74" w:rsidRDefault="008F2C9E" w:rsidP="00D23625">
            <w:pPr>
              <w:spacing w:line="229" w:lineRule="exact"/>
              <w:ind w:left="142"/>
              <w:jc w:val="center"/>
              <w:rPr>
                <w:strike/>
                <w:sz w:val="20"/>
                <w:szCs w:val="20"/>
                <w:lang w:val="sv-SE"/>
              </w:rPr>
            </w:pPr>
            <w:r w:rsidRPr="002E0A74">
              <w:rPr>
                <w:sz w:val="20"/>
                <w:szCs w:val="20"/>
              </w:rPr>
              <w:t>0..1</w:t>
            </w:r>
          </w:p>
        </w:tc>
      </w:tr>
      <w:tr w:rsidR="008F2C9E"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8F2C9E" w:rsidRPr="00D77564" w:rsidRDefault="008F2C9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8F2C9E" w:rsidRPr="00D77564" w:rsidRDefault="008F2C9E"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7B67D2C0" w:rsidR="008F2C9E" w:rsidRPr="00996D92" w:rsidRDefault="008F2C9E" w:rsidP="002E0A74">
            <w:pPr>
              <w:spacing w:line="229" w:lineRule="exact"/>
              <w:ind w:left="102"/>
              <w:rPr>
                <w:sz w:val="20"/>
                <w:szCs w:val="20"/>
                <w:lang w:val="sv-SE"/>
              </w:rPr>
            </w:pPr>
            <w:r w:rsidRPr="00996D92">
              <w:rPr>
                <w:sz w:val="20"/>
                <w:szCs w:val="20"/>
                <w:lang w:val="sv-SE"/>
              </w:rPr>
              <w:t>Värde för styrka.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8F2C9E" w:rsidRPr="00D77564" w:rsidRDefault="008F2C9E" w:rsidP="00D23625">
            <w:pPr>
              <w:spacing w:line="229" w:lineRule="exact"/>
              <w:ind w:left="142"/>
              <w:jc w:val="center"/>
              <w:rPr>
                <w:sz w:val="20"/>
                <w:szCs w:val="20"/>
                <w:lang w:val="sv-SE"/>
              </w:rPr>
            </w:pPr>
            <w:r>
              <w:rPr>
                <w:sz w:val="20"/>
                <w:szCs w:val="20"/>
                <w:lang w:val="sv-SE"/>
              </w:rPr>
              <w:t>1..1</w:t>
            </w:r>
          </w:p>
        </w:tc>
      </w:tr>
      <w:tr w:rsidR="008F2C9E"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8F2C9E" w:rsidRPr="00D77564" w:rsidRDefault="008F2C9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8F2C9E" w:rsidRPr="00D77564" w:rsidRDefault="008F2C9E"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8F2C9E" w:rsidRPr="00996D92" w:rsidRDefault="008F2C9E" w:rsidP="00F812EC">
            <w:pPr>
              <w:spacing w:line="229" w:lineRule="exact"/>
              <w:ind w:left="102"/>
              <w:rPr>
                <w:sz w:val="20"/>
                <w:szCs w:val="20"/>
                <w:lang w:val="sv-SE"/>
              </w:rPr>
            </w:pPr>
            <w:r w:rsidRPr="00996D92">
              <w:rPr>
                <w:sz w:val="20"/>
                <w:szCs w:val="20"/>
                <w:lang w:val="sv-SE"/>
              </w:rPr>
              <w:t xml:space="preserve">Enhet för styrka.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8F2C9E" w:rsidRPr="00D77564" w:rsidRDefault="008F2C9E" w:rsidP="00D23625">
            <w:pPr>
              <w:spacing w:line="229" w:lineRule="exact"/>
              <w:ind w:left="142"/>
              <w:jc w:val="center"/>
              <w:rPr>
                <w:sz w:val="20"/>
                <w:szCs w:val="20"/>
                <w:lang w:val="sv-SE"/>
              </w:rPr>
            </w:pPr>
            <w:r>
              <w:rPr>
                <w:sz w:val="20"/>
                <w:szCs w:val="20"/>
                <w:lang w:val="sv-SE"/>
              </w:rPr>
              <w:t>1..1</w:t>
            </w:r>
          </w:p>
        </w:tc>
      </w:tr>
      <w:tr w:rsidR="008F2C9E"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8F2C9E" w:rsidRPr="002E0A74" w:rsidRDefault="008F2C9E"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8F2C9E" w:rsidRPr="002E0A74" w:rsidRDefault="008F2C9E"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17D0D1" w14:textId="77777777" w:rsidR="008F2C9E" w:rsidRPr="00996D92" w:rsidRDefault="008F2C9E" w:rsidP="004026A6">
            <w:pPr>
              <w:spacing w:line="229" w:lineRule="exact"/>
              <w:ind w:left="102"/>
              <w:rPr>
                <w:sz w:val="20"/>
                <w:szCs w:val="20"/>
                <w:lang w:val="sv-SE"/>
              </w:rPr>
            </w:pPr>
            <w:r w:rsidRPr="00996D92">
              <w:rPr>
                <w:sz w:val="20"/>
                <w:szCs w:val="20"/>
                <w:lang w:val="sv-SE"/>
              </w:rPr>
              <w:t>Läkemedelsform.</w:t>
            </w:r>
          </w:p>
          <w:p w14:paraId="3582735C" w14:textId="36B291E1" w:rsidR="008F2C9E" w:rsidRPr="00996D92" w:rsidRDefault="008F2C9E" w:rsidP="002E0A74">
            <w:pPr>
              <w:spacing w:line="229" w:lineRule="exact"/>
              <w:ind w:left="102"/>
              <w:rPr>
                <w:sz w:val="20"/>
                <w:szCs w:val="20"/>
                <w:lang w:val="sv-SE"/>
              </w:rPr>
            </w:pPr>
            <w:r w:rsidRPr="00996D92">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8F2C9E" w:rsidRPr="002E0A74" w:rsidRDefault="008F2C9E" w:rsidP="00D23625">
            <w:pPr>
              <w:spacing w:line="229" w:lineRule="exact"/>
              <w:ind w:left="142"/>
              <w:jc w:val="center"/>
              <w:rPr>
                <w:sz w:val="20"/>
                <w:szCs w:val="20"/>
                <w:lang w:val="sv-SE"/>
              </w:rPr>
            </w:pPr>
            <w:r w:rsidRPr="002E0A74">
              <w:rPr>
                <w:sz w:val="20"/>
                <w:szCs w:val="20"/>
              </w:rPr>
              <w:t>0..1</w:t>
            </w:r>
          </w:p>
        </w:tc>
      </w:tr>
      <w:tr w:rsidR="008F2C9E"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8F2C9E" w:rsidRPr="002E0A74" w:rsidRDefault="008F2C9E"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3482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w:t>
            </w:r>
          </w:p>
          <w:p w14:paraId="5C4474E2"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Socialstyrelsens termbank: Terminologirådet; uppgift om mängd och periodicitet.</w:t>
            </w:r>
          </w:p>
          <w:p w14:paraId="4944E53B" w14:textId="77777777" w:rsidR="008F2C9E" w:rsidRPr="00996D92" w:rsidRDefault="008F2C9E" w:rsidP="004026A6">
            <w:pPr>
              <w:spacing w:line="229" w:lineRule="exact"/>
              <w:ind w:left="102"/>
              <w:rPr>
                <w:spacing w:val="-1"/>
                <w:sz w:val="20"/>
                <w:szCs w:val="20"/>
                <w:lang w:val="sv-SE"/>
              </w:rPr>
            </w:pPr>
          </w:p>
          <w:p w14:paraId="731AEE2F"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setDosage (fastdosering), maxiumumDosage (maxdosering) och conditionalDosage (villkorsdosering) anger samtliga mängd och periodicitet under en avgränsad tid, men med olika syfte. Normalt består en dosering av ett av dessa val men den kan även bestå av flera stycken, t.ex. vid upp- och nedtrappning av läkemedel. Dessa följer då varandra i tiden och utgör tillsammans den kompletta doseringen. De tre angivna attributen kan alltså, men behöver inte, förekomma samtidigt. Däremot måste minst ett av attributen fast dosering eller villkorsdosering alltid anges.</w:t>
            </w:r>
          </w:p>
          <w:p w14:paraId="6B307489" w14:textId="77777777" w:rsidR="008F2C9E" w:rsidRPr="00996D92" w:rsidRDefault="008F2C9E" w:rsidP="004026A6">
            <w:pPr>
              <w:spacing w:line="229" w:lineRule="exact"/>
              <w:ind w:left="102"/>
              <w:rPr>
                <w:spacing w:val="-1"/>
                <w:sz w:val="20"/>
                <w:szCs w:val="20"/>
                <w:lang w:val="sv-SE"/>
              </w:rPr>
            </w:pPr>
          </w:p>
          <w:p w14:paraId="3CF3A88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Anges ej vid ordinationstyp Utsättning.</w:t>
            </w:r>
          </w:p>
          <w:p w14:paraId="6A95072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 </w:t>
            </w:r>
          </w:p>
          <w:p w14:paraId="5875F66E" w14:textId="77777777"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8F2C9E" w:rsidRPr="002E0A74" w:rsidRDefault="008F2C9E" w:rsidP="00D23625">
            <w:pPr>
              <w:spacing w:line="229" w:lineRule="exact"/>
              <w:ind w:left="142"/>
              <w:jc w:val="center"/>
              <w:rPr>
                <w:spacing w:val="-1"/>
                <w:sz w:val="20"/>
                <w:szCs w:val="20"/>
                <w:lang w:val="sv-SE"/>
              </w:rPr>
            </w:pPr>
            <w:r w:rsidRPr="002E0A74">
              <w:rPr>
                <w:spacing w:val="-1"/>
                <w:sz w:val="20"/>
                <w:szCs w:val="20"/>
                <w:lang w:val="sv-SE"/>
              </w:rPr>
              <w:t>0..*</w:t>
            </w:r>
          </w:p>
        </w:tc>
      </w:tr>
      <w:tr w:rsidR="008F2C9E"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8F2C9E" w:rsidRPr="002E0A74" w:rsidRDefault="008F2C9E"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5200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Behandlingstid.</w:t>
            </w:r>
          </w:p>
          <w:p w14:paraId="6C8BCC84" w14:textId="137A814A" w:rsidR="008F2C9E" w:rsidRPr="00996D92" w:rsidRDefault="008F2C9E" w:rsidP="002E0A74">
            <w:pPr>
              <w:spacing w:line="229" w:lineRule="exact"/>
              <w:ind w:left="102"/>
              <w:rPr>
                <w:spacing w:val="-1"/>
                <w:sz w:val="20"/>
                <w:szCs w:val="20"/>
                <w:lang w:val="sv-SE"/>
              </w:rPr>
            </w:pPr>
            <w:r w:rsidRPr="00996D92">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8F2C9E" w:rsidRPr="00C67977" w:rsidRDefault="008F2C9E"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8F2C9E" w:rsidRPr="00C67977" w:rsidRDefault="008F2C9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78A84940" w:rsidR="008F2C9E" w:rsidRPr="00996D92" w:rsidRDefault="008F2C9E" w:rsidP="002E0A74">
            <w:pPr>
              <w:spacing w:line="229" w:lineRule="exact"/>
              <w:ind w:left="102"/>
              <w:rPr>
                <w:spacing w:val="-1"/>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8F2C9E" w:rsidRPr="00C67977" w:rsidRDefault="008F2C9E" w:rsidP="00D23625">
            <w:pPr>
              <w:spacing w:line="229" w:lineRule="exact"/>
              <w:ind w:left="141"/>
              <w:jc w:val="center"/>
              <w:rPr>
                <w:sz w:val="20"/>
                <w:szCs w:val="20"/>
                <w:lang w:val="sv-SE"/>
              </w:rPr>
            </w:pPr>
            <w:r>
              <w:rPr>
                <w:sz w:val="20"/>
                <w:szCs w:val="20"/>
                <w:lang w:val="sv-SE"/>
              </w:rPr>
              <w:t>0..1</w:t>
            </w:r>
          </w:p>
        </w:tc>
      </w:tr>
      <w:tr w:rsidR="008F2C9E"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8F2C9E" w:rsidRPr="00C67977" w:rsidRDefault="008F2C9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8F2C9E" w:rsidRPr="00C67977" w:rsidRDefault="008F2C9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3DF43D9D" w:rsidR="008F2C9E" w:rsidRPr="00996D92" w:rsidRDefault="008F2C9E" w:rsidP="00C67977">
            <w:pPr>
              <w:spacing w:line="229" w:lineRule="exact"/>
              <w:ind w:left="102"/>
              <w:rPr>
                <w:spacing w:val="-1"/>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8F2C9E" w:rsidRPr="00C67977" w:rsidRDefault="008F2C9E" w:rsidP="00D23625">
            <w:pPr>
              <w:spacing w:line="229" w:lineRule="exact"/>
              <w:ind w:left="142"/>
              <w:jc w:val="center"/>
              <w:rPr>
                <w:sz w:val="20"/>
                <w:szCs w:val="20"/>
                <w:lang w:val="sv-SE"/>
              </w:rPr>
            </w:pPr>
            <w:r>
              <w:rPr>
                <w:sz w:val="20"/>
                <w:szCs w:val="20"/>
                <w:lang w:val="sv-SE"/>
              </w:rPr>
              <w:t>0..1</w:t>
            </w:r>
          </w:p>
        </w:tc>
      </w:tr>
      <w:tr w:rsidR="008F2C9E"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8F2C9E" w:rsidRPr="00C67977" w:rsidRDefault="008F2C9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8F2C9E" w:rsidRPr="00C67977" w:rsidRDefault="008F2C9E"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8F2C9E" w:rsidRPr="00996D92" w:rsidRDefault="008F2C9E" w:rsidP="00F812EC">
            <w:pPr>
              <w:spacing w:line="229" w:lineRule="exact"/>
              <w:ind w:left="102"/>
              <w:rPr>
                <w:spacing w:val="-1"/>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8F2C9E" w:rsidRPr="00C67977" w:rsidRDefault="008F2C9E" w:rsidP="00D23625">
            <w:pPr>
              <w:spacing w:line="229" w:lineRule="exact"/>
              <w:ind w:left="142"/>
              <w:jc w:val="center"/>
              <w:rPr>
                <w:sz w:val="20"/>
                <w:szCs w:val="20"/>
                <w:lang w:val="sv-SE"/>
              </w:rPr>
            </w:pPr>
            <w:r>
              <w:rPr>
                <w:sz w:val="20"/>
                <w:szCs w:val="20"/>
                <w:lang w:val="sv-SE"/>
              </w:rPr>
              <w:t>1..1</w:t>
            </w:r>
          </w:p>
        </w:tc>
      </w:tr>
      <w:tr w:rsidR="008F2C9E"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8F2C9E" w:rsidRPr="002E0A74" w:rsidRDefault="008F2C9E"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8F2C9E" w:rsidRPr="002E0A74" w:rsidRDefault="008F2C9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D907C"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Logiskt villkor som anger om attributet behandlingstid avser den maximala tid som läkemedlet får användas. </w:t>
            </w:r>
          </w:p>
          <w:p w14:paraId="6EBCA3E9"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Sant = Behandlingstiden är en maxtid </w:t>
            </w:r>
          </w:p>
          <w:p w14:paraId="48E4EAC2" w14:textId="55E90AB1" w:rsidR="008F2C9E" w:rsidRPr="00996D92" w:rsidRDefault="008F2C9E" w:rsidP="00CB5D62">
            <w:pPr>
              <w:spacing w:line="229" w:lineRule="exact"/>
              <w:ind w:left="102"/>
              <w:rPr>
                <w:spacing w:val="-1"/>
                <w:sz w:val="20"/>
                <w:szCs w:val="20"/>
                <w:lang w:val="sv-SE"/>
              </w:rPr>
            </w:pPr>
            <w:r w:rsidRPr="00996D92">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8F2C9E" w:rsidRPr="00757AF3" w:rsidRDefault="008F2C9E" w:rsidP="00D23625">
            <w:pPr>
              <w:spacing w:line="229" w:lineRule="exact"/>
              <w:ind w:left="142"/>
              <w:jc w:val="center"/>
              <w:rPr>
                <w:color w:val="FF0000"/>
                <w:sz w:val="20"/>
                <w:szCs w:val="20"/>
                <w:lang w:val="sv-SE"/>
              </w:rPr>
            </w:pPr>
            <w:r w:rsidRPr="00757AF3">
              <w:rPr>
                <w:color w:val="FF0000"/>
                <w:sz w:val="20"/>
                <w:szCs w:val="20"/>
                <w:lang w:val="sv-SE"/>
              </w:rPr>
              <w:t>1..1</w:t>
            </w:r>
          </w:p>
        </w:tc>
      </w:tr>
      <w:tr w:rsidR="008F2C9E"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8F2C9E" w:rsidRPr="002E0A74" w:rsidRDefault="008F2C9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CC44C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Doseringsanvisning.</w:t>
            </w:r>
          </w:p>
          <w:p w14:paraId="197771F8"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Källa: Socialstyrelsens termbank: Terminologirådet; beskrivning av dosering, användning och ändamål riktad till patient.</w:t>
            </w:r>
          </w:p>
          <w:p w14:paraId="165BEB3F" w14:textId="77777777" w:rsidR="008F2C9E" w:rsidRPr="00996D92" w:rsidRDefault="008F2C9E" w:rsidP="004026A6">
            <w:pPr>
              <w:spacing w:line="229" w:lineRule="exact"/>
              <w:ind w:left="102"/>
              <w:rPr>
                <w:spacing w:val="-1"/>
                <w:sz w:val="20"/>
                <w:szCs w:val="20"/>
                <w:lang w:val="sv-SE"/>
              </w:rPr>
            </w:pPr>
          </w:p>
          <w:p w14:paraId="2B3B5F9E" w14:textId="5F5C938C" w:rsidR="008F2C9E" w:rsidRPr="00996D92" w:rsidRDefault="008F2C9E" w:rsidP="00CB5D62">
            <w:pPr>
              <w:spacing w:line="229" w:lineRule="exact"/>
              <w:ind w:left="102"/>
              <w:rPr>
                <w:spacing w:val="-1"/>
                <w:sz w:val="20"/>
                <w:szCs w:val="20"/>
                <w:lang w:val="sv-SE"/>
              </w:rPr>
            </w:pPr>
            <w:r w:rsidRPr="00996D92">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8F2C9E" w:rsidRPr="00757AF3" w:rsidRDefault="008F2C9E" w:rsidP="00D23625">
            <w:pPr>
              <w:spacing w:line="229" w:lineRule="exact"/>
              <w:ind w:left="142"/>
              <w:jc w:val="center"/>
              <w:rPr>
                <w:color w:val="FF0000"/>
                <w:sz w:val="20"/>
                <w:szCs w:val="20"/>
                <w:lang w:val="sv-SE"/>
              </w:rPr>
            </w:pPr>
            <w:r w:rsidRPr="00757AF3">
              <w:rPr>
                <w:color w:val="FF0000"/>
                <w:sz w:val="20"/>
                <w:szCs w:val="20"/>
                <w:lang w:val="sv-SE"/>
              </w:rPr>
              <w:t>1..1</w:t>
            </w:r>
          </w:p>
        </w:tc>
      </w:tr>
      <w:tr w:rsidR="008F2C9E"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8F2C9E" w:rsidRPr="002E0A74" w:rsidRDefault="008F2C9E"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8F2C9E" w:rsidRPr="002E0A74" w:rsidRDefault="008F2C9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3FB24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Doseringsenhet.</w:t>
            </w:r>
          </w:p>
          <w:p w14:paraId="63A7204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Kod som anger den enhet som doseringen avser. </w:t>
            </w:r>
          </w:p>
          <w:p w14:paraId="1D8E9033"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Exempel: tablett, ml, droppe </w:t>
            </w:r>
          </w:p>
          <w:p w14:paraId="013EBBC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I dagsläget existerar ingen kvalitetssäkrad kodifierad förteckning över doseringsenheter, men kan anges med SNOMED-kod.</w:t>
            </w:r>
          </w:p>
          <w:p w14:paraId="5EB6DDE4" w14:textId="77777777" w:rsidR="008F2C9E" w:rsidRPr="00996D92" w:rsidRDefault="008F2C9E" w:rsidP="004026A6">
            <w:pPr>
              <w:spacing w:line="229" w:lineRule="exact"/>
              <w:ind w:left="102"/>
              <w:rPr>
                <w:spacing w:val="-1"/>
                <w:sz w:val="20"/>
                <w:szCs w:val="20"/>
                <w:lang w:val="sv-SE"/>
              </w:rPr>
            </w:pPr>
          </w:p>
          <w:p w14:paraId="5D7FAD5E" w14:textId="286B65CC" w:rsidR="008F2C9E" w:rsidRPr="00996D92" w:rsidRDefault="008F2C9E" w:rsidP="00543F11">
            <w:pPr>
              <w:spacing w:line="229" w:lineRule="exact"/>
              <w:ind w:left="102"/>
              <w:rPr>
                <w:spacing w:val="-1"/>
                <w:sz w:val="20"/>
                <w:szCs w:val="20"/>
                <w:lang w:val="sv-SE"/>
              </w:rPr>
            </w:pPr>
            <w:r w:rsidRPr="00996D92">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8F2C9E" w:rsidRPr="005B0057" w:rsidRDefault="008F2C9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4A49C424" w:rsidR="008F2C9E" w:rsidRPr="00996D92" w:rsidRDefault="008F2C9E" w:rsidP="00627B90">
            <w:pPr>
              <w:spacing w:line="229" w:lineRule="exact"/>
              <w:ind w:left="102"/>
              <w:rPr>
                <w:spacing w:val="-1"/>
                <w:sz w:val="20"/>
                <w:szCs w:val="20"/>
                <w:lang w:val="sv-SE"/>
              </w:rPr>
            </w:pPr>
            <w:r w:rsidRPr="00996D92">
              <w:rPr>
                <w:sz w:val="20"/>
                <w:szCs w:val="20"/>
                <w:lang w:val="sv-SE"/>
              </w:rPr>
              <w:t>Kod för doseringsenhet.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8F2C9E" w:rsidRPr="005B0057"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2DF95825" w:rsidR="008F2C9E" w:rsidRPr="00996D92" w:rsidRDefault="008F2C9E" w:rsidP="002E0A74">
            <w:pPr>
              <w:spacing w:line="229" w:lineRule="exact"/>
              <w:ind w:left="102"/>
              <w:rPr>
                <w:spacing w:val="-1"/>
                <w:sz w:val="20"/>
                <w:szCs w:val="20"/>
                <w:lang w:val="sv-SE"/>
              </w:rPr>
            </w:pPr>
            <w:r w:rsidRPr="00996D92">
              <w:rPr>
                <w:sz w:val="20"/>
                <w:szCs w:val="20"/>
                <w:lang w:val="sv-SE"/>
              </w:rPr>
              <w:t>Kodsystem för doseringsenhetskod.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8F2C9E" w:rsidRPr="005B0057"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00773C5F" w:rsidR="008F2C9E" w:rsidRPr="00996D92" w:rsidRDefault="008F2C9E" w:rsidP="002E0A74">
            <w:pPr>
              <w:spacing w:line="229" w:lineRule="exact"/>
              <w:ind w:left="102"/>
              <w:rPr>
                <w:spacing w:val="-1"/>
                <w:sz w:val="20"/>
                <w:szCs w:val="20"/>
                <w:lang w:val="sv-SE"/>
              </w:rPr>
            </w:pPr>
            <w:r w:rsidRPr="00996D92">
              <w:rPr>
                <w:sz w:val="20"/>
                <w:szCs w:val="20"/>
                <w:lang w:val="sv-SE"/>
              </w:rPr>
              <w:t>Namn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8F2C9E" w:rsidRPr="005B0057"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19B9491B" w:rsidR="008F2C9E" w:rsidRPr="00996D92" w:rsidRDefault="008F2C9E" w:rsidP="002E0A74">
            <w:pPr>
              <w:spacing w:line="229" w:lineRule="exact"/>
              <w:ind w:left="102"/>
              <w:rPr>
                <w:spacing w:val="-1"/>
                <w:sz w:val="20"/>
                <w:szCs w:val="20"/>
                <w:lang w:val="sv-SE"/>
              </w:rPr>
            </w:pPr>
            <w:r w:rsidRPr="00996D92">
              <w:rPr>
                <w:sz w:val="20"/>
                <w:szCs w:val="20"/>
                <w:lang w:val="sv-SE"/>
              </w:rPr>
              <w:t>Version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8F2C9E" w:rsidRPr="005B0057" w:rsidRDefault="008F2C9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64954BC5" w:rsidR="008F2C9E" w:rsidRPr="00996D92" w:rsidRDefault="008F2C9E" w:rsidP="00627B90">
            <w:pPr>
              <w:spacing w:line="229" w:lineRule="exact"/>
              <w:ind w:left="102"/>
              <w:rPr>
                <w:spacing w:val="-1"/>
                <w:sz w:val="20"/>
                <w:szCs w:val="20"/>
                <w:lang w:val="sv-SE"/>
              </w:rPr>
            </w:pPr>
            <w:r w:rsidRPr="00996D92">
              <w:rPr>
                <w:sz w:val="20"/>
                <w:szCs w:val="20"/>
                <w:lang w:val="sv-SE"/>
              </w:rPr>
              <w:t>Doseringsenhet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8F2C9E" w:rsidRPr="005B0057" w:rsidRDefault="008F2C9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8F2C9E" w:rsidRPr="005B0057" w:rsidRDefault="008F2C9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6E8D1B46" w:rsidR="008F2C9E" w:rsidRPr="00996D92" w:rsidRDefault="008F2C9E" w:rsidP="009E1E4B">
            <w:pPr>
              <w:spacing w:line="229" w:lineRule="exact"/>
              <w:ind w:left="141"/>
              <w:rPr>
                <w:spacing w:val="-1"/>
                <w:sz w:val="20"/>
                <w:szCs w:val="20"/>
                <w:lang w:val="sv-SE"/>
              </w:rPr>
            </w:pPr>
            <w:r w:rsidRPr="00996D92">
              <w:rPr>
                <w:sz w:val="20"/>
                <w:szCs w:val="20"/>
                <w:lang w:val="sv-SE"/>
              </w:rPr>
              <w:t>Om doseringsenhet är beskriven i ett lokalt kodverk utan OID, eller när kod helt saknas, kan en doseringsenheten anges i originalText. Om originalText anges skall inget annat värde i unitDose</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8F2C9E" w:rsidRPr="005B0057" w:rsidRDefault="008F2C9E" w:rsidP="00D23625">
            <w:pPr>
              <w:spacing w:line="229" w:lineRule="exact"/>
              <w:ind w:left="142"/>
              <w:jc w:val="center"/>
              <w:rPr>
                <w:sz w:val="20"/>
                <w:szCs w:val="20"/>
                <w:lang w:val="sv-SE"/>
              </w:rPr>
            </w:pPr>
            <w:r w:rsidRPr="00335941">
              <w:rPr>
                <w:sz w:val="20"/>
                <w:szCs w:val="20"/>
                <w:lang w:val="sv-SE"/>
              </w:rPr>
              <w:t>0..1</w:t>
            </w:r>
          </w:p>
        </w:tc>
      </w:tr>
      <w:tr w:rsidR="008F2C9E"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8F2C9E" w:rsidRPr="002E0A74" w:rsidRDefault="008F2C9E"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8F2C9E" w:rsidRPr="002E0A74" w:rsidRDefault="008F2C9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B2262"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Kortnotation.</w:t>
            </w:r>
          </w:p>
          <w:p w14:paraId="0262C4A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Text som ger en kort beskrivning av doseringen.</w:t>
            </w:r>
          </w:p>
          <w:p w14:paraId="000DA67D" w14:textId="221ECCE1" w:rsidR="008F2C9E" w:rsidRPr="00996D92" w:rsidRDefault="008F2C9E" w:rsidP="009E1E4B">
            <w:pPr>
              <w:spacing w:line="229" w:lineRule="exact"/>
              <w:ind w:left="102"/>
              <w:rPr>
                <w:spacing w:val="-1"/>
                <w:sz w:val="20"/>
                <w:szCs w:val="20"/>
                <w:lang w:val="sv-SE"/>
              </w:rPr>
            </w:pPr>
            <w:r w:rsidRPr="00996D92">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8F2C9E" w:rsidRPr="002E0A74" w:rsidRDefault="008F2C9E"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8F2C9E" w:rsidRPr="002E0A74" w:rsidRDefault="008F2C9E"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6A487A"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Fastdosering.</w:t>
            </w:r>
          </w:p>
          <w:p w14:paraId="7A6B2897"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Dosering där ordinatören har bestämt mängd och periodicitet, t.ex. 2 tabletter 3 gånger</w:t>
            </w:r>
          </w:p>
          <w:p w14:paraId="7C011280"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 xml:space="preserve">dagligen. </w:t>
            </w:r>
          </w:p>
          <w:p w14:paraId="502FBD33" w14:textId="77777777" w:rsidR="008F2C9E" w:rsidRPr="00996D92" w:rsidRDefault="008F2C9E" w:rsidP="004026A6">
            <w:pPr>
              <w:spacing w:line="229" w:lineRule="exact"/>
              <w:ind w:left="102"/>
              <w:rPr>
                <w:spacing w:val="-1"/>
                <w:sz w:val="20"/>
                <w:szCs w:val="20"/>
                <w:lang w:val="sv-SE"/>
              </w:rPr>
            </w:pPr>
          </w:p>
          <w:p w14:paraId="527A1B61"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Fastdosering kan utgöra Frekvensdosering, Perioddosering, Tillfällesdosering, Rampdosering, Engångsdosering och</w:t>
            </w:r>
          </w:p>
          <w:p w14:paraId="044E1E37" w14:textId="31792783" w:rsidR="008F2C9E" w:rsidRPr="00996D92" w:rsidRDefault="008F2C9E" w:rsidP="002E0A74">
            <w:pPr>
              <w:spacing w:line="229" w:lineRule="exact"/>
              <w:ind w:left="102"/>
              <w:rPr>
                <w:spacing w:val="-1"/>
                <w:sz w:val="20"/>
                <w:szCs w:val="20"/>
                <w:lang w:val="sv-SE"/>
              </w:rPr>
            </w:pPr>
            <w:r w:rsidRPr="00996D92">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8F2C9E" w:rsidRPr="002E0A74" w:rsidRDefault="008F2C9E"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194FFF"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Maxdosering.</w:t>
            </w:r>
          </w:p>
          <w:p w14:paraId="49A5C258" w14:textId="621EA966" w:rsidR="008F2C9E" w:rsidRPr="00996D92" w:rsidRDefault="008F2C9E" w:rsidP="002E0A74">
            <w:pPr>
              <w:spacing w:line="229" w:lineRule="exact"/>
              <w:ind w:left="102"/>
              <w:rPr>
                <w:spacing w:val="-1"/>
                <w:sz w:val="20"/>
                <w:szCs w:val="20"/>
                <w:lang w:val="sv-SE"/>
              </w:rPr>
            </w:pPr>
            <w:r w:rsidRPr="00996D92">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8F2C9E" w:rsidRPr="002E0A74" w:rsidRDefault="008F2C9E"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9B27B6"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Villkorsdosering.</w:t>
            </w:r>
          </w:p>
          <w:p w14:paraId="234F566C"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Ordinerad mängd och periodicitet som gäller</w:t>
            </w:r>
          </w:p>
          <w:p w14:paraId="50277A31" w14:textId="35B336E4" w:rsidR="008F2C9E" w:rsidRPr="00996D92" w:rsidRDefault="008F2C9E" w:rsidP="002E0A74">
            <w:pPr>
              <w:spacing w:line="229" w:lineRule="exact"/>
              <w:ind w:left="102"/>
              <w:rPr>
                <w:spacing w:val="-1"/>
                <w:sz w:val="20"/>
                <w:szCs w:val="20"/>
                <w:lang w:val="sv-SE"/>
              </w:rPr>
            </w:pPr>
            <w:r w:rsidRPr="00996D92">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8F2C9E" w:rsidRPr="002E0A74" w:rsidRDefault="008F2C9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8F2C9E" w:rsidRPr="002E0A74" w:rsidRDefault="008F2C9E"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D40969"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Villkorstext.</w:t>
            </w:r>
          </w:p>
          <w:p w14:paraId="7FB3BB0B" w14:textId="2279CB2D" w:rsidR="008F2C9E" w:rsidRPr="00996D92" w:rsidRDefault="008F2C9E" w:rsidP="001B376F">
            <w:pPr>
              <w:spacing w:line="229" w:lineRule="exact"/>
              <w:ind w:left="102"/>
              <w:rPr>
                <w:spacing w:val="-1"/>
                <w:sz w:val="20"/>
                <w:szCs w:val="20"/>
                <w:lang w:val="sv-SE"/>
              </w:rPr>
            </w:pPr>
            <w:r w:rsidRPr="00996D92">
              <w:rPr>
                <w:spacing w:val="-1"/>
                <w:sz w:val="20"/>
                <w:szCs w:val="20"/>
                <w:lang w:val="sv-SE"/>
              </w:rPr>
              <w:t>Text som anger villkor kopplat till en villkorsdosering, t.ex. "vid behov".</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8F2C9E" w:rsidRPr="002E0A74" w:rsidRDefault="008F2C9E" w:rsidP="00D23625">
            <w:pPr>
              <w:spacing w:line="229" w:lineRule="exact"/>
              <w:ind w:left="142"/>
              <w:jc w:val="center"/>
              <w:rPr>
                <w:sz w:val="20"/>
                <w:szCs w:val="20"/>
                <w:lang w:val="sv-SE"/>
              </w:rPr>
            </w:pPr>
            <w:r w:rsidRPr="002E0A74">
              <w:rPr>
                <w:sz w:val="20"/>
                <w:szCs w:val="20"/>
                <w:lang w:val="sv-SE"/>
              </w:rPr>
              <w:t>0..1</w:t>
            </w:r>
          </w:p>
        </w:tc>
      </w:tr>
      <w:tr w:rsidR="008F2C9E"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8F2C9E" w:rsidRPr="009F3823" w:rsidRDefault="008F2C9E"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8F2C9E" w:rsidRPr="009F3823" w:rsidRDefault="008F2C9E"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2841CE"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Frekvensdosering.</w:t>
            </w:r>
          </w:p>
          <w:p w14:paraId="3559459A" w14:textId="4B7147BD" w:rsidR="008F2C9E" w:rsidRPr="00996D92" w:rsidRDefault="008F2C9E" w:rsidP="00270378">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8F2C9E" w:rsidRPr="00270378" w:rsidRDefault="008F2C9E" w:rsidP="00D23625">
            <w:pPr>
              <w:spacing w:line="229" w:lineRule="exact"/>
              <w:ind w:left="142"/>
              <w:jc w:val="center"/>
              <w:rPr>
                <w:sz w:val="20"/>
                <w:szCs w:val="20"/>
                <w:lang w:val="sv-SE"/>
              </w:rPr>
            </w:pPr>
            <w:r w:rsidRPr="00270378">
              <w:rPr>
                <w:sz w:val="20"/>
                <w:szCs w:val="20"/>
                <w:lang w:val="sv-SE"/>
              </w:rPr>
              <w:t>0..1</w:t>
            </w:r>
          </w:p>
        </w:tc>
      </w:tr>
      <w:tr w:rsidR="008F2C9E"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8F2C9E" w:rsidRPr="00270378" w:rsidRDefault="008F2C9E"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8F2C9E" w:rsidRPr="009F3823" w:rsidRDefault="008F2C9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9F793" w14:textId="77777777" w:rsidR="008F2C9E" w:rsidRPr="00996D92" w:rsidRDefault="008F2C9E" w:rsidP="004026A6">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379C0F64" w14:textId="7DFCAAAD"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8F2C9E" w:rsidRPr="00D77564" w:rsidRDefault="008F2C9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8F2C9E" w:rsidRPr="00D77564" w:rsidRDefault="008F2C9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2E77CA44" w:rsidR="008F2C9E" w:rsidRPr="00996D92" w:rsidRDefault="008F2C9E" w:rsidP="009F3823">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8F2C9E" w:rsidRPr="00D77564" w:rsidRDefault="008F2C9E" w:rsidP="00D23625">
            <w:pPr>
              <w:spacing w:line="229" w:lineRule="exact"/>
              <w:ind w:left="142"/>
              <w:jc w:val="center"/>
              <w:rPr>
                <w:szCs w:val="20"/>
                <w:lang w:val="sv-SE"/>
              </w:rPr>
            </w:pPr>
            <w:r>
              <w:rPr>
                <w:sz w:val="20"/>
                <w:szCs w:val="20"/>
                <w:lang w:val="sv-SE"/>
              </w:rPr>
              <w:t>0..1</w:t>
            </w:r>
          </w:p>
        </w:tc>
      </w:tr>
      <w:tr w:rsidR="008F2C9E"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8F2C9E" w:rsidRPr="00D77564" w:rsidRDefault="008F2C9E"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8F2C9E" w:rsidRPr="00D77564" w:rsidRDefault="008F2C9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7E82754E" w:rsidR="008F2C9E" w:rsidRPr="00996D92" w:rsidRDefault="008F2C9E" w:rsidP="009F3823">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8F2C9E" w:rsidRPr="009F3823" w:rsidRDefault="008F2C9E" w:rsidP="00D23625">
            <w:pPr>
              <w:spacing w:line="229" w:lineRule="exact"/>
              <w:ind w:left="142"/>
              <w:jc w:val="center"/>
              <w:rPr>
                <w:szCs w:val="20"/>
              </w:rPr>
            </w:pPr>
            <w:r>
              <w:rPr>
                <w:sz w:val="20"/>
                <w:szCs w:val="20"/>
                <w:lang w:val="sv-SE"/>
              </w:rPr>
              <w:t>0..1</w:t>
            </w:r>
          </w:p>
        </w:tc>
      </w:tr>
      <w:tr w:rsidR="008F2C9E"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8F2C9E" w:rsidRPr="009F3823" w:rsidRDefault="008F2C9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8F2C9E" w:rsidRPr="009F3823" w:rsidRDefault="008F2C9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8F2C9E" w:rsidRPr="00996D92" w:rsidRDefault="008F2C9E" w:rsidP="00F812EC">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8F2C9E" w:rsidRPr="009F3823" w:rsidRDefault="008F2C9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8F2C9E" w:rsidRPr="009F3823" w:rsidRDefault="008F2C9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F2ED4D" w14:textId="77777777" w:rsidR="008F2C9E" w:rsidRPr="00996D92" w:rsidRDefault="008F2C9E" w:rsidP="004026A6">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3BF14312" w14:textId="35E64F8E"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8F2C9E" w:rsidRPr="00F812EC" w:rsidRDefault="008F2C9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8F2C9E" w:rsidRPr="00F812EC" w:rsidRDefault="008F2C9E"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156564B7" w:rsidR="008F2C9E" w:rsidRPr="00996D92" w:rsidRDefault="008F2C9E" w:rsidP="00F812EC">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8F2C9E" w:rsidRPr="00F812EC" w:rsidRDefault="008F2C9E" w:rsidP="00D23625">
            <w:pPr>
              <w:spacing w:line="229" w:lineRule="exact"/>
              <w:ind w:left="142"/>
              <w:jc w:val="center"/>
              <w:rPr>
                <w:szCs w:val="20"/>
                <w:lang w:val="sv-SE"/>
              </w:rPr>
            </w:pPr>
            <w:r>
              <w:rPr>
                <w:sz w:val="20"/>
                <w:szCs w:val="20"/>
                <w:lang w:val="sv-SE"/>
              </w:rPr>
              <w:t>1..1</w:t>
            </w:r>
          </w:p>
        </w:tc>
      </w:tr>
      <w:tr w:rsidR="008F2C9E"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8F2C9E" w:rsidRPr="00F812EC" w:rsidRDefault="008F2C9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8F2C9E" w:rsidRPr="00F812EC" w:rsidRDefault="008F2C9E"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8F2C9E" w:rsidRPr="00996D92" w:rsidRDefault="008F2C9E" w:rsidP="00F812E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8F2C9E" w:rsidRPr="009F3823" w:rsidRDefault="008F2C9E"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8F2C9E" w:rsidRPr="009F3823" w:rsidRDefault="008F2C9E"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7A157E" w14:textId="77777777" w:rsidR="008F2C9E" w:rsidRPr="00996D92" w:rsidRDefault="008F2C9E" w:rsidP="004026A6">
            <w:pPr>
              <w:spacing w:line="229" w:lineRule="exact"/>
              <w:ind w:left="102"/>
              <w:rPr>
                <w:spacing w:val="-1"/>
                <w:sz w:val="20"/>
                <w:szCs w:val="20"/>
                <w:lang w:val="sv-SE"/>
              </w:rPr>
            </w:pPr>
            <w:r w:rsidRPr="00996D92">
              <w:rPr>
                <w:spacing w:val="-1"/>
                <w:sz w:val="20"/>
                <w:szCs w:val="20"/>
                <w:lang w:val="sv-SE"/>
              </w:rPr>
              <w:t>Perioddosering.</w:t>
            </w:r>
          </w:p>
          <w:p w14:paraId="18EA9FF2" w14:textId="2B973EA5" w:rsidR="008F2C9E" w:rsidRPr="00996D92" w:rsidRDefault="008F2C9E" w:rsidP="002E0A74">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8F2C9E" w:rsidRPr="00270378" w:rsidRDefault="008F2C9E" w:rsidP="00D23625">
            <w:pPr>
              <w:spacing w:line="229" w:lineRule="exact"/>
              <w:ind w:left="142"/>
              <w:jc w:val="center"/>
              <w:rPr>
                <w:sz w:val="20"/>
                <w:szCs w:val="20"/>
                <w:lang w:val="sv-SE"/>
              </w:rPr>
            </w:pPr>
            <w:r>
              <w:rPr>
                <w:sz w:val="20"/>
                <w:szCs w:val="20"/>
                <w:lang w:val="sv-SE"/>
              </w:rPr>
              <w:t>0..1</w:t>
            </w:r>
          </w:p>
        </w:tc>
      </w:tr>
      <w:tr w:rsidR="008F2C9E"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8F2C9E" w:rsidRPr="009F3823" w:rsidRDefault="008F2C9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8F2C9E" w:rsidRPr="009F3823" w:rsidRDefault="008F2C9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4AF86F" w14:textId="77777777" w:rsidR="008F2C9E" w:rsidRPr="00996D92" w:rsidRDefault="008F2C9E" w:rsidP="004026A6">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1578562B" w14:textId="3783F13A"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8F2C9E" w:rsidRPr="009F3823" w:rsidRDefault="008F2C9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8F2C9E" w:rsidRPr="009F3823" w:rsidRDefault="008F2C9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7AA6618F" w:rsidR="008F2C9E" w:rsidRPr="00996D92" w:rsidRDefault="008F2C9E" w:rsidP="009F3823">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8F2C9E" w:rsidRPr="009F3823" w:rsidRDefault="008F2C9E" w:rsidP="00D23625">
            <w:pPr>
              <w:spacing w:line="229" w:lineRule="exact"/>
              <w:ind w:left="142"/>
              <w:jc w:val="center"/>
              <w:rPr>
                <w:szCs w:val="20"/>
              </w:rPr>
            </w:pPr>
            <w:r>
              <w:rPr>
                <w:sz w:val="20"/>
                <w:szCs w:val="20"/>
                <w:lang w:val="sv-SE"/>
              </w:rPr>
              <w:t>0..1</w:t>
            </w:r>
          </w:p>
        </w:tc>
      </w:tr>
      <w:tr w:rsidR="008F2C9E"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8F2C9E" w:rsidRPr="009F3823" w:rsidRDefault="008F2C9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8F2C9E" w:rsidRPr="009F3823" w:rsidRDefault="008F2C9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106D73DB" w:rsidR="008F2C9E" w:rsidRPr="00996D92" w:rsidRDefault="008F2C9E" w:rsidP="009F3823">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8F2C9E" w:rsidRPr="009F3823" w:rsidRDefault="008F2C9E" w:rsidP="00D23625">
            <w:pPr>
              <w:spacing w:line="229" w:lineRule="exact"/>
              <w:ind w:left="142"/>
              <w:jc w:val="center"/>
              <w:rPr>
                <w:szCs w:val="20"/>
              </w:rPr>
            </w:pPr>
            <w:r>
              <w:rPr>
                <w:sz w:val="20"/>
                <w:szCs w:val="20"/>
                <w:lang w:val="sv-SE"/>
              </w:rPr>
              <w:t>0..1</w:t>
            </w:r>
          </w:p>
        </w:tc>
      </w:tr>
      <w:tr w:rsidR="008F2C9E"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8F2C9E" w:rsidRPr="009F3823" w:rsidRDefault="008F2C9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8F2C9E" w:rsidRPr="009F3823" w:rsidRDefault="008F2C9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8F2C9E" w:rsidRPr="00996D92" w:rsidRDefault="008F2C9E" w:rsidP="00F812EC">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8F2C9E" w:rsidRPr="009F3823" w:rsidRDefault="008F2C9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8F2C9E" w:rsidRPr="009F3823" w:rsidRDefault="008F2C9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64ABAE" w14:textId="77777777" w:rsidR="008F2C9E" w:rsidRPr="00996D92" w:rsidRDefault="008F2C9E" w:rsidP="004026A6">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3A458EA4" w14:textId="212C8DF2" w:rsidR="008F2C9E" w:rsidRPr="00996D92" w:rsidRDefault="008F2C9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8F2C9E" w:rsidRPr="009F3823" w:rsidRDefault="008F2C9E" w:rsidP="00D23625">
            <w:pPr>
              <w:spacing w:line="229" w:lineRule="exact"/>
              <w:ind w:left="142"/>
              <w:jc w:val="center"/>
              <w:rPr>
                <w:sz w:val="20"/>
                <w:szCs w:val="20"/>
              </w:rPr>
            </w:pPr>
            <w:r w:rsidRPr="009F3823">
              <w:rPr>
                <w:sz w:val="20"/>
                <w:szCs w:val="20"/>
              </w:rPr>
              <w:t>1..1</w:t>
            </w:r>
          </w:p>
        </w:tc>
      </w:tr>
      <w:tr w:rsidR="008F2C9E"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8F2C9E" w:rsidRDefault="008F2C9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8F2C9E" w:rsidRPr="009F3823" w:rsidRDefault="008F2C9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327DFD6D" w:rsidR="008F2C9E" w:rsidRPr="00996D92" w:rsidRDefault="008F2C9E" w:rsidP="00F812EC">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8F2C9E" w:rsidRPr="009F3823" w:rsidRDefault="008F2C9E" w:rsidP="00D23625">
            <w:pPr>
              <w:spacing w:line="229" w:lineRule="exact"/>
              <w:ind w:left="142"/>
              <w:jc w:val="center"/>
              <w:rPr>
                <w:szCs w:val="20"/>
              </w:rPr>
            </w:pPr>
            <w:r>
              <w:rPr>
                <w:sz w:val="20"/>
                <w:szCs w:val="20"/>
                <w:lang w:val="sv-SE"/>
              </w:rPr>
              <w:t>1..1</w:t>
            </w:r>
          </w:p>
        </w:tc>
      </w:tr>
      <w:tr w:rsidR="008F2C9E"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8F2C9E" w:rsidRDefault="008F2C9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8F2C9E" w:rsidRPr="009F3823" w:rsidRDefault="008F2C9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8F2C9E" w:rsidRPr="00996D92" w:rsidRDefault="008F2C9E" w:rsidP="00F812E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8F2C9E" w:rsidRPr="009F3823" w:rsidRDefault="008F2C9E" w:rsidP="00D23625">
            <w:pPr>
              <w:spacing w:line="229" w:lineRule="exact"/>
              <w:ind w:left="142"/>
              <w:jc w:val="center"/>
              <w:rPr>
                <w:szCs w:val="20"/>
              </w:rPr>
            </w:pPr>
            <w:r>
              <w:rPr>
                <w:sz w:val="20"/>
                <w:szCs w:val="20"/>
                <w:lang w:val="sv-SE"/>
              </w:rPr>
              <w:t>1..1</w:t>
            </w:r>
          </w:p>
        </w:tc>
      </w:tr>
      <w:tr w:rsidR="004026A6"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4026A6" w:rsidRPr="009F3823" w:rsidRDefault="004026A6"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4026A6" w:rsidRPr="009F3823" w:rsidRDefault="004026A6"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84C069"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Tillfällesdosering.</w:t>
            </w:r>
          </w:p>
          <w:p w14:paraId="364EA319" w14:textId="49D66199" w:rsidR="004026A6" w:rsidRPr="00996D92" w:rsidRDefault="004026A6" w:rsidP="00270378">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4026A6" w:rsidRPr="009F3823" w:rsidRDefault="004026A6"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643F38C9" w:rsidR="004026A6" w:rsidRPr="00996D92" w:rsidRDefault="004026A6" w:rsidP="002E0A74">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4026A6" w:rsidRPr="009F3823" w:rsidRDefault="004026A6"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05CB4BA1" w:rsidR="004026A6" w:rsidRPr="00996D92" w:rsidRDefault="004026A6" w:rsidP="00F812EC">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4026A6" w:rsidRPr="009F3823" w:rsidRDefault="004026A6"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4026A6" w:rsidRPr="00996D92" w:rsidRDefault="004026A6" w:rsidP="00F812EC">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4026A6" w:rsidRPr="009F3823" w:rsidRDefault="004026A6"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641C4463" w:rsidR="004026A6" w:rsidRPr="00996D92" w:rsidRDefault="004026A6" w:rsidP="00270378">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4026A6" w:rsidRPr="009F3823" w:rsidRDefault="004026A6" w:rsidP="00D23625">
            <w:pPr>
              <w:spacing w:line="229" w:lineRule="exact"/>
              <w:ind w:left="142"/>
              <w:jc w:val="center"/>
              <w:rPr>
                <w:sz w:val="20"/>
                <w:szCs w:val="20"/>
              </w:rPr>
            </w:pPr>
            <w:r w:rsidRPr="009F3823">
              <w:rPr>
                <w:sz w:val="20"/>
                <w:szCs w:val="20"/>
              </w:rPr>
              <w:t>1..*</w:t>
            </w:r>
          </w:p>
        </w:tc>
      </w:tr>
      <w:tr w:rsidR="004026A6"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4026A6" w:rsidRPr="009F3823" w:rsidRDefault="004026A6"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4026A6" w:rsidRPr="009F3823" w:rsidRDefault="004026A6"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49CC8BA1" w:rsidR="004026A6" w:rsidRPr="00996D92" w:rsidRDefault="004026A6" w:rsidP="00270378">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4026A6" w:rsidRPr="006A1587" w:rsidRDefault="004026A6"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4026A6" w:rsidRPr="006A1587" w:rsidRDefault="004026A6"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F4F2C82" w:rsidR="004026A6" w:rsidRPr="00996D92" w:rsidRDefault="004026A6" w:rsidP="009F3823">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4026A6" w:rsidRPr="006A1587" w:rsidRDefault="004026A6" w:rsidP="00D23625">
            <w:pPr>
              <w:spacing w:line="229" w:lineRule="exact"/>
              <w:ind w:left="142"/>
              <w:jc w:val="center"/>
              <w:rPr>
                <w:szCs w:val="20"/>
                <w:lang w:val="sv-SE"/>
              </w:rPr>
            </w:pPr>
            <w:r>
              <w:rPr>
                <w:sz w:val="20"/>
                <w:szCs w:val="20"/>
                <w:lang w:val="sv-SE"/>
              </w:rPr>
              <w:t>0..1</w:t>
            </w:r>
          </w:p>
        </w:tc>
      </w:tr>
      <w:tr w:rsidR="004026A6"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4026A6" w:rsidRPr="006A1587" w:rsidRDefault="004026A6"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4026A6" w:rsidRPr="006A1587" w:rsidRDefault="004026A6"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1A12A466" w:rsidR="004026A6" w:rsidRPr="00996D92" w:rsidRDefault="004026A6" w:rsidP="009F3823">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4026A6" w:rsidRPr="006A1587" w:rsidRDefault="004026A6"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4026A6" w:rsidRPr="006A1587" w:rsidRDefault="004026A6"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4026A6" w:rsidRPr="00996D92" w:rsidRDefault="004026A6" w:rsidP="009F3823">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4026A6" w:rsidRPr="006A1587" w:rsidRDefault="004026A6" w:rsidP="00D23625">
            <w:pPr>
              <w:spacing w:line="229" w:lineRule="exact"/>
              <w:ind w:left="142"/>
              <w:jc w:val="center"/>
              <w:rPr>
                <w:szCs w:val="20"/>
                <w:lang w:val="sv-SE"/>
              </w:rPr>
            </w:pPr>
            <w:r>
              <w:rPr>
                <w:sz w:val="20"/>
                <w:szCs w:val="20"/>
                <w:lang w:val="sv-SE"/>
              </w:rPr>
              <w:t>1..1</w:t>
            </w:r>
          </w:p>
        </w:tc>
      </w:tr>
      <w:tr w:rsidR="004026A6"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4026A6" w:rsidRPr="00543F11" w:rsidRDefault="004026A6"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4026A6" w:rsidRPr="009F3823" w:rsidRDefault="004026A6"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45073B48" w:rsidR="004026A6" w:rsidRPr="00996D92" w:rsidRDefault="004026A6" w:rsidP="00F812EC">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4026A6" w:rsidRPr="00543F11" w:rsidRDefault="004026A6"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4026A6" w:rsidRPr="009F3823" w:rsidRDefault="004026A6"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0468449B" w:rsidR="004026A6" w:rsidRPr="00996D92" w:rsidRDefault="004026A6" w:rsidP="00A97534">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4026A6" w:rsidRPr="009F3823" w:rsidRDefault="004026A6"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4026A6" w:rsidRPr="009F3823" w:rsidRDefault="004026A6"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D0812"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Rampdosering.</w:t>
            </w:r>
          </w:p>
          <w:p w14:paraId="7D94BCE3" w14:textId="389B96FF" w:rsidR="004026A6" w:rsidRPr="00996D92" w:rsidRDefault="004026A6" w:rsidP="00A97534">
            <w:pPr>
              <w:spacing w:line="229" w:lineRule="exact"/>
              <w:ind w:left="141"/>
              <w:rPr>
                <w:spacing w:val="-1"/>
                <w:sz w:val="20"/>
                <w:szCs w:val="20"/>
                <w:lang w:val="sv-SE"/>
              </w:rPr>
            </w:pPr>
            <w:r w:rsidRPr="00996D92">
              <w:rPr>
                <w:spacing w:val="-1"/>
                <w:sz w:val="20"/>
                <w:szCs w:val="20"/>
                <w:lang w:val="sv-SE"/>
              </w:rPr>
              <w:t>Innehåller uppgifter om en successiv ökning eller minskning av läkemedelsdosen under en angiven tid. Detta innebär i praktiken att en trappstegsfunktion skapas i den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4026A6" w:rsidRPr="009F3823" w:rsidRDefault="004026A6"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4026A6" w:rsidRPr="00D77564" w:rsidRDefault="004026A6"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9438364" w:rsidR="004026A6" w:rsidRPr="00996D92" w:rsidRDefault="004026A6" w:rsidP="00A97534">
            <w:pPr>
              <w:autoSpaceDE w:val="0"/>
              <w:autoSpaceDN w:val="0"/>
              <w:adjustRightInd w:val="0"/>
              <w:ind w:left="141" w:right="33"/>
              <w:rPr>
                <w:rFonts w:cs="Helvetica"/>
                <w:sz w:val="20"/>
                <w:szCs w:val="20"/>
                <w:lang w:val="sv-SE"/>
              </w:rPr>
            </w:pPr>
            <w:r w:rsidRPr="00996D92">
              <w:rPr>
                <w:rFonts w:cs="Helvetica"/>
                <w:sz w:val="20"/>
                <w:szCs w:val="20"/>
                <w:lang w:val="sv-SE"/>
              </w:rPr>
              <w:t>Den mängd som dosen ska ökas eller minskas med vid varje tidssteg (vid varje ”trappsteg”).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4026A6" w:rsidRPr="00D77564" w:rsidRDefault="004026A6" w:rsidP="00D23625">
            <w:pPr>
              <w:spacing w:line="229" w:lineRule="exact"/>
              <w:ind w:left="142"/>
              <w:jc w:val="center"/>
              <w:rPr>
                <w:sz w:val="20"/>
                <w:szCs w:val="20"/>
                <w:lang w:val="sv-SE"/>
              </w:rPr>
            </w:pPr>
            <w:r>
              <w:rPr>
                <w:sz w:val="20"/>
                <w:szCs w:val="20"/>
                <w:lang w:val="sv-SE"/>
              </w:rPr>
              <w:t>1..1</w:t>
            </w:r>
          </w:p>
        </w:tc>
      </w:tr>
      <w:tr w:rsidR="004026A6"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4026A6" w:rsidRPr="009F3823" w:rsidRDefault="004026A6"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4026A6" w:rsidRDefault="004026A6"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31425592" w:rsidR="004026A6" w:rsidRPr="00996D92" w:rsidRDefault="004026A6" w:rsidP="00A97534">
            <w:pPr>
              <w:autoSpaceDE w:val="0"/>
              <w:autoSpaceDN w:val="0"/>
              <w:adjustRightInd w:val="0"/>
              <w:ind w:left="141" w:right="33"/>
              <w:rPr>
                <w:rFonts w:cs="Helvetica"/>
                <w:sz w:val="20"/>
                <w:szCs w:val="20"/>
                <w:lang w:val="sv-SE"/>
              </w:rPr>
            </w:pPr>
            <w:r w:rsidRPr="00996D92">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4026A6" w:rsidRPr="009F3823" w:rsidRDefault="004026A6"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4026A6" w:rsidRDefault="004026A6"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4026A6" w:rsidRPr="00996D92" w:rsidRDefault="004026A6" w:rsidP="00A97534">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4026A6" w:rsidRPr="00D77564" w:rsidRDefault="004026A6"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7B256C1E" w:rsidR="004026A6" w:rsidRPr="00996D92" w:rsidRDefault="004026A6" w:rsidP="00A97534">
            <w:pPr>
              <w:autoSpaceDE w:val="0"/>
              <w:autoSpaceDN w:val="0"/>
              <w:adjustRightInd w:val="0"/>
              <w:ind w:left="141" w:right="33"/>
              <w:rPr>
                <w:rFonts w:cs="Helvetica"/>
                <w:sz w:val="20"/>
                <w:szCs w:val="20"/>
                <w:lang w:val="sv-SE"/>
              </w:rPr>
            </w:pPr>
            <w:r w:rsidRPr="00996D92">
              <w:rPr>
                <w:rFonts w:cs="Helvetica"/>
                <w:sz w:val="20"/>
                <w:szCs w:val="20"/>
                <w:lang w:val="sv-SE"/>
              </w:rPr>
              <w:t>Den tid som ska förflyta mellan varje ändring av dosen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4026A6" w:rsidRDefault="004026A6"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D2A545C" w:rsidR="004026A6" w:rsidRPr="00996D92" w:rsidRDefault="004026A6" w:rsidP="00A97534">
            <w:pPr>
              <w:spacing w:line="229" w:lineRule="exact"/>
              <w:ind w:left="141"/>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4026A6" w:rsidRPr="00D77564" w:rsidRDefault="004026A6" w:rsidP="00D23625">
            <w:pPr>
              <w:spacing w:line="229" w:lineRule="exact"/>
              <w:ind w:left="142"/>
              <w:jc w:val="center"/>
              <w:rPr>
                <w:szCs w:val="20"/>
              </w:rPr>
            </w:pPr>
            <w:r>
              <w:rPr>
                <w:sz w:val="20"/>
                <w:szCs w:val="20"/>
                <w:lang w:val="sv-SE"/>
              </w:rPr>
              <w:t>1..1</w:t>
            </w:r>
          </w:p>
        </w:tc>
      </w:tr>
      <w:tr w:rsidR="004026A6"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4026A6" w:rsidRPr="009F3823" w:rsidRDefault="004026A6"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4026A6" w:rsidRDefault="004026A6"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4026A6" w:rsidRPr="00996D92" w:rsidRDefault="004026A6" w:rsidP="00A97534">
            <w:pPr>
              <w:spacing w:line="229" w:lineRule="exact"/>
              <w:ind w:left="141"/>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4026A6" w:rsidRPr="00D77564" w:rsidRDefault="004026A6" w:rsidP="00D23625">
            <w:pPr>
              <w:spacing w:line="229" w:lineRule="exact"/>
              <w:ind w:left="142"/>
              <w:jc w:val="center"/>
              <w:rPr>
                <w:szCs w:val="20"/>
              </w:rPr>
            </w:pPr>
            <w:r>
              <w:rPr>
                <w:sz w:val="20"/>
                <w:szCs w:val="20"/>
                <w:lang w:val="sv-SE"/>
              </w:rPr>
              <w:t>1..1</w:t>
            </w:r>
          </w:p>
        </w:tc>
      </w:tr>
      <w:tr w:rsidR="004026A6"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4026A6" w:rsidRPr="009F3823" w:rsidRDefault="004026A6"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4026A6" w:rsidRPr="009F3823" w:rsidRDefault="004026A6"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628DE269" w:rsidR="004026A6" w:rsidRPr="00996D92" w:rsidRDefault="004026A6" w:rsidP="001E0FCA">
            <w:pPr>
              <w:spacing w:line="229" w:lineRule="exact"/>
              <w:ind w:left="141"/>
              <w:rPr>
                <w:spacing w:val="-1"/>
                <w:sz w:val="20"/>
                <w:szCs w:val="20"/>
                <w:lang w:val="sv-SE"/>
              </w:rPr>
            </w:pPr>
            <w:r w:rsidRPr="00996D92">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4026A6" w:rsidRPr="00D77564" w:rsidRDefault="004026A6" w:rsidP="00D23625">
            <w:pPr>
              <w:spacing w:line="229" w:lineRule="exact"/>
              <w:ind w:left="142"/>
              <w:jc w:val="center"/>
              <w:rPr>
                <w:sz w:val="20"/>
                <w:szCs w:val="20"/>
                <w:lang w:val="sv-SE"/>
              </w:rPr>
            </w:pPr>
            <w:r w:rsidRPr="000423F4">
              <w:rPr>
                <w:sz w:val="20"/>
                <w:szCs w:val="20"/>
                <w:lang w:val="sv-SE"/>
              </w:rPr>
              <w:t>1..1</w:t>
            </w:r>
          </w:p>
        </w:tc>
      </w:tr>
      <w:tr w:rsidR="004026A6"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4026A6" w:rsidRPr="001E0FCA"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4026A6" w:rsidRPr="001E0FCA" w:rsidRDefault="004026A6"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A534B0"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Frekvensdosering.</w:t>
            </w:r>
          </w:p>
          <w:p w14:paraId="3ED73221" w14:textId="23E33B4D"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4026A6" w:rsidRPr="00270378" w:rsidRDefault="004026A6" w:rsidP="00D23625">
            <w:pPr>
              <w:spacing w:line="229" w:lineRule="exact"/>
              <w:ind w:left="142"/>
              <w:jc w:val="center"/>
              <w:rPr>
                <w:sz w:val="20"/>
                <w:szCs w:val="20"/>
                <w:lang w:val="sv-SE"/>
              </w:rPr>
            </w:pPr>
            <w:r w:rsidRPr="00270378">
              <w:rPr>
                <w:sz w:val="20"/>
                <w:szCs w:val="20"/>
                <w:lang w:val="sv-SE"/>
              </w:rPr>
              <w:t>0..1</w:t>
            </w:r>
          </w:p>
        </w:tc>
      </w:tr>
      <w:tr w:rsidR="004026A6"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4026A6" w:rsidRPr="00270378"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BA15" w14:textId="77777777"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5BC1510E"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599F2244"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4026A6" w:rsidRPr="00D77564" w:rsidRDefault="004026A6" w:rsidP="00D23625">
            <w:pPr>
              <w:spacing w:line="229" w:lineRule="exact"/>
              <w:ind w:left="142"/>
              <w:jc w:val="center"/>
              <w:rPr>
                <w:szCs w:val="20"/>
                <w:lang w:val="sv-SE"/>
              </w:rPr>
            </w:pPr>
            <w:r>
              <w:rPr>
                <w:sz w:val="20"/>
                <w:szCs w:val="20"/>
                <w:lang w:val="sv-SE"/>
              </w:rPr>
              <w:t>0..1</w:t>
            </w:r>
          </w:p>
        </w:tc>
      </w:tr>
      <w:tr w:rsidR="004026A6"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18C291BF"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4026A6" w:rsidRPr="009F3823" w:rsidRDefault="004026A6"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CA73A7" w14:textId="77777777"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764F8110"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4026A6" w:rsidRPr="00F812EC" w:rsidRDefault="004026A6"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61EA2FD2" w:rsidR="004026A6" w:rsidRPr="00996D92" w:rsidRDefault="004026A6" w:rsidP="00932DB9">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4026A6" w:rsidRPr="00F812EC" w:rsidRDefault="004026A6" w:rsidP="00D23625">
            <w:pPr>
              <w:spacing w:line="229" w:lineRule="exact"/>
              <w:ind w:left="142"/>
              <w:jc w:val="center"/>
              <w:rPr>
                <w:szCs w:val="20"/>
                <w:lang w:val="sv-SE"/>
              </w:rPr>
            </w:pPr>
            <w:r>
              <w:rPr>
                <w:sz w:val="20"/>
                <w:szCs w:val="20"/>
                <w:lang w:val="sv-SE"/>
              </w:rPr>
              <w:t>1..1</w:t>
            </w:r>
          </w:p>
        </w:tc>
      </w:tr>
      <w:tr w:rsidR="004026A6"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4026A6" w:rsidRPr="00F812EC" w:rsidRDefault="004026A6"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4026A6" w:rsidRPr="009F3823" w:rsidRDefault="004026A6"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D37F7E"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Perioddosering.</w:t>
            </w:r>
          </w:p>
          <w:p w14:paraId="3F1A6721" w14:textId="6BCEDAF0"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B2250A"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69B8201A"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44F0C2AD"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59114407"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857AF"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6F75E0D8"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4026A6" w:rsidRPr="009F3823" w:rsidRDefault="004026A6"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6766F16B" w:rsidR="004026A6" w:rsidRPr="00996D92" w:rsidRDefault="004026A6" w:rsidP="00932DB9">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4026A6" w:rsidRPr="009F3823" w:rsidRDefault="004026A6"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4026A6" w:rsidRPr="009F3823" w:rsidRDefault="004026A6"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F2299E"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Tillfällesdosering.</w:t>
            </w:r>
          </w:p>
          <w:p w14:paraId="50AA0068" w14:textId="38337288"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4026A6" w:rsidRPr="009F3823" w:rsidRDefault="004026A6"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0EBE3075" w:rsidR="004026A6" w:rsidRPr="00996D92" w:rsidRDefault="004026A6" w:rsidP="00932DB9">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4026A6" w:rsidRPr="009F3823" w:rsidRDefault="004026A6"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410F32B2" w:rsidR="004026A6" w:rsidRPr="00996D92" w:rsidRDefault="004026A6" w:rsidP="00932DB9">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4026A6" w:rsidRPr="009F3823" w:rsidRDefault="004026A6"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4026A6" w:rsidRPr="00996D92" w:rsidRDefault="004026A6" w:rsidP="00932DB9">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4026A6" w:rsidRPr="009F3823" w:rsidRDefault="004026A6"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53E40F18" w:rsidR="004026A6" w:rsidRPr="00996D92" w:rsidRDefault="004026A6" w:rsidP="00932DB9">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4026A6" w:rsidRPr="009F3823" w:rsidRDefault="004026A6" w:rsidP="00D23625">
            <w:pPr>
              <w:spacing w:line="229" w:lineRule="exact"/>
              <w:ind w:left="142"/>
              <w:jc w:val="center"/>
              <w:rPr>
                <w:sz w:val="20"/>
                <w:szCs w:val="20"/>
              </w:rPr>
            </w:pPr>
            <w:r w:rsidRPr="009F3823">
              <w:rPr>
                <w:sz w:val="20"/>
                <w:szCs w:val="20"/>
              </w:rPr>
              <w:t>1..*</w:t>
            </w:r>
          </w:p>
        </w:tc>
      </w:tr>
      <w:tr w:rsidR="004026A6"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4EF6B2F3"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4026A6" w:rsidRPr="006A1587" w:rsidRDefault="004026A6"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3AB7CBBE"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4026A6" w:rsidRPr="006A1587" w:rsidRDefault="004026A6" w:rsidP="00D23625">
            <w:pPr>
              <w:spacing w:line="229" w:lineRule="exact"/>
              <w:ind w:left="142"/>
              <w:jc w:val="center"/>
              <w:rPr>
                <w:szCs w:val="20"/>
                <w:lang w:val="sv-SE"/>
              </w:rPr>
            </w:pPr>
            <w:r>
              <w:rPr>
                <w:sz w:val="20"/>
                <w:szCs w:val="20"/>
                <w:lang w:val="sv-SE"/>
              </w:rPr>
              <w:t>0..1</w:t>
            </w:r>
          </w:p>
        </w:tc>
      </w:tr>
      <w:tr w:rsidR="004026A6"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5D2DCA13"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4026A6" w:rsidRPr="006A1587" w:rsidRDefault="004026A6"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4026A6" w:rsidRPr="006A1587" w:rsidRDefault="004026A6" w:rsidP="00D23625">
            <w:pPr>
              <w:spacing w:line="229" w:lineRule="exact"/>
              <w:ind w:left="142"/>
              <w:jc w:val="center"/>
              <w:rPr>
                <w:szCs w:val="20"/>
                <w:lang w:val="sv-SE"/>
              </w:rPr>
            </w:pPr>
            <w:r>
              <w:rPr>
                <w:sz w:val="20"/>
                <w:szCs w:val="20"/>
                <w:lang w:val="sv-SE"/>
              </w:rPr>
              <w:t>1..1</w:t>
            </w:r>
          </w:p>
        </w:tc>
      </w:tr>
      <w:tr w:rsidR="004026A6"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4026A6" w:rsidRPr="009A780D" w:rsidRDefault="004026A6"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4026A6" w:rsidRPr="009F3823" w:rsidRDefault="004026A6"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29E70FC2"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4026A6" w:rsidRPr="009A780D" w:rsidRDefault="004026A6"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4026A6" w:rsidRPr="009F3823" w:rsidRDefault="004026A6"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5EF0A292" w:rsidR="004026A6" w:rsidRPr="00996D92" w:rsidRDefault="004026A6" w:rsidP="00932DB9">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4026A6" w:rsidRPr="009A780D" w:rsidRDefault="004026A6"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4026A6" w:rsidRPr="001E0FCA" w:rsidRDefault="004026A6"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2E7FFC2" w:rsidR="004026A6" w:rsidRPr="00996D92" w:rsidRDefault="004026A6" w:rsidP="00932DB9">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4026A6" w:rsidRPr="001E0FCA" w:rsidRDefault="004026A6" w:rsidP="00D23625">
            <w:pPr>
              <w:spacing w:line="229" w:lineRule="exact"/>
              <w:ind w:left="142"/>
              <w:jc w:val="center"/>
              <w:rPr>
                <w:color w:val="FF0000"/>
                <w:sz w:val="20"/>
                <w:szCs w:val="20"/>
              </w:rPr>
            </w:pPr>
            <w:r w:rsidRPr="001E0FCA">
              <w:rPr>
                <w:color w:val="FF0000"/>
                <w:sz w:val="20"/>
                <w:szCs w:val="20"/>
              </w:rPr>
              <w:t>0..0</w:t>
            </w:r>
          </w:p>
        </w:tc>
      </w:tr>
      <w:tr w:rsidR="004026A6"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4026A6" w:rsidRPr="009F3823" w:rsidRDefault="004026A6"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2A8393"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Engångsdosering.</w:t>
            </w:r>
          </w:p>
          <w:p w14:paraId="117F98D4" w14:textId="01065AA6" w:rsidR="004026A6" w:rsidRPr="00996D92" w:rsidRDefault="004026A6" w:rsidP="00932DB9">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4026A6" w:rsidRPr="00D77564"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04747"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1729F977" w14:textId="77777777" w:rsidR="004026A6" w:rsidRPr="00996D92" w:rsidRDefault="004026A6"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55985042"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295D4586"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4026A6" w:rsidRDefault="004026A6" w:rsidP="00932DB9">
            <w:pPr>
              <w:spacing w:line="229" w:lineRule="exact"/>
              <w:ind w:left="102"/>
              <w:rPr>
                <w:sz w:val="20"/>
                <w:szCs w:val="20"/>
              </w:rPr>
            </w:pPr>
            <w:r w:rsidRPr="009F3823">
              <w:rPr>
                <w:sz w:val="20"/>
                <w:szCs w:val="20"/>
              </w:rPr>
              <w:t>TimeStampType</w:t>
            </w:r>
          </w:p>
          <w:p w14:paraId="75A7FDDA" w14:textId="77777777" w:rsidR="004026A6" w:rsidRPr="009F3823" w:rsidRDefault="004026A6"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D1F452"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5796F5A2" w14:textId="77777777" w:rsidR="004026A6" w:rsidRPr="00996D92" w:rsidRDefault="004026A6" w:rsidP="004026A6">
            <w:pPr>
              <w:autoSpaceDE w:val="0"/>
              <w:autoSpaceDN w:val="0"/>
              <w:adjustRightInd w:val="0"/>
              <w:rPr>
                <w:rFonts w:cs="Helvetica"/>
                <w:sz w:val="20"/>
                <w:szCs w:val="20"/>
                <w:lang w:val="sv-SE"/>
              </w:rPr>
            </w:pPr>
          </w:p>
          <w:p w14:paraId="555A2DD4" w14:textId="77777777" w:rsidR="004026A6" w:rsidRPr="00996D92" w:rsidRDefault="004026A6" w:rsidP="004026A6">
            <w:pPr>
              <w:autoSpaceDE w:val="0"/>
              <w:autoSpaceDN w:val="0"/>
              <w:adjustRightInd w:val="0"/>
              <w:rPr>
                <w:rFonts w:cs="Helvetica"/>
                <w:sz w:val="20"/>
                <w:szCs w:val="20"/>
                <w:lang w:val="sv-SE"/>
              </w:rPr>
            </w:pPr>
          </w:p>
          <w:p w14:paraId="49BCF122"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4026A6" w:rsidRPr="009F3823" w:rsidRDefault="004026A6"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16B022"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Fritextdosering</w:t>
            </w:r>
          </w:p>
          <w:p w14:paraId="2937C510" w14:textId="126FECFC"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4026A6" w:rsidRPr="009F3823" w:rsidRDefault="004026A6"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28D5E29B" w:rsidR="004026A6" w:rsidRPr="00996D92" w:rsidRDefault="004026A6" w:rsidP="00932DB9">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4026A6" w:rsidRPr="009F3823" w:rsidRDefault="004026A6"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4026A6" w:rsidRPr="009F3823" w:rsidRDefault="004026A6"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62C9B4B5" w:rsidR="004026A6" w:rsidRPr="00996D92" w:rsidRDefault="004026A6" w:rsidP="00A97534">
            <w:pPr>
              <w:spacing w:line="229" w:lineRule="exact"/>
              <w:ind w:left="141"/>
              <w:rPr>
                <w:spacing w:val="-1"/>
                <w:sz w:val="20"/>
                <w:szCs w:val="20"/>
                <w:lang w:val="sv-SE"/>
              </w:rPr>
            </w:pPr>
            <w:r w:rsidRPr="00996D92">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4026A6" w:rsidRPr="00D77564" w:rsidRDefault="004026A6" w:rsidP="00D23625">
            <w:pPr>
              <w:spacing w:line="229" w:lineRule="exact"/>
              <w:ind w:left="142"/>
              <w:jc w:val="center"/>
              <w:rPr>
                <w:sz w:val="20"/>
                <w:szCs w:val="20"/>
                <w:lang w:val="sv-SE"/>
              </w:rPr>
            </w:pPr>
            <w:r w:rsidRPr="000423F4">
              <w:rPr>
                <w:sz w:val="20"/>
                <w:szCs w:val="20"/>
                <w:lang w:val="sv-SE"/>
              </w:rPr>
              <w:t>1..1</w:t>
            </w:r>
          </w:p>
        </w:tc>
      </w:tr>
      <w:tr w:rsidR="004026A6"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4026A6" w:rsidRPr="001E0FCA"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4026A6" w:rsidRPr="001E0FCA" w:rsidRDefault="004026A6"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F5557A"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Frekvensdosering.</w:t>
            </w:r>
          </w:p>
          <w:p w14:paraId="13B10D21" w14:textId="14DCF6E0"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4026A6" w:rsidRPr="00270378" w:rsidRDefault="004026A6" w:rsidP="00D23625">
            <w:pPr>
              <w:spacing w:line="229" w:lineRule="exact"/>
              <w:ind w:left="142"/>
              <w:jc w:val="center"/>
              <w:rPr>
                <w:sz w:val="20"/>
                <w:szCs w:val="20"/>
                <w:lang w:val="sv-SE"/>
              </w:rPr>
            </w:pPr>
            <w:r w:rsidRPr="00270378">
              <w:rPr>
                <w:sz w:val="20"/>
                <w:szCs w:val="20"/>
                <w:lang w:val="sv-SE"/>
              </w:rPr>
              <w:t>0..1</w:t>
            </w:r>
          </w:p>
        </w:tc>
      </w:tr>
      <w:tr w:rsidR="004026A6"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4026A6" w:rsidRPr="00270378"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F7A2C6" w14:textId="5A2126BF"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45662582"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52DDF239"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4026A6" w:rsidRPr="00D77564" w:rsidRDefault="004026A6" w:rsidP="00D23625">
            <w:pPr>
              <w:spacing w:line="229" w:lineRule="exact"/>
              <w:ind w:left="142"/>
              <w:jc w:val="center"/>
              <w:rPr>
                <w:szCs w:val="20"/>
                <w:lang w:val="sv-SE"/>
              </w:rPr>
            </w:pPr>
            <w:r>
              <w:rPr>
                <w:sz w:val="20"/>
                <w:szCs w:val="20"/>
                <w:lang w:val="sv-SE"/>
              </w:rPr>
              <w:t>0..1</w:t>
            </w:r>
          </w:p>
        </w:tc>
      </w:tr>
      <w:tr w:rsidR="004026A6"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4026A6" w:rsidRPr="00D77564"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4026A6" w:rsidRPr="00D77564" w:rsidRDefault="004026A6"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17EB8B33"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4026A6" w:rsidRPr="00996D92" w:rsidRDefault="004026A6" w:rsidP="00932DB9">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391BB3" w14:textId="77777777" w:rsidR="004026A6" w:rsidRPr="00996D92" w:rsidRDefault="004026A6" w:rsidP="004026A6">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0743A63F"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4026A6" w:rsidRPr="00F812EC" w:rsidRDefault="004026A6"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044D1A38" w:rsidR="004026A6" w:rsidRPr="00996D92" w:rsidRDefault="004026A6" w:rsidP="00932DB9">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4026A6" w:rsidRPr="00F812EC" w:rsidRDefault="004026A6" w:rsidP="00D23625">
            <w:pPr>
              <w:spacing w:line="229" w:lineRule="exact"/>
              <w:ind w:left="142"/>
              <w:jc w:val="center"/>
              <w:rPr>
                <w:szCs w:val="20"/>
                <w:lang w:val="sv-SE"/>
              </w:rPr>
            </w:pPr>
            <w:r>
              <w:rPr>
                <w:sz w:val="20"/>
                <w:szCs w:val="20"/>
                <w:lang w:val="sv-SE"/>
              </w:rPr>
              <w:t>1..1</w:t>
            </w:r>
          </w:p>
        </w:tc>
      </w:tr>
      <w:tr w:rsidR="004026A6"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4026A6" w:rsidRPr="00F812EC"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4026A6" w:rsidRPr="00F812EC" w:rsidRDefault="004026A6"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4026A6" w:rsidRPr="009F3823" w:rsidRDefault="004026A6"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EE2215"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Perioddosering.</w:t>
            </w:r>
          </w:p>
          <w:p w14:paraId="522C0578" w14:textId="099E6443"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790FA5"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6888875E"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4FFD824"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0FBE8BB4"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4026A6" w:rsidRPr="00996D92" w:rsidRDefault="004026A6" w:rsidP="00932DB9">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4026A6" w:rsidRPr="009F3823" w:rsidRDefault="004026A6"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D8422" w14:textId="77777777" w:rsidR="004026A6" w:rsidRPr="00996D92" w:rsidRDefault="004026A6" w:rsidP="004026A6">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7F0CB9EF"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4026A6" w:rsidRPr="009F3823" w:rsidRDefault="004026A6"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D10786F" w:rsidR="004026A6" w:rsidRPr="00996D92" w:rsidRDefault="004026A6" w:rsidP="00932DB9">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4026A6"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4026A6" w:rsidRPr="009F3823" w:rsidRDefault="004026A6"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4026A6" w:rsidRPr="00996D92" w:rsidRDefault="004026A6" w:rsidP="00932DB9">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4026A6" w:rsidRPr="009F3823" w:rsidRDefault="004026A6"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4026A6" w:rsidRPr="009F3823" w:rsidRDefault="004026A6"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BA8C9"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Tillfällesdosering.</w:t>
            </w:r>
          </w:p>
          <w:p w14:paraId="660C7842" w14:textId="037718D7"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4026A6" w:rsidRPr="009F3823" w:rsidRDefault="004026A6"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3211E27E" w:rsidR="004026A6" w:rsidRPr="00996D92" w:rsidRDefault="004026A6" w:rsidP="00932DB9">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4026A6" w:rsidRPr="009F3823" w:rsidRDefault="004026A6"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4BAE0C97" w:rsidR="004026A6" w:rsidRPr="00996D92" w:rsidRDefault="004026A6" w:rsidP="00932DB9">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4026A6" w:rsidRPr="009F3823" w:rsidRDefault="004026A6"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4026A6" w:rsidRPr="00996D92" w:rsidRDefault="004026A6" w:rsidP="00932DB9">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4026A6" w:rsidRPr="009F3823" w:rsidRDefault="004026A6"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4C5712F5" w:rsidR="004026A6" w:rsidRPr="00996D92" w:rsidRDefault="004026A6" w:rsidP="00932DB9">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4026A6" w:rsidRPr="009F3823" w:rsidRDefault="004026A6" w:rsidP="00D23625">
            <w:pPr>
              <w:spacing w:line="229" w:lineRule="exact"/>
              <w:ind w:left="142"/>
              <w:jc w:val="center"/>
              <w:rPr>
                <w:sz w:val="20"/>
                <w:szCs w:val="20"/>
              </w:rPr>
            </w:pPr>
            <w:r w:rsidRPr="009F3823">
              <w:rPr>
                <w:sz w:val="20"/>
                <w:szCs w:val="20"/>
              </w:rPr>
              <w:t>1..*</w:t>
            </w:r>
          </w:p>
        </w:tc>
      </w:tr>
      <w:tr w:rsidR="004026A6"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4026A6" w:rsidRPr="009F3823"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D66AB73"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4732F34B"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4026A6" w:rsidRPr="006A1587" w:rsidRDefault="004026A6" w:rsidP="00D23625">
            <w:pPr>
              <w:spacing w:line="229" w:lineRule="exact"/>
              <w:ind w:left="142"/>
              <w:jc w:val="center"/>
              <w:rPr>
                <w:szCs w:val="20"/>
                <w:lang w:val="sv-SE"/>
              </w:rPr>
            </w:pPr>
            <w:r>
              <w:rPr>
                <w:sz w:val="20"/>
                <w:szCs w:val="20"/>
                <w:lang w:val="sv-SE"/>
              </w:rPr>
              <w:t>0..1</w:t>
            </w:r>
          </w:p>
        </w:tc>
      </w:tr>
      <w:tr w:rsidR="004026A6"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4026A6" w:rsidRPr="006A1587" w:rsidRDefault="004026A6"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4026A6" w:rsidRPr="006A1587" w:rsidRDefault="004026A6"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5A120799"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4026A6" w:rsidRPr="009A780D" w:rsidRDefault="004026A6"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4026A6" w:rsidRPr="006A1587" w:rsidRDefault="004026A6"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4026A6" w:rsidRPr="00996D92" w:rsidRDefault="004026A6" w:rsidP="00932DB9">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4026A6" w:rsidRPr="006A1587" w:rsidRDefault="004026A6" w:rsidP="00D23625">
            <w:pPr>
              <w:spacing w:line="229" w:lineRule="exact"/>
              <w:ind w:left="142"/>
              <w:jc w:val="center"/>
              <w:rPr>
                <w:szCs w:val="20"/>
                <w:lang w:val="sv-SE"/>
              </w:rPr>
            </w:pPr>
            <w:r>
              <w:rPr>
                <w:sz w:val="20"/>
                <w:szCs w:val="20"/>
                <w:lang w:val="sv-SE"/>
              </w:rPr>
              <w:t>1..1</w:t>
            </w:r>
          </w:p>
        </w:tc>
      </w:tr>
      <w:tr w:rsidR="004026A6"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4026A6" w:rsidRPr="009A780D" w:rsidRDefault="004026A6"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4026A6" w:rsidRPr="009F3823" w:rsidRDefault="004026A6"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E6028A0" w:rsidR="004026A6" w:rsidRPr="00996D92" w:rsidRDefault="004026A6" w:rsidP="00932DB9">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4026A6" w:rsidRPr="009A780D" w:rsidRDefault="004026A6"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4026A6" w:rsidRPr="009F3823" w:rsidRDefault="004026A6"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0401DE63" w:rsidR="004026A6" w:rsidRPr="00996D92" w:rsidRDefault="004026A6" w:rsidP="00932DB9">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4026A6" w:rsidRPr="009A780D" w:rsidRDefault="004026A6"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4026A6" w:rsidRPr="001E0FCA" w:rsidRDefault="004026A6"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32843737" w:rsidR="004026A6" w:rsidRPr="00996D92" w:rsidRDefault="004026A6" w:rsidP="00932DB9">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4026A6" w:rsidRPr="001E0FCA" w:rsidRDefault="004026A6" w:rsidP="00D23625">
            <w:pPr>
              <w:spacing w:line="229" w:lineRule="exact"/>
              <w:ind w:left="142"/>
              <w:jc w:val="center"/>
              <w:rPr>
                <w:color w:val="FF0000"/>
                <w:sz w:val="20"/>
                <w:szCs w:val="20"/>
              </w:rPr>
            </w:pPr>
            <w:r w:rsidRPr="001E0FCA">
              <w:rPr>
                <w:color w:val="FF0000"/>
                <w:sz w:val="20"/>
                <w:szCs w:val="20"/>
              </w:rPr>
              <w:t>0..0</w:t>
            </w:r>
          </w:p>
        </w:tc>
      </w:tr>
      <w:tr w:rsidR="004026A6"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4026A6" w:rsidRPr="009F3823" w:rsidRDefault="004026A6"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05FB55"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Engångsdosering.</w:t>
            </w:r>
          </w:p>
          <w:p w14:paraId="106A3A64" w14:textId="1A87C9FE" w:rsidR="004026A6" w:rsidRPr="00996D92" w:rsidRDefault="004026A6" w:rsidP="00932DB9">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4026A6" w:rsidRPr="00D77564" w:rsidRDefault="004026A6"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5CCE24"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2DC0E29D" w14:textId="77777777" w:rsidR="004026A6" w:rsidRPr="00996D92" w:rsidRDefault="004026A6"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3FF1B3C0"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4026A6" w:rsidRPr="009F3823" w:rsidRDefault="004026A6"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4026A6" w:rsidRPr="009F3823" w:rsidRDefault="004026A6"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5C160604"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4026A6" w:rsidRPr="009F3823" w:rsidRDefault="004026A6" w:rsidP="00D23625">
            <w:pPr>
              <w:spacing w:line="229" w:lineRule="exact"/>
              <w:ind w:left="142"/>
              <w:jc w:val="center"/>
              <w:rPr>
                <w:szCs w:val="20"/>
              </w:rPr>
            </w:pPr>
            <w:r>
              <w:rPr>
                <w:sz w:val="20"/>
                <w:szCs w:val="20"/>
                <w:lang w:val="sv-SE"/>
              </w:rPr>
              <w:t>0..1</w:t>
            </w:r>
          </w:p>
        </w:tc>
      </w:tr>
      <w:tr w:rsidR="004026A6"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4026A6" w:rsidRPr="009F3823" w:rsidRDefault="004026A6"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4026A6" w:rsidRPr="009F3823" w:rsidRDefault="004026A6"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4026A6" w:rsidRPr="00996D92" w:rsidRDefault="004026A6" w:rsidP="00932DB9">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4026A6" w:rsidRPr="009F3823" w:rsidRDefault="004026A6" w:rsidP="00D23625">
            <w:pPr>
              <w:spacing w:line="229" w:lineRule="exact"/>
              <w:ind w:left="142"/>
              <w:jc w:val="center"/>
              <w:rPr>
                <w:szCs w:val="20"/>
              </w:rPr>
            </w:pPr>
            <w:r>
              <w:rPr>
                <w:sz w:val="20"/>
                <w:szCs w:val="20"/>
                <w:lang w:val="sv-SE"/>
              </w:rPr>
              <w:t>1..1</w:t>
            </w:r>
          </w:p>
        </w:tc>
      </w:tr>
      <w:tr w:rsidR="004026A6"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4026A6" w:rsidRPr="009F3823" w:rsidRDefault="004026A6"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4026A6" w:rsidRDefault="004026A6" w:rsidP="00932DB9">
            <w:pPr>
              <w:spacing w:line="229" w:lineRule="exact"/>
              <w:ind w:left="102"/>
              <w:rPr>
                <w:sz w:val="20"/>
                <w:szCs w:val="20"/>
              </w:rPr>
            </w:pPr>
            <w:r w:rsidRPr="009F3823">
              <w:rPr>
                <w:sz w:val="20"/>
                <w:szCs w:val="20"/>
              </w:rPr>
              <w:t>TimeStampType</w:t>
            </w:r>
          </w:p>
          <w:p w14:paraId="480E0C87" w14:textId="77777777" w:rsidR="004026A6" w:rsidRPr="009F3823" w:rsidRDefault="004026A6"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43AA28"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44E38F35" w14:textId="77777777" w:rsidR="004026A6" w:rsidRPr="00996D92" w:rsidRDefault="004026A6" w:rsidP="004026A6">
            <w:pPr>
              <w:autoSpaceDE w:val="0"/>
              <w:autoSpaceDN w:val="0"/>
              <w:adjustRightInd w:val="0"/>
              <w:rPr>
                <w:rFonts w:cs="Helvetica"/>
                <w:sz w:val="20"/>
                <w:szCs w:val="20"/>
                <w:lang w:val="sv-SE"/>
              </w:rPr>
            </w:pPr>
          </w:p>
          <w:p w14:paraId="68F9B373" w14:textId="77777777" w:rsidR="004026A6" w:rsidRPr="00996D92" w:rsidRDefault="004026A6" w:rsidP="004026A6">
            <w:pPr>
              <w:autoSpaceDE w:val="0"/>
              <w:autoSpaceDN w:val="0"/>
              <w:adjustRightInd w:val="0"/>
              <w:rPr>
                <w:rFonts w:cs="Helvetica"/>
                <w:sz w:val="20"/>
                <w:szCs w:val="20"/>
                <w:lang w:val="sv-SE"/>
              </w:rPr>
            </w:pPr>
          </w:p>
          <w:p w14:paraId="3C93834C" w14:textId="77777777" w:rsidR="004026A6" w:rsidRPr="00996D92" w:rsidRDefault="004026A6"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4026A6" w:rsidRPr="009F3823" w:rsidRDefault="004026A6"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C93E"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Fritextdosering</w:t>
            </w:r>
          </w:p>
          <w:p w14:paraId="13DE9A2F" w14:textId="79043546" w:rsidR="004026A6" w:rsidRPr="00996D92" w:rsidRDefault="004026A6" w:rsidP="00932DB9">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4026A6" w:rsidRPr="009F3823" w:rsidRDefault="004026A6"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4026A6" w:rsidRPr="009F3823" w:rsidRDefault="004026A6"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17C17496" w:rsidR="004026A6" w:rsidRPr="00996D92" w:rsidRDefault="004026A6" w:rsidP="00932DB9">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4026A6" w:rsidRPr="009F3823" w:rsidRDefault="004026A6"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4026A6" w:rsidRPr="009F3823" w:rsidRDefault="004026A6"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AAAC2F" w14:textId="77777777" w:rsidR="004026A6" w:rsidRPr="00996D92" w:rsidRDefault="004026A6" w:rsidP="004026A6">
            <w:pPr>
              <w:spacing w:line="229" w:lineRule="exact"/>
              <w:ind w:left="141"/>
              <w:rPr>
                <w:spacing w:val="-1"/>
                <w:sz w:val="20"/>
                <w:szCs w:val="20"/>
                <w:lang w:val="sv-SE"/>
              </w:rPr>
            </w:pPr>
            <w:r w:rsidRPr="00996D92">
              <w:rPr>
                <w:spacing w:val="-1"/>
                <w:sz w:val="20"/>
                <w:szCs w:val="20"/>
                <w:lang w:val="sv-SE"/>
              </w:rPr>
              <w:t>Engångsdosering.</w:t>
            </w:r>
          </w:p>
          <w:p w14:paraId="6FF5A6BB" w14:textId="299C6A81" w:rsidR="004026A6" w:rsidRPr="00996D92" w:rsidRDefault="004026A6" w:rsidP="00A97534">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4026A6" w:rsidRPr="009F3823" w:rsidRDefault="004026A6"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4026A6" w:rsidRPr="00D77564" w:rsidRDefault="004026A6"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AEB220"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45555B96" w14:textId="31CA8A33" w:rsidR="004026A6" w:rsidRPr="00996D92" w:rsidRDefault="004026A6"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4026A6" w:rsidRPr="009F3823" w:rsidRDefault="004026A6" w:rsidP="00D23625">
            <w:pPr>
              <w:spacing w:line="229" w:lineRule="exact"/>
              <w:ind w:left="142"/>
              <w:jc w:val="center"/>
              <w:rPr>
                <w:sz w:val="20"/>
                <w:szCs w:val="20"/>
                <w:lang w:val="sv-SE"/>
              </w:rPr>
            </w:pPr>
            <w:r w:rsidRPr="009F3823">
              <w:rPr>
                <w:sz w:val="20"/>
                <w:szCs w:val="20"/>
                <w:lang w:val="sv-SE"/>
              </w:rPr>
              <w:t>1..1</w:t>
            </w:r>
          </w:p>
        </w:tc>
      </w:tr>
      <w:tr w:rsidR="004026A6"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4026A6" w:rsidRPr="009F3823" w:rsidRDefault="004026A6"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4026A6" w:rsidRPr="009F3823" w:rsidRDefault="004026A6"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50F80A33" w:rsidR="004026A6" w:rsidRPr="00996D92" w:rsidRDefault="004026A6" w:rsidP="00A97534">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4026A6" w:rsidRPr="009F3823" w:rsidRDefault="004026A6"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4026A6" w:rsidRPr="009F3823" w:rsidRDefault="004026A6"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24C4436D" w:rsidR="004026A6" w:rsidRPr="00996D92" w:rsidRDefault="004026A6" w:rsidP="00A97534">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4026A6" w:rsidRPr="009F3823" w:rsidRDefault="004026A6" w:rsidP="00D23625">
            <w:pPr>
              <w:spacing w:line="229" w:lineRule="exact"/>
              <w:ind w:left="142"/>
              <w:jc w:val="center"/>
              <w:rPr>
                <w:szCs w:val="20"/>
              </w:rPr>
            </w:pPr>
            <w:r>
              <w:rPr>
                <w:sz w:val="20"/>
                <w:szCs w:val="20"/>
                <w:lang w:val="sv-SE"/>
              </w:rPr>
              <w:t>0..1</w:t>
            </w:r>
          </w:p>
        </w:tc>
      </w:tr>
      <w:tr w:rsidR="004026A6"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4026A6" w:rsidRPr="009F3823" w:rsidRDefault="004026A6"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4026A6" w:rsidRPr="009F3823" w:rsidRDefault="004026A6"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4026A6" w:rsidRPr="00996D92" w:rsidRDefault="004026A6" w:rsidP="00A97534">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4026A6" w:rsidRPr="009F3823" w:rsidRDefault="004026A6" w:rsidP="00D23625">
            <w:pPr>
              <w:spacing w:line="229" w:lineRule="exact"/>
              <w:ind w:left="142"/>
              <w:jc w:val="center"/>
              <w:rPr>
                <w:szCs w:val="20"/>
              </w:rPr>
            </w:pPr>
            <w:r>
              <w:rPr>
                <w:sz w:val="20"/>
                <w:szCs w:val="20"/>
                <w:lang w:val="sv-SE"/>
              </w:rPr>
              <w:t>1..1</w:t>
            </w:r>
          </w:p>
        </w:tc>
      </w:tr>
      <w:tr w:rsidR="004026A6"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4026A6" w:rsidRPr="009F3823" w:rsidRDefault="004026A6"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4026A6" w:rsidRDefault="004026A6" w:rsidP="00D77564">
            <w:pPr>
              <w:spacing w:line="229" w:lineRule="exact"/>
              <w:ind w:left="102"/>
              <w:rPr>
                <w:sz w:val="20"/>
                <w:szCs w:val="20"/>
              </w:rPr>
            </w:pPr>
            <w:r w:rsidRPr="009F3823">
              <w:rPr>
                <w:sz w:val="20"/>
                <w:szCs w:val="20"/>
              </w:rPr>
              <w:t>TimeStampType</w:t>
            </w:r>
          </w:p>
          <w:p w14:paraId="1ABD81DE" w14:textId="7FB9427C" w:rsidR="004026A6" w:rsidRPr="009F3823" w:rsidRDefault="004026A6"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0C5085" w14:textId="77777777" w:rsidR="004026A6" w:rsidRPr="00996D92" w:rsidRDefault="004026A6" w:rsidP="004026A6">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0C79F6BB" w14:textId="77777777" w:rsidR="004026A6" w:rsidRPr="00996D92" w:rsidRDefault="004026A6" w:rsidP="004026A6">
            <w:pPr>
              <w:autoSpaceDE w:val="0"/>
              <w:autoSpaceDN w:val="0"/>
              <w:adjustRightInd w:val="0"/>
              <w:rPr>
                <w:rFonts w:cs="Helvetica"/>
                <w:sz w:val="20"/>
                <w:szCs w:val="20"/>
                <w:lang w:val="sv-SE"/>
              </w:rPr>
            </w:pPr>
          </w:p>
          <w:p w14:paraId="3DFB1383" w14:textId="77777777" w:rsidR="004026A6" w:rsidRPr="00996D92" w:rsidRDefault="004026A6" w:rsidP="004026A6">
            <w:pPr>
              <w:autoSpaceDE w:val="0"/>
              <w:autoSpaceDN w:val="0"/>
              <w:adjustRightInd w:val="0"/>
              <w:rPr>
                <w:rFonts w:cs="Helvetica"/>
                <w:sz w:val="20"/>
                <w:szCs w:val="20"/>
                <w:lang w:val="sv-SE"/>
              </w:rPr>
            </w:pPr>
          </w:p>
          <w:p w14:paraId="732BD69F" w14:textId="2900C584" w:rsidR="004026A6" w:rsidRPr="00996D92" w:rsidRDefault="004026A6"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4026A6" w:rsidRPr="009F3823" w:rsidRDefault="004026A6" w:rsidP="00D23625">
            <w:pPr>
              <w:spacing w:line="229" w:lineRule="exact"/>
              <w:ind w:left="142"/>
              <w:jc w:val="center"/>
              <w:rPr>
                <w:sz w:val="20"/>
                <w:szCs w:val="20"/>
              </w:rPr>
            </w:pPr>
            <w:r w:rsidRPr="009F3823">
              <w:rPr>
                <w:sz w:val="20"/>
                <w:szCs w:val="20"/>
              </w:rPr>
              <w:t>0..1</w:t>
            </w:r>
          </w:p>
        </w:tc>
      </w:tr>
      <w:tr w:rsidR="004026A6"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4026A6" w:rsidRPr="009F3823" w:rsidRDefault="004026A6"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4026A6" w:rsidRPr="009F3823" w:rsidRDefault="004026A6"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BF0FF"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Fritextdosering</w:t>
            </w:r>
          </w:p>
          <w:p w14:paraId="4610080E" w14:textId="42696E1B" w:rsidR="004026A6" w:rsidRPr="00996D92" w:rsidRDefault="004026A6" w:rsidP="00270378">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4026A6" w:rsidRPr="00270378" w:rsidRDefault="004026A6" w:rsidP="00D23625">
            <w:pPr>
              <w:spacing w:line="229" w:lineRule="exact"/>
              <w:ind w:left="142"/>
              <w:jc w:val="center"/>
              <w:rPr>
                <w:sz w:val="20"/>
                <w:szCs w:val="20"/>
                <w:lang w:val="sv-SE"/>
              </w:rPr>
            </w:pPr>
            <w:r>
              <w:rPr>
                <w:sz w:val="20"/>
                <w:szCs w:val="20"/>
                <w:lang w:val="sv-SE"/>
              </w:rPr>
              <w:t>0..1</w:t>
            </w:r>
          </w:p>
        </w:tc>
      </w:tr>
      <w:tr w:rsidR="004026A6"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4026A6" w:rsidRPr="009F3823" w:rsidRDefault="004026A6"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4026A6" w:rsidRPr="009F3823" w:rsidRDefault="004026A6"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019A2615" w:rsidR="004026A6" w:rsidRPr="00996D92" w:rsidRDefault="004026A6" w:rsidP="002E0A74">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4026A6" w:rsidRPr="009F3823" w:rsidRDefault="004026A6" w:rsidP="00D23625">
            <w:pPr>
              <w:spacing w:line="229" w:lineRule="exact"/>
              <w:ind w:left="142"/>
              <w:jc w:val="center"/>
              <w:rPr>
                <w:sz w:val="20"/>
                <w:szCs w:val="20"/>
              </w:rPr>
            </w:pPr>
            <w:r w:rsidRPr="009F3823">
              <w:rPr>
                <w:sz w:val="20"/>
                <w:szCs w:val="20"/>
              </w:rPr>
              <w:t>1..1</w:t>
            </w:r>
          </w:p>
        </w:tc>
      </w:tr>
      <w:tr w:rsidR="004026A6"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4026A6" w:rsidRPr="00190D07" w:rsidRDefault="004026A6"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4026A6" w:rsidRPr="00190D07" w:rsidRDefault="004026A6"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136005"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Förskrivning.</w:t>
            </w:r>
          </w:p>
          <w:p w14:paraId="2C57737A"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Källa: Socialstyrelsens termbank, Terminologirådet: recept, rekvisition, livsmedelsanvisning, hjälpmedelskort eller dosrecept.</w:t>
            </w:r>
          </w:p>
          <w:p w14:paraId="31F5CE60" w14:textId="77777777" w:rsidR="004026A6" w:rsidRPr="00996D92" w:rsidRDefault="004026A6" w:rsidP="004026A6">
            <w:pPr>
              <w:spacing w:line="226" w:lineRule="exact"/>
              <w:ind w:left="102"/>
              <w:rPr>
                <w:spacing w:val="-1"/>
                <w:sz w:val="20"/>
                <w:szCs w:val="20"/>
                <w:lang w:val="sv-SE"/>
              </w:rPr>
            </w:pPr>
          </w:p>
          <w:p w14:paraId="3DFAF9CD"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604E0327" w14:textId="77777777" w:rsidR="004026A6" w:rsidRPr="00996D92" w:rsidRDefault="004026A6" w:rsidP="004026A6">
            <w:pPr>
              <w:spacing w:line="226" w:lineRule="exact"/>
              <w:ind w:left="102"/>
              <w:rPr>
                <w:spacing w:val="-1"/>
                <w:sz w:val="20"/>
                <w:szCs w:val="20"/>
                <w:lang w:val="sv-SE"/>
              </w:rPr>
            </w:pPr>
          </w:p>
          <w:p w14:paraId="4C474DBD" w14:textId="2BDBD0E0" w:rsidR="004026A6" w:rsidRPr="00996D92" w:rsidRDefault="004026A6" w:rsidP="001B376F">
            <w:pPr>
              <w:spacing w:line="226" w:lineRule="exact"/>
              <w:ind w:left="102"/>
              <w:rPr>
                <w:spacing w:val="-1"/>
                <w:sz w:val="20"/>
                <w:szCs w:val="20"/>
                <w:lang w:val="sv-SE"/>
              </w:rPr>
            </w:pPr>
            <w:r w:rsidRPr="00996D92">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4026A6" w:rsidRPr="00190D07" w:rsidRDefault="004026A6"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4026A6" w:rsidRPr="00190D07" w:rsidRDefault="004026A6"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E8F5D2" w14:textId="77777777" w:rsidR="004026A6" w:rsidRPr="00996D92" w:rsidRDefault="004026A6" w:rsidP="004026A6">
            <w:pPr>
              <w:spacing w:line="229" w:lineRule="exact"/>
              <w:ind w:left="102"/>
              <w:rPr>
                <w:sz w:val="20"/>
                <w:szCs w:val="20"/>
                <w:lang w:val="sv-SE"/>
              </w:rPr>
            </w:pPr>
            <w:r w:rsidRPr="00996D92">
              <w:rPr>
                <w:sz w:val="20"/>
                <w:szCs w:val="20"/>
                <w:lang w:val="sv-SE"/>
              </w:rPr>
              <w:t>Förskrivnings-id.</w:t>
            </w:r>
          </w:p>
          <w:p w14:paraId="462B47F7" w14:textId="77777777" w:rsidR="004026A6" w:rsidRPr="00996D92" w:rsidRDefault="004026A6" w:rsidP="004026A6">
            <w:pPr>
              <w:spacing w:line="229" w:lineRule="exact"/>
              <w:ind w:left="102"/>
              <w:rPr>
                <w:sz w:val="20"/>
                <w:szCs w:val="20"/>
                <w:lang w:val="sv-SE"/>
              </w:rPr>
            </w:pPr>
            <w:r w:rsidRPr="00996D92">
              <w:rPr>
                <w:sz w:val="20"/>
                <w:szCs w:val="20"/>
                <w:lang w:val="sv-SE"/>
              </w:rPr>
              <w:t xml:space="preserve">Unik identifierare för aktuell förskrivning </w:t>
            </w:r>
          </w:p>
          <w:p w14:paraId="2DC88DB4" w14:textId="77777777" w:rsidR="004026A6" w:rsidRPr="00996D92" w:rsidRDefault="004026A6"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4026A6" w:rsidRPr="00190D07" w:rsidRDefault="004026A6"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4026A6" w:rsidRPr="00190D07" w:rsidRDefault="004026A6"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65DB8D13" w:rsidR="004026A6" w:rsidRPr="00996D92" w:rsidRDefault="004026A6" w:rsidP="002E0A74">
            <w:pPr>
              <w:spacing w:line="229" w:lineRule="exact"/>
              <w:ind w:left="102"/>
              <w:rPr>
                <w:sz w:val="20"/>
                <w:szCs w:val="20"/>
                <w:lang w:val="sv-SE"/>
              </w:rPr>
            </w:pPr>
            <w:r w:rsidRPr="00996D92">
              <w:rPr>
                <w:spacing w:val="-1"/>
                <w:sz w:val="20"/>
                <w:szCs w:val="20"/>
                <w:lang w:val="sv-SE"/>
              </w:rPr>
              <w:t xml:space="preserve">Antingen en UUID som utgör hela </w:t>
            </w:r>
            <w:r w:rsidRPr="00996D92">
              <w:rPr>
                <w:sz w:val="20"/>
                <w:szCs w:val="20"/>
                <w:lang w:val="sv-SE"/>
              </w:rPr>
              <w:t>förskrivnings-id</w:t>
            </w:r>
            <w:r w:rsidRPr="00996D92">
              <w:rPr>
                <w:spacing w:val="-1"/>
                <w:sz w:val="20"/>
                <w:szCs w:val="20"/>
                <w:lang w:val="sv-SE"/>
              </w:rPr>
              <w:t>,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4026A6" w:rsidRPr="00190D07" w:rsidRDefault="004026A6" w:rsidP="00D23625">
            <w:pPr>
              <w:spacing w:line="229" w:lineRule="exact"/>
              <w:ind w:left="142"/>
              <w:jc w:val="center"/>
              <w:rPr>
                <w:sz w:val="20"/>
                <w:szCs w:val="20"/>
                <w:lang w:val="sv-SE"/>
              </w:rPr>
            </w:pPr>
            <w:r>
              <w:rPr>
                <w:sz w:val="20"/>
                <w:szCs w:val="20"/>
                <w:lang w:val="sv-SE"/>
              </w:rPr>
              <w:t>1..1</w:t>
            </w:r>
          </w:p>
        </w:tc>
      </w:tr>
      <w:tr w:rsidR="004026A6"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4026A6" w:rsidRPr="00190D07" w:rsidRDefault="004026A6"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4026A6" w:rsidRPr="00190D07" w:rsidRDefault="004026A6"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092819AA" w:rsidR="004026A6" w:rsidRPr="00996D92" w:rsidRDefault="004026A6" w:rsidP="00B01CEA">
            <w:pPr>
              <w:spacing w:line="229" w:lineRule="exact"/>
              <w:ind w:left="102"/>
              <w:rPr>
                <w:sz w:val="20"/>
                <w:szCs w:val="20"/>
                <w:lang w:val="sv-SE"/>
              </w:rPr>
            </w:pPr>
            <w:r w:rsidRPr="00996D92">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4026A6" w:rsidRPr="00190D07" w:rsidRDefault="004026A6" w:rsidP="00D23625">
            <w:pPr>
              <w:spacing w:line="229" w:lineRule="exact"/>
              <w:ind w:left="142"/>
              <w:jc w:val="center"/>
              <w:rPr>
                <w:sz w:val="20"/>
                <w:szCs w:val="20"/>
                <w:lang w:val="sv-SE"/>
              </w:rPr>
            </w:pPr>
            <w:r>
              <w:rPr>
                <w:sz w:val="20"/>
                <w:szCs w:val="20"/>
                <w:lang w:val="sv-SE"/>
              </w:rPr>
              <w:t>0..1</w:t>
            </w:r>
          </w:p>
        </w:tc>
      </w:tr>
      <w:tr w:rsidR="004026A6"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4026A6" w:rsidRPr="00190D07" w:rsidRDefault="004026A6"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4026A6" w:rsidRPr="00190D07" w:rsidRDefault="004026A6"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AA1F75" w14:textId="77777777" w:rsidR="004026A6" w:rsidRPr="00996D92" w:rsidRDefault="004026A6" w:rsidP="004026A6">
            <w:pPr>
              <w:spacing w:line="229" w:lineRule="exact"/>
              <w:ind w:left="102"/>
              <w:rPr>
                <w:sz w:val="20"/>
                <w:szCs w:val="20"/>
                <w:lang w:val="sv-SE"/>
              </w:rPr>
            </w:pPr>
            <w:r w:rsidRPr="00996D92">
              <w:rPr>
                <w:sz w:val="20"/>
                <w:szCs w:val="20"/>
                <w:lang w:val="sv-SE"/>
              </w:rPr>
              <w:t>Sista giltighetsdag.</w:t>
            </w:r>
          </w:p>
          <w:p w14:paraId="1C19D85A" w14:textId="23858893" w:rsidR="004026A6" w:rsidRPr="00996D92" w:rsidRDefault="004026A6" w:rsidP="002E0A74">
            <w:pPr>
              <w:spacing w:line="229" w:lineRule="exact"/>
              <w:ind w:left="102"/>
              <w:rPr>
                <w:sz w:val="20"/>
                <w:szCs w:val="20"/>
                <w:lang w:val="sv-SE"/>
              </w:rPr>
            </w:pPr>
            <w:r w:rsidRPr="00996D92">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4026A6" w:rsidRPr="00190D07" w:rsidRDefault="004026A6"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4026A6" w:rsidRPr="00190D07" w:rsidRDefault="004026A6"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DE80F5" w14:textId="77777777" w:rsidR="004026A6" w:rsidRPr="00996D92" w:rsidRDefault="004026A6" w:rsidP="004026A6">
            <w:pPr>
              <w:spacing w:line="229" w:lineRule="exact"/>
              <w:ind w:left="102"/>
              <w:rPr>
                <w:sz w:val="20"/>
                <w:szCs w:val="20"/>
                <w:lang w:val="sv-SE"/>
              </w:rPr>
            </w:pPr>
            <w:r w:rsidRPr="00996D92">
              <w:rPr>
                <w:sz w:val="20"/>
                <w:szCs w:val="20"/>
                <w:lang w:val="sv-SE"/>
              </w:rPr>
              <w:t>Mottagande apotek.</w:t>
            </w:r>
          </w:p>
          <w:p w14:paraId="6DAF6BE9" w14:textId="6605E874" w:rsidR="004026A6" w:rsidRPr="00996D92" w:rsidRDefault="004026A6" w:rsidP="002E0A74">
            <w:pPr>
              <w:spacing w:line="229" w:lineRule="exact"/>
              <w:ind w:left="102"/>
              <w:rPr>
                <w:sz w:val="20"/>
                <w:szCs w:val="20"/>
                <w:lang w:val="sv-SE"/>
              </w:rPr>
            </w:pPr>
            <w:r w:rsidRPr="00996D92">
              <w:rPr>
                <w:sz w:val="20"/>
                <w:szCs w:val="20"/>
                <w:lang w:val="sv-SE"/>
              </w:rPr>
              <w:t>Apoteks-id (GLN eller EAN) vid direktadressering av expedieringsunderlag.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4026A6" w:rsidRPr="00190D07" w:rsidRDefault="004026A6"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4026A6" w:rsidRPr="00190D07" w:rsidRDefault="004026A6"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05EE4B67" w:rsidR="004026A6" w:rsidRPr="00996D92" w:rsidRDefault="004026A6" w:rsidP="002E0A74">
            <w:pPr>
              <w:spacing w:line="229" w:lineRule="exact"/>
              <w:ind w:left="102"/>
              <w:rPr>
                <w:sz w:val="20"/>
                <w:szCs w:val="20"/>
                <w:lang w:val="sv-SE"/>
              </w:rPr>
            </w:pPr>
            <w:r w:rsidRPr="00996D92">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4026A6" w:rsidRPr="00190D07" w:rsidRDefault="004026A6" w:rsidP="00D23625">
            <w:pPr>
              <w:spacing w:line="229" w:lineRule="exact"/>
              <w:ind w:left="142"/>
              <w:jc w:val="center"/>
              <w:rPr>
                <w:sz w:val="20"/>
                <w:szCs w:val="20"/>
              </w:rPr>
            </w:pPr>
            <w:r>
              <w:rPr>
                <w:sz w:val="20"/>
                <w:szCs w:val="20"/>
                <w:lang w:val="sv-SE"/>
              </w:rPr>
              <w:t>1..1</w:t>
            </w:r>
          </w:p>
        </w:tc>
      </w:tr>
      <w:tr w:rsidR="004026A6"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4026A6" w:rsidRPr="00190D07" w:rsidRDefault="004026A6"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4026A6" w:rsidRPr="00190D07" w:rsidRDefault="004026A6"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2E698328" w:rsidR="004026A6" w:rsidRPr="00996D92" w:rsidRDefault="004026A6" w:rsidP="00A7304A">
            <w:pPr>
              <w:spacing w:line="229" w:lineRule="exact"/>
              <w:ind w:left="102"/>
              <w:rPr>
                <w:sz w:val="20"/>
                <w:szCs w:val="20"/>
                <w:lang w:val="sv-SE"/>
              </w:rPr>
            </w:pPr>
            <w:r w:rsidRPr="00996D92">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4026A6" w:rsidRPr="00190D07" w:rsidRDefault="004026A6" w:rsidP="00D23625">
            <w:pPr>
              <w:spacing w:line="229" w:lineRule="exact"/>
              <w:ind w:left="142"/>
              <w:jc w:val="center"/>
              <w:rPr>
                <w:sz w:val="20"/>
                <w:szCs w:val="20"/>
              </w:rPr>
            </w:pPr>
            <w:r w:rsidRPr="00A7304A">
              <w:rPr>
                <w:color w:val="FF0000"/>
                <w:sz w:val="20"/>
                <w:szCs w:val="20"/>
                <w:lang w:val="sv-SE"/>
              </w:rPr>
              <w:t>1..1</w:t>
            </w:r>
          </w:p>
        </w:tc>
      </w:tr>
      <w:tr w:rsidR="004026A6"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4026A6" w:rsidRPr="00190D07" w:rsidRDefault="004026A6"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4026A6" w:rsidRPr="00190D07" w:rsidRDefault="004026A6"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0D94E67" w14:textId="77777777" w:rsidR="004026A6" w:rsidRPr="00996D92" w:rsidRDefault="004026A6" w:rsidP="004026A6">
            <w:pPr>
              <w:spacing w:line="229" w:lineRule="exact"/>
              <w:ind w:left="102"/>
              <w:rPr>
                <w:sz w:val="20"/>
                <w:szCs w:val="20"/>
                <w:lang w:val="sv-SE"/>
              </w:rPr>
            </w:pPr>
            <w:r w:rsidRPr="00996D92">
              <w:rPr>
                <w:sz w:val="20"/>
                <w:szCs w:val="20"/>
                <w:lang w:val="sv-SE"/>
              </w:rPr>
              <w:t>Utlämningsintervall.</w:t>
            </w:r>
          </w:p>
          <w:p w14:paraId="4BA19A16" w14:textId="77777777" w:rsidR="004026A6" w:rsidRPr="00996D92" w:rsidRDefault="004026A6" w:rsidP="004026A6">
            <w:pPr>
              <w:spacing w:line="229" w:lineRule="exact"/>
              <w:ind w:left="102"/>
              <w:rPr>
                <w:sz w:val="20"/>
                <w:szCs w:val="20"/>
                <w:lang w:val="sv-SE"/>
              </w:rPr>
            </w:pPr>
            <w:r w:rsidRPr="00996D92">
              <w:rPr>
                <w:sz w:val="20"/>
                <w:szCs w:val="20"/>
                <w:lang w:val="sv-SE"/>
              </w:rPr>
              <w:t>Minsta tidsintervall, i dagar, som ska förflyta mellan två utlämningar. Minsta värde: 1 dag</w:t>
            </w:r>
          </w:p>
          <w:p w14:paraId="11A12193" w14:textId="77777777" w:rsidR="004026A6" w:rsidRPr="00996D92" w:rsidRDefault="004026A6" w:rsidP="004026A6">
            <w:pPr>
              <w:spacing w:line="229" w:lineRule="exact"/>
              <w:ind w:left="102"/>
              <w:rPr>
                <w:sz w:val="20"/>
                <w:szCs w:val="20"/>
                <w:lang w:val="sv-SE"/>
              </w:rPr>
            </w:pPr>
            <w:r w:rsidRPr="00996D92">
              <w:rPr>
                <w:sz w:val="20"/>
                <w:szCs w:val="20"/>
                <w:lang w:val="sv-SE"/>
              </w:rPr>
              <w:t>Största värde: 12 månader.</w:t>
            </w:r>
          </w:p>
          <w:p w14:paraId="11222D06" w14:textId="77777777" w:rsidR="004026A6" w:rsidRPr="00996D92" w:rsidRDefault="004026A6"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4026A6" w:rsidRPr="00190D07" w:rsidRDefault="004026A6"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4026A6" w:rsidRPr="00190D07" w:rsidRDefault="004026A6"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0C9549E7" w:rsidR="004026A6" w:rsidRPr="00996D92" w:rsidRDefault="004026A6" w:rsidP="002E0A74">
            <w:pPr>
              <w:spacing w:line="229" w:lineRule="exact"/>
              <w:ind w:left="102"/>
              <w:rPr>
                <w:sz w:val="20"/>
                <w:szCs w:val="20"/>
                <w:lang w:val="sv-SE"/>
              </w:rPr>
            </w:pPr>
            <w:r w:rsidRPr="00996D92">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4026A6" w:rsidRPr="00190D07" w:rsidRDefault="004026A6"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4026A6" w:rsidRPr="00190D07" w:rsidRDefault="004026A6"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3FB470" w14:textId="77777777" w:rsidR="004026A6" w:rsidRPr="00996D92" w:rsidRDefault="004026A6" w:rsidP="004026A6">
            <w:pPr>
              <w:spacing w:line="229" w:lineRule="exact"/>
              <w:ind w:left="102"/>
              <w:rPr>
                <w:sz w:val="20"/>
                <w:szCs w:val="20"/>
                <w:lang w:val="sv-SE"/>
              </w:rPr>
            </w:pPr>
            <w:r w:rsidRPr="00996D92">
              <w:rPr>
                <w:sz w:val="20"/>
                <w:szCs w:val="20"/>
                <w:lang w:val="sv-SE"/>
              </w:rPr>
              <w:t>Utlämningsintervall enhet.</w:t>
            </w:r>
          </w:p>
          <w:p w14:paraId="7DBB9BC1" w14:textId="76F9D4EC" w:rsidR="004026A6" w:rsidRPr="00996D92" w:rsidRDefault="004026A6" w:rsidP="002E0A74">
            <w:pPr>
              <w:spacing w:line="229" w:lineRule="exact"/>
              <w:ind w:left="102"/>
              <w:rPr>
                <w:sz w:val="20"/>
                <w:szCs w:val="20"/>
                <w:lang w:val="sv-SE"/>
              </w:rPr>
            </w:pPr>
            <w:r w:rsidRPr="00996D92">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7BDFB898" w14:textId="77777777" w:rsidTr="00A4456A">
        <w:trPr>
          <w:trHeight w:hRule="exact" w:val="152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4026A6" w:rsidRPr="00190D07" w:rsidRDefault="004026A6"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4026A6" w:rsidRPr="00190D07" w:rsidRDefault="004026A6"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96A5054" w14:textId="77777777" w:rsidR="004026A6" w:rsidRPr="00996D92" w:rsidRDefault="004026A6" w:rsidP="004026A6">
            <w:pPr>
              <w:spacing w:line="229" w:lineRule="exact"/>
              <w:ind w:left="102"/>
              <w:rPr>
                <w:sz w:val="20"/>
                <w:szCs w:val="20"/>
                <w:lang w:val="sv-SE"/>
              </w:rPr>
            </w:pPr>
            <w:r w:rsidRPr="00996D92">
              <w:rPr>
                <w:sz w:val="20"/>
                <w:szCs w:val="20"/>
                <w:lang w:val="sv-SE"/>
              </w:rPr>
              <w:t>Totalmängd.</w:t>
            </w:r>
          </w:p>
          <w:p w14:paraId="2E988441" w14:textId="19D0FFB6" w:rsidR="004026A6" w:rsidRPr="00996D92" w:rsidRDefault="004026A6" w:rsidP="004026A6">
            <w:pPr>
              <w:spacing w:line="229" w:lineRule="exact"/>
              <w:ind w:left="102"/>
              <w:rPr>
                <w:sz w:val="20"/>
                <w:szCs w:val="20"/>
                <w:lang w:val="sv-SE"/>
              </w:rPr>
            </w:pPr>
            <w:r w:rsidRPr="00996D92">
              <w:rPr>
                <w:sz w:val="20"/>
                <w:szCs w:val="20"/>
                <w:lang w:val="sv-SE"/>
              </w:rPr>
              <w:t>Den totala mängd (i förpackningsenheter) av ordinerat läkemedel som får lämnas ut enligt denna förskrivning oavsett om det sker vid ett eller flera tillfällen.</w:t>
            </w:r>
            <w:r w:rsidR="00A4456A">
              <w:rPr>
                <w:sz w:val="20"/>
                <w:szCs w:val="20"/>
                <w:lang w:val="sv-SE"/>
              </w:rPr>
              <w:t xml:space="preserve"> </w:t>
            </w:r>
            <w:r w:rsidR="00A4456A" w:rsidRPr="00A4456A">
              <w:rPr>
                <w:sz w:val="20"/>
                <w:szCs w:val="20"/>
                <w:highlight w:val="yellow"/>
                <w:lang w:val="sv-SE"/>
              </w:rPr>
              <w:t>Om totalAmount anges måste också packageUnit anges.</w:t>
            </w:r>
          </w:p>
          <w:p w14:paraId="58432682" w14:textId="77777777" w:rsidR="004026A6" w:rsidRPr="00996D92" w:rsidRDefault="004026A6"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47BC262" w14:textId="77777777" w:rsidTr="00A4456A">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4026A6" w:rsidRPr="00190D07" w:rsidRDefault="004026A6"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4026A6" w:rsidRPr="00190D07" w:rsidRDefault="004026A6"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05A2" w14:textId="77777777" w:rsidR="004026A6" w:rsidRPr="00996D92" w:rsidRDefault="004026A6" w:rsidP="004026A6">
            <w:pPr>
              <w:spacing w:line="229" w:lineRule="exact"/>
              <w:ind w:left="102"/>
              <w:rPr>
                <w:sz w:val="20"/>
                <w:szCs w:val="20"/>
                <w:lang w:val="sv-SE"/>
              </w:rPr>
            </w:pPr>
            <w:r w:rsidRPr="00996D92">
              <w:rPr>
                <w:sz w:val="20"/>
                <w:szCs w:val="20"/>
                <w:lang w:val="sv-SE"/>
              </w:rPr>
              <w:t>Förpackningsenhet.</w:t>
            </w:r>
          </w:p>
          <w:p w14:paraId="59D6402B" w14:textId="01EEA7C3" w:rsidR="004026A6" w:rsidRPr="00996D92" w:rsidRDefault="004026A6" w:rsidP="002E0A74">
            <w:pPr>
              <w:spacing w:line="229" w:lineRule="exact"/>
              <w:ind w:left="102"/>
              <w:rPr>
                <w:sz w:val="20"/>
                <w:szCs w:val="20"/>
                <w:lang w:val="sv-SE"/>
              </w:rPr>
            </w:pPr>
            <w:r w:rsidRPr="00996D92">
              <w:rPr>
                <w:sz w:val="20"/>
                <w:szCs w:val="20"/>
                <w:lang w:val="sv-SE"/>
              </w:rPr>
              <w:t>Text som anger den enhet som används för att uttrycka mängd i de förpackningar som säljs. Exempel: styck, ml, mg.</w:t>
            </w:r>
            <w:r w:rsidR="00A4456A">
              <w:rPr>
                <w:sz w:val="20"/>
                <w:szCs w:val="20"/>
                <w:lang w:val="sv-SE"/>
              </w:rPr>
              <w:t xml:space="preserve"> </w:t>
            </w:r>
            <w:r w:rsidR="00A4456A" w:rsidRPr="00A4456A">
              <w:rPr>
                <w:sz w:val="20"/>
                <w:szCs w:val="20"/>
                <w:highlight w:val="yellow"/>
                <w:lang w:val="sv-SE"/>
              </w:rPr>
              <w:t>Om packageUnit anges måste också totalAmount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4026A6" w:rsidRPr="00190D07" w:rsidRDefault="004026A6"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4026A6" w:rsidRPr="00190D07" w:rsidRDefault="004026A6"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6D3464" w14:textId="77777777" w:rsidR="004026A6" w:rsidRPr="00996D92" w:rsidRDefault="004026A6" w:rsidP="004026A6">
            <w:pPr>
              <w:spacing w:line="229" w:lineRule="exact"/>
              <w:ind w:left="102"/>
              <w:rPr>
                <w:sz w:val="20"/>
                <w:szCs w:val="20"/>
                <w:lang w:val="sv-SE"/>
              </w:rPr>
            </w:pPr>
            <w:r w:rsidRPr="00996D92">
              <w:rPr>
                <w:sz w:val="20"/>
                <w:szCs w:val="20"/>
                <w:lang w:val="sv-SE"/>
              </w:rPr>
              <w:t>Distributionssätt.</w:t>
            </w:r>
          </w:p>
          <w:p w14:paraId="22E0E33E" w14:textId="547F892A" w:rsidR="004026A6" w:rsidRPr="00996D92" w:rsidRDefault="004026A6" w:rsidP="002E0A74">
            <w:pPr>
              <w:spacing w:line="229" w:lineRule="exact"/>
              <w:ind w:left="102"/>
              <w:rPr>
                <w:sz w:val="20"/>
                <w:szCs w:val="20"/>
                <w:lang w:val="sv-SE"/>
              </w:rPr>
            </w:pPr>
            <w:r w:rsidRPr="00996D92">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4026A6" w:rsidRPr="00190D07" w:rsidRDefault="004026A6"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4026A6" w:rsidRPr="00190D07" w:rsidRDefault="004026A6"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FC1F323" w14:textId="77777777" w:rsidR="004026A6" w:rsidRPr="00996D92" w:rsidRDefault="004026A6" w:rsidP="004026A6">
            <w:pPr>
              <w:spacing w:line="229" w:lineRule="exact"/>
              <w:ind w:left="102"/>
              <w:rPr>
                <w:sz w:val="20"/>
                <w:szCs w:val="20"/>
                <w:lang w:val="sv-SE"/>
              </w:rPr>
            </w:pPr>
            <w:r w:rsidRPr="00996D92">
              <w:rPr>
                <w:sz w:val="20"/>
                <w:szCs w:val="20"/>
                <w:lang w:val="sv-SE"/>
              </w:rPr>
              <w:t>Förskrivare.</w:t>
            </w:r>
          </w:p>
          <w:p w14:paraId="1C42B183" w14:textId="4E9991D5" w:rsidR="004026A6" w:rsidRPr="00996D92" w:rsidRDefault="004026A6" w:rsidP="0072413D">
            <w:pPr>
              <w:spacing w:line="229" w:lineRule="exact"/>
              <w:ind w:left="102"/>
              <w:rPr>
                <w:sz w:val="20"/>
                <w:szCs w:val="20"/>
                <w:lang w:val="sv-SE"/>
              </w:rPr>
            </w:pPr>
            <w:r w:rsidRPr="00996D92">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4026A6" w:rsidRPr="00A7696A" w:rsidRDefault="004026A6"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4026A6" w:rsidRPr="00296F37" w:rsidRDefault="004026A6"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4026A6" w:rsidRPr="00A7696A" w:rsidRDefault="004026A6"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53B5BE" w14:textId="77777777" w:rsidR="004026A6" w:rsidRPr="00996D92" w:rsidRDefault="004026A6" w:rsidP="004026A6">
            <w:pPr>
              <w:spacing w:line="229" w:lineRule="exact"/>
              <w:ind w:left="142"/>
              <w:rPr>
                <w:spacing w:val="-1"/>
                <w:sz w:val="20"/>
                <w:szCs w:val="20"/>
                <w:lang w:val="sv-SE"/>
              </w:rPr>
            </w:pPr>
            <w:r w:rsidRPr="00996D92">
              <w:rPr>
                <w:spacing w:val="-1"/>
                <w:sz w:val="20"/>
                <w:szCs w:val="20"/>
                <w:lang w:val="sv-SE"/>
              </w:rPr>
              <w:t>Beslutstidpunkt/förskrivningsstidpunkt.</w:t>
            </w:r>
          </w:p>
          <w:p w14:paraId="67F23B64" w14:textId="1D70155D" w:rsidR="004026A6" w:rsidRPr="00996D92" w:rsidRDefault="004026A6" w:rsidP="0049774B">
            <w:pPr>
              <w:spacing w:line="229" w:lineRule="exact"/>
              <w:ind w:left="142"/>
              <w:rPr>
                <w:spacing w:val="-1"/>
                <w:sz w:val="20"/>
                <w:szCs w:val="20"/>
                <w:lang w:val="sv-SE"/>
              </w:rPr>
            </w:pPr>
            <w:r w:rsidRPr="00996D92">
              <w:rPr>
                <w:spacing w:val="-1"/>
                <w:sz w:val="20"/>
                <w:szCs w:val="20"/>
                <w:lang w:val="sv-SE"/>
              </w:rPr>
              <w:t>Tidpunkt då beslut fattas om 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4026A6" w:rsidRPr="00190D07" w:rsidRDefault="004026A6" w:rsidP="00D23625">
            <w:pPr>
              <w:spacing w:line="229" w:lineRule="exact"/>
              <w:ind w:left="142"/>
              <w:jc w:val="center"/>
              <w:rPr>
                <w:sz w:val="20"/>
                <w:szCs w:val="20"/>
              </w:rPr>
            </w:pPr>
            <w:r w:rsidRPr="004049E0">
              <w:rPr>
                <w:spacing w:val="-1"/>
                <w:sz w:val="20"/>
                <w:szCs w:val="20"/>
              </w:rPr>
              <w:t>1..1</w:t>
            </w:r>
          </w:p>
        </w:tc>
      </w:tr>
      <w:tr w:rsidR="004026A6"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4026A6" w:rsidRPr="004049E0" w:rsidRDefault="004026A6" w:rsidP="00573261">
            <w:pPr>
              <w:spacing w:line="229" w:lineRule="exact"/>
              <w:ind w:left="102"/>
              <w:rPr>
                <w:rFonts w:cs="Arial"/>
                <w:sz w:val="20"/>
                <w:szCs w:val="20"/>
              </w:rPr>
            </w:pPr>
            <w:r w:rsidRPr="004049E0">
              <w:rPr>
                <w:sz w:val="20"/>
                <w:szCs w:val="20"/>
              </w:rPr>
              <w:t>HSAIdType</w:t>
            </w:r>
          </w:p>
          <w:p w14:paraId="38740AA8"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71E19434" w:rsidR="004026A6" w:rsidRPr="00996D92" w:rsidRDefault="004026A6" w:rsidP="00A7696A">
            <w:pPr>
              <w:spacing w:line="226" w:lineRule="exact"/>
              <w:ind w:left="102"/>
              <w:rPr>
                <w:spacing w:val="-1"/>
                <w:sz w:val="20"/>
                <w:szCs w:val="20"/>
                <w:lang w:val="sv-SE"/>
              </w:rPr>
            </w:pPr>
            <w:r w:rsidRPr="00996D92">
              <w:rPr>
                <w:spacing w:val="-1"/>
                <w:sz w:val="20"/>
                <w:szCs w:val="20"/>
                <w:lang w:val="sv-SE"/>
              </w:rPr>
              <w:t>Förskrivarens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7862472" w:rsidR="004026A6" w:rsidRPr="00996D92" w:rsidRDefault="004026A6" w:rsidP="00A7696A">
            <w:pPr>
              <w:spacing w:line="226" w:lineRule="exact"/>
              <w:ind w:left="102"/>
              <w:rPr>
                <w:spacing w:val="-1"/>
                <w:sz w:val="20"/>
                <w:szCs w:val="20"/>
                <w:lang w:val="sv-SE"/>
              </w:rPr>
            </w:pPr>
            <w:r w:rsidRPr="00996D92">
              <w:rPr>
                <w:sz w:val="20"/>
                <w:szCs w:val="20"/>
                <w:lang w:val="sv-SE"/>
              </w:rPr>
              <w:t xml:space="preserve">Namn på </w:t>
            </w:r>
            <w:r w:rsidRPr="00996D92">
              <w:rPr>
                <w:spacing w:val="-1"/>
                <w:sz w:val="20"/>
                <w:szCs w:val="20"/>
                <w:lang w:val="sv-SE"/>
              </w:rPr>
              <w:t>förskrivaren. Om 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4026A6" w:rsidRPr="004049E0" w:rsidRDefault="004026A6" w:rsidP="00573261">
            <w:pPr>
              <w:spacing w:line="226" w:lineRule="exact"/>
              <w:ind w:left="102"/>
              <w:rPr>
                <w:spacing w:val="-1"/>
                <w:sz w:val="20"/>
                <w:szCs w:val="20"/>
              </w:rPr>
            </w:pPr>
            <w:r w:rsidRPr="004049E0">
              <w:rPr>
                <w:spacing w:val="-1"/>
                <w:sz w:val="20"/>
                <w:szCs w:val="20"/>
              </w:rPr>
              <w:t xml:space="preserve">CVType </w:t>
            </w:r>
          </w:p>
          <w:p w14:paraId="4358BFEE"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13A603C6" w:rsidR="004026A6" w:rsidRPr="00996D92" w:rsidRDefault="004026A6" w:rsidP="002E0A74">
            <w:pPr>
              <w:spacing w:line="226" w:lineRule="exact"/>
              <w:ind w:left="102"/>
              <w:rPr>
                <w:spacing w:val="-1"/>
                <w:sz w:val="20"/>
                <w:szCs w:val="20"/>
                <w:lang w:val="sv-SE"/>
              </w:rPr>
            </w:pPr>
            <w:r w:rsidRPr="00996D92">
              <w:rPr>
                <w:sz w:val="20"/>
                <w:szCs w:val="20"/>
                <w:lang w:val="sv-SE"/>
              </w:rPr>
              <w:t xml:space="preserve">Information om </w:t>
            </w:r>
            <w:r w:rsidRPr="00996D92">
              <w:rPr>
                <w:spacing w:val="-1"/>
                <w:sz w:val="20"/>
                <w:szCs w:val="20"/>
                <w:lang w:val="sv-SE"/>
              </w:rPr>
              <w:t>förskrivarens</w:t>
            </w:r>
            <w:r w:rsidRPr="00996D92">
              <w:rPr>
                <w:sz w:val="20"/>
                <w:szCs w:val="20"/>
                <w:lang w:val="sv-SE"/>
              </w:rPr>
              <w:t xml:space="preserve"> befattning. Om möjligt skall KV Befattning (OID 1.2.752.129.2.2.1.4) användas, se referens [</w:t>
            </w:r>
            <w:r w:rsidRPr="00996D92">
              <w:rPr>
                <w:szCs w:val="20"/>
              </w:rPr>
              <w:fldChar w:fldCharType="begin"/>
            </w:r>
            <w:r w:rsidRPr="00996D92">
              <w:rPr>
                <w:sz w:val="20"/>
                <w:szCs w:val="20"/>
                <w:lang w:val="sv-SE"/>
              </w:rPr>
              <w:instrText xml:space="preserve"> REF _Ref383778264 \h  \* MERGEFORMAT </w:instrText>
            </w:r>
            <w:r w:rsidRPr="00996D92">
              <w:rPr>
                <w:szCs w:val="20"/>
              </w:rPr>
            </w:r>
            <w:r w:rsidRPr="00996D92">
              <w:rPr>
                <w:szCs w:val="20"/>
              </w:rPr>
              <w:fldChar w:fldCharType="separate"/>
            </w:r>
            <w:r w:rsidRPr="00996D92">
              <w:rPr>
                <w:sz w:val="20"/>
                <w:szCs w:val="20"/>
                <w:lang w:val="sv-SE"/>
              </w:rPr>
              <w:t>R5</w:t>
            </w:r>
            <w:r w:rsidRPr="00996D92">
              <w:rPr>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25547F3F" w:rsidR="004026A6" w:rsidRPr="00996D92" w:rsidRDefault="004026A6" w:rsidP="002E0A74">
            <w:pPr>
              <w:spacing w:line="226"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304A6D6C" w:rsidR="004026A6" w:rsidRPr="00996D92" w:rsidRDefault="004026A6" w:rsidP="002E0A74">
            <w:pPr>
              <w:spacing w:line="226"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4026A6" w:rsidRPr="00190D07" w:rsidRDefault="004026A6"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6F4B7914" w:rsidR="004026A6" w:rsidRPr="00996D92" w:rsidRDefault="004026A6" w:rsidP="002E0A74">
            <w:pPr>
              <w:spacing w:line="226"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2F150BB9" w:rsidR="004026A6" w:rsidRPr="00996D92" w:rsidRDefault="004026A6" w:rsidP="002E0A74">
            <w:pPr>
              <w:spacing w:line="226"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34BE4279" w:rsidR="004026A6" w:rsidRPr="00996D92" w:rsidRDefault="004026A6" w:rsidP="002E0A74">
            <w:pPr>
              <w:spacing w:line="226"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4026A6" w:rsidRPr="00190D07" w:rsidRDefault="004026A6" w:rsidP="00D23625">
            <w:pPr>
              <w:spacing w:line="229" w:lineRule="exact"/>
              <w:ind w:left="142"/>
              <w:jc w:val="center"/>
              <w:rPr>
                <w:sz w:val="20"/>
                <w:szCs w:val="20"/>
              </w:rPr>
            </w:pPr>
            <w:r w:rsidRPr="004049E0">
              <w:rPr>
                <w:spacing w:val="-1"/>
                <w:sz w:val="20"/>
                <w:szCs w:val="20"/>
              </w:rPr>
              <w:t>0..1</w:t>
            </w:r>
          </w:p>
        </w:tc>
      </w:tr>
      <w:tr w:rsidR="004026A6"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4026A6" w:rsidRPr="00190D07" w:rsidRDefault="004026A6"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29EE8E" w14:textId="77777777" w:rsidR="004026A6" w:rsidRPr="00996D92" w:rsidRDefault="004026A6" w:rsidP="004026A6">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16BD0C11" w14:textId="48B18B5D" w:rsidR="004026A6" w:rsidRPr="00996D92" w:rsidRDefault="004026A6" w:rsidP="002E0A74">
            <w:pPr>
              <w:spacing w:line="226"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4026A6" w:rsidRPr="00190D07" w:rsidRDefault="004026A6"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4A8CCA5B" w:rsidR="004026A6" w:rsidRPr="00996D92" w:rsidRDefault="004026A6" w:rsidP="00A7696A">
            <w:pPr>
              <w:spacing w:line="226" w:lineRule="exact"/>
              <w:ind w:left="102"/>
              <w:rPr>
                <w:spacing w:val="-1"/>
                <w:sz w:val="20"/>
                <w:szCs w:val="20"/>
                <w:lang w:val="sv-SE"/>
              </w:rPr>
            </w:pPr>
            <w:r w:rsidRPr="00996D92">
              <w:rPr>
                <w:spacing w:val="-1"/>
                <w:sz w:val="20"/>
                <w:szCs w:val="20"/>
                <w:lang w:val="sv-SE"/>
              </w:rPr>
              <w:t>Den organisation som förskrivaren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4026A6" w:rsidRPr="00190D07" w:rsidRDefault="004026A6"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12BA8588" w:rsidR="004026A6" w:rsidRPr="00996D92" w:rsidRDefault="004026A6" w:rsidP="00A7696A">
            <w:pPr>
              <w:spacing w:line="226" w:lineRule="exact"/>
              <w:ind w:left="102"/>
              <w:rPr>
                <w:spacing w:val="-1"/>
                <w:sz w:val="20"/>
                <w:szCs w:val="20"/>
                <w:lang w:val="sv-SE"/>
              </w:rPr>
            </w:pPr>
            <w:r w:rsidRPr="00996D92">
              <w:rPr>
                <w:sz w:val="20"/>
                <w:szCs w:val="20"/>
                <w:lang w:val="sv-SE"/>
              </w:rPr>
              <w:t>HSA-id för organisationsenhet.</w:t>
            </w:r>
            <w:r w:rsidRPr="00996D92">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4026A6" w:rsidRPr="00190D07" w:rsidRDefault="004026A6"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4026A6" w:rsidRPr="00190D07" w:rsidRDefault="004026A6"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0269C54E" w:rsidR="004026A6" w:rsidRPr="00996D92" w:rsidRDefault="004026A6" w:rsidP="00A7696A">
            <w:pPr>
              <w:spacing w:line="226" w:lineRule="exact"/>
              <w:ind w:left="102"/>
              <w:rPr>
                <w:spacing w:val="-1"/>
                <w:sz w:val="20"/>
                <w:szCs w:val="20"/>
                <w:lang w:val="sv-SE"/>
              </w:rPr>
            </w:pPr>
            <w:r w:rsidRPr="00996D92">
              <w:rPr>
                <w:spacing w:val="-1"/>
                <w:sz w:val="20"/>
                <w:szCs w:val="20"/>
                <w:lang w:val="sv-SE"/>
              </w:rPr>
              <w:t>Namnet på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4026A6" w:rsidRPr="00190D07" w:rsidRDefault="004026A6" w:rsidP="00D23625">
            <w:pPr>
              <w:spacing w:line="229" w:lineRule="exact"/>
              <w:ind w:left="142"/>
              <w:jc w:val="center"/>
              <w:rPr>
                <w:szCs w:val="20"/>
              </w:rPr>
            </w:pPr>
            <w:r w:rsidRPr="004049E0">
              <w:rPr>
                <w:spacing w:val="-1"/>
                <w:sz w:val="20"/>
                <w:szCs w:val="20"/>
              </w:rPr>
              <w:t>0..1</w:t>
            </w:r>
          </w:p>
        </w:tc>
      </w:tr>
      <w:tr w:rsidR="004026A6"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06C3D1EC" w:rsidR="004026A6" w:rsidRPr="00996D92" w:rsidRDefault="004026A6" w:rsidP="002E0A74">
            <w:pPr>
              <w:spacing w:line="226"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70AC91CD" w:rsidR="004026A6" w:rsidRPr="00996D92" w:rsidRDefault="004026A6" w:rsidP="002E0A74">
            <w:pPr>
              <w:spacing w:line="226"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01FDD0F7" w:rsidR="004026A6" w:rsidRPr="00996D92" w:rsidRDefault="004026A6" w:rsidP="002E0A74">
            <w:pPr>
              <w:spacing w:line="226" w:lineRule="exact"/>
              <w:ind w:left="102"/>
              <w:rPr>
                <w:spacing w:val="-1"/>
                <w:sz w:val="20"/>
                <w:szCs w:val="20"/>
                <w:lang w:val="sv-SE"/>
              </w:rPr>
            </w:pPr>
            <w:r w:rsidRPr="00996D92">
              <w:rPr>
                <w:spacing w:val="-1"/>
                <w:sz w:val="20"/>
                <w:szCs w:val="20"/>
                <w:lang w:val="sv-SE"/>
              </w:rPr>
              <w:t>Postadress för den organisation som förskrivaren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4026A6" w:rsidRPr="00190D07" w:rsidRDefault="004026A6"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4026A6" w:rsidRPr="00190D07" w:rsidRDefault="004026A6"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7F7CF58E" w:rsidR="004026A6" w:rsidRPr="00996D92" w:rsidRDefault="004026A6" w:rsidP="002E0A74">
            <w:pPr>
              <w:spacing w:line="226"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4026A6" w:rsidRPr="00190D07" w:rsidRDefault="004026A6" w:rsidP="00D23625">
            <w:pPr>
              <w:spacing w:line="229" w:lineRule="exact"/>
              <w:ind w:left="142"/>
              <w:jc w:val="center"/>
              <w:rPr>
                <w:sz w:val="20"/>
                <w:szCs w:val="20"/>
              </w:rPr>
            </w:pPr>
            <w:r w:rsidRPr="004049E0">
              <w:rPr>
                <w:sz w:val="20"/>
                <w:szCs w:val="20"/>
              </w:rPr>
              <w:t>0..1</w:t>
            </w:r>
          </w:p>
        </w:tc>
      </w:tr>
      <w:tr w:rsidR="004026A6"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4026A6" w:rsidRPr="00190D07" w:rsidRDefault="004026A6"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31B8CA80" w:rsidR="004026A6" w:rsidRPr="00996D92" w:rsidRDefault="004026A6" w:rsidP="002E0A74">
            <w:pPr>
              <w:spacing w:line="226"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4026A6" w:rsidRPr="00190D07" w:rsidRDefault="004026A6" w:rsidP="00D23625">
            <w:pPr>
              <w:spacing w:line="229" w:lineRule="exact"/>
              <w:ind w:left="142"/>
              <w:jc w:val="center"/>
              <w:rPr>
                <w:sz w:val="20"/>
                <w:szCs w:val="20"/>
              </w:rPr>
            </w:pPr>
            <w:r w:rsidRPr="00296F37">
              <w:rPr>
                <w:color w:val="FF0000"/>
                <w:spacing w:val="-1"/>
                <w:sz w:val="20"/>
                <w:szCs w:val="20"/>
              </w:rPr>
              <w:t>0..0</w:t>
            </w:r>
          </w:p>
        </w:tc>
      </w:tr>
      <w:tr w:rsidR="004026A6"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4026A6" w:rsidRPr="00190D07" w:rsidRDefault="004026A6"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4026A6" w:rsidRPr="00190D07" w:rsidRDefault="004026A6"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62BB2D92" w:rsidR="004026A6" w:rsidRPr="00996D92" w:rsidRDefault="004026A6" w:rsidP="002E0A74">
            <w:pPr>
              <w:spacing w:line="226"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4026A6" w:rsidRPr="00190D07" w:rsidRDefault="004026A6" w:rsidP="00D23625">
            <w:pPr>
              <w:spacing w:line="229" w:lineRule="exact"/>
              <w:ind w:left="142"/>
              <w:jc w:val="center"/>
              <w:rPr>
                <w:sz w:val="20"/>
                <w:szCs w:val="20"/>
              </w:rPr>
            </w:pPr>
            <w:r w:rsidRPr="00296F37">
              <w:rPr>
                <w:color w:val="FF0000"/>
                <w:spacing w:val="-1"/>
                <w:sz w:val="20"/>
                <w:szCs w:val="20"/>
              </w:rPr>
              <w:t>0..0</w:t>
            </w:r>
          </w:p>
        </w:tc>
      </w:tr>
      <w:tr w:rsidR="004026A6"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4026A6" w:rsidRPr="00190D07" w:rsidRDefault="004026A6"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4026A6" w:rsidRPr="00190D07" w:rsidRDefault="004026A6"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999CDC0"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Förskrivares kommentar.</w:t>
            </w:r>
          </w:p>
          <w:p w14:paraId="4FB49A12" w14:textId="4C77203B" w:rsidR="004026A6" w:rsidRPr="00996D92" w:rsidRDefault="004026A6" w:rsidP="002E0A74">
            <w:pPr>
              <w:spacing w:line="226" w:lineRule="exact"/>
              <w:ind w:left="102"/>
              <w:rPr>
                <w:spacing w:val="-1"/>
                <w:sz w:val="20"/>
                <w:szCs w:val="20"/>
                <w:lang w:val="sv-SE"/>
              </w:rPr>
            </w:pPr>
            <w:r w:rsidRPr="00996D92">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4026A6" w:rsidRPr="00190D07" w:rsidRDefault="004026A6"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4026A6" w:rsidRPr="00190D07" w:rsidRDefault="004026A6"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8358749"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Första uttag före.</w:t>
            </w:r>
          </w:p>
          <w:p w14:paraId="2E631014" w14:textId="0893A33C" w:rsidR="004026A6" w:rsidRPr="00996D92" w:rsidRDefault="004026A6" w:rsidP="002E0A74">
            <w:pPr>
              <w:spacing w:line="226" w:lineRule="exact"/>
              <w:ind w:left="102"/>
              <w:rPr>
                <w:spacing w:val="-1"/>
                <w:sz w:val="20"/>
                <w:szCs w:val="20"/>
                <w:lang w:val="sv-SE"/>
              </w:rPr>
            </w:pPr>
            <w:r w:rsidRPr="00996D92">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4026A6"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4026A6" w:rsidRPr="00190D07" w:rsidRDefault="004026A6"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4026A6" w:rsidRPr="00190D07" w:rsidRDefault="004026A6"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0D4542" w14:textId="77777777" w:rsidR="004026A6" w:rsidRPr="00996D92" w:rsidRDefault="004026A6" w:rsidP="004026A6">
            <w:pPr>
              <w:spacing w:line="226" w:lineRule="exact"/>
              <w:ind w:left="102"/>
              <w:rPr>
                <w:spacing w:val="-1"/>
                <w:sz w:val="20"/>
                <w:szCs w:val="20"/>
                <w:lang w:val="sv-SE"/>
              </w:rPr>
            </w:pPr>
            <w:r w:rsidRPr="00996D92">
              <w:rPr>
                <w:spacing w:val="-1"/>
                <w:sz w:val="20"/>
                <w:szCs w:val="20"/>
                <w:lang w:val="sv-SE"/>
              </w:rPr>
              <w:t>Doseringstext på recept.</w:t>
            </w:r>
          </w:p>
          <w:p w14:paraId="0700549F" w14:textId="0C26AEC0" w:rsidR="004026A6" w:rsidRPr="00996D92" w:rsidRDefault="004026A6" w:rsidP="002E0A74">
            <w:pPr>
              <w:spacing w:line="226" w:lineRule="exact"/>
              <w:ind w:left="102"/>
              <w:rPr>
                <w:spacing w:val="-1"/>
                <w:sz w:val="20"/>
                <w:szCs w:val="20"/>
                <w:lang w:val="sv-SE"/>
              </w:rPr>
            </w:pPr>
            <w:r w:rsidRPr="00996D92">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1..1</w:t>
            </w:r>
          </w:p>
        </w:tc>
      </w:tr>
      <w:tr w:rsidR="004026A6"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4026A6" w:rsidRPr="00190D07" w:rsidRDefault="004026A6" w:rsidP="002E0A74">
            <w:pPr>
              <w:tabs>
                <w:tab w:val="left" w:pos="567"/>
              </w:tabs>
              <w:spacing w:line="229" w:lineRule="exact"/>
              <w:ind w:left="102"/>
              <w:rPr>
                <w:spacing w:val="-1"/>
                <w:sz w:val="20"/>
                <w:szCs w:val="20"/>
                <w:lang w:val="sv-SE"/>
              </w:rPr>
            </w:pPr>
            <w:r w:rsidRPr="00190D07">
              <w:rPr>
                <w:sz w:val="20"/>
                <w:szCs w:val="20"/>
                <w:lang w:val="sv-SE"/>
              </w:rPr>
              <w:lastRenderedPageBreak/>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4026A6" w:rsidRPr="00190D07" w:rsidRDefault="004026A6"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3332C5"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Bytes ej.</w:t>
            </w:r>
          </w:p>
          <w:p w14:paraId="232F76E6"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Anger att ordinatör eller patient beslutat att förskriven artikel ej får bytas ut.</w:t>
            </w:r>
          </w:p>
          <w:p w14:paraId="6EF12C65" w14:textId="77777777" w:rsidR="004026A6" w:rsidRPr="00996D92" w:rsidRDefault="004026A6" w:rsidP="004026A6">
            <w:pPr>
              <w:spacing w:line="229" w:lineRule="exact"/>
              <w:ind w:left="102"/>
              <w:rPr>
                <w:spacing w:val="-1"/>
                <w:sz w:val="20"/>
                <w:szCs w:val="20"/>
                <w:lang w:val="sv-SE"/>
              </w:rPr>
            </w:pPr>
            <w:r w:rsidRPr="00996D92">
              <w:rPr>
                <w:spacing w:val="-1"/>
                <w:sz w:val="20"/>
                <w:szCs w:val="20"/>
                <w:lang w:val="sv-SE"/>
              </w:rPr>
              <w:t>Tillåtna värden: Prescriber, Patient</w:t>
            </w:r>
          </w:p>
          <w:p w14:paraId="32E25D08" w14:textId="35410C8A" w:rsidR="004026A6" w:rsidRPr="00996D92" w:rsidRDefault="004026A6" w:rsidP="008F15ED">
            <w:pPr>
              <w:spacing w:line="229" w:lineRule="exact"/>
              <w:ind w:left="102"/>
              <w:rPr>
                <w:spacing w:val="-1"/>
                <w:sz w:val="20"/>
                <w:szCs w:val="20"/>
                <w:lang w:val="sv-SE"/>
              </w:rPr>
            </w:pPr>
            <w:r w:rsidRPr="00996D92">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4026A6" w:rsidRPr="00190D07" w:rsidRDefault="004026A6" w:rsidP="00D23625">
            <w:pPr>
              <w:spacing w:line="229" w:lineRule="exact"/>
              <w:ind w:left="142"/>
              <w:jc w:val="center"/>
              <w:rPr>
                <w:sz w:val="20"/>
                <w:szCs w:val="20"/>
                <w:lang w:val="sv-SE"/>
              </w:rPr>
            </w:pPr>
            <w:r w:rsidRPr="00190D07">
              <w:rPr>
                <w:sz w:val="20"/>
                <w:szCs w:val="20"/>
                <w:lang w:val="sv-SE"/>
              </w:rPr>
              <w:t>0..1</w:t>
            </w:r>
          </w:p>
        </w:tc>
      </w:tr>
      <w:tr w:rsidR="00A4456A" w:rsidRPr="002E0A74" w14:paraId="3906D40D" w14:textId="77777777" w:rsidTr="00A4456A">
        <w:trPr>
          <w:trHeight w:hRule="exact" w:val="215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00271A" w14:textId="3FC0D142" w:rsidR="00A4456A" w:rsidRPr="002E0A74" w:rsidRDefault="00A4456A" w:rsidP="00D27180">
            <w:pPr>
              <w:spacing w:line="229" w:lineRule="exact"/>
              <w:ind w:left="102"/>
              <w:rPr>
                <w:sz w:val="20"/>
                <w:szCs w:val="20"/>
                <w:lang w:val="sv-SE"/>
              </w:rPr>
            </w:pPr>
            <w:r w:rsidRPr="00A4456A">
              <w:rPr>
                <w:sz w:val="20"/>
                <w:szCs w:val="20"/>
                <w:highlight w:val="yellow"/>
                <w:lang w:val="sv-SE"/>
              </w:rPr>
              <w:t>../../../../d</w:t>
            </w:r>
            <w:r w:rsidRPr="00A4456A">
              <w:rPr>
                <w:spacing w:val="-1"/>
                <w:sz w:val="20"/>
                <w:szCs w:val="20"/>
                <w:highlight w:val="yellow"/>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E90961" w14:textId="77777777" w:rsidR="00A4456A" w:rsidRPr="00A4456A" w:rsidRDefault="00A4456A" w:rsidP="00D27180">
            <w:pPr>
              <w:spacing w:line="229" w:lineRule="exact"/>
              <w:ind w:left="102"/>
              <w:rPr>
                <w:sz w:val="20"/>
                <w:szCs w:val="20"/>
                <w:highlight w:val="yellow"/>
                <w:lang w:val="sv-SE"/>
              </w:rPr>
            </w:pPr>
            <w:r w:rsidRPr="00A4456A">
              <w:rPr>
                <w:sz w:val="20"/>
                <w:szCs w:val="20"/>
                <w:highlight w:val="yellow"/>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19AEAB" w14:textId="77777777" w:rsidR="00A4456A" w:rsidRPr="00A4456A" w:rsidRDefault="00A4456A" w:rsidP="00D27180">
            <w:pPr>
              <w:spacing w:line="229" w:lineRule="exact"/>
              <w:ind w:left="102"/>
              <w:rPr>
                <w:spacing w:val="-1"/>
                <w:sz w:val="20"/>
                <w:szCs w:val="20"/>
                <w:highlight w:val="yellow"/>
                <w:lang w:val="sv-SE"/>
              </w:rPr>
            </w:pPr>
            <w:r w:rsidRPr="00A4456A">
              <w:rPr>
                <w:spacing w:val="-1"/>
                <w:sz w:val="20"/>
                <w:szCs w:val="20"/>
                <w:highlight w:val="yellow"/>
                <w:lang w:val="sv-SE"/>
              </w:rPr>
              <w:t>Läkemedelsval.</w:t>
            </w:r>
          </w:p>
          <w:p w14:paraId="1A4ECD8F" w14:textId="77777777" w:rsidR="00A4456A" w:rsidRPr="00A4456A" w:rsidRDefault="00A4456A" w:rsidP="00D27180">
            <w:pPr>
              <w:spacing w:line="229" w:lineRule="exact"/>
              <w:ind w:left="102"/>
              <w:rPr>
                <w:spacing w:val="-1"/>
                <w:sz w:val="20"/>
                <w:szCs w:val="20"/>
                <w:highlight w:val="yellow"/>
                <w:lang w:val="sv-SE"/>
              </w:rPr>
            </w:pPr>
            <w:r w:rsidRPr="00A4456A">
              <w:rPr>
                <w:spacing w:val="-1"/>
                <w:sz w:val="20"/>
                <w:szCs w:val="20"/>
                <w:highlight w:val="yellow"/>
                <w:lang w:val="sv-SE"/>
              </w:rPr>
              <w:t>OBS: Ett och endast ett av följande alternativ:</w:t>
            </w:r>
          </w:p>
          <w:p w14:paraId="5C30AEF4" w14:textId="77777777" w:rsidR="00A4456A" w:rsidRPr="00A4456A" w:rsidRDefault="00A4456A" w:rsidP="00D27180">
            <w:pPr>
              <w:spacing w:line="229" w:lineRule="exact"/>
              <w:ind w:left="102"/>
              <w:rPr>
                <w:spacing w:val="-1"/>
                <w:sz w:val="20"/>
                <w:szCs w:val="20"/>
                <w:highlight w:val="yellow"/>
                <w:lang w:val="sv-SE"/>
              </w:rPr>
            </w:pPr>
          </w:p>
          <w:p w14:paraId="52B4B5D5" w14:textId="77777777" w:rsidR="00A4456A" w:rsidRPr="00A4456A" w:rsidRDefault="00A4456A" w:rsidP="00D27180">
            <w:pPr>
              <w:pStyle w:val="ListParagraph"/>
              <w:numPr>
                <w:ilvl w:val="0"/>
                <w:numId w:val="49"/>
              </w:numPr>
              <w:spacing w:line="229" w:lineRule="exact"/>
              <w:rPr>
                <w:spacing w:val="-1"/>
                <w:sz w:val="20"/>
                <w:szCs w:val="20"/>
                <w:highlight w:val="yellow"/>
                <w:lang w:val="sv-SE"/>
              </w:rPr>
            </w:pPr>
            <w:r w:rsidRPr="00A4456A">
              <w:rPr>
                <w:spacing w:val="-1"/>
                <w:sz w:val="20"/>
                <w:szCs w:val="20"/>
                <w:highlight w:val="yellow"/>
                <w:lang w:val="sv-SE"/>
              </w:rPr>
              <w:t>unstructuredDrugInformation (fritextval/extemporeberedning)</w:t>
            </w:r>
          </w:p>
          <w:p w14:paraId="79B09B7F" w14:textId="77777777" w:rsidR="00A4456A" w:rsidRPr="00A4456A" w:rsidRDefault="00A4456A" w:rsidP="00D27180">
            <w:pPr>
              <w:pStyle w:val="ListParagraph"/>
              <w:numPr>
                <w:ilvl w:val="0"/>
                <w:numId w:val="49"/>
              </w:numPr>
              <w:spacing w:line="229" w:lineRule="exact"/>
              <w:rPr>
                <w:spacing w:val="-1"/>
                <w:sz w:val="20"/>
                <w:szCs w:val="20"/>
                <w:highlight w:val="yellow"/>
                <w:lang w:val="sv-SE"/>
              </w:rPr>
            </w:pPr>
            <w:r w:rsidRPr="00A4456A">
              <w:rPr>
                <w:spacing w:val="-1"/>
                <w:sz w:val="20"/>
                <w:szCs w:val="20"/>
                <w:highlight w:val="yellow"/>
                <w:lang w:val="sv-SE"/>
              </w:rPr>
              <w:t>merchandise (handelsvara)</w:t>
            </w:r>
          </w:p>
          <w:p w14:paraId="074A3F4A" w14:textId="77777777" w:rsidR="00A4456A" w:rsidRPr="00A4456A" w:rsidRDefault="00A4456A" w:rsidP="00D27180">
            <w:pPr>
              <w:pStyle w:val="ListParagraph"/>
              <w:numPr>
                <w:ilvl w:val="0"/>
                <w:numId w:val="49"/>
              </w:numPr>
              <w:spacing w:line="229" w:lineRule="exact"/>
              <w:rPr>
                <w:spacing w:val="-1"/>
                <w:sz w:val="20"/>
                <w:szCs w:val="20"/>
                <w:highlight w:val="yellow"/>
                <w:lang w:val="sv-SE"/>
              </w:rPr>
            </w:pPr>
            <w:r w:rsidRPr="00A4456A">
              <w:rPr>
                <w:spacing w:val="-1"/>
                <w:sz w:val="20"/>
                <w:szCs w:val="20"/>
                <w:highlight w:val="yellow"/>
                <w:lang w:val="sv-SE"/>
              </w:rPr>
              <w:t>drugArticle (läkemedelsartikel)</w:t>
            </w:r>
          </w:p>
          <w:p w14:paraId="466ABFF1" w14:textId="77777777" w:rsidR="00A4456A" w:rsidRPr="00A4456A" w:rsidRDefault="00A4456A" w:rsidP="00D27180">
            <w:pPr>
              <w:pStyle w:val="ListParagraph"/>
              <w:numPr>
                <w:ilvl w:val="0"/>
                <w:numId w:val="49"/>
              </w:numPr>
              <w:spacing w:line="229" w:lineRule="exact"/>
              <w:rPr>
                <w:spacing w:val="-1"/>
                <w:sz w:val="20"/>
                <w:szCs w:val="20"/>
                <w:highlight w:val="yellow"/>
                <w:lang w:val="sv-SE"/>
              </w:rPr>
            </w:pPr>
            <w:r w:rsidRPr="00A4456A">
              <w:rPr>
                <w:spacing w:val="-1"/>
                <w:sz w:val="20"/>
                <w:szCs w:val="20"/>
                <w:highlight w:val="yellow"/>
                <w:lang w:val="sv-SE"/>
              </w:rPr>
              <w:t>drug (läkemedelsprodukt)</w:t>
            </w:r>
          </w:p>
          <w:p w14:paraId="727430AE" w14:textId="1C258A6D" w:rsidR="00A4456A" w:rsidRPr="00A4456A" w:rsidRDefault="00A4456A" w:rsidP="00A4456A">
            <w:pPr>
              <w:pStyle w:val="ListParagraph"/>
              <w:numPr>
                <w:ilvl w:val="0"/>
                <w:numId w:val="49"/>
              </w:numPr>
              <w:spacing w:line="229" w:lineRule="exact"/>
              <w:rPr>
                <w:spacing w:val="-1"/>
                <w:sz w:val="20"/>
                <w:szCs w:val="20"/>
                <w:highlight w:val="yellow"/>
                <w:lang w:val="sv-SE"/>
              </w:rPr>
            </w:pPr>
            <w:r w:rsidRPr="00A4456A">
              <w:rPr>
                <w:spacing w:val="-1"/>
                <w:sz w:val="20"/>
                <w:szCs w:val="20"/>
                <w:highlight w:val="yellow"/>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7C7E51" w14:textId="77777777" w:rsidR="00A4456A" w:rsidRPr="00A4456A" w:rsidRDefault="00A4456A" w:rsidP="00D27180">
            <w:pPr>
              <w:spacing w:line="229" w:lineRule="exact"/>
              <w:ind w:left="142"/>
              <w:jc w:val="center"/>
              <w:rPr>
                <w:sz w:val="20"/>
                <w:szCs w:val="20"/>
                <w:highlight w:val="yellow"/>
                <w:lang w:val="sv-SE"/>
              </w:rPr>
            </w:pPr>
            <w:r w:rsidRPr="00A4456A">
              <w:rPr>
                <w:sz w:val="20"/>
                <w:szCs w:val="20"/>
                <w:highlight w:val="yellow"/>
                <w:lang w:val="sv-SE"/>
              </w:rPr>
              <w:t>0..1</w:t>
            </w:r>
          </w:p>
        </w:tc>
      </w:tr>
      <w:tr w:rsidR="00A4456A" w:rsidRPr="002E0A74" w14:paraId="5905BF64" w14:textId="77777777" w:rsidTr="00D2718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1BC7B" w14:textId="63289B27"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A898A5" w14:textId="77777777" w:rsidR="00A4456A" w:rsidRPr="002E0A74" w:rsidRDefault="00A4456A" w:rsidP="00D27180">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DF4C33D"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Kommentar om läkemedelsval.</w:t>
            </w:r>
          </w:p>
          <w:p w14:paraId="21F2D813"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580D5E"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30280CF3" w14:textId="77777777" w:rsidTr="00D27180">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C3D10" w14:textId="27D520A1" w:rsidR="00A4456A" w:rsidRPr="002E0A74" w:rsidRDefault="00A4456A" w:rsidP="00D27180">
            <w:pPr>
              <w:spacing w:line="229" w:lineRule="exact"/>
              <w:ind w:left="102"/>
              <w:rPr>
                <w:sz w:val="20"/>
                <w:szCs w:val="20"/>
              </w:rPr>
            </w:pPr>
            <w:r w:rsidRPr="00190D07">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0F7192" w14:textId="77777777" w:rsidR="00A4456A" w:rsidRPr="002E0A74" w:rsidRDefault="00A4456A" w:rsidP="00D27180">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84B0F3"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Fritextval.</w:t>
            </w:r>
          </w:p>
          <w:p w14:paraId="2F853BFC"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Används för extemporeberedning,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B06FE"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0160A2CC" w14:textId="77777777" w:rsidTr="00D27180">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85957B" w14:textId="365184D3"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C442F0" w14:textId="77777777" w:rsidR="00A4456A" w:rsidRPr="002E0A74" w:rsidRDefault="00A4456A" w:rsidP="00D27180">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48ADF4"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464F66"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1..1</w:t>
            </w:r>
          </w:p>
        </w:tc>
      </w:tr>
      <w:tr w:rsidR="00A4456A" w:rsidRPr="002E0A74" w14:paraId="1A423774" w14:textId="77777777" w:rsidTr="00D27180">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21C10" w14:textId="70615F4D"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0B80BE" w14:textId="77777777" w:rsidR="00A4456A" w:rsidRPr="002E0A74" w:rsidRDefault="00A4456A" w:rsidP="00D27180">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6CBF8"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DBC5DB"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3532AC31" w14:textId="77777777" w:rsidTr="00D27180">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562F42" w14:textId="62920634"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A5FFA2C" w14:textId="77777777" w:rsidR="00A4456A" w:rsidRPr="002E0A74" w:rsidRDefault="00A4456A" w:rsidP="00D27180">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0D6C49"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Varunummer.</w:t>
            </w:r>
          </w:p>
          <w:p w14:paraId="51000190"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Från SIL. Identifierare för ordinerad handelsvara (exempel: spruta). Bör anges med id ur Apotekets varunummerregister. OID: 1.2.752.129.2.2.3.1.1.</w:t>
            </w:r>
          </w:p>
          <w:p w14:paraId="0848D160"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Får ej anges för läkemedel.</w:t>
            </w:r>
          </w:p>
          <w:p w14:paraId="6C94FE1A" w14:textId="77777777" w:rsidR="00A4456A" w:rsidRPr="00996D92" w:rsidRDefault="00A4456A" w:rsidP="00D27180">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E52E6C"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1..1</w:t>
            </w:r>
          </w:p>
        </w:tc>
      </w:tr>
      <w:tr w:rsidR="00A4456A" w:rsidRPr="002E0A74" w14:paraId="3D323AEF" w14:textId="77777777" w:rsidTr="00D27180">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04AE29" w14:textId="1704F533"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9A5D58"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FBDBF3"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31D12C"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11B3822A" w14:textId="77777777" w:rsidTr="00D2718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0BB445" w14:textId="343F661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0FA5EB"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CDC99"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87A435"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1623C5CF" w14:textId="77777777" w:rsidTr="00D27180">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9530F1" w14:textId="7F3D5666"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3636C"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89DFDB"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Namn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DA230"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3CBA00EC" w14:textId="77777777" w:rsidTr="00D27180">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85CC7" w14:textId="6F288E86"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C428B"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5198E7"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Version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963978E"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61F8604D" w14:textId="77777777" w:rsidTr="00D27180">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C22B83" w14:textId="01F0941C" w:rsidR="00A4456A" w:rsidRPr="002E0A74" w:rsidRDefault="00A4456A" w:rsidP="00D27180">
            <w:pPr>
              <w:spacing w:line="229" w:lineRule="exact"/>
              <w:ind w:left="102"/>
              <w:rPr>
                <w:szCs w:val="20"/>
              </w:rPr>
            </w:pPr>
            <w:r w:rsidRPr="00190D07">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0C08E6"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BE1DE5"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Varunummer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DB8D4"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4B4B06C8" w14:textId="77777777" w:rsidTr="00D2718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4829" w14:textId="056E992B"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440CBB" w14:textId="77777777" w:rsidR="00A4456A" w:rsidRPr="002E0A74" w:rsidRDefault="00A4456A" w:rsidP="00D27180">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A958D8"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C23A80"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47BEE29D" w14:textId="77777777" w:rsidTr="00D27180">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500F09" w14:textId="7EF6B36D" w:rsidR="00A4456A" w:rsidRPr="002E0A74" w:rsidRDefault="00A4456A" w:rsidP="00D27180">
            <w:pPr>
              <w:spacing w:line="229" w:lineRule="exact"/>
              <w:ind w:left="102"/>
              <w:rPr>
                <w:sz w:val="20"/>
                <w:szCs w:val="20"/>
                <w:lang w:val="sv-SE"/>
              </w:rPr>
            </w:pPr>
            <w:r w:rsidRPr="00190D07">
              <w:rPr>
                <w:sz w:val="20"/>
                <w:szCs w:val="20"/>
                <w:lang w:val="sv-SE"/>
              </w:rPr>
              <w:t>../</w:t>
            </w: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D80B8" w14:textId="77777777" w:rsidR="00A4456A" w:rsidRPr="002E0A74" w:rsidRDefault="00A4456A" w:rsidP="00D27180">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1FF260"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NPL pack-id.</w:t>
            </w:r>
          </w:p>
          <w:p w14:paraId="2CA23D6B" w14:textId="77777777" w:rsidR="00A4456A" w:rsidRPr="00996D92" w:rsidRDefault="00A4456A" w:rsidP="00D27180">
            <w:pPr>
              <w:spacing w:line="226" w:lineRule="exact"/>
              <w:ind w:left="102"/>
              <w:rPr>
                <w:spacing w:val="-1"/>
                <w:sz w:val="20"/>
                <w:szCs w:val="20"/>
                <w:lang w:val="sv-SE"/>
              </w:rPr>
            </w:pPr>
            <w:r w:rsidRPr="00996D92">
              <w:rPr>
                <w:spacing w:val="-1"/>
                <w:sz w:val="20"/>
                <w:szCs w:val="20"/>
                <w:lang w:val="sv-SE"/>
              </w:rPr>
              <w:t xml:space="preserve">Unik identifierare enligt NPL för läkemedelsvaran. Satt om varunummer beskriver en godkänd läkemedelsvara. Kan vara satt om varunummer beskriver en licensvara. OID: 1.2.752.129.2.1.5.2. </w:t>
            </w:r>
          </w:p>
          <w:p w14:paraId="671B04F7" w14:textId="77777777" w:rsidR="00A4456A" w:rsidRPr="00996D92" w:rsidRDefault="00A4456A" w:rsidP="00D27180">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9A626E"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1..1</w:t>
            </w:r>
          </w:p>
        </w:tc>
      </w:tr>
      <w:tr w:rsidR="00A4456A" w:rsidRPr="002E0A74" w14:paraId="46FA4E78" w14:textId="77777777" w:rsidTr="00D27180">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0873E9" w14:textId="594E6542"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536113"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BFEEEB" w14:textId="77777777" w:rsidR="00A4456A" w:rsidRPr="00996D92" w:rsidRDefault="00A4456A" w:rsidP="00D27180">
            <w:pPr>
              <w:spacing w:line="229" w:lineRule="exact"/>
              <w:ind w:left="102"/>
              <w:rPr>
                <w:spacing w:val="-1"/>
                <w:sz w:val="20"/>
                <w:szCs w:val="20"/>
              </w:rPr>
            </w:pPr>
            <w:r w:rsidRPr="00996D92">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3D8A96"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1064E379"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A1315B" w14:textId="2F8F6BA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EF28C8"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FC4764"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Kodsystem för NPL-pack-id: 1.2.752.129.2.1.5.2.</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4B8CC8"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53B53A2B"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775487" w14:textId="179EFCC3"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F28207"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732F39" w14:textId="77777777" w:rsidR="00A4456A" w:rsidRPr="00996D92" w:rsidRDefault="00A4456A" w:rsidP="00D27180">
            <w:pPr>
              <w:spacing w:line="229" w:lineRule="exact"/>
              <w:ind w:left="102"/>
              <w:rPr>
                <w:spacing w:val="-1"/>
                <w:sz w:val="20"/>
                <w:szCs w:val="20"/>
              </w:rPr>
            </w:pPr>
            <w:r w:rsidRPr="00996D92">
              <w:rPr>
                <w:sz w:val="20"/>
                <w:szCs w:val="20"/>
                <w:lang w:val="sv-SE"/>
              </w:rPr>
              <w:t>”</w:t>
            </w:r>
            <w:r w:rsidRPr="00996D92">
              <w:rPr>
                <w:sz w:val="20"/>
                <w:szCs w:val="20"/>
              </w:rPr>
              <w:t>NPL pack”.</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747AB"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167FD239"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8575A9" w14:textId="14D464C8"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CFFBFC5"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6CA736"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577066"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72E6EF4A" w14:textId="77777777" w:rsidTr="00A4456A">
        <w:trPr>
          <w:trHeight w:hRule="exact" w:val="9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B08E07" w14:textId="332B1A5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57AA8"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F7040" w14:textId="77777777" w:rsidR="00A4456A" w:rsidRPr="00996D92" w:rsidRDefault="00A4456A" w:rsidP="00D27180">
            <w:pPr>
              <w:spacing w:line="229" w:lineRule="exact"/>
              <w:ind w:left="102"/>
              <w:rPr>
                <w:sz w:val="20"/>
                <w:szCs w:val="20"/>
                <w:lang w:val="sv-SE"/>
              </w:rPr>
            </w:pPr>
            <w:r w:rsidRPr="00996D92">
              <w:rPr>
                <w:sz w:val="20"/>
                <w:szCs w:val="20"/>
                <w:lang w:val="sv-SE"/>
              </w:rPr>
              <w:t>Artikelnamn (varunamn).</w:t>
            </w:r>
          </w:p>
          <w:p w14:paraId="78020C55"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Handelsnamn i SIL. Text som anger namnet på den aktuella läkemedelsartikeln (produktnamn + förpackning).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A004DB" w14:textId="77777777" w:rsidR="00A4456A" w:rsidRPr="002E0A74" w:rsidRDefault="00A4456A" w:rsidP="00D27180">
            <w:pPr>
              <w:spacing w:line="229" w:lineRule="exact"/>
              <w:ind w:left="142"/>
              <w:jc w:val="center"/>
              <w:rPr>
                <w:szCs w:val="20"/>
              </w:rPr>
            </w:pPr>
            <w:r>
              <w:rPr>
                <w:spacing w:val="-1"/>
                <w:sz w:val="20"/>
                <w:szCs w:val="20"/>
              </w:rPr>
              <w:t>1</w:t>
            </w:r>
            <w:r w:rsidRPr="004049E0">
              <w:rPr>
                <w:spacing w:val="-1"/>
                <w:sz w:val="20"/>
                <w:szCs w:val="20"/>
              </w:rPr>
              <w:t>..1</w:t>
            </w:r>
          </w:p>
        </w:tc>
      </w:tr>
      <w:tr w:rsidR="00A4456A" w:rsidRPr="002E0A74" w14:paraId="212B63BA" w14:textId="77777777" w:rsidTr="00D27180">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76F0C2" w14:textId="4953874D"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FEFFB2" w14:textId="77777777" w:rsidR="00A4456A" w:rsidRPr="002E0A74" w:rsidRDefault="00A4456A" w:rsidP="00D27180">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A41281"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66933D"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66058C82" w14:textId="77777777" w:rsidTr="00D27180">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9DA4E0" w14:textId="247A733C"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CAD1BB" w14:textId="77777777" w:rsidR="00A4456A" w:rsidRPr="002E0A74" w:rsidRDefault="00A4456A" w:rsidP="00D27180">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DCE127" w14:textId="77777777" w:rsidR="00A4456A" w:rsidRPr="00996D92" w:rsidRDefault="00A4456A" w:rsidP="00D27180">
            <w:pPr>
              <w:spacing w:line="229" w:lineRule="exact"/>
              <w:ind w:left="102"/>
              <w:rPr>
                <w:sz w:val="20"/>
                <w:szCs w:val="20"/>
                <w:lang w:val="sv-SE"/>
              </w:rPr>
            </w:pPr>
            <w:r w:rsidRPr="00996D92">
              <w:rPr>
                <w:sz w:val="20"/>
                <w:szCs w:val="20"/>
                <w:lang w:val="sv-SE"/>
              </w:rPr>
              <w:t>NPL-id.</w:t>
            </w:r>
          </w:p>
          <w:p w14:paraId="59B67680"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Nationellt Produktregister för Läkemedelsprodukter. 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ECE477" w14:textId="77777777" w:rsidR="00A4456A" w:rsidRPr="002E0A74" w:rsidRDefault="00A4456A" w:rsidP="00D27180">
            <w:pPr>
              <w:spacing w:line="229" w:lineRule="exact"/>
              <w:ind w:left="142"/>
              <w:jc w:val="center"/>
              <w:rPr>
                <w:sz w:val="20"/>
                <w:szCs w:val="20"/>
                <w:lang w:val="sv-SE"/>
              </w:rPr>
            </w:pPr>
            <w:r>
              <w:rPr>
                <w:sz w:val="20"/>
                <w:szCs w:val="20"/>
              </w:rPr>
              <w:t>1</w:t>
            </w:r>
            <w:r w:rsidRPr="002E0A74">
              <w:rPr>
                <w:sz w:val="20"/>
                <w:szCs w:val="20"/>
              </w:rPr>
              <w:t>..1</w:t>
            </w:r>
          </w:p>
        </w:tc>
      </w:tr>
      <w:tr w:rsidR="00A4456A" w:rsidRPr="002E0A74" w14:paraId="1591BCA5" w14:textId="77777777" w:rsidTr="00D27180">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C4AEA" w14:textId="08A38B9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02DE3A"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145494" w14:textId="77777777" w:rsidR="00A4456A" w:rsidRPr="00996D92" w:rsidRDefault="00A4456A" w:rsidP="00D27180">
            <w:pPr>
              <w:spacing w:line="229" w:lineRule="exact"/>
              <w:ind w:left="102"/>
              <w:rPr>
                <w:sz w:val="20"/>
                <w:szCs w:val="20"/>
              </w:rPr>
            </w:pPr>
            <w:r w:rsidRPr="00996D92">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FD6ED6"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6CADE621" w14:textId="77777777" w:rsidTr="00D27180">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FEC290" w14:textId="052F85BD"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7ACB44"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D4D3B2" w14:textId="77777777" w:rsidR="00A4456A" w:rsidRPr="00996D92" w:rsidRDefault="00A4456A" w:rsidP="00D27180">
            <w:pPr>
              <w:spacing w:line="229" w:lineRule="exact"/>
              <w:ind w:left="102"/>
              <w:rPr>
                <w:sz w:val="20"/>
                <w:szCs w:val="20"/>
              </w:rPr>
            </w:pPr>
            <w:r w:rsidRPr="00996D92">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CA29AF"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0405A273" w14:textId="77777777" w:rsidTr="00D2718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626BBC" w14:textId="0B2A61A1"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CBECED"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D33EF" w14:textId="77777777" w:rsidR="00A4456A" w:rsidRPr="00996D92" w:rsidRDefault="00A4456A" w:rsidP="00D27180">
            <w:pPr>
              <w:spacing w:line="229" w:lineRule="exact"/>
              <w:ind w:left="102"/>
              <w:rPr>
                <w:sz w:val="20"/>
                <w:szCs w:val="20"/>
                <w:lang w:val="sv-SE"/>
              </w:rPr>
            </w:pPr>
            <w:r w:rsidRPr="00996D92">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E50FC"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73EA0550" w14:textId="77777777" w:rsidTr="00D27180">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35D384" w14:textId="73F01947"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006292"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D238EF" w14:textId="77777777" w:rsidR="00A4456A" w:rsidRPr="00996D92" w:rsidRDefault="00A4456A" w:rsidP="00D27180">
            <w:pPr>
              <w:spacing w:line="229" w:lineRule="exact"/>
              <w:ind w:left="102"/>
              <w:rPr>
                <w:sz w:val="20"/>
                <w:szCs w:val="20"/>
                <w:lang w:val="sv-SE"/>
              </w:rPr>
            </w:pPr>
            <w:r w:rsidRPr="00996D92">
              <w:rPr>
                <w:sz w:val="20"/>
                <w:szCs w:val="20"/>
                <w:lang w:val="sv-SE"/>
              </w:rPr>
              <w:t>Version på NPL-id-kodsystem.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DEDDA7"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39BB52E9" w14:textId="77777777" w:rsidTr="00D27180">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DAD05C" w14:textId="5D06B70C"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7854D5" w14:textId="77777777" w:rsidR="00A4456A" w:rsidRPr="002E0A74" w:rsidRDefault="00A4456A" w:rsidP="00D27180">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5B2927" w14:textId="77777777" w:rsidR="00A4456A" w:rsidRPr="00996D92" w:rsidRDefault="00A4456A" w:rsidP="00D27180">
            <w:pPr>
              <w:spacing w:line="229" w:lineRule="exact"/>
              <w:ind w:left="102"/>
              <w:rPr>
                <w:sz w:val="20"/>
                <w:szCs w:val="20"/>
                <w:lang w:val="sv-SE"/>
              </w:rPr>
            </w:pPr>
            <w:r w:rsidRPr="00996D92">
              <w:rPr>
                <w:sz w:val="20"/>
                <w:szCs w:val="20"/>
                <w:lang w:val="sv-SE"/>
              </w:rPr>
              <w:t>Produktnamn.</w:t>
            </w:r>
          </w:p>
          <w:p w14:paraId="0746725F" w14:textId="77777777" w:rsidR="00A4456A" w:rsidRPr="00996D92" w:rsidRDefault="00A4456A" w:rsidP="00D27180">
            <w:pPr>
              <w:spacing w:line="229" w:lineRule="exact"/>
              <w:ind w:left="102"/>
              <w:rPr>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9E58A4"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3E5A6DDF" w14:textId="77777777" w:rsidTr="00D2718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688B7C" w14:textId="65A923BE" w:rsidR="00A4456A" w:rsidRPr="002E0A74" w:rsidRDefault="00A4456A" w:rsidP="00D27180">
            <w:pPr>
              <w:spacing w:line="229" w:lineRule="exact"/>
              <w:ind w:left="102"/>
              <w:rPr>
                <w:sz w:val="20"/>
                <w:szCs w:val="20"/>
              </w:rPr>
            </w:pPr>
            <w:r w:rsidRPr="00190D07">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FBC01E4" w14:textId="77777777" w:rsidR="00A4456A" w:rsidRPr="002E0A74" w:rsidRDefault="00A4456A" w:rsidP="00D27180">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A16C9B" w14:textId="77777777" w:rsidR="00A4456A" w:rsidRPr="00996D92" w:rsidRDefault="00A4456A" w:rsidP="00D27180">
            <w:pPr>
              <w:spacing w:line="229" w:lineRule="exact"/>
              <w:ind w:left="102"/>
              <w:rPr>
                <w:sz w:val="20"/>
                <w:szCs w:val="20"/>
                <w:lang w:val="sv-SE"/>
              </w:rPr>
            </w:pPr>
            <w:r w:rsidRPr="00996D92">
              <w:rPr>
                <w:sz w:val="20"/>
                <w:szCs w:val="20"/>
                <w:lang w:val="sv-SE"/>
              </w:rPr>
              <w:t>ATC-kod.</w:t>
            </w:r>
          </w:p>
          <w:p w14:paraId="2DD05BEA"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atcKod + atcKodBeskrivning i SIL. </w:t>
            </w:r>
          </w:p>
          <w:p w14:paraId="2D62DF2C" w14:textId="77777777" w:rsidR="00A4456A" w:rsidRPr="00996D92" w:rsidRDefault="00A4456A" w:rsidP="00D27180">
            <w:pPr>
              <w:spacing w:line="229" w:lineRule="exact"/>
              <w:ind w:left="102"/>
              <w:rPr>
                <w:sz w:val="20"/>
                <w:szCs w:val="20"/>
              </w:rPr>
            </w:pPr>
            <w:r w:rsidRPr="00996D92">
              <w:rPr>
                <w:sz w:val="20"/>
                <w:szCs w:val="20"/>
                <w:lang w:val="sv-SE"/>
              </w:rPr>
              <w:t xml:space="preserve">Klassificeringskod för läkemedlet på sjuställig nivå. </w:t>
            </w:r>
            <w:r w:rsidRPr="00996D92">
              <w:rPr>
                <w:sz w:val="20"/>
                <w:szCs w:val="20"/>
              </w:rPr>
              <w:t xml:space="preserve">OID: </w:t>
            </w:r>
          </w:p>
          <w:p w14:paraId="4518798B" w14:textId="77777777" w:rsidR="00A4456A" w:rsidRPr="00996D92" w:rsidRDefault="00A4456A" w:rsidP="00D27180">
            <w:pPr>
              <w:spacing w:line="229" w:lineRule="exact"/>
              <w:ind w:left="102"/>
              <w:rPr>
                <w:sz w:val="20"/>
                <w:szCs w:val="20"/>
              </w:rPr>
            </w:pPr>
            <w:r w:rsidRPr="00996D92">
              <w:rPr>
                <w:sz w:val="20"/>
                <w:szCs w:val="20"/>
              </w:rPr>
              <w:t xml:space="preserve">1.2.752.129.2.2.3.1.1. </w:t>
            </w:r>
          </w:p>
          <w:p w14:paraId="56FBAC2D" w14:textId="77777777" w:rsidR="00A4456A" w:rsidRPr="00996D92" w:rsidRDefault="00A4456A" w:rsidP="00D27180">
            <w:pPr>
              <w:spacing w:line="229" w:lineRule="exact"/>
              <w:ind w:left="102"/>
              <w:rPr>
                <w:sz w:val="20"/>
                <w:szCs w:val="20"/>
              </w:rPr>
            </w:pPr>
            <w:r w:rsidRPr="00996D92">
              <w:rPr>
                <w:sz w:val="20"/>
                <w:szCs w:val="20"/>
              </w:rPr>
              <w:t xml:space="preserve">Underhålls av WHO Collaborating Centre for Drug Statistics Methodology, Oslo, Norge http://www.whocc.no/atcddd/ </w:t>
            </w:r>
          </w:p>
          <w:p w14:paraId="10091CA8"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I Sverige oklart vilken instans som ansvarar men Läkemedelsverket har övergripande ansvar för läkemedelsfrågor www.lakemedelsverket.se/ </w:t>
            </w:r>
          </w:p>
          <w:p w14:paraId="489D187F" w14:textId="77777777" w:rsidR="00A4456A" w:rsidRPr="00996D92" w:rsidRDefault="00A4456A" w:rsidP="00D27180">
            <w:pPr>
              <w:spacing w:line="229" w:lineRule="exact"/>
              <w:ind w:left="102"/>
              <w:rPr>
                <w:sz w:val="20"/>
                <w:szCs w:val="20"/>
              </w:rPr>
            </w:pPr>
            <w:r w:rsidRPr="00996D92">
              <w:rPr>
                <w:sz w:val="20"/>
                <w:szCs w:val="20"/>
                <w:lang w:val="sv-SE"/>
              </w:rPr>
              <w:t xml:space="preserve">ATC-kod, (Anatomic Therapeutic Chemical classification system), är ett klassificeringssystem för läkemedel. </w:t>
            </w:r>
            <w:r w:rsidRPr="00996D92">
              <w:rPr>
                <w:sz w:val="20"/>
                <w:szCs w:val="20"/>
              </w:rPr>
              <w:t xml:space="preserve">Läkemedlen indelas i olika grupper efter indikationsområde. </w:t>
            </w:r>
          </w:p>
          <w:p w14:paraId="4DC19435" w14:textId="77777777" w:rsidR="00A4456A" w:rsidRPr="00996D92" w:rsidRDefault="00A4456A" w:rsidP="00D27180">
            <w:pPr>
              <w:spacing w:line="229" w:lineRule="exact"/>
              <w:ind w:left="102"/>
              <w:rPr>
                <w:sz w:val="20"/>
                <w:szCs w:val="20"/>
              </w:rPr>
            </w:pPr>
          </w:p>
          <w:p w14:paraId="165F8774" w14:textId="77777777" w:rsidR="00A4456A" w:rsidRPr="00996D92" w:rsidRDefault="00A4456A" w:rsidP="00D27180">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DC2A94" w14:textId="77777777" w:rsidR="00A4456A" w:rsidRPr="002E0A74" w:rsidRDefault="00A4456A" w:rsidP="00D27180">
            <w:pPr>
              <w:spacing w:line="229" w:lineRule="exact"/>
              <w:ind w:left="142"/>
              <w:jc w:val="center"/>
              <w:rPr>
                <w:sz w:val="20"/>
                <w:szCs w:val="20"/>
              </w:rPr>
            </w:pPr>
            <w:r w:rsidRPr="002E0A74">
              <w:rPr>
                <w:sz w:val="20"/>
                <w:szCs w:val="20"/>
              </w:rPr>
              <w:t>0..1</w:t>
            </w:r>
          </w:p>
        </w:tc>
      </w:tr>
      <w:tr w:rsidR="00A4456A" w:rsidRPr="002E0A74" w14:paraId="28B06C38"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35D263" w14:textId="24CD2EC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D4F9A7"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7A65C4" w14:textId="77777777" w:rsidR="00A4456A" w:rsidRPr="00996D92" w:rsidRDefault="00A4456A" w:rsidP="00D27180">
            <w:pPr>
              <w:spacing w:line="229" w:lineRule="exact"/>
              <w:ind w:left="102"/>
              <w:rPr>
                <w:spacing w:val="-1"/>
                <w:sz w:val="20"/>
                <w:szCs w:val="20"/>
              </w:rPr>
            </w:pPr>
            <w:r w:rsidRPr="00996D9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EF1D5" w14:textId="77777777" w:rsidR="00A4456A" w:rsidRPr="00EA4EC6" w:rsidRDefault="00A4456A" w:rsidP="00D27180">
            <w:pPr>
              <w:spacing w:line="229" w:lineRule="exact"/>
              <w:ind w:left="142"/>
              <w:jc w:val="center"/>
              <w:rPr>
                <w:color w:val="FF0000"/>
                <w:szCs w:val="20"/>
              </w:rPr>
            </w:pPr>
            <w:r w:rsidRPr="00EA4EC6">
              <w:rPr>
                <w:color w:val="FF0000"/>
                <w:spacing w:val="-1"/>
                <w:sz w:val="20"/>
                <w:szCs w:val="20"/>
              </w:rPr>
              <w:t>1..1</w:t>
            </w:r>
          </w:p>
        </w:tc>
      </w:tr>
      <w:tr w:rsidR="00A4456A" w:rsidRPr="002E0A74" w14:paraId="4EE7921F"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34734B" w14:textId="6E895532"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7BAA4"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0020D6" w14:textId="77777777" w:rsidR="00A4456A" w:rsidRPr="00996D92" w:rsidRDefault="00A4456A" w:rsidP="00D27180">
            <w:pPr>
              <w:spacing w:line="229" w:lineRule="exact"/>
              <w:ind w:left="102"/>
              <w:rPr>
                <w:spacing w:val="-1"/>
                <w:sz w:val="20"/>
                <w:szCs w:val="20"/>
              </w:rPr>
            </w:pPr>
            <w:r w:rsidRPr="00996D92">
              <w:rPr>
                <w:sz w:val="20"/>
                <w:szCs w:val="20"/>
                <w:lang w:val="sv-SE"/>
              </w:rPr>
              <w:t xml:space="preserve">Kodsystem för </w:t>
            </w:r>
            <w:r w:rsidRPr="00996D92">
              <w:rPr>
                <w:spacing w:val="-1"/>
                <w:sz w:val="20"/>
                <w:szCs w:val="20"/>
              </w:rPr>
              <w:t>ATC-kod</w:t>
            </w:r>
            <w:r w:rsidRPr="00996D92">
              <w:rPr>
                <w:sz w:val="20"/>
                <w:szCs w:val="20"/>
                <w:lang w:val="sv-SE"/>
              </w:rPr>
              <w:t xml:space="preserve">: </w:t>
            </w:r>
            <w:r w:rsidRPr="00996D92">
              <w:rPr>
                <w:sz w:val="20"/>
                <w:szCs w:val="20"/>
              </w:rPr>
              <w:t>1.2.752.129.2.2.3.1.1</w:t>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F883DC" w14:textId="77777777" w:rsidR="00A4456A" w:rsidRPr="00EA4EC6" w:rsidRDefault="00A4456A" w:rsidP="00D27180">
            <w:pPr>
              <w:spacing w:line="229" w:lineRule="exact"/>
              <w:ind w:left="142"/>
              <w:jc w:val="center"/>
              <w:rPr>
                <w:color w:val="FF0000"/>
                <w:szCs w:val="20"/>
              </w:rPr>
            </w:pPr>
            <w:r w:rsidRPr="00EA4EC6">
              <w:rPr>
                <w:color w:val="FF0000"/>
                <w:spacing w:val="-1"/>
                <w:sz w:val="20"/>
                <w:szCs w:val="20"/>
              </w:rPr>
              <w:t>1..1</w:t>
            </w:r>
          </w:p>
        </w:tc>
      </w:tr>
      <w:tr w:rsidR="00A4456A" w:rsidRPr="002E0A74" w14:paraId="35324142"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D8B33" w14:textId="2596607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31F87F"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6F93A" w14:textId="77777777" w:rsidR="00A4456A" w:rsidRPr="00996D92" w:rsidRDefault="00A4456A" w:rsidP="00D27180">
            <w:pPr>
              <w:spacing w:line="229" w:lineRule="exact"/>
              <w:ind w:left="102"/>
              <w:rPr>
                <w:spacing w:val="-1"/>
                <w:sz w:val="20"/>
                <w:szCs w:val="20"/>
              </w:rPr>
            </w:pPr>
            <w:r w:rsidRPr="00996D92">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3FEC9"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255A13AF" w14:textId="77777777" w:rsidTr="00D2718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FE4B74" w14:textId="15008908"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DA1901C"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225C63"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 xml:space="preserve">Version på </w:t>
            </w:r>
            <w:r w:rsidRPr="00996D92">
              <w:rPr>
                <w:spacing w:val="-1"/>
                <w:sz w:val="20"/>
                <w:szCs w:val="20"/>
              </w:rPr>
              <w:t>ATC</w:t>
            </w:r>
            <w:r w:rsidRPr="00996D9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3F101E" w14:textId="77777777" w:rsidR="00A4456A" w:rsidRPr="002E0A74" w:rsidRDefault="00A4456A" w:rsidP="00D27180">
            <w:pPr>
              <w:spacing w:line="229" w:lineRule="exact"/>
              <w:ind w:left="142"/>
              <w:jc w:val="center"/>
              <w:rPr>
                <w:szCs w:val="20"/>
              </w:rPr>
            </w:pPr>
            <w:r w:rsidRPr="004049E0">
              <w:rPr>
                <w:spacing w:val="-1"/>
                <w:sz w:val="20"/>
                <w:szCs w:val="20"/>
              </w:rPr>
              <w:t>0..1</w:t>
            </w:r>
          </w:p>
        </w:tc>
      </w:tr>
      <w:tr w:rsidR="00A4456A" w:rsidRPr="002E0A74" w14:paraId="51793584" w14:textId="77777777" w:rsidTr="00D27180">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B1F0AE" w14:textId="5095C7C7"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EDFF" w14:textId="77777777" w:rsidR="00A4456A" w:rsidRPr="002E0A74" w:rsidRDefault="00A4456A" w:rsidP="00D27180">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391E9C"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Klartext på kemisk substansnivå (motsvarande sjuställig 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5831BF" w14:textId="77777777" w:rsidR="00A4456A" w:rsidRPr="002E0A74" w:rsidRDefault="00A4456A" w:rsidP="00D27180">
            <w:pPr>
              <w:spacing w:line="229" w:lineRule="exact"/>
              <w:ind w:left="142"/>
              <w:jc w:val="center"/>
              <w:rPr>
                <w:szCs w:val="20"/>
              </w:rPr>
            </w:pPr>
            <w:r w:rsidRPr="00EA4EC6">
              <w:rPr>
                <w:color w:val="FF0000"/>
                <w:spacing w:val="-1"/>
                <w:sz w:val="20"/>
                <w:szCs w:val="20"/>
              </w:rPr>
              <w:t>1..1</w:t>
            </w:r>
          </w:p>
        </w:tc>
      </w:tr>
      <w:tr w:rsidR="00A4456A" w:rsidRPr="002E0A74" w14:paraId="26C8A18B" w14:textId="77777777" w:rsidTr="00D27180">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06ED95" w14:textId="1D1E0F43" w:rsidR="00A4456A" w:rsidRPr="002E0A74" w:rsidRDefault="00A4456A" w:rsidP="00D27180">
            <w:pPr>
              <w:spacing w:line="229" w:lineRule="exact"/>
              <w:ind w:left="102"/>
              <w:rPr>
                <w:sz w:val="20"/>
                <w:szCs w:val="20"/>
              </w:rPr>
            </w:pPr>
            <w:r w:rsidRPr="00190D07">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544CB" w14:textId="77777777" w:rsidR="00A4456A" w:rsidRPr="002E0A74" w:rsidRDefault="00A4456A" w:rsidP="00D27180">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BD0D84"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Administreringssätt.</w:t>
            </w:r>
          </w:p>
          <w:p w14:paraId="7DBC5EC3"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8C4890"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73D3BEC7" w14:textId="77777777" w:rsidTr="00D27180">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EA142E" w14:textId="253C3B62"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151BE1"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DB4142"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63557E"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4F119343" w14:textId="77777777" w:rsidTr="00D27180">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4AC9D0" w14:textId="12BEE15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2CEB3B"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4918E4"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4CB03B"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608B9F3C" w14:textId="77777777" w:rsidTr="00D2718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4B4448" w14:textId="3FD8808E"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78149"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777C32"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49096"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56EDBE0F" w14:textId="77777777" w:rsidTr="00D2718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68AB58" w14:textId="6FC8A445"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82340C"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F138B78"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BDA7601"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6EBABC6E" w14:textId="77777777" w:rsidTr="00D27180">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A11A0A" w14:textId="7F52DF5A" w:rsidR="00A4456A" w:rsidRPr="002E0A74" w:rsidRDefault="00A4456A" w:rsidP="00D27180">
            <w:pPr>
              <w:spacing w:line="229" w:lineRule="exact"/>
              <w:ind w:left="102"/>
              <w:rPr>
                <w:szCs w:val="20"/>
              </w:rPr>
            </w:pPr>
            <w:r w:rsidRPr="00190D07">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70F49C"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64CBA0"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E4B9D9"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52AC4FFD" w14:textId="77777777" w:rsidTr="00D27180">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DBB8E2" w14:textId="294F7C4E" w:rsidR="00A4456A" w:rsidRPr="002E0A74" w:rsidRDefault="00A4456A" w:rsidP="00D27180">
            <w:pPr>
              <w:spacing w:line="229" w:lineRule="exact"/>
              <w:ind w:left="102"/>
              <w:rPr>
                <w:szCs w:val="20"/>
              </w:rPr>
            </w:pPr>
            <w:r w:rsidRPr="00190D07">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05F63" w14:textId="77777777" w:rsidR="00A4456A" w:rsidRPr="002E0A74" w:rsidRDefault="00A4456A" w:rsidP="00D27180">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A683606" w14:textId="77777777" w:rsidR="00A4456A" w:rsidRPr="00996D92" w:rsidRDefault="00A4456A" w:rsidP="00D27180">
            <w:pPr>
              <w:spacing w:line="229" w:lineRule="exact"/>
              <w:ind w:left="10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ED74F3" w14:textId="77777777" w:rsidR="00A4456A" w:rsidRPr="002E0A74" w:rsidRDefault="00A4456A" w:rsidP="00D27180">
            <w:pPr>
              <w:spacing w:line="229" w:lineRule="exact"/>
              <w:ind w:left="142"/>
              <w:jc w:val="center"/>
              <w:rPr>
                <w:szCs w:val="20"/>
              </w:rPr>
            </w:pPr>
            <w:r w:rsidRPr="003C5FBB">
              <w:rPr>
                <w:sz w:val="20"/>
                <w:szCs w:val="20"/>
                <w:lang w:val="sv-SE"/>
              </w:rPr>
              <w:t>0..1</w:t>
            </w:r>
          </w:p>
        </w:tc>
      </w:tr>
      <w:tr w:rsidR="00A4456A" w:rsidRPr="002E0A74" w14:paraId="553238E7" w14:textId="77777777" w:rsidTr="00D27180">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58237" w14:textId="69607282"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141A3" w14:textId="77777777" w:rsidR="00A4456A" w:rsidRPr="002E0A74" w:rsidRDefault="00A4456A" w:rsidP="00D27180">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9FD2E5" w14:textId="77777777" w:rsidR="00A4456A" w:rsidRPr="00996D92" w:rsidRDefault="00A4456A" w:rsidP="00D27180">
            <w:pPr>
              <w:spacing w:line="229" w:lineRule="exact"/>
              <w:ind w:left="102"/>
              <w:rPr>
                <w:spacing w:val="-1"/>
                <w:sz w:val="20"/>
                <w:szCs w:val="20"/>
                <w:lang w:val="sv-SE"/>
              </w:rPr>
            </w:pPr>
            <w:r w:rsidRPr="00996D92">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6A7C61" w14:textId="77777777" w:rsidR="00A4456A" w:rsidRPr="002E0A74" w:rsidRDefault="00A4456A" w:rsidP="00D27180">
            <w:pPr>
              <w:spacing w:line="229" w:lineRule="exact"/>
              <w:ind w:left="142"/>
              <w:jc w:val="center"/>
              <w:rPr>
                <w:sz w:val="20"/>
                <w:szCs w:val="20"/>
                <w:lang w:val="sv-SE"/>
              </w:rPr>
            </w:pPr>
            <w:r w:rsidRPr="002E0A74">
              <w:rPr>
                <w:sz w:val="20"/>
                <w:szCs w:val="20"/>
                <w:lang w:val="sv-SE"/>
              </w:rPr>
              <w:t>0..1</w:t>
            </w:r>
          </w:p>
        </w:tc>
      </w:tr>
      <w:tr w:rsidR="00A4456A" w:rsidRPr="002E0A74" w14:paraId="403A6DF6" w14:textId="77777777" w:rsidTr="00D27180">
        <w:trPr>
          <w:trHeight w:hRule="exact" w:val="99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DE172" w14:textId="3415CB94" w:rsidR="00A4456A" w:rsidRPr="002E0A74" w:rsidRDefault="00A4456A" w:rsidP="00D27180">
            <w:pPr>
              <w:spacing w:line="229" w:lineRule="exact"/>
              <w:ind w:left="102"/>
              <w:rPr>
                <w:sz w:val="20"/>
                <w:szCs w:val="20"/>
                <w:lang w:val="sv-SE"/>
              </w:rPr>
            </w:pPr>
            <w:r w:rsidRPr="00190D07">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7E78A1" w14:textId="77777777" w:rsidR="00A4456A" w:rsidRPr="002E0A74" w:rsidRDefault="00A4456A" w:rsidP="00D27180">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E68465" w14:textId="77777777" w:rsidR="00A4456A" w:rsidRPr="00996D92" w:rsidRDefault="00A4456A" w:rsidP="00D27180">
            <w:pPr>
              <w:spacing w:line="229" w:lineRule="exact"/>
              <w:ind w:left="102"/>
              <w:rPr>
                <w:sz w:val="20"/>
                <w:szCs w:val="20"/>
                <w:lang w:val="sv-SE"/>
              </w:rPr>
            </w:pPr>
            <w:r w:rsidRPr="00996D92">
              <w:rPr>
                <w:sz w:val="20"/>
                <w:szCs w:val="20"/>
                <w:lang w:val="sv-SE"/>
              </w:rPr>
              <w:t>Substansgrupp.</w:t>
            </w:r>
          </w:p>
          <w:p w14:paraId="0D71E140" w14:textId="77777777" w:rsidR="00A4456A" w:rsidRPr="00996D92" w:rsidRDefault="00A4456A" w:rsidP="00D27180">
            <w:pPr>
              <w:spacing w:line="229" w:lineRule="exact"/>
              <w:ind w:left="102"/>
              <w:rPr>
                <w:sz w:val="20"/>
                <w:szCs w:val="20"/>
                <w:lang w:val="sv-SE"/>
              </w:rPr>
            </w:pPr>
            <w:r w:rsidRPr="00996D92">
              <w:rPr>
                <w:sz w:val="20"/>
                <w:szCs w:val="20"/>
                <w:lang w:val="sv-SE"/>
              </w:rPr>
              <w:t>Text som anger namn på den grupp som innehåller den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DAFD75" w14:textId="77777777" w:rsidR="00A4456A" w:rsidRPr="002E0A74" w:rsidRDefault="00A4456A" w:rsidP="00D27180">
            <w:pPr>
              <w:spacing w:line="229" w:lineRule="exact"/>
              <w:ind w:left="142"/>
              <w:jc w:val="center"/>
              <w:rPr>
                <w:sz w:val="20"/>
                <w:szCs w:val="20"/>
                <w:lang w:val="sv-SE"/>
              </w:rPr>
            </w:pPr>
            <w:r w:rsidRPr="002E0A74">
              <w:rPr>
                <w:sz w:val="20"/>
                <w:szCs w:val="20"/>
              </w:rPr>
              <w:t>0..1</w:t>
            </w:r>
          </w:p>
        </w:tc>
      </w:tr>
      <w:tr w:rsidR="00A4456A" w:rsidRPr="002E0A74" w14:paraId="32E6AB33" w14:textId="77777777" w:rsidTr="00D27180">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C9944E5" w14:textId="432FCB40" w:rsidR="00A4456A" w:rsidRPr="002E0A74" w:rsidRDefault="00A4456A" w:rsidP="00D27180">
            <w:pPr>
              <w:spacing w:line="229" w:lineRule="exact"/>
              <w:ind w:left="102"/>
              <w:rPr>
                <w:strike/>
                <w:spacing w:val="-1"/>
                <w:sz w:val="20"/>
                <w:szCs w:val="20"/>
                <w:lang w:val="sv-SE"/>
              </w:rPr>
            </w:pPr>
            <w:r w:rsidRPr="00190D07">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F4C674" w14:textId="77777777" w:rsidR="00A4456A" w:rsidRPr="002E0A74" w:rsidRDefault="00A4456A" w:rsidP="00D27180">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6E31FF" w14:textId="77777777" w:rsidR="00A4456A" w:rsidRPr="00996D92" w:rsidRDefault="00A4456A" w:rsidP="00D27180">
            <w:pPr>
              <w:pStyle w:val="Default"/>
              <w:spacing w:line="226" w:lineRule="exact"/>
              <w:ind w:left="141"/>
              <w:rPr>
                <w:rFonts w:ascii="Georgia" w:eastAsia="Times New Roman" w:hAnsi="Georgia"/>
                <w:color w:val="auto"/>
                <w:spacing w:val="-1"/>
                <w:sz w:val="20"/>
                <w:szCs w:val="20"/>
                <w:lang w:val="sv-SE" w:eastAsia="sv-SE"/>
              </w:rPr>
            </w:pPr>
            <w:r w:rsidRPr="00996D92">
              <w:rPr>
                <w:rFonts w:ascii="Georgia" w:eastAsia="Times New Roman" w:hAnsi="Georgia"/>
                <w:color w:val="auto"/>
                <w:spacing w:val="-1"/>
                <w:sz w:val="20"/>
                <w:szCs w:val="20"/>
                <w:lang w:val="sv-SE" w:eastAsia="sv-SE"/>
              </w:rPr>
              <w:t>Styrka.</w:t>
            </w:r>
          </w:p>
          <w:p w14:paraId="5180E604" w14:textId="77777777" w:rsidR="00A4456A" w:rsidRPr="00996D92" w:rsidRDefault="00A4456A" w:rsidP="00D27180">
            <w:pPr>
              <w:pStyle w:val="Default"/>
              <w:spacing w:line="226" w:lineRule="exact"/>
              <w:ind w:left="141"/>
              <w:rPr>
                <w:rFonts w:ascii="Georgia" w:eastAsia="Times New Roman" w:hAnsi="Georgia" w:cs="Times New Roman"/>
                <w:color w:val="auto"/>
                <w:spacing w:val="-1"/>
                <w:sz w:val="20"/>
                <w:szCs w:val="20"/>
                <w:lang w:val="sv-SE" w:eastAsia="sv-SE"/>
              </w:rPr>
            </w:pPr>
            <w:r w:rsidRPr="00996D92">
              <w:rPr>
                <w:rFonts w:ascii="Georgia" w:eastAsia="Times New Roman" w:hAnsi="Georgia"/>
                <w:color w:val="auto"/>
                <w:spacing w:val="-1"/>
                <w:sz w:val="20"/>
                <w:szCs w:val="20"/>
                <w:lang w:val="sv-SE" w:eastAsia="sv-SE"/>
              </w:rPr>
              <w:t>Önskad styrka på det generiska läkemedel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05143F" w14:textId="77777777" w:rsidR="00A4456A" w:rsidRPr="002E0A74" w:rsidRDefault="00A4456A" w:rsidP="00D27180">
            <w:pPr>
              <w:spacing w:line="229" w:lineRule="exact"/>
              <w:ind w:left="142"/>
              <w:jc w:val="center"/>
              <w:rPr>
                <w:strike/>
                <w:sz w:val="20"/>
                <w:szCs w:val="20"/>
                <w:lang w:val="sv-SE"/>
              </w:rPr>
            </w:pPr>
            <w:r w:rsidRPr="002E0A74">
              <w:rPr>
                <w:sz w:val="20"/>
                <w:szCs w:val="20"/>
              </w:rPr>
              <w:t>0..1</w:t>
            </w:r>
          </w:p>
        </w:tc>
      </w:tr>
      <w:tr w:rsidR="00A4456A" w:rsidRPr="002E0A74" w14:paraId="01D5FFA7" w14:textId="77777777" w:rsidTr="00D27180">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429619" w14:textId="1B9531F7" w:rsidR="00A4456A" w:rsidRPr="00D77564" w:rsidRDefault="00A4456A" w:rsidP="00D27180">
            <w:pPr>
              <w:spacing w:line="229" w:lineRule="exact"/>
              <w:ind w:left="102"/>
              <w:rPr>
                <w:szCs w:val="20"/>
                <w:lang w:val="sv-SE"/>
              </w:rPr>
            </w:pPr>
            <w:r w:rsidRPr="00190D07">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851D5D" w14:textId="77777777" w:rsidR="00A4456A" w:rsidRPr="00D77564" w:rsidRDefault="00A4456A" w:rsidP="00D27180">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4C46249" w14:textId="77777777" w:rsidR="00A4456A" w:rsidRPr="00996D92" w:rsidRDefault="00A4456A" w:rsidP="00D27180">
            <w:pPr>
              <w:spacing w:line="229" w:lineRule="exact"/>
              <w:ind w:left="102"/>
              <w:rPr>
                <w:sz w:val="20"/>
                <w:szCs w:val="20"/>
                <w:lang w:val="sv-SE"/>
              </w:rPr>
            </w:pPr>
            <w:r w:rsidRPr="00996D92">
              <w:rPr>
                <w:sz w:val="20"/>
                <w:szCs w:val="20"/>
                <w:lang w:val="sv-SE"/>
              </w:rPr>
              <w:t>Värde för styrka.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FB5AC4" w14:textId="77777777" w:rsidR="00A4456A" w:rsidRPr="00D77564" w:rsidRDefault="00A4456A" w:rsidP="00D27180">
            <w:pPr>
              <w:spacing w:line="229" w:lineRule="exact"/>
              <w:ind w:left="142"/>
              <w:jc w:val="center"/>
              <w:rPr>
                <w:sz w:val="20"/>
                <w:szCs w:val="20"/>
                <w:lang w:val="sv-SE"/>
              </w:rPr>
            </w:pPr>
            <w:r>
              <w:rPr>
                <w:sz w:val="20"/>
                <w:szCs w:val="20"/>
                <w:lang w:val="sv-SE"/>
              </w:rPr>
              <w:t>1..1</w:t>
            </w:r>
          </w:p>
        </w:tc>
      </w:tr>
      <w:tr w:rsidR="00A4456A" w:rsidRPr="002E0A74" w14:paraId="393F4B72" w14:textId="77777777" w:rsidTr="00D27180">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BD5342" w14:textId="45AA90CB" w:rsidR="00A4456A" w:rsidRPr="00D77564" w:rsidRDefault="00A4456A" w:rsidP="00D27180">
            <w:pPr>
              <w:spacing w:line="229" w:lineRule="exact"/>
              <w:ind w:left="102"/>
              <w:rPr>
                <w:szCs w:val="20"/>
                <w:lang w:val="sv-SE"/>
              </w:rPr>
            </w:pPr>
            <w:r w:rsidRPr="00190D07">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2FB730" w14:textId="77777777" w:rsidR="00A4456A" w:rsidRPr="00D77564" w:rsidRDefault="00A4456A" w:rsidP="00D27180">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937D5A"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Enhet för styrka.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3CB6D8" w14:textId="77777777" w:rsidR="00A4456A" w:rsidRPr="00D77564" w:rsidRDefault="00A4456A" w:rsidP="00D27180">
            <w:pPr>
              <w:spacing w:line="229" w:lineRule="exact"/>
              <w:ind w:left="142"/>
              <w:jc w:val="center"/>
              <w:rPr>
                <w:sz w:val="20"/>
                <w:szCs w:val="20"/>
                <w:lang w:val="sv-SE"/>
              </w:rPr>
            </w:pPr>
            <w:r>
              <w:rPr>
                <w:sz w:val="20"/>
                <w:szCs w:val="20"/>
                <w:lang w:val="sv-SE"/>
              </w:rPr>
              <w:t>1..1</w:t>
            </w:r>
          </w:p>
        </w:tc>
      </w:tr>
      <w:tr w:rsidR="00A4456A" w:rsidRPr="002E0A74" w14:paraId="4D6CCFA3" w14:textId="77777777" w:rsidTr="00D2718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3E191F" w14:textId="3B81A133" w:rsidR="00A4456A" w:rsidRPr="002E0A74" w:rsidRDefault="00A4456A" w:rsidP="00D27180">
            <w:pPr>
              <w:spacing w:line="229" w:lineRule="exact"/>
              <w:ind w:left="102"/>
              <w:rPr>
                <w:sz w:val="20"/>
                <w:szCs w:val="20"/>
                <w:lang w:val="sv-SE"/>
              </w:rPr>
            </w:pPr>
            <w:r w:rsidRPr="00190D07">
              <w:rPr>
                <w:sz w:val="20"/>
                <w:szCs w:val="20"/>
                <w:lang w:val="sv-SE"/>
              </w:rPr>
              <w:t>../</w:t>
            </w: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56A9C2" w14:textId="77777777" w:rsidR="00A4456A" w:rsidRPr="002E0A74" w:rsidRDefault="00A4456A" w:rsidP="00D27180">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BB35BD" w14:textId="77777777" w:rsidR="00A4456A" w:rsidRPr="00996D92" w:rsidRDefault="00A4456A" w:rsidP="00D27180">
            <w:pPr>
              <w:spacing w:line="229" w:lineRule="exact"/>
              <w:ind w:left="102"/>
              <w:rPr>
                <w:sz w:val="20"/>
                <w:szCs w:val="20"/>
                <w:lang w:val="sv-SE"/>
              </w:rPr>
            </w:pPr>
            <w:r w:rsidRPr="00996D92">
              <w:rPr>
                <w:sz w:val="20"/>
                <w:szCs w:val="20"/>
                <w:lang w:val="sv-SE"/>
              </w:rPr>
              <w:t>Läkemedelsform.</w:t>
            </w:r>
          </w:p>
          <w:p w14:paraId="710991B0" w14:textId="77777777" w:rsidR="00A4456A" w:rsidRPr="00996D92" w:rsidRDefault="00A4456A" w:rsidP="00D27180">
            <w:pPr>
              <w:spacing w:line="229" w:lineRule="exact"/>
              <w:ind w:left="102"/>
              <w:rPr>
                <w:sz w:val="20"/>
                <w:szCs w:val="20"/>
                <w:lang w:val="sv-SE"/>
              </w:rPr>
            </w:pPr>
            <w:r w:rsidRPr="00996D92">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26FAB6" w14:textId="77777777" w:rsidR="00A4456A" w:rsidRPr="002E0A74" w:rsidRDefault="00A4456A" w:rsidP="00D27180">
            <w:pPr>
              <w:spacing w:line="229" w:lineRule="exact"/>
              <w:ind w:left="142"/>
              <w:jc w:val="center"/>
              <w:rPr>
                <w:sz w:val="20"/>
                <w:szCs w:val="20"/>
                <w:lang w:val="sv-SE"/>
              </w:rPr>
            </w:pPr>
            <w:r w:rsidRPr="002E0A74">
              <w:rPr>
                <w:sz w:val="20"/>
                <w:szCs w:val="20"/>
              </w:rPr>
              <w:t>0..1</w:t>
            </w:r>
          </w:p>
        </w:tc>
      </w:tr>
      <w:tr w:rsidR="00F54B03" w:rsidRPr="00F54B03" w14:paraId="5188C957" w14:textId="77777777" w:rsidTr="00F54B03">
        <w:trPr>
          <w:trHeight w:hRule="exact" w:val="11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CCD4E" w14:textId="0444EF1A" w:rsidR="00F54B03" w:rsidRPr="00F54B03" w:rsidRDefault="00F54B03" w:rsidP="00F54B03">
            <w:pPr>
              <w:spacing w:line="229" w:lineRule="exact"/>
              <w:ind w:left="102"/>
              <w:rPr>
                <w:color w:val="FF0000"/>
                <w:szCs w:val="20"/>
                <w:highlight w:val="yellow"/>
                <w:lang w:val="sv-SE"/>
              </w:rPr>
            </w:pPr>
            <w:r w:rsidRPr="00F54B03">
              <w:rPr>
                <w:color w:val="FF0000"/>
                <w:sz w:val="20"/>
                <w:szCs w:val="20"/>
                <w:highlight w:val="yellow"/>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CFF6D" w14:textId="450CA9E1" w:rsidR="00F54B03" w:rsidRPr="00F54B03" w:rsidRDefault="00F54B03" w:rsidP="002E0A74">
            <w:pPr>
              <w:spacing w:line="229" w:lineRule="exact"/>
              <w:ind w:left="102"/>
              <w:rPr>
                <w:color w:val="FF0000"/>
                <w:spacing w:val="-1"/>
                <w:szCs w:val="20"/>
                <w:highlight w:val="yellow"/>
                <w:lang w:val="sv-SE"/>
              </w:rPr>
            </w:pPr>
            <w:r w:rsidRPr="00F54B03">
              <w:rPr>
                <w:color w:val="FF0000"/>
                <w:sz w:val="20"/>
                <w:szCs w:val="20"/>
                <w:highlight w:val="yellow"/>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6B8EF8" w14:textId="2617E8C8" w:rsidR="00F54B03" w:rsidRPr="00F54B03" w:rsidRDefault="00F54B03" w:rsidP="00F54B03">
            <w:pPr>
              <w:spacing w:line="229" w:lineRule="exact"/>
              <w:rPr>
                <w:color w:val="FF0000"/>
                <w:spacing w:val="-1"/>
                <w:sz w:val="20"/>
                <w:szCs w:val="20"/>
                <w:highlight w:val="yellow"/>
                <w:lang w:val="sv-SE"/>
              </w:rPr>
            </w:pPr>
            <w:r w:rsidRPr="00F54B03">
              <w:rPr>
                <w:color w:val="FF0000"/>
                <w:spacing w:val="-1"/>
                <w:sz w:val="20"/>
                <w:szCs w:val="20"/>
                <w:highlight w:val="yellow"/>
                <w:lang w:val="sv-SE"/>
              </w:rPr>
              <w:t>Skall ej anges (anges i ordinationen).</w:t>
            </w:r>
          </w:p>
          <w:p w14:paraId="659FED7C" w14:textId="77777777" w:rsidR="00F54B03" w:rsidRPr="00F54B03" w:rsidRDefault="00F54B03" w:rsidP="00FE63AF">
            <w:pPr>
              <w:spacing w:line="229" w:lineRule="exact"/>
              <w:ind w:left="102"/>
              <w:rPr>
                <w:color w:val="FF0000"/>
                <w:spacing w:val="-1"/>
                <w:szCs w:val="20"/>
                <w:highlight w:val="yellow"/>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6695AC" w14:textId="55D3D7ED" w:rsidR="00F54B03" w:rsidRPr="00F54B03" w:rsidRDefault="00F54B03" w:rsidP="00D23625">
            <w:pPr>
              <w:spacing w:line="229" w:lineRule="exact"/>
              <w:ind w:left="142"/>
              <w:jc w:val="center"/>
              <w:rPr>
                <w:color w:val="FF0000"/>
                <w:szCs w:val="20"/>
                <w:highlight w:val="yellow"/>
              </w:rPr>
            </w:pPr>
            <w:r w:rsidRPr="00F54B03">
              <w:rPr>
                <w:color w:val="FF0000"/>
                <w:spacing w:val="-1"/>
                <w:sz w:val="20"/>
                <w:szCs w:val="20"/>
                <w:highlight w:val="yellow"/>
                <w:lang w:val="sv-SE"/>
              </w:rPr>
              <w:t>0..0</w:t>
            </w:r>
          </w:p>
        </w:tc>
      </w:tr>
      <w:tr w:rsidR="00F54B03" w:rsidRPr="00FE63AF" w14:paraId="48C0C905" w14:textId="77777777" w:rsidTr="00F54B03">
        <w:trPr>
          <w:trHeight w:hRule="exact" w:val="119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54B03" w:rsidRPr="00FE63AF" w:rsidRDefault="00F54B03"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54B03" w:rsidRPr="00FE63AF" w:rsidRDefault="00F54B03"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FB2D1B4" w:rsidR="00F54B03" w:rsidRPr="00996D92" w:rsidRDefault="00F54B03" w:rsidP="00FE63AF">
            <w:pPr>
              <w:spacing w:line="229" w:lineRule="exact"/>
              <w:ind w:left="102"/>
              <w:rPr>
                <w:spacing w:val="-1"/>
                <w:sz w:val="20"/>
                <w:szCs w:val="20"/>
                <w:lang w:val="sv-SE"/>
              </w:rPr>
            </w:pPr>
            <w:r w:rsidRPr="00996D92">
              <w:rPr>
                <w:spacing w:val="-1"/>
                <w:sz w:val="20"/>
                <w:szCs w:val="20"/>
                <w:lang w:val="sv-SE"/>
              </w:rPr>
              <w:t>Information om administrering av läkemedel. Bara administreringstillfällen som faktiskt ägt rum kan anges, planerade administr</w:t>
            </w:r>
            <w:r>
              <w:rPr>
                <w:spacing w:val="-1"/>
                <w:sz w:val="20"/>
                <w:szCs w:val="20"/>
                <w:lang w:val="sv-SE"/>
              </w:rPr>
              <w:t xml:space="preserve">eringstillfällen kan inte anges </w:t>
            </w:r>
            <w:r w:rsidRPr="00996D92">
              <w:rPr>
                <w:spacing w:val="-1"/>
                <w:sz w:val="20"/>
                <w:szCs w:val="20"/>
                <w:lang w:val="sv-SE"/>
              </w:rPr>
              <w:t>i detta kontrakt.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54B03" w:rsidRPr="00FE63AF" w:rsidRDefault="00F54B03" w:rsidP="00D23625">
            <w:pPr>
              <w:spacing w:line="229" w:lineRule="exact"/>
              <w:ind w:left="142"/>
              <w:jc w:val="center"/>
              <w:rPr>
                <w:sz w:val="20"/>
                <w:szCs w:val="20"/>
              </w:rPr>
            </w:pPr>
            <w:r w:rsidRPr="00FE63AF">
              <w:rPr>
                <w:sz w:val="20"/>
                <w:szCs w:val="20"/>
              </w:rPr>
              <w:t>0..*</w:t>
            </w:r>
          </w:p>
        </w:tc>
      </w:tr>
      <w:tr w:rsidR="00F54B03"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54B03" w:rsidRPr="002E0A74" w:rsidRDefault="00F54B03"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54B03" w:rsidRPr="002E0A74" w:rsidRDefault="00F54B03"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D8D02E" w14:textId="77777777" w:rsidR="00F54B03" w:rsidRPr="00996D92" w:rsidRDefault="00F54B03" w:rsidP="004026A6">
            <w:pPr>
              <w:spacing w:line="229" w:lineRule="exact"/>
              <w:ind w:left="102"/>
              <w:rPr>
                <w:sz w:val="20"/>
                <w:szCs w:val="20"/>
                <w:lang w:val="sv-SE"/>
              </w:rPr>
            </w:pPr>
            <w:r w:rsidRPr="00996D92">
              <w:rPr>
                <w:sz w:val="20"/>
                <w:szCs w:val="20"/>
                <w:lang w:val="sv-SE"/>
              </w:rPr>
              <w:t>Administrerings-id.</w:t>
            </w:r>
          </w:p>
          <w:p w14:paraId="43B72DA8" w14:textId="77777777" w:rsidR="00F54B03" w:rsidRPr="00996D92" w:rsidRDefault="00F54B03" w:rsidP="004026A6">
            <w:pPr>
              <w:spacing w:line="229" w:lineRule="exact"/>
              <w:ind w:left="102"/>
              <w:rPr>
                <w:sz w:val="20"/>
                <w:szCs w:val="20"/>
                <w:lang w:val="sv-SE"/>
              </w:rPr>
            </w:pPr>
            <w:r w:rsidRPr="00996D92">
              <w:rPr>
                <w:sz w:val="20"/>
                <w:szCs w:val="20"/>
                <w:lang w:val="sv-SE"/>
              </w:rPr>
              <w:t xml:space="preserve">Unik identifierare för aktuell administrering. </w:t>
            </w:r>
          </w:p>
          <w:p w14:paraId="6A40B95B" w14:textId="6486BE2E" w:rsidR="00F54B03" w:rsidRPr="00996D92" w:rsidRDefault="00F54B0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54B03" w:rsidRPr="00FE63AF" w:rsidRDefault="00F54B03" w:rsidP="00D23625">
            <w:pPr>
              <w:spacing w:line="229" w:lineRule="exact"/>
              <w:ind w:left="142"/>
              <w:jc w:val="center"/>
              <w:rPr>
                <w:sz w:val="20"/>
                <w:szCs w:val="20"/>
                <w:lang w:val="sv-SE"/>
              </w:rPr>
            </w:pPr>
            <w:r w:rsidRPr="00190D07">
              <w:rPr>
                <w:sz w:val="20"/>
                <w:szCs w:val="20"/>
                <w:lang w:val="sv-SE"/>
              </w:rPr>
              <w:t>1..1</w:t>
            </w:r>
          </w:p>
        </w:tc>
      </w:tr>
      <w:tr w:rsidR="00F54B03"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54B03" w:rsidRPr="00FE63AF" w:rsidRDefault="00F54B03"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54B03" w:rsidRPr="00FE63AF" w:rsidRDefault="00F54B03"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1732BC95" w:rsidR="00F54B03" w:rsidRPr="00996D92" w:rsidRDefault="00F54B03" w:rsidP="00FE63AF">
            <w:pPr>
              <w:spacing w:line="229" w:lineRule="exact"/>
              <w:ind w:left="102"/>
              <w:rPr>
                <w:spacing w:val="-1"/>
                <w:sz w:val="20"/>
                <w:szCs w:val="20"/>
                <w:lang w:val="sv-SE"/>
              </w:rPr>
            </w:pPr>
            <w:r w:rsidRPr="00996D92">
              <w:rPr>
                <w:spacing w:val="-1"/>
                <w:sz w:val="20"/>
                <w:szCs w:val="20"/>
                <w:lang w:val="sv-SE"/>
              </w:rPr>
              <w:t xml:space="preserve">Antingen en UUID som utgör hela </w:t>
            </w:r>
            <w:r w:rsidRPr="00996D92">
              <w:rPr>
                <w:sz w:val="20"/>
                <w:szCs w:val="20"/>
                <w:lang w:val="sv-SE"/>
              </w:rPr>
              <w:t>administrerings-id</w:t>
            </w:r>
            <w:r w:rsidRPr="00996D92">
              <w:rPr>
                <w:spacing w:val="-1"/>
                <w:sz w:val="20"/>
                <w:szCs w:val="20"/>
                <w:lang w:val="sv-SE"/>
              </w:rPr>
              <w:t>, eller en OID som pekar på källsystem. Om ingendera finns används nationell OID för lokala id:n: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54B03" w:rsidRPr="00F0601F" w:rsidRDefault="00F54B03" w:rsidP="00D23625">
            <w:pPr>
              <w:spacing w:line="229" w:lineRule="exact"/>
              <w:ind w:left="142"/>
              <w:jc w:val="center"/>
              <w:rPr>
                <w:sz w:val="20"/>
                <w:szCs w:val="20"/>
              </w:rPr>
            </w:pPr>
            <w:r>
              <w:rPr>
                <w:sz w:val="20"/>
                <w:szCs w:val="20"/>
                <w:lang w:val="sv-SE"/>
              </w:rPr>
              <w:t>1..1</w:t>
            </w:r>
          </w:p>
        </w:tc>
      </w:tr>
      <w:tr w:rsidR="00F54B03"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54B03" w:rsidRPr="00FE63AF" w:rsidRDefault="00F54B03"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54B03" w:rsidRPr="00FE63AF" w:rsidRDefault="00F54B03"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1BE4D7D3" w:rsidR="00F54B03" w:rsidRPr="00996D92" w:rsidRDefault="00F54B03" w:rsidP="002E0A74">
            <w:pPr>
              <w:spacing w:line="229" w:lineRule="exact"/>
              <w:ind w:left="102"/>
              <w:rPr>
                <w:spacing w:val="-1"/>
                <w:sz w:val="20"/>
                <w:szCs w:val="20"/>
                <w:lang w:val="sv-SE"/>
              </w:rPr>
            </w:pPr>
            <w:r w:rsidRPr="00996D92">
              <w:rPr>
                <w:spacing w:val="-1"/>
                <w:sz w:val="20"/>
                <w:szCs w:val="20"/>
                <w:lang w:val="sv-SE"/>
              </w:rPr>
              <w:t>Administrerings-id som är unikt inom källsystemet. Används nationell OID för lokala id:n (se fältet ovan) skall detta värde anges som HSA-id för det system inom vilket administrerings-id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54B03" w:rsidRPr="00FE63AF" w:rsidRDefault="00F54B03" w:rsidP="00D23625">
            <w:pPr>
              <w:spacing w:line="229" w:lineRule="exact"/>
              <w:ind w:left="142"/>
              <w:jc w:val="center"/>
              <w:rPr>
                <w:sz w:val="20"/>
                <w:szCs w:val="20"/>
                <w:lang w:val="sv-SE"/>
              </w:rPr>
            </w:pPr>
            <w:r>
              <w:rPr>
                <w:sz w:val="20"/>
                <w:szCs w:val="20"/>
                <w:lang w:val="sv-SE"/>
              </w:rPr>
              <w:t>0..1</w:t>
            </w:r>
          </w:p>
        </w:tc>
      </w:tr>
      <w:tr w:rsidR="00F54B03"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54B03" w:rsidRPr="00FE63AF" w:rsidRDefault="00F54B03" w:rsidP="00FE63AF">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54B03" w:rsidRPr="00FE63AF" w:rsidRDefault="00F54B03"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5337C035" w:rsidR="00F54B03" w:rsidRPr="00996D92" w:rsidRDefault="00F54B03" w:rsidP="004F4091">
            <w:pPr>
              <w:spacing w:line="229" w:lineRule="exact"/>
              <w:ind w:left="102"/>
              <w:rPr>
                <w:spacing w:val="-1"/>
                <w:sz w:val="20"/>
                <w:szCs w:val="20"/>
                <w:lang w:val="sv-SE"/>
              </w:rPr>
            </w:pPr>
            <w:r w:rsidRPr="00996D92">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54B03" w:rsidRPr="00F0601F" w:rsidRDefault="00F54B03" w:rsidP="00D23625">
            <w:pPr>
              <w:spacing w:line="229" w:lineRule="exact"/>
              <w:ind w:left="142"/>
              <w:jc w:val="center"/>
              <w:rPr>
                <w:sz w:val="20"/>
                <w:szCs w:val="20"/>
                <w:lang w:val="sv-SE"/>
              </w:rPr>
            </w:pPr>
            <w:r w:rsidRPr="00F0601F">
              <w:rPr>
                <w:sz w:val="20"/>
                <w:szCs w:val="20"/>
                <w:lang w:val="sv-SE"/>
              </w:rPr>
              <w:t>1..1</w:t>
            </w:r>
          </w:p>
        </w:tc>
      </w:tr>
      <w:tr w:rsidR="00F54B03"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54B03" w:rsidRPr="00865D61" w:rsidRDefault="00F54B03"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54B03" w:rsidRPr="00865D61" w:rsidRDefault="00F54B03"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495111DA" w:rsidR="00F54B03" w:rsidRPr="00996D92" w:rsidRDefault="00F54B03" w:rsidP="002E0A74">
            <w:pPr>
              <w:spacing w:line="229" w:lineRule="exact"/>
              <w:ind w:left="102"/>
              <w:rPr>
                <w:spacing w:val="-1"/>
                <w:sz w:val="20"/>
                <w:szCs w:val="20"/>
                <w:lang w:val="sv-SE"/>
              </w:rPr>
            </w:pPr>
            <w:r w:rsidRPr="00996D92">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54B03" w:rsidRPr="00865D61" w:rsidRDefault="00F54B03" w:rsidP="00D23625">
            <w:pPr>
              <w:spacing w:line="229" w:lineRule="exact"/>
              <w:ind w:left="142"/>
              <w:jc w:val="center"/>
              <w:rPr>
                <w:sz w:val="20"/>
                <w:szCs w:val="20"/>
                <w:lang w:val="sv-SE"/>
              </w:rPr>
            </w:pPr>
            <w:r w:rsidRPr="00865D61">
              <w:rPr>
                <w:sz w:val="20"/>
                <w:szCs w:val="20"/>
                <w:lang w:val="sv-SE"/>
              </w:rPr>
              <w:t>0..1</w:t>
            </w:r>
          </w:p>
        </w:tc>
      </w:tr>
      <w:tr w:rsidR="00F54B03"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54B03" w:rsidRPr="00865D61" w:rsidRDefault="00F54B03"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54B03" w:rsidRPr="00865D61" w:rsidRDefault="00F54B03"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580CB7F9" w:rsidR="00F54B03" w:rsidRPr="00996D92" w:rsidRDefault="00F54B03" w:rsidP="002E0A74">
            <w:pPr>
              <w:spacing w:line="229" w:lineRule="exact"/>
              <w:ind w:left="102"/>
              <w:rPr>
                <w:spacing w:val="-1"/>
                <w:sz w:val="20"/>
                <w:szCs w:val="20"/>
                <w:lang w:val="sv-SE"/>
              </w:rPr>
            </w:pPr>
            <w:r w:rsidRPr="00996D92">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54B03" w:rsidRPr="00865D61" w:rsidRDefault="00F54B03" w:rsidP="00D23625">
            <w:pPr>
              <w:spacing w:line="229" w:lineRule="exact"/>
              <w:ind w:left="142"/>
              <w:jc w:val="center"/>
              <w:rPr>
                <w:sz w:val="20"/>
                <w:szCs w:val="20"/>
                <w:lang w:val="sv-SE"/>
              </w:rPr>
            </w:pPr>
            <w:r w:rsidRPr="00865D61">
              <w:rPr>
                <w:sz w:val="20"/>
                <w:szCs w:val="20"/>
                <w:lang w:val="sv-SE"/>
              </w:rPr>
              <w:t>0..1</w:t>
            </w:r>
          </w:p>
        </w:tc>
      </w:tr>
      <w:tr w:rsidR="00F54B03"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54B03" w:rsidRPr="00865D61" w:rsidRDefault="00F54B03"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54B03" w:rsidRPr="00F642D8" w:rsidRDefault="00F54B03"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7C36EB31" w:rsidR="00F54B03" w:rsidRPr="00996D92" w:rsidRDefault="00F54B03" w:rsidP="007C4121">
            <w:pPr>
              <w:spacing w:line="229" w:lineRule="exact"/>
              <w:ind w:left="102"/>
              <w:rPr>
                <w:spacing w:val="-1"/>
                <w:sz w:val="20"/>
                <w:szCs w:val="20"/>
                <w:lang w:val="sv-SE"/>
              </w:rPr>
            </w:pPr>
            <w:r w:rsidRPr="00996D92">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54B03" w:rsidRPr="007C4121" w:rsidRDefault="00F54B03" w:rsidP="00D23625">
            <w:pPr>
              <w:spacing w:line="229" w:lineRule="exact"/>
              <w:ind w:left="142"/>
              <w:jc w:val="center"/>
              <w:rPr>
                <w:sz w:val="20"/>
                <w:szCs w:val="20"/>
                <w:lang w:val="sv-SE"/>
              </w:rPr>
            </w:pPr>
            <w:r w:rsidRPr="007C4121">
              <w:rPr>
                <w:sz w:val="20"/>
                <w:szCs w:val="20"/>
                <w:lang w:val="sv-SE"/>
              </w:rPr>
              <w:t>0..1</w:t>
            </w:r>
          </w:p>
        </w:tc>
      </w:tr>
      <w:tr w:rsidR="00F54B03"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54B03" w:rsidRPr="004F4091" w:rsidRDefault="00F54B03"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54B03" w:rsidRPr="00F642D8" w:rsidRDefault="00F54B03"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85EE74" w14:textId="77777777" w:rsidR="00F54B03" w:rsidRPr="00996D92" w:rsidRDefault="00F54B03" w:rsidP="004026A6">
            <w:pPr>
              <w:spacing w:line="229" w:lineRule="exact"/>
              <w:ind w:left="102"/>
              <w:rPr>
                <w:spacing w:val="-1"/>
                <w:sz w:val="20"/>
                <w:szCs w:val="20"/>
                <w:lang w:val="sv-SE"/>
              </w:rPr>
            </w:pPr>
            <w:r w:rsidRPr="00996D92">
              <w:rPr>
                <w:spacing w:val="-1"/>
                <w:sz w:val="20"/>
                <w:szCs w:val="20"/>
                <w:lang w:val="sv-SE"/>
              </w:rPr>
              <w:t>Administreringssätt.</w:t>
            </w:r>
          </w:p>
          <w:p w14:paraId="5319BD98" w14:textId="77777777" w:rsidR="00F54B03" w:rsidRPr="00996D92" w:rsidRDefault="00F54B03" w:rsidP="004026A6">
            <w:pPr>
              <w:spacing w:line="229" w:lineRule="exact"/>
              <w:ind w:left="142"/>
              <w:rPr>
                <w:spacing w:val="-1"/>
                <w:sz w:val="20"/>
                <w:szCs w:val="20"/>
                <w:lang w:val="sv-SE"/>
              </w:rPr>
            </w:pPr>
            <w:r w:rsidRPr="00996D92">
              <w:rPr>
                <w:spacing w:val="-1"/>
                <w:sz w:val="20"/>
                <w:szCs w:val="20"/>
                <w:lang w:val="sv-SE"/>
              </w:rPr>
              <w:t>Hur produkten skall intas/administreras.</w:t>
            </w:r>
          </w:p>
          <w:p w14:paraId="7B879F12" w14:textId="1D8B47D0" w:rsidR="00F54B03" w:rsidRPr="00996D92" w:rsidRDefault="00F54B03" w:rsidP="00F642D8">
            <w:pPr>
              <w:spacing w:line="229" w:lineRule="exact"/>
              <w:ind w:left="142"/>
              <w:rPr>
                <w:spacing w:val="-1"/>
                <w:sz w:val="20"/>
                <w:szCs w:val="20"/>
                <w:lang w:val="sv-SE"/>
              </w:rPr>
            </w:pPr>
            <w:r w:rsidRPr="00996D92">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54B03" w:rsidRPr="00F642D8" w:rsidRDefault="00F54B03" w:rsidP="00D23625">
            <w:pPr>
              <w:spacing w:line="229" w:lineRule="exact"/>
              <w:ind w:left="142"/>
              <w:jc w:val="center"/>
              <w:rPr>
                <w:spacing w:val="-1"/>
                <w:szCs w:val="20"/>
                <w:lang w:val="sv-SE"/>
              </w:rPr>
            </w:pPr>
            <w:r w:rsidRPr="007C4121">
              <w:rPr>
                <w:sz w:val="20"/>
                <w:szCs w:val="20"/>
                <w:lang w:val="sv-SE"/>
              </w:rPr>
              <w:t>0..1</w:t>
            </w:r>
          </w:p>
        </w:tc>
      </w:tr>
      <w:tr w:rsidR="00F54B03"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7DCF5CEE" w:rsidR="00F54B03" w:rsidRPr="00996D92" w:rsidRDefault="00F54B03" w:rsidP="004F4091">
            <w:pPr>
              <w:spacing w:line="229" w:lineRule="exact"/>
              <w:ind w:left="14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345EA7F4" w:rsidR="00F54B03" w:rsidRPr="00996D92" w:rsidRDefault="00F54B03" w:rsidP="004F4091">
            <w:pPr>
              <w:spacing w:line="229" w:lineRule="exact"/>
              <w:ind w:left="14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68AD5566" w:rsidR="00F54B03" w:rsidRPr="00996D92" w:rsidRDefault="00F54B03" w:rsidP="004F4091">
            <w:pPr>
              <w:spacing w:line="229" w:lineRule="exact"/>
              <w:ind w:left="14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37F82F93" w:rsidR="00F54B03" w:rsidRPr="00996D92" w:rsidRDefault="00F54B03" w:rsidP="004F4091">
            <w:pPr>
              <w:spacing w:line="229" w:lineRule="exact"/>
              <w:ind w:left="14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60EBA960" w:rsidR="00F54B03" w:rsidRPr="00996D92" w:rsidRDefault="00F54B03" w:rsidP="004F4091">
            <w:pPr>
              <w:spacing w:line="229" w:lineRule="exact"/>
              <w:ind w:left="14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54B03" w:rsidRDefault="00F54B03"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54B03" w:rsidRPr="00296F37" w:rsidRDefault="00F54B03"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2E4B326B" w:rsidR="00F54B03" w:rsidRPr="00996D92" w:rsidRDefault="00F54B03" w:rsidP="004F4091">
            <w:pPr>
              <w:spacing w:line="229" w:lineRule="exact"/>
              <w:ind w:left="14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54B03" w:rsidRPr="00F642D8" w:rsidRDefault="00F54B03" w:rsidP="00D23625">
            <w:pPr>
              <w:spacing w:line="229" w:lineRule="exact"/>
              <w:ind w:left="142"/>
              <w:jc w:val="center"/>
              <w:rPr>
                <w:spacing w:val="-1"/>
                <w:szCs w:val="20"/>
                <w:lang w:val="sv-SE"/>
              </w:rPr>
            </w:pPr>
            <w:r w:rsidRPr="00603348">
              <w:rPr>
                <w:sz w:val="20"/>
                <w:szCs w:val="20"/>
                <w:lang w:val="sv-SE"/>
              </w:rPr>
              <w:t>0..1</w:t>
            </w:r>
          </w:p>
        </w:tc>
      </w:tr>
      <w:tr w:rsidR="00F54B03"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54B03" w:rsidRDefault="00F54B03"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54B03" w:rsidRPr="00296F37" w:rsidRDefault="00F54B03"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64440C0B" w:rsidR="00F54B03" w:rsidRPr="00996D92" w:rsidRDefault="00F54B03" w:rsidP="004F4091">
            <w:pPr>
              <w:spacing w:line="229" w:lineRule="exact"/>
              <w:ind w:left="142"/>
              <w:rPr>
                <w:spacing w:val="-1"/>
                <w:sz w:val="20"/>
                <w:szCs w:val="20"/>
                <w:lang w:val="sv-SE"/>
              </w:rPr>
            </w:pPr>
            <w:r w:rsidRPr="00996D92">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54B03" w:rsidRPr="004049E0" w:rsidRDefault="00F54B03" w:rsidP="00D23625">
            <w:pPr>
              <w:spacing w:line="229" w:lineRule="exact"/>
              <w:ind w:left="142"/>
              <w:jc w:val="center"/>
              <w:rPr>
                <w:spacing w:val="-1"/>
                <w:szCs w:val="20"/>
              </w:rPr>
            </w:pPr>
            <w:r>
              <w:rPr>
                <w:spacing w:val="-1"/>
                <w:sz w:val="20"/>
                <w:szCs w:val="20"/>
              </w:rPr>
              <w:t>1..1</w:t>
            </w:r>
          </w:p>
        </w:tc>
      </w:tr>
      <w:tr w:rsidR="00F54B03"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54B03" w:rsidRPr="007C4121" w:rsidRDefault="00F54B03"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54B03" w:rsidRPr="00865D61" w:rsidRDefault="00F54B03"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4B362F5" w:rsidR="00F54B03" w:rsidRPr="00996D92" w:rsidRDefault="00F54B03" w:rsidP="004F4091">
            <w:pPr>
              <w:spacing w:line="229" w:lineRule="exact"/>
              <w:ind w:left="142"/>
              <w:rPr>
                <w:spacing w:val="-1"/>
                <w:sz w:val="20"/>
                <w:szCs w:val="20"/>
                <w:lang w:val="sv-SE"/>
              </w:rPr>
            </w:pPr>
            <w:r w:rsidRPr="00996D92">
              <w:rPr>
                <w:spacing w:val="-1"/>
                <w:sz w:val="20"/>
                <w:szCs w:val="20"/>
                <w:lang w:val="sv-SE"/>
              </w:rPr>
              <w:t>Tidpunkt för signering av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54B03" w:rsidRPr="00F0601F" w:rsidRDefault="00F54B03" w:rsidP="00D23625">
            <w:pPr>
              <w:spacing w:line="229" w:lineRule="exact"/>
              <w:ind w:left="142"/>
              <w:jc w:val="center"/>
              <w:rPr>
                <w:szCs w:val="20"/>
              </w:rPr>
            </w:pPr>
            <w:r w:rsidRPr="004049E0">
              <w:rPr>
                <w:spacing w:val="-1"/>
                <w:sz w:val="20"/>
                <w:szCs w:val="20"/>
              </w:rPr>
              <w:t>1..1</w:t>
            </w:r>
          </w:p>
        </w:tc>
      </w:tr>
      <w:tr w:rsidR="00F54B03"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54B03" w:rsidRPr="004049E0" w:rsidRDefault="00F54B03" w:rsidP="00573261">
            <w:pPr>
              <w:spacing w:line="229" w:lineRule="exact"/>
              <w:ind w:left="102"/>
              <w:rPr>
                <w:rFonts w:cs="Arial"/>
                <w:sz w:val="20"/>
                <w:szCs w:val="20"/>
              </w:rPr>
            </w:pPr>
            <w:r w:rsidRPr="004049E0">
              <w:rPr>
                <w:sz w:val="20"/>
                <w:szCs w:val="20"/>
              </w:rPr>
              <w:t>HSAIdType</w:t>
            </w:r>
          </w:p>
          <w:p w14:paraId="7B0B8FCF" w14:textId="77777777" w:rsidR="00F54B03" w:rsidRDefault="00F54B03"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0D7FB133" w:rsidR="00F54B03" w:rsidRPr="00996D92" w:rsidRDefault="00F54B03" w:rsidP="002E0A74">
            <w:pPr>
              <w:spacing w:line="229" w:lineRule="exact"/>
              <w:ind w:left="102"/>
              <w:rPr>
                <w:spacing w:val="-1"/>
                <w:sz w:val="20"/>
                <w:szCs w:val="20"/>
              </w:rPr>
            </w:pPr>
            <w:r w:rsidRPr="00996D92">
              <w:rPr>
                <w:spacing w:val="-1"/>
                <w:sz w:val="20"/>
                <w:szCs w:val="20"/>
                <w:lang w:val="sv-SE"/>
              </w:rPr>
              <w:t>Administrerande personals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641F6CA8" w:rsidR="00F54B03" w:rsidRPr="00996D92" w:rsidRDefault="00F54B03" w:rsidP="002E0A74">
            <w:pPr>
              <w:spacing w:line="229" w:lineRule="exact"/>
              <w:ind w:left="102"/>
              <w:rPr>
                <w:spacing w:val="-1"/>
                <w:sz w:val="20"/>
                <w:szCs w:val="20"/>
                <w:lang w:val="sv-SE"/>
              </w:rPr>
            </w:pPr>
            <w:r w:rsidRPr="00996D92">
              <w:rPr>
                <w:sz w:val="20"/>
                <w:szCs w:val="20"/>
                <w:lang w:val="sv-SE"/>
              </w:rPr>
              <w:t>Namn på a</w:t>
            </w:r>
            <w:r w:rsidRPr="00996D92">
              <w:rPr>
                <w:spacing w:val="-1"/>
                <w:sz w:val="20"/>
                <w:szCs w:val="20"/>
                <w:lang w:val="sv-SE"/>
              </w:rPr>
              <w:t>dministrerande personal. Om 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54B03" w:rsidRPr="002E0A74" w:rsidRDefault="00F54B03"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54B03" w:rsidRPr="004049E0" w:rsidRDefault="00F54B03" w:rsidP="00573261">
            <w:pPr>
              <w:spacing w:line="226" w:lineRule="exact"/>
              <w:ind w:left="102"/>
              <w:rPr>
                <w:spacing w:val="-1"/>
                <w:sz w:val="20"/>
                <w:szCs w:val="20"/>
              </w:rPr>
            </w:pPr>
            <w:r w:rsidRPr="004049E0">
              <w:rPr>
                <w:spacing w:val="-1"/>
                <w:sz w:val="20"/>
                <w:szCs w:val="20"/>
              </w:rPr>
              <w:t xml:space="preserve">CVType </w:t>
            </w:r>
          </w:p>
          <w:p w14:paraId="4139CA28" w14:textId="77777777" w:rsidR="00F54B03" w:rsidRDefault="00F54B03"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60CD11A4" w:rsidR="00F54B03" w:rsidRPr="00996D92" w:rsidRDefault="00F54B03" w:rsidP="002E0A74">
            <w:pPr>
              <w:spacing w:line="229" w:lineRule="exact"/>
              <w:ind w:left="102"/>
              <w:rPr>
                <w:spacing w:val="-1"/>
                <w:sz w:val="20"/>
                <w:szCs w:val="20"/>
                <w:lang w:val="sv-SE"/>
              </w:rPr>
            </w:pPr>
            <w:r w:rsidRPr="00996D92">
              <w:rPr>
                <w:sz w:val="20"/>
                <w:szCs w:val="20"/>
                <w:lang w:val="sv-SE"/>
              </w:rPr>
              <w:t xml:space="preserve">Information om </w:t>
            </w:r>
            <w:r w:rsidRPr="00996D92">
              <w:rPr>
                <w:spacing w:val="-1"/>
                <w:sz w:val="20"/>
                <w:szCs w:val="20"/>
                <w:lang w:val="sv-SE"/>
              </w:rPr>
              <w:t>administrerande persons</w:t>
            </w:r>
            <w:r w:rsidRPr="00996D92">
              <w:rPr>
                <w:sz w:val="20"/>
                <w:szCs w:val="20"/>
                <w:lang w:val="sv-SE"/>
              </w:rPr>
              <w:t xml:space="preserve"> befattning. Om möjligt skall KV Befattning (OID 1.2.752.129.2.2.1.4) användas, se referens [</w:t>
            </w:r>
            <w:r w:rsidRPr="00996D92">
              <w:rPr>
                <w:szCs w:val="20"/>
              </w:rPr>
              <w:fldChar w:fldCharType="begin"/>
            </w:r>
            <w:r w:rsidRPr="00996D92">
              <w:rPr>
                <w:sz w:val="20"/>
                <w:szCs w:val="20"/>
                <w:lang w:val="sv-SE"/>
              </w:rPr>
              <w:instrText xml:space="preserve"> REF _Ref383778264 \h  \* MERGEFORMAT </w:instrText>
            </w:r>
            <w:r w:rsidRPr="00996D92">
              <w:rPr>
                <w:szCs w:val="20"/>
              </w:rPr>
            </w:r>
            <w:r w:rsidRPr="00996D92">
              <w:rPr>
                <w:szCs w:val="20"/>
              </w:rPr>
              <w:fldChar w:fldCharType="separate"/>
            </w:r>
            <w:r w:rsidRPr="00996D92">
              <w:rPr>
                <w:sz w:val="20"/>
                <w:szCs w:val="20"/>
                <w:lang w:val="sv-SE"/>
              </w:rPr>
              <w:t>R5</w:t>
            </w:r>
            <w:r w:rsidRPr="00996D92">
              <w:rPr>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090E092B" w:rsidR="00F54B03" w:rsidRPr="00996D92" w:rsidRDefault="00F54B03" w:rsidP="002E0A74">
            <w:pPr>
              <w:spacing w:line="229" w:lineRule="exact"/>
              <w:ind w:left="102"/>
              <w:rPr>
                <w:spacing w:val="-1"/>
                <w:sz w:val="20"/>
                <w:szCs w:val="20"/>
                <w:lang w:val="sv-SE"/>
              </w:rPr>
            </w:pPr>
            <w:r w:rsidRPr="00996D92">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96F0444" w:rsidR="00F54B03" w:rsidRPr="00996D92" w:rsidRDefault="00F54B03" w:rsidP="002E0A74">
            <w:pPr>
              <w:spacing w:line="229" w:lineRule="exact"/>
              <w:ind w:left="102"/>
              <w:rPr>
                <w:spacing w:val="-1"/>
                <w:sz w:val="20"/>
                <w:szCs w:val="20"/>
                <w:lang w:val="sv-SE"/>
              </w:rPr>
            </w:pPr>
            <w:r w:rsidRPr="00996D92">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2DA0AC9E" w:rsidR="00F54B03" w:rsidRPr="00996D92" w:rsidRDefault="00F54B03" w:rsidP="002E0A74">
            <w:pPr>
              <w:spacing w:line="229" w:lineRule="exact"/>
              <w:ind w:left="102"/>
              <w:rPr>
                <w:spacing w:val="-1"/>
                <w:sz w:val="20"/>
                <w:szCs w:val="20"/>
                <w:lang w:val="sv-SE"/>
              </w:rPr>
            </w:pPr>
            <w:r w:rsidRPr="00996D92">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259CD9F8" w:rsidR="00F54B03" w:rsidRPr="00996D92" w:rsidRDefault="00F54B03" w:rsidP="002E0A74">
            <w:pPr>
              <w:spacing w:line="229" w:lineRule="exact"/>
              <w:ind w:left="102"/>
              <w:rPr>
                <w:spacing w:val="-1"/>
                <w:sz w:val="20"/>
                <w:szCs w:val="20"/>
                <w:lang w:val="sv-SE"/>
              </w:rPr>
            </w:pPr>
            <w:r w:rsidRPr="00996D92">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21299D07" w:rsidR="00F54B03" w:rsidRPr="00996D92" w:rsidRDefault="00F54B03" w:rsidP="002E0A74">
            <w:pPr>
              <w:spacing w:line="229" w:lineRule="exact"/>
              <w:ind w:left="102"/>
              <w:rPr>
                <w:spacing w:val="-1"/>
                <w:sz w:val="20"/>
                <w:szCs w:val="20"/>
                <w:lang w:val="sv-SE"/>
              </w:rPr>
            </w:pPr>
            <w:r w:rsidRPr="00996D92">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2FB8A21" w14:textId="77777777" w:rsidR="00F54B03" w:rsidRPr="00996D92" w:rsidRDefault="00F54B03" w:rsidP="00996D92">
            <w:pPr>
              <w:spacing w:line="229" w:lineRule="exact"/>
              <w:ind w:left="141"/>
              <w:rPr>
                <w:sz w:val="20"/>
                <w:szCs w:val="20"/>
                <w:lang w:val="sv-SE"/>
              </w:rPr>
            </w:pPr>
            <w:r w:rsidRPr="00996D92">
              <w:rPr>
                <w:sz w:val="20"/>
                <w:szCs w:val="20"/>
                <w:lang w:val="sv-SE"/>
              </w:rPr>
              <w:t>Om befattning är beskriven i ett lokalt kodverk utan OID, eller när kod helt saknas, kan en beskrivande text anges i originalText.</w:t>
            </w:r>
          </w:p>
          <w:p w14:paraId="0450DCCD" w14:textId="66EEF34C" w:rsidR="00F54B03" w:rsidRPr="00996D92" w:rsidRDefault="00F54B03" w:rsidP="002E0A74">
            <w:pPr>
              <w:spacing w:line="229" w:lineRule="exact"/>
              <w:ind w:left="102"/>
              <w:rPr>
                <w:spacing w:val="-1"/>
                <w:sz w:val="20"/>
                <w:szCs w:val="20"/>
                <w:lang w:val="sv-SE"/>
              </w:rPr>
            </w:pPr>
            <w:r w:rsidRPr="00996D92">
              <w:rPr>
                <w:sz w:val="20"/>
                <w:szCs w:val="20"/>
                <w:lang w:val="sv-SE"/>
              </w:rPr>
              <w:t xml:space="preserve">Om originalText anges skall inget annat värde i </w:t>
            </w:r>
            <w:r w:rsidRPr="00996D92">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54B03" w:rsidRDefault="00F54B03"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1442FE59" w:rsidR="00F54B03" w:rsidRPr="00996D92" w:rsidRDefault="00F54B03" w:rsidP="002E0A74">
            <w:pPr>
              <w:spacing w:line="229" w:lineRule="exact"/>
              <w:ind w:left="102"/>
              <w:rPr>
                <w:spacing w:val="-1"/>
                <w:sz w:val="20"/>
                <w:szCs w:val="20"/>
                <w:lang w:val="sv-SE"/>
              </w:rPr>
            </w:pPr>
            <w:r w:rsidRPr="00996D92">
              <w:rPr>
                <w:spacing w:val="-1"/>
                <w:sz w:val="20"/>
                <w:szCs w:val="20"/>
                <w:lang w:val="sv-SE"/>
              </w:rPr>
              <w:t xml:space="preserve">Den organisation som </w:t>
            </w:r>
            <w:r w:rsidRPr="00996D92">
              <w:rPr>
                <w:sz w:val="20"/>
                <w:szCs w:val="20"/>
                <w:lang w:val="sv-SE"/>
              </w:rPr>
              <w:t>a</w:t>
            </w:r>
            <w:r w:rsidRPr="00996D92">
              <w:rPr>
                <w:spacing w:val="-1"/>
                <w:sz w:val="20"/>
                <w:szCs w:val="20"/>
                <w:lang w:val="sv-SE"/>
              </w:rPr>
              <w:t>dministrerande personal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54B03" w:rsidRDefault="00F54B03"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3377EE74" w:rsidR="00F54B03" w:rsidRPr="00996D92" w:rsidRDefault="00F54B03" w:rsidP="002E0A74">
            <w:pPr>
              <w:spacing w:line="229" w:lineRule="exact"/>
              <w:ind w:left="102"/>
              <w:rPr>
                <w:spacing w:val="-1"/>
                <w:sz w:val="20"/>
                <w:szCs w:val="20"/>
                <w:lang w:val="sv-SE"/>
              </w:rPr>
            </w:pPr>
            <w:r w:rsidRPr="00996D92">
              <w:rPr>
                <w:sz w:val="20"/>
                <w:szCs w:val="20"/>
                <w:lang w:val="sv-SE"/>
              </w:rPr>
              <w:t>HSA-id för organisationsenhet.</w:t>
            </w:r>
            <w:r w:rsidRPr="00996D92">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790BEDA0" w:rsidR="00F54B03" w:rsidRPr="00996D92" w:rsidRDefault="00F54B03" w:rsidP="002E0A74">
            <w:pPr>
              <w:spacing w:line="229" w:lineRule="exact"/>
              <w:ind w:left="102"/>
              <w:rPr>
                <w:spacing w:val="-1"/>
                <w:sz w:val="20"/>
                <w:szCs w:val="20"/>
                <w:lang w:val="sv-SE"/>
              </w:rPr>
            </w:pPr>
            <w:r w:rsidRPr="00996D92">
              <w:rPr>
                <w:spacing w:val="-1"/>
                <w:sz w:val="20"/>
                <w:szCs w:val="20"/>
                <w:lang w:val="sv-SE"/>
              </w:rPr>
              <w:t xml:space="preserve">Namnet på den organisation som </w:t>
            </w:r>
            <w:r w:rsidRPr="00996D92">
              <w:rPr>
                <w:sz w:val="20"/>
                <w:szCs w:val="20"/>
                <w:lang w:val="sv-SE"/>
              </w:rPr>
              <w:t>a</w:t>
            </w:r>
            <w:r w:rsidRPr="00996D92">
              <w:rPr>
                <w:spacing w:val="-1"/>
                <w:sz w:val="20"/>
                <w:szCs w:val="20"/>
                <w:lang w:val="sv-SE"/>
              </w:rPr>
              <w:t>dministrerande personal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54B03" w:rsidRPr="00F0601F" w:rsidRDefault="00F54B03" w:rsidP="00D23625">
            <w:pPr>
              <w:spacing w:line="229" w:lineRule="exact"/>
              <w:ind w:left="142"/>
              <w:jc w:val="center"/>
              <w:rPr>
                <w:szCs w:val="20"/>
              </w:rPr>
            </w:pPr>
            <w:r w:rsidRPr="004049E0">
              <w:rPr>
                <w:spacing w:val="-1"/>
                <w:sz w:val="20"/>
                <w:szCs w:val="20"/>
              </w:rPr>
              <w:t>0..1</w:t>
            </w:r>
          </w:p>
        </w:tc>
      </w:tr>
      <w:tr w:rsidR="00F54B03"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20F743E2" w:rsidR="00F54B03" w:rsidRPr="00996D92" w:rsidRDefault="00F54B03" w:rsidP="002E0A74">
            <w:pPr>
              <w:spacing w:line="229" w:lineRule="exact"/>
              <w:ind w:left="102"/>
              <w:rPr>
                <w:spacing w:val="-1"/>
                <w:sz w:val="20"/>
                <w:szCs w:val="20"/>
              </w:rPr>
            </w:pPr>
            <w:r w:rsidRPr="00996D92">
              <w:rPr>
                <w:sz w:val="20"/>
                <w:szCs w:val="20"/>
              </w:rPr>
              <w:t xml:space="preserve">Telefon till </w:t>
            </w:r>
            <w:r w:rsidRPr="00996D92">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544D37F9" w:rsidR="00F54B03" w:rsidRPr="00996D92" w:rsidRDefault="00F54B03" w:rsidP="002E0A74">
            <w:pPr>
              <w:spacing w:line="229" w:lineRule="exact"/>
              <w:ind w:left="102"/>
              <w:rPr>
                <w:spacing w:val="-1"/>
                <w:sz w:val="20"/>
                <w:szCs w:val="20"/>
              </w:rPr>
            </w:pPr>
            <w:r w:rsidRPr="00996D92">
              <w:rPr>
                <w:sz w:val="20"/>
                <w:szCs w:val="20"/>
              </w:rPr>
              <w:t xml:space="preserve">E-post till </w:t>
            </w:r>
            <w:r w:rsidRPr="00996D92">
              <w:rPr>
                <w:spacing w:val="-1"/>
                <w:sz w:val="20"/>
                <w:szCs w:val="20"/>
              </w:rPr>
              <w:t>organisationsenhet</w:t>
            </w:r>
            <w:r w:rsidRPr="00996D92">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2D0760E8" w:rsidR="00F54B03" w:rsidRPr="00996D92" w:rsidRDefault="00F54B03" w:rsidP="002E0A74">
            <w:pPr>
              <w:spacing w:line="229" w:lineRule="exact"/>
              <w:ind w:left="102"/>
              <w:rPr>
                <w:spacing w:val="-1"/>
                <w:sz w:val="20"/>
                <w:szCs w:val="20"/>
                <w:lang w:val="sv-SE"/>
              </w:rPr>
            </w:pPr>
            <w:r w:rsidRPr="00996D92">
              <w:rPr>
                <w:spacing w:val="-1"/>
                <w:sz w:val="20"/>
                <w:szCs w:val="20"/>
                <w:lang w:val="sv-SE"/>
              </w:rPr>
              <w:t xml:space="preserve">Postadress för den organisation som </w:t>
            </w:r>
            <w:r w:rsidRPr="00996D92">
              <w:rPr>
                <w:sz w:val="20"/>
                <w:szCs w:val="20"/>
                <w:lang w:val="sv-SE"/>
              </w:rPr>
              <w:t>a</w:t>
            </w:r>
            <w:r w:rsidRPr="00996D92">
              <w:rPr>
                <w:spacing w:val="-1"/>
                <w:sz w:val="20"/>
                <w:szCs w:val="20"/>
                <w:lang w:val="sv-SE"/>
              </w:rPr>
              <w:t>dministrerande personal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54B03" w:rsidRPr="002E0A74" w:rsidRDefault="00F54B03"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54B03" w:rsidRDefault="00F54B03"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7928E0AE" w:rsidR="00F54B03" w:rsidRPr="00996D92" w:rsidRDefault="00F54B03" w:rsidP="002E0A74">
            <w:pPr>
              <w:spacing w:line="229" w:lineRule="exact"/>
              <w:ind w:left="102"/>
              <w:rPr>
                <w:spacing w:val="-1"/>
                <w:sz w:val="20"/>
                <w:szCs w:val="20"/>
                <w:lang w:val="sv-SE"/>
              </w:rPr>
            </w:pPr>
            <w:r w:rsidRPr="00996D92">
              <w:rPr>
                <w:sz w:val="20"/>
                <w:szCs w:val="20"/>
                <w:lang w:val="sv-SE"/>
              </w:rPr>
              <w:t>Text som anger namnet på plats eller ort fo</w:t>
            </w:r>
            <w:r w:rsidRPr="00996D92">
              <w:rPr>
                <w:rFonts w:cs="Georgia"/>
                <w:sz w:val="20"/>
                <w:szCs w:val="20"/>
                <w:lang w:val="sv-SE"/>
              </w:rPr>
              <w:t>̈</w:t>
            </w:r>
            <w:r w:rsidRPr="00996D92">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54B03" w:rsidRPr="00F0601F" w:rsidRDefault="00F54B03" w:rsidP="00D23625">
            <w:pPr>
              <w:spacing w:line="229" w:lineRule="exact"/>
              <w:ind w:left="142"/>
              <w:jc w:val="center"/>
              <w:rPr>
                <w:szCs w:val="20"/>
              </w:rPr>
            </w:pPr>
            <w:r w:rsidRPr="004049E0">
              <w:rPr>
                <w:sz w:val="20"/>
                <w:szCs w:val="20"/>
              </w:rPr>
              <w:t>0..1</w:t>
            </w:r>
          </w:p>
        </w:tc>
      </w:tr>
      <w:tr w:rsidR="00F54B03"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54B03" w:rsidRPr="002E0A74" w:rsidRDefault="00F54B03"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54B03" w:rsidRDefault="00F54B03"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3430D454" w:rsidR="00F54B03" w:rsidRPr="00996D92" w:rsidRDefault="00F54B03" w:rsidP="002E0A74">
            <w:pPr>
              <w:spacing w:line="229" w:lineRule="exact"/>
              <w:ind w:left="102"/>
              <w:rPr>
                <w:spacing w:val="-1"/>
                <w:sz w:val="20"/>
                <w:szCs w:val="20"/>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54B03" w:rsidRPr="00F0601F" w:rsidRDefault="00F54B03" w:rsidP="00D23625">
            <w:pPr>
              <w:spacing w:line="229" w:lineRule="exact"/>
              <w:ind w:left="142"/>
              <w:jc w:val="center"/>
              <w:rPr>
                <w:szCs w:val="20"/>
              </w:rPr>
            </w:pPr>
            <w:r w:rsidRPr="00296F37">
              <w:rPr>
                <w:color w:val="FF0000"/>
                <w:spacing w:val="-1"/>
                <w:sz w:val="20"/>
                <w:szCs w:val="20"/>
              </w:rPr>
              <w:t>0..0</w:t>
            </w:r>
          </w:p>
        </w:tc>
      </w:tr>
      <w:tr w:rsidR="00F54B03"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54B03" w:rsidRPr="00FE63AF" w:rsidRDefault="00F54B03"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54B03" w:rsidRPr="00FE63AF" w:rsidRDefault="00F54B03"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68C4E76A" w:rsidR="00F54B03" w:rsidRPr="00996D92" w:rsidRDefault="00F54B03" w:rsidP="002E0A74">
            <w:pPr>
              <w:spacing w:line="229" w:lineRule="exact"/>
              <w:ind w:left="102"/>
              <w:rPr>
                <w:color w:val="FF0000"/>
                <w:sz w:val="20"/>
                <w:szCs w:val="20"/>
              </w:rPr>
            </w:pPr>
            <w:r w:rsidRPr="00996D92">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54B03" w:rsidRPr="00FE63AF" w:rsidRDefault="00F54B03" w:rsidP="00D23625">
            <w:pPr>
              <w:spacing w:line="229" w:lineRule="exact"/>
              <w:ind w:left="142"/>
              <w:jc w:val="center"/>
              <w:rPr>
                <w:color w:val="FF0000"/>
                <w:sz w:val="20"/>
                <w:szCs w:val="20"/>
              </w:rPr>
            </w:pPr>
            <w:r w:rsidRPr="00FE63AF">
              <w:rPr>
                <w:color w:val="FF0000"/>
                <w:sz w:val="20"/>
                <w:szCs w:val="20"/>
              </w:rPr>
              <w:t>0..0</w:t>
            </w:r>
          </w:p>
        </w:tc>
      </w:tr>
      <w:tr w:rsidR="00F54B03"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54B03" w:rsidRPr="002E0A74" w:rsidRDefault="00F54B03"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Pr>
                <w:sz w:val="20"/>
                <w:szCs w:val="20"/>
                <w:lang w:val="sv-SE"/>
              </w:rPr>
              <w:t>d</w:t>
            </w:r>
            <w:r>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54B03" w:rsidRPr="002E0A74" w:rsidRDefault="00F54B03"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00802E"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Läkemedelsval.</w:t>
            </w:r>
          </w:p>
          <w:p w14:paraId="294235C9"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OBS: Ett och endast ett av följande alternativ:</w:t>
            </w:r>
          </w:p>
          <w:p w14:paraId="6C162806" w14:textId="77777777" w:rsidR="00F54B03" w:rsidRPr="00996D92" w:rsidRDefault="00F54B03" w:rsidP="00996D92">
            <w:pPr>
              <w:spacing w:line="229" w:lineRule="exact"/>
              <w:ind w:left="102"/>
              <w:rPr>
                <w:spacing w:val="-1"/>
                <w:sz w:val="20"/>
                <w:szCs w:val="20"/>
                <w:lang w:val="sv-SE"/>
              </w:rPr>
            </w:pPr>
          </w:p>
          <w:p w14:paraId="290A5D60" w14:textId="77777777" w:rsidR="00F54B03" w:rsidRPr="00996D92" w:rsidRDefault="00F54B03" w:rsidP="00F72602">
            <w:pPr>
              <w:pStyle w:val="ListParagraph"/>
              <w:numPr>
                <w:ilvl w:val="0"/>
                <w:numId w:val="49"/>
              </w:numPr>
              <w:spacing w:line="229" w:lineRule="exact"/>
              <w:rPr>
                <w:spacing w:val="-1"/>
                <w:sz w:val="20"/>
                <w:szCs w:val="20"/>
                <w:lang w:val="sv-SE"/>
              </w:rPr>
            </w:pPr>
            <w:r w:rsidRPr="00996D92">
              <w:rPr>
                <w:spacing w:val="-1"/>
                <w:sz w:val="20"/>
                <w:szCs w:val="20"/>
                <w:lang w:val="sv-SE"/>
              </w:rPr>
              <w:t>unstructuredDrugInformation (fritextval/extemporeberedning)</w:t>
            </w:r>
          </w:p>
          <w:p w14:paraId="0DACF4A2" w14:textId="77777777" w:rsidR="00F54B03" w:rsidRPr="00996D92" w:rsidRDefault="00F54B03" w:rsidP="00F72602">
            <w:pPr>
              <w:pStyle w:val="ListParagraph"/>
              <w:numPr>
                <w:ilvl w:val="0"/>
                <w:numId w:val="49"/>
              </w:numPr>
              <w:spacing w:line="229" w:lineRule="exact"/>
              <w:rPr>
                <w:spacing w:val="-1"/>
                <w:sz w:val="20"/>
                <w:szCs w:val="20"/>
                <w:lang w:val="sv-SE"/>
              </w:rPr>
            </w:pPr>
            <w:r w:rsidRPr="00996D92">
              <w:rPr>
                <w:spacing w:val="-1"/>
                <w:sz w:val="20"/>
                <w:szCs w:val="20"/>
                <w:lang w:val="sv-SE"/>
              </w:rPr>
              <w:t>merchandise (handelsvara)</w:t>
            </w:r>
          </w:p>
          <w:p w14:paraId="3F31ACA4" w14:textId="77777777" w:rsidR="00F54B03" w:rsidRPr="00996D92" w:rsidRDefault="00F54B03" w:rsidP="00F72602">
            <w:pPr>
              <w:pStyle w:val="ListParagraph"/>
              <w:numPr>
                <w:ilvl w:val="0"/>
                <w:numId w:val="49"/>
              </w:numPr>
              <w:spacing w:line="229" w:lineRule="exact"/>
              <w:rPr>
                <w:spacing w:val="-1"/>
                <w:sz w:val="20"/>
                <w:szCs w:val="20"/>
                <w:lang w:val="sv-SE"/>
              </w:rPr>
            </w:pPr>
            <w:r w:rsidRPr="00996D92">
              <w:rPr>
                <w:spacing w:val="-1"/>
                <w:sz w:val="20"/>
                <w:szCs w:val="20"/>
                <w:lang w:val="sv-SE"/>
              </w:rPr>
              <w:t>pharmaceuticalItem (läkemedelsartikel)</w:t>
            </w:r>
          </w:p>
          <w:p w14:paraId="6FB8D57C" w14:textId="77777777" w:rsidR="00F54B03" w:rsidRPr="00996D92" w:rsidRDefault="00F54B03" w:rsidP="00F72602">
            <w:pPr>
              <w:pStyle w:val="ListParagraph"/>
              <w:numPr>
                <w:ilvl w:val="0"/>
                <w:numId w:val="49"/>
              </w:numPr>
              <w:spacing w:line="229" w:lineRule="exact"/>
              <w:rPr>
                <w:spacing w:val="-1"/>
                <w:sz w:val="20"/>
                <w:szCs w:val="20"/>
                <w:lang w:val="sv-SE"/>
              </w:rPr>
            </w:pPr>
            <w:r w:rsidRPr="00996D92">
              <w:rPr>
                <w:spacing w:val="-1"/>
                <w:sz w:val="20"/>
                <w:szCs w:val="20"/>
                <w:lang w:val="sv-SE"/>
              </w:rPr>
              <w:t>pharmaceuticalProduct (läkemedelsprodukt)</w:t>
            </w:r>
          </w:p>
          <w:p w14:paraId="419C0D2F" w14:textId="20E2E1F2" w:rsidR="00F54B03" w:rsidRPr="00996D92" w:rsidRDefault="00F54B03" w:rsidP="005F330B">
            <w:pPr>
              <w:pStyle w:val="ListParagraph"/>
              <w:numPr>
                <w:ilvl w:val="0"/>
                <w:numId w:val="49"/>
              </w:numPr>
              <w:spacing w:line="229" w:lineRule="exact"/>
              <w:rPr>
                <w:spacing w:val="-1"/>
                <w:sz w:val="20"/>
                <w:szCs w:val="20"/>
                <w:lang w:val="sv-SE"/>
              </w:rPr>
            </w:pPr>
            <w:r w:rsidRPr="00996D92">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54B03" w:rsidRPr="002E0A74" w:rsidRDefault="00F54B03" w:rsidP="00966B3B">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0B0CC0" w14:textId="77777777" w:rsidR="00F54B03" w:rsidRPr="00996D92" w:rsidRDefault="00F54B03" w:rsidP="00996D92">
            <w:pPr>
              <w:spacing w:line="226" w:lineRule="exact"/>
              <w:ind w:left="102"/>
              <w:rPr>
                <w:spacing w:val="-1"/>
                <w:sz w:val="20"/>
                <w:szCs w:val="20"/>
                <w:lang w:val="sv-SE"/>
              </w:rPr>
            </w:pPr>
            <w:r w:rsidRPr="00996D92">
              <w:rPr>
                <w:spacing w:val="-1"/>
                <w:sz w:val="20"/>
                <w:szCs w:val="20"/>
                <w:lang w:val="sv-SE"/>
              </w:rPr>
              <w:t>Kommentar om läkemedelsval.</w:t>
            </w:r>
          </w:p>
          <w:p w14:paraId="60F7246F" w14:textId="43F523E7" w:rsidR="00F54B03" w:rsidRPr="00996D92" w:rsidRDefault="00F54B03" w:rsidP="00757AF3">
            <w:pPr>
              <w:spacing w:line="226" w:lineRule="exact"/>
              <w:ind w:left="102"/>
              <w:rPr>
                <w:spacing w:val="-1"/>
                <w:sz w:val="20"/>
                <w:szCs w:val="20"/>
                <w:lang w:val="sv-SE"/>
              </w:rPr>
            </w:pPr>
            <w:r w:rsidRPr="00996D92">
              <w:rPr>
                <w:spacing w:val="-1"/>
                <w:sz w:val="20"/>
                <w:szCs w:val="20"/>
                <w:lang w:val="sv-SE"/>
              </w:rPr>
              <w:t>Text som innehåller en kommentar till det administrerade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54B03" w:rsidRPr="002E0A74" w:rsidRDefault="00F54B03"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54B03" w:rsidRPr="002E0A74" w:rsidRDefault="00F54B03"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2FA7A"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Fritextval.</w:t>
            </w:r>
          </w:p>
          <w:p w14:paraId="6EB76687" w14:textId="5CA01487" w:rsidR="00F54B03" w:rsidRPr="00996D92" w:rsidRDefault="00F54B03" w:rsidP="00966B3B">
            <w:pPr>
              <w:spacing w:line="229" w:lineRule="exact"/>
              <w:ind w:left="102"/>
              <w:rPr>
                <w:spacing w:val="-1"/>
                <w:sz w:val="20"/>
                <w:szCs w:val="20"/>
                <w:lang w:val="sv-SE"/>
              </w:rPr>
            </w:pPr>
            <w:r w:rsidRPr="00996D92">
              <w:rPr>
                <w:spacing w:val="-1"/>
                <w:sz w:val="20"/>
                <w:szCs w:val="20"/>
                <w:lang w:val="sv-SE"/>
              </w:rPr>
              <w:t>Används för extemporeberedning,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54B03" w:rsidRPr="002E0A74" w:rsidRDefault="00F54B03" w:rsidP="00966B3B">
            <w:pPr>
              <w:spacing w:line="229" w:lineRule="exact"/>
              <w:ind w:left="102"/>
              <w:rPr>
                <w:sz w:val="20"/>
                <w:szCs w:val="20"/>
                <w:lang w:val="sv-SE"/>
              </w:rPr>
            </w:pPr>
            <w:r>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54B03" w:rsidRPr="002E0A74" w:rsidRDefault="00F54B03" w:rsidP="00966B3B">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351A16B4" w:rsidR="00F54B03" w:rsidRPr="00996D92" w:rsidRDefault="00F54B03" w:rsidP="00966B3B">
            <w:pPr>
              <w:spacing w:line="229" w:lineRule="exact"/>
              <w:ind w:left="102"/>
              <w:rPr>
                <w:spacing w:val="-1"/>
                <w:sz w:val="20"/>
                <w:szCs w:val="20"/>
                <w:lang w:val="sv-SE"/>
              </w:rPr>
            </w:pPr>
            <w:r w:rsidRPr="00996D92">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1..1</w:t>
            </w:r>
          </w:p>
        </w:tc>
      </w:tr>
      <w:tr w:rsidR="00F54B03"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54B03" w:rsidRPr="002E0A74" w:rsidRDefault="00F54B03"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3E7EE2C8" w:rsidR="00F54B03" w:rsidRPr="00996D92" w:rsidRDefault="00F54B03" w:rsidP="00966B3B">
            <w:pPr>
              <w:spacing w:line="229" w:lineRule="exact"/>
              <w:ind w:left="102"/>
              <w:rPr>
                <w:spacing w:val="-1"/>
                <w:sz w:val="20"/>
                <w:szCs w:val="20"/>
                <w:lang w:val="sv-SE"/>
              </w:rPr>
            </w:pPr>
            <w:r w:rsidRPr="00996D92">
              <w:rPr>
                <w:spacing w:val="-1"/>
                <w:sz w:val="20"/>
                <w:szCs w:val="20"/>
                <w:lang w:val="sv-SE"/>
              </w:rPr>
              <w:t>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54B03" w:rsidRPr="002E0A74" w:rsidRDefault="00F54B03"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CED9EA"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Varunummer.</w:t>
            </w:r>
          </w:p>
          <w:p w14:paraId="2E8AB5E2"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Från SIL. Identifierare för ordinerad handelsvara (exempel: spruta). Bör anges med id ur Apotekets varunummerregister. OID: 1.2.752.129.2.2.3.1.1.</w:t>
            </w:r>
          </w:p>
          <w:p w14:paraId="1A706AB5"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Får ej anges för läkemedel.</w:t>
            </w:r>
          </w:p>
          <w:p w14:paraId="1AD26CD4" w14:textId="77777777" w:rsidR="00F54B03" w:rsidRPr="00996D92" w:rsidRDefault="00F54B03"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1..1</w:t>
            </w:r>
          </w:p>
        </w:tc>
      </w:tr>
      <w:tr w:rsidR="00F54B03"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39F9D7DF" w:rsidR="00F54B03" w:rsidRPr="00996D92" w:rsidRDefault="00F54B03" w:rsidP="00966B3B">
            <w:pPr>
              <w:spacing w:line="229" w:lineRule="exact"/>
              <w:ind w:left="102"/>
              <w:rPr>
                <w:spacing w:val="-1"/>
                <w:sz w:val="20"/>
                <w:szCs w:val="20"/>
                <w:lang w:val="sv-SE"/>
              </w:rPr>
            </w:pPr>
            <w:r w:rsidRPr="00996D92">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3A102A58" w:rsidR="00F54B03" w:rsidRPr="00996D92" w:rsidRDefault="00F54B03" w:rsidP="00966B3B">
            <w:pPr>
              <w:spacing w:line="229" w:lineRule="exact"/>
              <w:ind w:left="102"/>
              <w:rPr>
                <w:spacing w:val="-1"/>
                <w:sz w:val="20"/>
                <w:szCs w:val="20"/>
                <w:lang w:val="sv-SE"/>
              </w:rPr>
            </w:pPr>
            <w:r w:rsidRPr="00996D92">
              <w:rPr>
                <w:sz w:val="20"/>
                <w:szCs w:val="20"/>
                <w:lang w:val="sv-SE"/>
              </w:rPr>
              <w:t>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2AE10A6F" w:rsidR="00F54B03" w:rsidRPr="00996D92" w:rsidRDefault="00F54B03" w:rsidP="00966B3B">
            <w:pPr>
              <w:spacing w:line="229" w:lineRule="exact"/>
              <w:ind w:left="102"/>
              <w:rPr>
                <w:spacing w:val="-1"/>
                <w:sz w:val="20"/>
                <w:szCs w:val="20"/>
                <w:lang w:val="sv-SE"/>
              </w:rPr>
            </w:pPr>
            <w:r w:rsidRPr="00996D92">
              <w:rPr>
                <w:sz w:val="20"/>
                <w:szCs w:val="20"/>
                <w:lang w:val="sv-SE"/>
              </w:rPr>
              <w:t>Namn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1AA89E68" w:rsidR="00F54B03" w:rsidRPr="00996D92" w:rsidRDefault="00F54B03" w:rsidP="00966B3B">
            <w:pPr>
              <w:spacing w:line="229" w:lineRule="exact"/>
              <w:ind w:left="102"/>
              <w:rPr>
                <w:spacing w:val="-1"/>
                <w:sz w:val="20"/>
                <w:szCs w:val="20"/>
                <w:lang w:val="sv-SE"/>
              </w:rPr>
            </w:pPr>
            <w:r w:rsidRPr="00996D92">
              <w:rPr>
                <w:sz w:val="20"/>
                <w:szCs w:val="20"/>
                <w:lang w:val="sv-SE"/>
              </w:rPr>
              <w:t>Version på kodsystem för 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58D9984" w:rsidR="00F54B03" w:rsidRPr="00996D92" w:rsidRDefault="00F54B03" w:rsidP="00966B3B">
            <w:pPr>
              <w:spacing w:line="229" w:lineRule="exact"/>
              <w:ind w:left="102"/>
              <w:rPr>
                <w:spacing w:val="-1"/>
                <w:sz w:val="20"/>
                <w:szCs w:val="20"/>
                <w:lang w:val="sv-SE"/>
              </w:rPr>
            </w:pPr>
            <w:r w:rsidRPr="00996D92">
              <w:rPr>
                <w:sz w:val="20"/>
                <w:szCs w:val="20"/>
                <w:lang w:val="sv-SE"/>
              </w:rPr>
              <w:t>Varunummer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54B03" w:rsidRPr="002E0A74" w:rsidRDefault="00F54B03"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4D77DFC3" w:rsidR="00F54B03" w:rsidRPr="00996D92" w:rsidRDefault="00F54B03" w:rsidP="00966B3B">
            <w:pPr>
              <w:spacing w:line="229" w:lineRule="exact"/>
              <w:ind w:left="102"/>
              <w:rPr>
                <w:spacing w:val="-1"/>
                <w:sz w:val="20"/>
                <w:szCs w:val="20"/>
                <w:lang w:val="sv-SE"/>
              </w:rPr>
            </w:pPr>
            <w:r w:rsidRPr="00996D92">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54B03" w:rsidRPr="002E0A74" w:rsidRDefault="00F54B03" w:rsidP="00966B3B">
            <w:pPr>
              <w:spacing w:line="229" w:lineRule="exact"/>
              <w:ind w:left="102"/>
              <w:rPr>
                <w:sz w:val="20"/>
                <w:szCs w:val="20"/>
                <w:lang w:val="sv-SE"/>
              </w:rPr>
            </w:pPr>
            <w:r>
              <w:rPr>
                <w:sz w:val="20"/>
                <w:szCs w:val="20"/>
                <w:lang w:val="sv-SE"/>
              </w:rPr>
              <w:lastRenderedPageBreak/>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54B03" w:rsidRPr="002E0A74" w:rsidRDefault="00F54B03"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D01F7F" w14:textId="77777777" w:rsidR="00F54B03" w:rsidRPr="00996D92" w:rsidRDefault="00F54B03" w:rsidP="00996D92">
            <w:pPr>
              <w:spacing w:line="226" w:lineRule="exact"/>
              <w:ind w:left="102"/>
              <w:rPr>
                <w:spacing w:val="-1"/>
                <w:sz w:val="20"/>
                <w:szCs w:val="20"/>
                <w:lang w:val="sv-SE"/>
              </w:rPr>
            </w:pPr>
            <w:r w:rsidRPr="00996D92">
              <w:rPr>
                <w:spacing w:val="-1"/>
                <w:sz w:val="20"/>
                <w:szCs w:val="20"/>
                <w:lang w:val="sv-SE"/>
              </w:rPr>
              <w:t>NPL pack-id.</w:t>
            </w:r>
          </w:p>
          <w:p w14:paraId="6D5514F0" w14:textId="77777777" w:rsidR="00F54B03" w:rsidRPr="00996D92" w:rsidRDefault="00F54B03" w:rsidP="00996D92">
            <w:pPr>
              <w:spacing w:line="226" w:lineRule="exact"/>
              <w:ind w:left="102"/>
              <w:rPr>
                <w:spacing w:val="-1"/>
                <w:sz w:val="20"/>
                <w:szCs w:val="20"/>
                <w:lang w:val="sv-SE"/>
              </w:rPr>
            </w:pPr>
            <w:r w:rsidRPr="00996D92">
              <w:rPr>
                <w:spacing w:val="-1"/>
                <w:sz w:val="20"/>
                <w:szCs w:val="20"/>
                <w:lang w:val="sv-SE"/>
              </w:rPr>
              <w:t xml:space="preserve">Unik identifierare enligt NPL för läkemedelsvaran. Satt om varunummer beskriver en godkänd läkemedelsvara. Kan vara satt om varunummer beskriver en licensvara. OID: 1.2.752.129.2.1.5.2. </w:t>
            </w:r>
          </w:p>
          <w:p w14:paraId="33D4986D" w14:textId="77777777" w:rsidR="00F54B03" w:rsidRPr="00996D92" w:rsidRDefault="00F54B03"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1..1</w:t>
            </w:r>
          </w:p>
        </w:tc>
      </w:tr>
      <w:tr w:rsidR="00F54B03"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53A4A28F" w:rsidR="00F54B03" w:rsidRPr="00996D92" w:rsidRDefault="00F54B03" w:rsidP="00966B3B">
            <w:pPr>
              <w:spacing w:line="229" w:lineRule="exact"/>
              <w:ind w:left="102"/>
              <w:rPr>
                <w:spacing w:val="-1"/>
                <w:sz w:val="20"/>
                <w:szCs w:val="20"/>
              </w:rPr>
            </w:pPr>
            <w:r w:rsidRPr="00996D92">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2686EBB5" w:rsidR="00F54B03" w:rsidRPr="00996D92" w:rsidRDefault="00F54B03" w:rsidP="00966B3B">
            <w:pPr>
              <w:spacing w:line="229" w:lineRule="exact"/>
              <w:ind w:left="102"/>
              <w:rPr>
                <w:spacing w:val="-1"/>
                <w:sz w:val="20"/>
                <w:szCs w:val="20"/>
                <w:lang w:val="sv-SE"/>
              </w:rPr>
            </w:pPr>
            <w:r w:rsidRPr="00996D92">
              <w:rPr>
                <w:sz w:val="20"/>
                <w:szCs w:val="20"/>
                <w:lang w:val="sv-SE"/>
              </w:rPr>
              <w:t>Kodsystem för NPL-pack-id: 1.2.752.129.2.1.5.2.</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150A338E" w:rsidR="00F54B03" w:rsidRPr="00996D92" w:rsidRDefault="00F54B03" w:rsidP="00966B3B">
            <w:pPr>
              <w:spacing w:line="229" w:lineRule="exact"/>
              <w:ind w:left="102"/>
              <w:rPr>
                <w:spacing w:val="-1"/>
                <w:sz w:val="20"/>
                <w:szCs w:val="20"/>
              </w:rPr>
            </w:pPr>
            <w:r w:rsidRPr="00996D92">
              <w:rPr>
                <w:sz w:val="20"/>
                <w:szCs w:val="20"/>
                <w:lang w:val="sv-SE"/>
              </w:rPr>
              <w:t>”</w:t>
            </w:r>
            <w:r w:rsidRPr="00996D92">
              <w:rPr>
                <w:sz w:val="20"/>
                <w:szCs w:val="20"/>
              </w:rPr>
              <w:t>NPL pack”.</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1A0AC03B" w:rsidR="00F54B03" w:rsidRPr="00996D92" w:rsidRDefault="00F54B03" w:rsidP="00966B3B">
            <w:pPr>
              <w:spacing w:line="229" w:lineRule="exact"/>
              <w:ind w:left="102"/>
              <w:rPr>
                <w:spacing w:val="-1"/>
                <w:sz w:val="20"/>
                <w:szCs w:val="20"/>
                <w:lang w:val="sv-SE"/>
              </w:rPr>
            </w:pPr>
            <w:r w:rsidRPr="00996D9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088ECC" w14:textId="77777777" w:rsidR="00F54B03" w:rsidRPr="00996D92" w:rsidRDefault="00F54B03" w:rsidP="00996D92">
            <w:pPr>
              <w:spacing w:line="229" w:lineRule="exact"/>
              <w:ind w:left="102"/>
              <w:rPr>
                <w:sz w:val="20"/>
                <w:szCs w:val="20"/>
                <w:lang w:val="sv-SE"/>
              </w:rPr>
            </w:pPr>
            <w:r w:rsidRPr="00996D92">
              <w:rPr>
                <w:sz w:val="20"/>
                <w:szCs w:val="20"/>
                <w:lang w:val="sv-SE"/>
              </w:rPr>
              <w:t>Artikelnamn (varunamn).</w:t>
            </w:r>
          </w:p>
          <w:p w14:paraId="2428D7D3" w14:textId="0B5B05B3" w:rsidR="00F54B03" w:rsidRPr="00996D92" w:rsidRDefault="00F54B03" w:rsidP="00966B3B">
            <w:pPr>
              <w:spacing w:line="229" w:lineRule="exact"/>
              <w:ind w:left="102"/>
              <w:rPr>
                <w:spacing w:val="-1"/>
                <w:sz w:val="20"/>
                <w:szCs w:val="20"/>
                <w:lang w:val="sv-SE"/>
              </w:rPr>
            </w:pPr>
            <w:r w:rsidRPr="00996D92">
              <w:rPr>
                <w:sz w:val="20"/>
                <w:szCs w:val="20"/>
                <w:lang w:val="sv-SE"/>
              </w:rPr>
              <w:t>Handelsnamn i SIL. Text som anger namnet på den aktuella läkemedelsartikeln (produktnamn + förpackning).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54B03" w:rsidRPr="002E0A74" w:rsidRDefault="00F54B03" w:rsidP="00D23625">
            <w:pPr>
              <w:spacing w:line="229" w:lineRule="exact"/>
              <w:ind w:left="142"/>
              <w:jc w:val="center"/>
              <w:rPr>
                <w:szCs w:val="20"/>
              </w:rPr>
            </w:pPr>
            <w:r>
              <w:rPr>
                <w:spacing w:val="-1"/>
                <w:sz w:val="20"/>
                <w:szCs w:val="20"/>
              </w:rPr>
              <w:t>1</w:t>
            </w:r>
            <w:r w:rsidRPr="004049E0">
              <w:rPr>
                <w:spacing w:val="-1"/>
                <w:sz w:val="20"/>
                <w:szCs w:val="20"/>
              </w:rPr>
              <w:t>..1</w:t>
            </w:r>
          </w:p>
        </w:tc>
      </w:tr>
      <w:tr w:rsidR="00F54B03"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54B03" w:rsidRPr="002E0A74" w:rsidRDefault="00F54B03"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2DC72A34" w:rsidR="00F54B03" w:rsidRPr="00996D92" w:rsidRDefault="00F54B03" w:rsidP="00966B3B">
            <w:pPr>
              <w:spacing w:line="229" w:lineRule="exact"/>
              <w:ind w:left="102"/>
              <w:rPr>
                <w:spacing w:val="-1"/>
                <w:sz w:val="20"/>
                <w:szCs w:val="20"/>
                <w:lang w:val="sv-SE"/>
              </w:rPr>
            </w:pPr>
            <w:r w:rsidRPr="00996D92">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54B03" w:rsidRPr="002E0A74" w:rsidRDefault="00F54B03"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B3BB89" w14:textId="77777777" w:rsidR="00F54B03" w:rsidRPr="00996D92" w:rsidRDefault="00F54B03" w:rsidP="00996D92">
            <w:pPr>
              <w:spacing w:line="229" w:lineRule="exact"/>
              <w:ind w:left="102"/>
              <w:rPr>
                <w:sz w:val="20"/>
                <w:szCs w:val="20"/>
                <w:lang w:val="sv-SE"/>
              </w:rPr>
            </w:pPr>
            <w:r w:rsidRPr="00996D92">
              <w:rPr>
                <w:sz w:val="20"/>
                <w:szCs w:val="20"/>
                <w:lang w:val="sv-SE"/>
              </w:rPr>
              <w:t>NPL-id.</w:t>
            </w:r>
          </w:p>
          <w:p w14:paraId="30402E25" w14:textId="602E484A" w:rsidR="00F54B03" w:rsidRPr="00996D92" w:rsidRDefault="00F54B03" w:rsidP="00966B3B">
            <w:pPr>
              <w:spacing w:line="229" w:lineRule="exact"/>
              <w:ind w:left="102"/>
              <w:rPr>
                <w:sz w:val="20"/>
                <w:szCs w:val="20"/>
                <w:lang w:val="sv-SE"/>
              </w:rPr>
            </w:pPr>
            <w:r w:rsidRPr="00996D92">
              <w:rPr>
                <w:sz w:val="20"/>
                <w:szCs w:val="20"/>
                <w:lang w:val="sv-SE"/>
              </w:rPr>
              <w:t xml:space="preserve">Nationellt Produktregister för Läkemedelsprodukter. 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54B03" w:rsidRPr="002E0A74" w:rsidRDefault="00F54B03" w:rsidP="00D23625">
            <w:pPr>
              <w:spacing w:line="229" w:lineRule="exact"/>
              <w:ind w:left="142"/>
              <w:jc w:val="center"/>
              <w:rPr>
                <w:sz w:val="20"/>
                <w:szCs w:val="20"/>
                <w:lang w:val="sv-SE"/>
              </w:rPr>
            </w:pPr>
            <w:r w:rsidRPr="002E0A74">
              <w:rPr>
                <w:sz w:val="20"/>
                <w:szCs w:val="20"/>
              </w:rPr>
              <w:t>0..1</w:t>
            </w:r>
          </w:p>
        </w:tc>
      </w:tr>
      <w:tr w:rsidR="00F54B03"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6B91197E" w:rsidR="00F54B03" w:rsidRPr="00996D92" w:rsidRDefault="00F54B03" w:rsidP="00966B3B">
            <w:pPr>
              <w:spacing w:line="229" w:lineRule="exact"/>
              <w:ind w:left="102"/>
              <w:rPr>
                <w:sz w:val="20"/>
                <w:szCs w:val="20"/>
              </w:rPr>
            </w:pPr>
            <w:r w:rsidRPr="00996D92">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6A55802C" w:rsidR="00F54B03" w:rsidRPr="00996D92" w:rsidRDefault="00F54B03" w:rsidP="00966B3B">
            <w:pPr>
              <w:spacing w:line="229" w:lineRule="exact"/>
              <w:ind w:left="102"/>
              <w:rPr>
                <w:sz w:val="20"/>
                <w:szCs w:val="20"/>
              </w:rPr>
            </w:pPr>
            <w:r w:rsidRPr="00996D92">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32AC039" w:rsidR="00F54B03" w:rsidRPr="00996D92" w:rsidRDefault="00F54B03" w:rsidP="00966B3B">
            <w:pPr>
              <w:spacing w:line="229" w:lineRule="exact"/>
              <w:ind w:left="102"/>
              <w:rPr>
                <w:sz w:val="20"/>
                <w:szCs w:val="20"/>
                <w:lang w:val="sv-SE"/>
              </w:rPr>
            </w:pPr>
            <w:r w:rsidRPr="00996D92">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5FC72A4A" w:rsidR="00F54B03" w:rsidRPr="00996D92" w:rsidRDefault="00F54B03" w:rsidP="00966B3B">
            <w:pPr>
              <w:spacing w:line="229" w:lineRule="exact"/>
              <w:ind w:left="102"/>
              <w:rPr>
                <w:sz w:val="20"/>
                <w:szCs w:val="20"/>
                <w:lang w:val="sv-SE"/>
              </w:rPr>
            </w:pPr>
            <w:r w:rsidRPr="00996D92">
              <w:rPr>
                <w:sz w:val="20"/>
                <w:szCs w:val="20"/>
                <w:lang w:val="sv-SE"/>
              </w:rPr>
              <w:t>Version på NPL-id-kodsystem.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54B03" w:rsidRPr="002E0A74" w:rsidRDefault="00F54B03"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2A5164" w14:textId="77777777" w:rsidR="00F54B03" w:rsidRPr="00996D92" w:rsidRDefault="00F54B03" w:rsidP="00996D92">
            <w:pPr>
              <w:spacing w:line="229" w:lineRule="exact"/>
              <w:ind w:left="102"/>
              <w:rPr>
                <w:sz w:val="20"/>
                <w:szCs w:val="20"/>
                <w:lang w:val="sv-SE"/>
              </w:rPr>
            </w:pPr>
            <w:r w:rsidRPr="00996D92">
              <w:rPr>
                <w:sz w:val="20"/>
                <w:szCs w:val="20"/>
                <w:lang w:val="sv-SE"/>
              </w:rPr>
              <w:t>Produktnamn.</w:t>
            </w:r>
          </w:p>
          <w:p w14:paraId="7ADE7F76" w14:textId="36812040" w:rsidR="00F54B03" w:rsidRPr="00996D92" w:rsidRDefault="00F54B03" w:rsidP="00966B3B">
            <w:pPr>
              <w:spacing w:line="229" w:lineRule="exact"/>
              <w:ind w:left="102"/>
              <w:rPr>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54B03" w:rsidRPr="002E0A74" w:rsidRDefault="00F54B03"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54B03" w:rsidRPr="002E0A74" w:rsidRDefault="00F54B03"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BF1690" w14:textId="77777777" w:rsidR="00F54B03" w:rsidRPr="00996D92" w:rsidRDefault="00F54B03" w:rsidP="00996D92">
            <w:pPr>
              <w:spacing w:line="229" w:lineRule="exact"/>
              <w:ind w:left="102"/>
              <w:rPr>
                <w:sz w:val="20"/>
                <w:szCs w:val="20"/>
                <w:lang w:val="sv-SE"/>
              </w:rPr>
            </w:pPr>
            <w:r w:rsidRPr="00996D92">
              <w:rPr>
                <w:sz w:val="20"/>
                <w:szCs w:val="20"/>
                <w:lang w:val="sv-SE"/>
              </w:rPr>
              <w:t>ATC-kod.</w:t>
            </w:r>
          </w:p>
          <w:p w14:paraId="47D14796" w14:textId="77777777" w:rsidR="00F54B03" w:rsidRPr="00996D92" w:rsidRDefault="00F54B03" w:rsidP="00996D92">
            <w:pPr>
              <w:spacing w:line="229" w:lineRule="exact"/>
              <w:ind w:left="102"/>
              <w:rPr>
                <w:sz w:val="20"/>
                <w:szCs w:val="20"/>
                <w:lang w:val="sv-SE"/>
              </w:rPr>
            </w:pPr>
            <w:r w:rsidRPr="00996D92">
              <w:rPr>
                <w:sz w:val="20"/>
                <w:szCs w:val="20"/>
                <w:lang w:val="sv-SE"/>
              </w:rPr>
              <w:t xml:space="preserve">atcKod + atcKodBeskrivning i SIL. </w:t>
            </w:r>
          </w:p>
          <w:p w14:paraId="42B424F3" w14:textId="77777777" w:rsidR="00F54B03" w:rsidRPr="00996D92" w:rsidRDefault="00F54B03" w:rsidP="00996D92">
            <w:pPr>
              <w:spacing w:line="229" w:lineRule="exact"/>
              <w:ind w:left="102"/>
              <w:rPr>
                <w:sz w:val="20"/>
                <w:szCs w:val="20"/>
              </w:rPr>
            </w:pPr>
            <w:r w:rsidRPr="00996D92">
              <w:rPr>
                <w:sz w:val="20"/>
                <w:szCs w:val="20"/>
                <w:lang w:val="sv-SE"/>
              </w:rPr>
              <w:t xml:space="preserve">Klassificeringskod för läkemedlet på sjuställig nivå. </w:t>
            </w:r>
            <w:r w:rsidRPr="00996D92">
              <w:rPr>
                <w:sz w:val="20"/>
                <w:szCs w:val="20"/>
              </w:rPr>
              <w:t xml:space="preserve">OID: </w:t>
            </w:r>
          </w:p>
          <w:p w14:paraId="13FA67DB" w14:textId="77777777" w:rsidR="00F54B03" w:rsidRPr="00996D92" w:rsidRDefault="00F54B03" w:rsidP="00996D92">
            <w:pPr>
              <w:spacing w:line="229" w:lineRule="exact"/>
              <w:ind w:left="102"/>
              <w:rPr>
                <w:sz w:val="20"/>
                <w:szCs w:val="20"/>
              </w:rPr>
            </w:pPr>
            <w:r w:rsidRPr="00996D92">
              <w:rPr>
                <w:sz w:val="20"/>
                <w:szCs w:val="20"/>
              </w:rPr>
              <w:t xml:space="preserve">1.2.752.129.2.2.3.1.1. </w:t>
            </w:r>
          </w:p>
          <w:p w14:paraId="086EED6A" w14:textId="77777777" w:rsidR="00F54B03" w:rsidRPr="00996D92" w:rsidRDefault="00F54B03" w:rsidP="00996D92">
            <w:pPr>
              <w:spacing w:line="229" w:lineRule="exact"/>
              <w:ind w:left="102"/>
              <w:rPr>
                <w:sz w:val="20"/>
                <w:szCs w:val="20"/>
              </w:rPr>
            </w:pPr>
            <w:r w:rsidRPr="00996D92">
              <w:rPr>
                <w:sz w:val="20"/>
                <w:szCs w:val="20"/>
              </w:rPr>
              <w:t xml:space="preserve">Underhålls av WHO Collaborating Centre for Drug Statistics Methodology, Oslo, Norge http://www.whocc.no/atcddd/ </w:t>
            </w:r>
          </w:p>
          <w:p w14:paraId="2296BF78" w14:textId="77777777" w:rsidR="00F54B03" w:rsidRPr="00996D92" w:rsidRDefault="00F54B03" w:rsidP="00996D92">
            <w:pPr>
              <w:spacing w:line="229" w:lineRule="exact"/>
              <w:ind w:left="102"/>
              <w:rPr>
                <w:sz w:val="20"/>
                <w:szCs w:val="20"/>
                <w:lang w:val="sv-SE"/>
              </w:rPr>
            </w:pPr>
            <w:r w:rsidRPr="00996D92">
              <w:rPr>
                <w:sz w:val="20"/>
                <w:szCs w:val="20"/>
                <w:lang w:val="sv-SE"/>
              </w:rPr>
              <w:t xml:space="preserve">I Sverige oklart vilken instans som ansvarar men Läkemedelsverket har övergripande ansvar för läkemedelsfrågor www.lakemedelsverket.se/ </w:t>
            </w:r>
          </w:p>
          <w:p w14:paraId="0C3C2EC5" w14:textId="77777777" w:rsidR="00F54B03" w:rsidRPr="00996D92" w:rsidRDefault="00F54B03" w:rsidP="00996D92">
            <w:pPr>
              <w:spacing w:line="229" w:lineRule="exact"/>
              <w:ind w:left="102"/>
              <w:rPr>
                <w:sz w:val="20"/>
                <w:szCs w:val="20"/>
              </w:rPr>
            </w:pPr>
            <w:r w:rsidRPr="00996D92">
              <w:rPr>
                <w:sz w:val="20"/>
                <w:szCs w:val="20"/>
                <w:lang w:val="sv-SE"/>
              </w:rPr>
              <w:t xml:space="preserve">ATC-kod, (Anatomic Therapeutic Chemical classification system), är ett klassificeringssystem för läkemedel. </w:t>
            </w:r>
            <w:r w:rsidRPr="00996D92">
              <w:rPr>
                <w:sz w:val="20"/>
                <w:szCs w:val="20"/>
              </w:rPr>
              <w:t xml:space="preserve">Läkemedlen indelas i olika grupper efter indikationsområde. </w:t>
            </w:r>
          </w:p>
          <w:p w14:paraId="7BDAFCAD" w14:textId="77777777" w:rsidR="00F54B03" w:rsidRPr="00996D92" w:rsidRDefault="00F54B03" w:rsidP="00996D92">
            <w:pPr>
              <w:spacing w:line="229" w:lineRule="exact"/>
              <w:ind w:left="102"/>
              <w:rPr>
                <w:sz w:val="20"/>
                <w:szCs w:val="20"/>
              </w:rPr>
            </w:pPr>
          </w:p>
          <w:p w14:paraId="04FBF670" w14:textId="77777777" w:rsidR="00F54B03" w:rsidRPr="00996D92" w:rsidRDefault="00F54B03"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54B03" w:rsidRPr="002E0A74" w:rsidRDefault="00F54B03" w:rsidP="00D23625">
            <w:pPr>
              <w:spacing w:line="229" w:lineRule="exact"/>
              <w:ind w:left="142"/>
              <w:jc w:val="center"/>
              <w:rPr>
                <w:sz w:val="20"/>
                <w:szCs w:val="20"/>
              </w:rPr>
            </w:pPr>
            <w:r w:rsidRPr="002E0A74">
              <w:rPr>
                <w:sz w:val="20"/>
                <w:szCs w:val="20"/>
              </w:rPr>
              <w:t>0..1</w:t>
            </w:r>
          </w:p>
        </w:tc>
      </w:tr>
      <w:tr w:rsidR="00F54B03"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2D79A39D" w:rsidR="00F54B03" w:rsidRPr="00996D92" w:rsidRDefault="00F54B03" w:rsidP="00966B3B">
            <w:pPr>
              <w:spacing w:line="229" w:lineRule="exact"/>
              <w:ind w:left="102"/>
              <w:rPr>
                <w:spacing w:val="-1"/>
                <w:sz w:val="20"/>
                <w:szCs w:val="20"/>
              </w:rPr>
            </w:pPr>
            <w:r w:rsidRPr="00996D9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54B03" w:rsidRPr="00B05AA9" w:rsidRDefault="00F54B03" w:rsidP="00D23625">
            <w:pPr>
              <w:spacing w:line="229" w:lineRule="exact"/>
              <w:ind w:left="142"/>
              <w:jc w:val="center"/>
              <w:rPr>
                <w:color w:val="FF0000"/>
                <w:szCs w:val="20"/>
              </w:rPr>
            </w:pPr>
            <w:r w:rsidRPr="00B05AA9">
              <w:rPr>
                <w:color w:val="FF0000"/>
                <w:spacing w:val="-1"/>
                <w:sz w:val="20"/>
                <w:szCs w:val="20"/>
              </w:rPr>
              <w:t>1..1</w:t>
            </w:r>
          </w:p>
        </w:tc>
      </w:tr>
      <w:tr w:rsidR="00F54B03"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97800D5" w:rsidR="00F54B03" w:rsidRPr="00996D92" w:rsidRDefault="00F54B03" w:rsidP="00966B3B">
            <w:pPr>
              <w:spacing w:line="229" w:lineRule="exact"/>
              <w:ind w:left="102"/>
              <w:rPr>
                <w:spacing w:val="-1"/>
                <w:sz w:val="20"/>
                <w:szCs w:val="20"/>
              </w:rPr>
            </w:pPr>
            <w:r w:rsidRPr="00996D92">
              <w:rPr>
                <w:sz w:val="20"/>
                <w:szCs w:val="20"/>
                <w:lang w:val="sv-SE"/>
              </w:rPr>
              <w:t xml:space="preserve">Kodsystem för </w:t>
            </w:r>
            <w:r w:rsidRPr="00996D92">
              <w:rPr>
                <w:spacing w:val="-1"/>
                <w:sz w:val="20"/>
                <w:szCs w:val="20"/>
              </w:rPr>
              <w:t>ATC-kod</w:t>
            </w:r>
            <w:r w:rsidRPr="00996D92">
              <w:rPr>
                <w:sz w:val="20"/>
                <w:szCs w:val="20"/>
                <w:lang w:val="sv-SE"/>
              </w:rPr>
              <w:t xml:space="preserve">: </w:t>
            </w:r>
            <w:r w:rsidRPr="00996D92">
              <w:rPr>
                <w:sz w:val="20"/>
                <w:szCs w:val="20"/>
              </w:rPr>
              <w:t>1.2.752.129.2.2.3.1.1</w:t>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54B03" w:rsidRPr="00B05AA9" w:rsidRDefault="00F54B03" w:rsidP="00D23625">
            <w:pPr>
              <w:spacing w:line="229" w:lineRule="exact"/>
              <w:ind w:left="142"/>
              <w:jc w:val="center"/>
              <w:rPr>
                <w:color w:val="FF0000"/>
                <w:szCs w:val="20"/>
              </w:rPr>
            </w:pPr>
            <w:r w:rsidRPr="00B05AA9">
              <w:rPr>
                <w:color w:val="FF0000"/>
                <w:spacing w:val="-1"/>
                <w:sz w:val="20"/>
                <w:szCs w:val="20"/>
              </w:rPr>
              <w:t>1..1</w:t>
            </w:r>
          </w:p>
        </w:tc>
      </w:tr>
      <w:tr w:rsidR="00F54B03"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1BE4EC6F" w:rsidR="00F54B03" w:rsidRPr="00996D92" w:rsidRDefault="00F54B03" w:rsidP="00966B3B">
            <w:pPr>
              <w:spacing w:line="229" w:lineRule="exact"/>
              <w:ind w:left="102"/>
              <w:rPr>
                <w:spacing w:val="-1"/>
                <w:sz w:val="20"/>
                <w:szCs w:val="20"/>
              </w:rPr>
            </w:pPr>
            <w:r w:rsidRPr="00996D92">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4E4AC18C" w:rsidR="00F54B03" w:rsidRPr="00996D92" w:rsidRDefault="00F54B03" w:rsidP="00966B3B">
            <w:pPr>
              <w:spacing w:line="229" w:lineRule="exact"/>
              <w:ind w:left="102"/>
              <w:rPr>
                <w:spacing w:val="-1"/>
                <w:sz w:val="20"/>
                <w:szCs w:val="20"/>
                <w:lang w:val="sv-SE"/>
              </w:rPr>
            </w:pPr>
            <w:r w:rsidRPr="00996D92">
              <w:rPr>
                <w:sz w:val="20"/>
                <w:szCs w:val="20"/>
                <w:lang w:val="sv-SE"/>
              </w:rPr>
              <w:t xml:space="preserve">Version på </w:t>
            </w:r>
            <w:r w:rsidRPr="00996D92">
              <w:rPr>
                <w:spacing w:val="-1"/>
                <w:sz w:val="20"/>
                <w:szCs w:val="20"/>
              </w:rPr>
              <w:t>ATC</w:t>
            </w:r>
            <w:r w:rsidRPr="00996D9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54B03" w:rsidRPr="002E0A74" w:rsidRDefault="00F54B03" w:rsidP="00D23625">
            <w:pPr>
              <w:spacing w:line="229" w:lineRule="exact"/>
              <w:ind w:left="142"/>
              <w:jc w:val="center"/>
              <w:rPr>
                <w:szCs w:val="20"/>
              </w:rPr>
            </w:pPr>
            <w:r w:rsidRPr="004049E0">
              <w:rPr>
                <w:spacing w:val="-1"/>
                <w:sz w:val="20"/>
                <w:szCs w:val="20"/>
              </w:rPr>
              <w:t>0..1</w:t>
            </w:r>
          </w:p>
        </w:tc>
      </w:tr>
      <w:tr w:rsidR="00F54B03"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54B03" w:rsidRPr="002E0A74" w:rsidRDefault="00F54B03"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600E78" w14:textId="77777777" w:rsidR="00F54B03" w:rsidRPr="00996D92" w:rsidRDefault="00F54B03" w:rsidP="00996D92">
            <w:pPr>
              <w:spacing w:line="229" w:lineRule="exact"/>
              <w:ind w:left="102"/>
              <w:rPr>
                <w:sz w:val="20"/>
                <w:szCs w:val="20"/>
                <w:lang w:val="sv-SE"/>
              </w:rPr>
            </w:pPr>
            <w:r w:rsidRPr="00996D92">
              <w:rPr>
                <w:sz w:val="20"/>
                <w:szCs w:val="20"/>
                <w:lang w:val="sv-SE"/>
              </w:rPr>
              <w:t>Produktnamn.</w:t>
            </w:r>
          </w:p>
          <w:p w14:paraId="7CBB88BA" w14:textId="1417D0B0" w:rsidR="00F54B03" w:rsidRPr="00996D92" w:rsidRDefault="00F54B03" w:rsidP="00966B3B">
            <w:pPr>
              <w:spacing w:line="229" w:lineRule="exact"/>
              <w:ind w:left="102"/>
              <w:rPr>
                <w:spacing w:val="-1"/>
                <w:sz w:val="20"/>
                <w:szCs w:val="20"/>
                <w:lang w:val="sv-SE"/>
              </w:rPr>
            </w:pPr>
            <w:r w:rsidRPr="00996D9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54B03" w:rsidRPr="002E0A74" w:rsidRDefault="00F54B03" w:rsidP="00D23625">
            <w:pPr>
              <w:spacing w:line="229" w:lineRule="exact"/>
              <w:ind w:left="142"/>
              <w:jc w:val="center"/>
              <w:rPr>
                <w:szCs w:val="20"/>
              </w:rPr>
            </w:pPr>
            <w:r w:rsidRPr="00B05AA9">
              <w:rPr>
                <w:color w:val="FF0000"/>
                <w:spacing w:val="-1"/>
                <w:sz w:val="20"/>
                <w:szCs w:val="20"/>
              </w:rPr>
              <w:t>1..1</w:t>
            </w:r>
          </w:p>
        </w:tc>
      </w:tr>
      <w:tr w:rsidR="00F54B03"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54B03" w:rsidRPr="002E0A74" w:rsidRDefault="00F54B03"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54B03" w:rsidRPr="002E0A74" w:rsidRDefault="00F54B03"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0CAF0F"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Administreringssätt.</w:t>
            </w:r>
          </w:p>
          <w:p w14:paraId="606C5E40" w14:textId="11A4B462" w:rsidR="00F54B03" w:rsidRPr="00996D92" w:rsidRDefault="00F54B03" w:rsidP="00966B3B">
            <w:pPr>
              <w:spacing w:line="229" w:lineRule="exact"/>
              <w:ind w:left="102"/>
              <w:rPr>
                <w:spacing w:val="-1"/>
                <w:sz w:val="20"/>
                <w:szCs w:val="20"/>
                <w:lang w:val="sv-SE"/>
              </w:rPr>
            </w:pPr>
            <w:r w:rsidRPr="00996D9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463D212B" w:rsidR="00F54B03" w:rsidRPr="00996D92" w:rsidRDefault="00F54B03" w:rsidP="00966B3B">
            <w:pPr>
              <w:spacing w:line="229" w:lineRule="exact"/>
              <w:ind w:left="102"/>
              <w:rPr>
                <w:spacing w:val="-1"/>
                <w:sz w:val="20"/>
                <w:szCs w:val="20"/>
                <w:lang w:val="sv-SE"/>
              </w:rPr>
            </w:pPr>
            <w:r w:rsidRPr="00996D92">
              <w:rPr>
                <w:sz w:val="20"/>
                <w:szCs w:val="20"/>
                <w:lang w:val="sv-SE"/>
              </w:rPr>
              <w:t>Kod för administreringssätt.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333478D6" w:rsidR="00F54B03" w:rsidRPr="00996D92" w:rsidRDefault="00F54B03" w:rsidP="00966B3B">
            <w:pPr>
              <w:spacing w:line="229" w:lineRule="exact"/>
              <w:ind w:left="102"/>
              <w:rPr>
                <w:spacing w:val="-1"/>
                <w:sz w:val="20"/>
                <w:szCs w:val="20"/>
                <w:lang w:val="sv-SE"/>
              </w:rPr>
            </w:pPr>
            <w:r w:rsidRPr="00996D92">
              <w:rPr>
                <w:sz w:val="20"/>
                <w:szCs w:val="20"/>
                <w:lang w:val="sv-SE"/>
              </w:rPr>
              <w:t>Kodsystem för administreringssättskod.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1B635C5C" w:rsidR="00F54B03" w:rsidRPr="00996D92" w:rsidRDefault="00F54B03" w:rsidP="00966B3B">
            <w:pPr>
              <w:spacing w:line="229" w:lineRule="exact"/>
              <w:ind w:left="102"/>
              <w:rPr>
                <w:spacing w:val="-1"/>
                <w:sz w:val="20"/>
                <w:szCs w:val="20"/>
                <w:lang w:val="sv-SE"/>
              </w:rPr>
            </w:pPr>
            <w:r w:rsidRPr="00996D92">
              <w:rPr>
                <w:sz w:val="20"/>
                <w:szCs w:val="20"/>
                <w:lang w:val="sv-SE"/>
              </w:rPr>
              <w:t>Namn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635083C6" w:rsidR="00F54B03" w:rsidRPr="00996D92" w:rsidRDefault="00F54B03" w:rsidP="00966B3B">
            <w:pPr>
              <w:spacing w:line="229" w:lineRule="exact"/>
              <w:ind w:left="102"/>
              <w:rPr>
                <w:spacing w:val="-1"/>
                <w:sz w:val="20"/>
                <w:szCs w:val="20"/>
                <w:lang w:val="sv-SE"/>
              </w:rPr>
            </w:pPr>
            <w:r w:rsidRPr="00996D92">
              <w:rPr>
                <w:sz w:val="20"/>
                <w:szCs w:val="20"/>
                <w:lang w:val="sv-SE"/>
              </w:rPr>
              <w:t>Version på kodsystem för administreringssättskod.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54B03" w:rsidRPr="002E0A74" w:rsidRDefault="00F54B03"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5FA0D2D" w:rsidR="00F54B03" w:rsidRPr="00996D92" w:rsidRDefault="00F54B03" w:rsidP="00966B3B">
            <w:pPr>
              <w:spacing w:line="229" w:lineRule="exact"/>
              <w:ind w:left="102"/>
              <w:rPr>
                <w:spacing w:val="-1"/>
                <w:sz w:val="20"/>
                <w:szCs w:val="20"/>
                <w:lang w:val="sv-SE"/>
              </w:rPr>
            </w:pPr>
            <w:r w:rsidRPr="00996D92">
              <w:rPr>
                <w:sz w:val="20"/>
                <w:szCs w:val="20"/>
                <w:lang w:val="sv-SE"/>
              </w:rPr>
              <w:t>Administreringssätt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54B03" w:rsidRPr="002E0A74" w:rsidRDefault="00F54B03"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54B03" w:rsidRPr="002E0A74" w:rsidRDefault="00F54B03"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4FEDA847" w:rsidR="00F54B03" w:rsidRPr="00996D92" w:rsidRDefault="00F54B03" w:rsidP="00966B3B">
            <w:pPr>
              <w:spacing w:line="229" w:lineRule="exact"/>
              <w:ind w:left="102"/>
              <w:rPr>
                <w:spacing w:val="-1"/>
                <w:sz w:val="20"/>
                <w:szCs w:val="20"/>
                <w:lang w:val="sv-SE"/>
              </w:rPr>
            </w:pPr>
            <w:r w:rsidRPr="00996D92">
              <w:rPr>
                <w:sz w:val="20"/>
                <w:szCs w:val="20"/>
                <w:lang w:val="sv-SE"/>
              </w:rPr>
              <w:t>Om administreringssätt är beskriven i ett lokalt kodverk utan OID, eller när kod helt saknas, kan en doseringsenheten anges i originalText. Om originalText anges skall inget annat värde i routeOfAdministration</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54B03" w:rsidRPr="002E0A74" w:rsidRDefault="00F54B03" w:rsidP="00D23625">
            <w:pPr>
              <w:spacing w:line="229" w:lineRule="exact"/>
              <w:ind w:left="142"/>
              <w:jc w:val="center"/>
              <w:rPr>
                <w:szCs w:val="20"/>
              </w:rPr>
            </w:pPr>
            <w:r w:rsidRPr="003C5FBB">
              <w:rPr>
                <w:sz w:val="20"/>
                <w:szCs w:val="20"/>
                <w:lang w:val="sv-SE"/>
              </w:rPr>
              <w:t>0..1</w:t>
            </w:r>
          </w:p>
        </w:tc>
      </w:tr>
      <w:tr w:rsidR="00F54B03"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54B03" w:rsidRPr="002E0A74" w:rsidRDefault="00F54B03"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0068EC2C" w:rsidR="00F54B03" w:rsidRPr="00996D92" w:rsidRDefault="00F54B03" w:rsidP="00966B3B">
            <w:pPr>
              <w:spacing w:line="229" w:lineRule="exact"/>
              <w:ind w:left="102"/>
              <w:rPr>
                <w:spacing w:val="-1"/>
                <w:sz w:val="20"/>
                <w:szCs w:val="20"/>
                <w:lang w:val="sv-SE"/>
              </w:rPr>
            </w:pPr>
            <w:r w:rsidRPr="00996D92">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12BE6FB" w14:textId="77777777" w:rsidTr="00F72602">
        <w:trPr>
          <w:trHeight w:hRule="exact" w:val="100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54B03" w:rsidRPr="002E0A74" w:rsidRDefault="00F54B03"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188D2E" w14:textId="77777777" w:rsidR="00F54B03" w:rsidRPr="00996D92" w:rsidRDefault="00F54B03" w:rsidP="00996D92">
            <w:pPr>
              <w:spacing w:line="229" w:lineRule="exact"/>
              <w:ind w:left="102"/>
              <w:rPr>
                <w:sz w:val="20"/>
                <w:szCs w:val="20"/>
                <w:lang w:val="sv-SE"/>
              </w:rPr>
            </w:pPr>
            <w:r w:rsidRPr="00996D92">
              <w:rPr>
                <w:sz w:val="20"/>
                <w:szCs w:val="20"/>
                <w:lang w:val="sv-SE"/>
              </w:rPr>
              <w:t>Substansgrupp.</w:t>
            </w:r>
          </w:p>
          <w:p w14:paraId="732849E3" w14:textId="08ECEAAA" w:rsidR="00F54B03" w:rsidRPr="00996D92" w:rsidRDefault="00F54B03" w:rsidP="00966B3B">
            <w:pPr>
              <w:spacing w:line="229" w:lineRule="exact"/>
              <w:ind w:left="102"/>
              <w:rPr>
                <w:sz w:val="20"/>
                <w:szCs w:val="20"/>
                <w:lang w:val="sv-SE"/>
              </w:rPr>
            </w:pPr>
            <w:r w:rsidRPr="00996D92">
              <w:rPr>
                <w:sz w:val="20"/>
                <w:szCs w:val="20"/>
                <w:lang w:val="sv-SE"/>
              </w:rPr>
              <w:t>Text som anger namn på den grupp som innehåller den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54B03" w:rsidRPr="002E0A74" w:rsidRDefault="00F54B03" w:rsidP="00D23625">
            <w:pPr>
              <w:spacing w:line="229" w:lineRule="exact"/>
              <w:ind w:left="142"/>
              <w:jc w:val="center"/>
              <w:rPr>
                <w:sz w:val="20"/>
                <w:szCs w:val="20"/>
                <w:lang w:val="sv-SE"/>
              </w:rPr>
            </w:pPr>
            <w:r w:rsidRPr="002E0A74">
              <w:rPr>
                <w:sz w:val="20"/>
                <w:szCs w:val="20"/>
              </w:rPr>
              <w:t>0..1</w:t>
            </w:r>
          </w:p>
        </w:tc>
      </w:tr>
      <w:tr w:rsidR="00F54B03" w:rsidRPr="002E0A74" w14:paraId="39A462FE" w14:textId="77777777" w:rsidTr="00F72602">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54B03" w:rsidRPr="002E0A74" w:rsidRDefault="00F54B03"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54B03" w:rsidRPr="002E0A74" w:rsidRDefault="00F54B03"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89DE64" w14:textId="77777777" w:rsidR="00F54B03" w:rsidRPr="00996D92" w:rsidRDefault="00F54B03" w:rsidP="00996D92">
            <w:pPr>
              <w:pStyle w:val="Default"/>
              <w:spacing w:line="226" w:lineRule="exact"/>
              <w:ind w:left="141"/>
              <w:rPr>
                <w:rFonts w:ascii="Georgia" w:eastAsia="Times New Roman" w:hAnsi="Georgia"/>
                <w:color w:val="auto"/>
                <w:spacing w:val="-1"/>
                <w:sz w:val="20"/>
                <w:szCs w:val="20"/>
                <w:lang w:val="sv-SE" w:eastAsia="sv-SE"/>
              </w:rPr>
            </w:pPr>
            <w:r w:rsidRPr="00996D92">
              <w:rPr>
                <w:rFonts w:ascii="Georgia" w:eastAsia="Times New Roman" w:hAnsi="Georgia"/>
                <w:color w:val="auto"/>
                <w:spacing w:val="-1"/>
                <w:sz w:val="20"/>
                <w:szCs w:val="20"/>
                <w:lang w:val="sv-SE" w:eastAsia="sv-SE"/>
              </w:rPr>
              <w:t>Styrka.</w:t>
            </w:r>
          </w:p>
          <w:p w14:paraId="631DEAC3" w14:textId="1225567B" w:rsidR="00F54B03" w:rsidRPr="00996D92" w:rsidRDefault="00F54B03"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996D92">
              <w:rPr>
                <w:rFonts w:ascii="Georgia" w:eastAsia="Times New Roman" w:hAnsi="Georgia"/>
                <w:color w:val="auto"/>
                <w:spacing w:val="-1"/>
                <w:sz w:val="20"/>
                <w:szCs w:val="20"/>
                <w:lang w:val="sv-SE" w:eastAsia="sv-SE"/>
              </w:rPr>
              <w:t>Önskad styrka på det generiska läkemedel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54B03" w:rsidRPr="002E0A74" w:rsidRDefault="00F54B03" w:rsidP="00D23625">
            <w:pPr>
              <w:spacing w:line="229" w:lineRule="exact"/>
              <w:ind w:left="142"/>
              <w:jc w:val="center"/>
              <w:rPr>
                <w:strike/>
                <w:sz w:val="20"/>
                <w:szCs w:val="20"/>
                <w:lang w:val="sv-SE"/>
              </w:rPr>
            </w:pPr>
            <w:r w:rsidRPr="002E0A74">
              <w:rPr>
                <w:sz w:val="20"/>
                <w:szCs w:val="20"/>
              </w:rPr>
              <w:t>0..1</w:t>
            </w:r>
          </w:p>
        </w:tc>
      </w:tr>
      <w:tr w:rsidR="00F54B03"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54B03" w:rsidRPr="00F812EC" w:rsidRDefault="00F54B03"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54B03" w:rsidRPr="00F812EC" w:rsidRDefault="00F54B03"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15D79010" w:rsidR="00F54B03" w:rsidRPr="00996D92" w:rsidRDefault="00F54B03" w:rsidP="00966B3B">
            <w:pPr>
              <w:spacing w:line="229" w:lineRule="exact"/>
              <w:ind w:left="102"/>
              <w:rPr>
                <w:sz w:val="20"/>
                <w:szCs w:val="20"/>
                <w:lang w:val="sv-SE"/>
              </w:rPr>
            </w:pPr>
            <w:r w:rsidRPr="00996D92">
              <w:rPr>
                <w:sz w:val="20"/>
                <w:szCs w:val="20"/>
                <w:lang w:val="sv-SE"/>
              </w:rPr>
              <w:t>Värde för styrka.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54B03" w:rsidRPr="00F812EC" w:rsidRDefault="00F54B03"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54B03" w:rsidRPr="00F812EC" w:rsidRDefault="00F54B03"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54B03" w:rsidRPr="00996D92" w:rsidRDefault="00F54B03" w:rsidP="00F812EC">
            <w:pPr>
              <w:spacing w:line="229" w:lineRule="exact"/>
              <w:ind w:left="102"/>
              <w:rPr>
                <w:sz w:val="20"/>
                <w:szCs w:val="20"/>
                <w:lang w:val="sv-SE"/>
              </w:rPr>
            </w:pPr>
            <w:r w:rsidRPr="00996D92">
              <w:rPr>
                <w:sz w:val="20"/>
                <w:szCs w:val="20"/>
                <w:lang w:val="sv-SE"/>
              </w:rPr>
              <w:t xml:space="preserve">Enhet för styrka.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54B03" w:rsidRPr="002E0A74" w:rsidRDefault="00F54B03" w:rsidP="00D23625">
            <w:pPr>
              <w:spacing w:line="229" w:lineRule="exact"/>
              <w:ind w:left="142"/>
              <w:jc w:val="center"/>
              <w:rPr>
                <w:szCs w:val="20"/>
              </w:rPr>
            </w:pPr>
            <w:r>
              <w:rPr>
                <w:sz w:val="20"/>
                <w:szCs w:val="20"/>
                <w:lang w:val="sv-SE"/>
              </w:rPr>
              <w:t>1..1</w:t>
            </w:r>
          </w:p>
        </w:tc>
      </w:tr>
      <w:tr w:rsidR="00F54B03"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54B03" w:rsidRPr="002E0A74" w:rsidRDefault="00F54B03"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A1F730" w14:textId="77777777" w:rsidR="00F54B03" w:rsidRPr="00996D92" w:rsidRDefault="00F54B03" w:rsidP="00996D92">
            <w:pPr>
              <w:spacing w:line="229" w:lineRule="exact"/>
              <w:ind w:left="102"/>
              <w:rPr>
                <w:sz w:val="20"/>
                <w:szCs w:val="20"/>
                <w:lang w:val="sv-SE"/>
              </w:rPr>
            </w:pPr>
            <w:r w:rsidRPr="00996D92">
              <w:rPr>
                <w:sz w:val="20"/>
                <w:szCs w:val="20"/>
                <w:lang w:val="sv-SE"/>
              </w:rPr>
              <w:t>Läkemedelsform.</w:t>
            </w:r>
          </w:p>
          <w:p w14:paraId="3464558D" w14:textId="5D94BC29" w:rsidR="00F54B03" w:rsidRPr="00996D92" w:rsidRDefault="00F54B03" w:rsidP="00966B3B">
            <w:pPr>
              <w:spacing w:line="229" w:lineRule="exact"/>
              <w:ind w:left="102"/>
              <w:rPr>
                <w:sz w:val="20"/>
                <w:szCs w:val="20"/>
                <w:lang w:val="sv-SE"/>
              </w:rPr>
            </w:pPr>
            <w:r w:rsidRPr="00996D92">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54B03" w:rsidRPr="002E0A74" w:rsidRDefault="00F54B03" w:rsidP="00D23625">
            <w:pPr>
              <w:spacing w:line="229" w:lineRule="exact"/>
              <w:ind w:left="142"/>
              <w:jc w:val="center"/>
              <w:rPr>
                <w:sz w:val="20"/>
                <w:szCs w:val="20"/>
                <w:lang w:val="sv-SE"/>
              </w:rPr>
            </w:pPr>
            <w:r w:rsidRPr="002E0A74">
              <w:rPr>
                <w:sz w:val="20"/>
                <w:szCs w:val="20"/>
              </w:rPr>
              <w:t>0..1</w:t>
            </w:r>
          </w:p>
        </w:tc>
      </w:tr>
      <w:tr w:rsidR="00F54B03"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54B03" w:rsidRPr="002E0A74" w:rsidRDefault="00F54B03"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354ED"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Dosering.</w:t>
            </w:r>
          </w:p>
          <w:p w14:paraId="50DDCE61"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Socialstyrelsens termbank: Terminologirådet; uppgift om mängd och periodicitet.</w:t>
            </w:r>
          </w:p>
          <w:p w14:paraId="6843479C" w14:textId="77777777" w:rsidR="00F54B03" w:rsidRPr="00996D92" w:rsidRDefault="00F54B03" w:rsidP="00996D92">
            <w:pPr>
              <w:spacing w:line="229" w:lineRule="exact"/>
              <w:ind w:left="102"/>
              <w:rPr>
                <w:spacing w:val="-1"/>
                <w:sz w:val="20"/>
                <w:szCs w:val="20"/>
                <w:lang w:val="sv-SE"/>
              </w:rPr>
            </w:pPr>
          </w:p>
          <w:p w14:paraId="781F2CD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setDosage (fastdosering), maxiumumDosage (maxdosering) och conditionalDosage (villkorsdosering) anger samtliga mängd och periodicitet under en avgränsad tid, men med olika syfte. Normalt består en dosering av ett av dessa val men den kan även bestå av flera stycken, t.ex. vid upp- och nedtrappning av läkemedel. Dessa följer då varandra i tiden och utgör tillsammans den kompletta doseringen. De tre angivna attributen kan alltså, men behöver inte, förekomma samtidigt. Däremot måste minst ett av attributen fast dosering eller villkorsdosering alltid anges.</w:t>
            </w:r>
          </w:p>
          <w:p w14:paraId="09097169" w14:textId="77777777" w:rsidR="00F54B03" w:rsidRPr="00996D92" w:rsidRDefault="00F54B03"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54B03" w:rsidRPr="002E0A74" w:rsidRDefault="00F54B03" w:rsidP="00D23625">
            <w:pPr>
              <w:spacing w:line="229" w:lineRule="exact"/>
              <w:ind w:left="142"/>
              <w:jc w:val="center"/>
              <w:rPr>
                <w:spacing w:val="-1"/>
                <w:sz w:val="20"/>
                <w:szCs w:val="20"/>
                <w:lang w:val="sv-SE"/>
              </w:rPr>
            </w:pPr>
            <w:r w:rsidRPr="002E0A74">
              <w:rPr>
                <w:spacing w:val="-1"/>
                <w:sz w:val="20"/>
                <w:szCs w:val="20"/>
                <w:lang w:val="sv-SE"/>
              </w:rPr>
              <w:t>0..*</w:t>
            </w:r>
          </w:p>
        </w:tc>
      </w:tr>
      <w:tr w:rsidR="00F54B03"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54B03" w:rsidRPr="00757AF3" w:rsidRDefault="00F54B03"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54B03" w:rsidRPr="00757AF3" w:rsidRDefault="00F54B03"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5F65C067" w:rsidR="00F54B03" w:rsidRPr="00996D92" w:rsidRDefault="00F54B03" w:rsidP="00966B3B">
            <w:pPr>
              <w:spacing w:line="229" w:lineRule="exact"/>
              <w:ind w:left="102"/>
              <w:rPr>
                <w:color w:val="FF0000"/>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54B03" w:rsidRPr="00757AF3" w:rsidRDefault="00F54B03" w:rsidP="00D23625">
            <w:pPr>
              <w:spacing w:line="229" w:lineRule="exact"/>
              <w:ind w:left="142"/>
              <w:jc w:val="center"/>
              <w:rPr>
                <w:color w:val="FF0000"/>
                <w:sz w:val="20"/>
                <w:szCs w:val="20"/>
                <w:lang w:val="sv-SE"/>
              </w:rPr>
            </w:pPr>
            <w:r w:rsidRPr="00757AF3">
              <w:rPr>
                <w:color w:val="FF0000"/>
                <w:sz w:val="20"/>
                <w:szCs w:val="20"/>
                <w:lang w:val="sv-SE"/>
              </w:rPr>
              <w:t>0..0</w:t>
            </w:r>
          </w:p>
        </w:tc>
      </w:tr>
      <w:tr w:rsidR="00F54B03"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54B03" w:rsidRPr="002E0A74" w:rsidRDefault="00F54B03"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54B03" w:rsidRPr="002E0A74" w:rsidRDefault="00F54B03"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6CDF9A42" w:rsidR="00F54B03" w:rsidRPr="00996D92" w:rsidRDefault="00F54B03" w:rsidP="00966B3B">
            <w:pPr>
              <w:spacing w:line="229" w:lineRule="exact"/>
              <w:ind w:left="102"/>
              <w:rPr>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54B03" w:rsidRPr="002E0A74" w:rsidRDefault="00F54B03" w:rsidP="00D23625">
            <w:pPr>
              <w:spacing w:line="229" w:lineRule="exact"/>
              <w:ind w:left="142"/>
              <w:jc w:val="center"/>
              <w:rPr>
                <w:sz w:val="20"/>
                <w:szCs w:val="20"/>
                <w:lang w:val="sv-SE"/>
              </w:rPr>
            </w:pPr>
            <w:r w:rsidRPr="00757AF3">
              <w:rPr>
                <w:color w:val="FF0000"/>
                <w:sz w:val="20"/>
                <w:szCs w:val="20"/>
                <w:lang w:val="sv-SE"/>
              </w:rPr>
              <w:t>0..0</w:t>
            </w:r>
          </w:p>
        </w:tc>
      </w:tr>
      <w:tr w:rsidR="00F54B03"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54B03" w:rsidRPr="002E0A74" w:rsidRDefault="00F54B03"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54B03" w:rsidRPr="002E0A74" w:rsidRDefault="00F54B03"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4C92EA7F" w:rsidR="00F54B03" w:rsidRPr="00996D92" w:rsidRDefault="00F54B03" w:rsidP="00966B3B">
            <w:pPr>
              <w:spacing w:line="229" w:lineRule="exact"/>
              <w:ind w:left="102"/>
              <w:rPr>
                <w:spacing w:val="-1"/>
                <w:sz w:val="20"/>
                <w:szCs w:val="20"/>
                <w:lang w:val="sv-SE"/>
              </w:rPr>
            </w:pPr>
            <w:r w:rsidRPr="00996D92">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54B03" w:rsidRPr="002E0A74" w:rsidRDefault="00F54B03" w:rsidP="00D23625">
            <w:pPr>
              <w:spacing w:line="229" w:lineRule="exact"/>
              <w:ind w:left="142"/>
              <w:jc w:val="center"/>
              <w:rPr>
                <w:sz w:val="20"/>
                <w:szCs w:val="20"/>
                <w:lang w:val="sv-SE"/>
              </w:rPr>
            </w:pPr>
            <w:r w:rsidRPr="00757AF3">
              <w:rPr>
                <w:color w:val="FF0000"/>
                <w:sz w:val="20"/>
                <w:szCs w:val="20"/>
                <w:lang w:val="sv-SE"/>
              </w:rPr>
              <w:t>0..0</w:t>
            </w:r>
          </w:p>
        </w:tc>
      </w:tr>
      <w:tr w:rsidR="00F54B03"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54B03" w:rsidRPr="002E0A74" w:rsidRDefault="00F54B03"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54B03" w:rsidRPr="002E0A74" w:rsidRDefault="00F54B03"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56C7D3"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Doseringsenhet.</w:t>
            </w:r>
          </w:p>
          <w:p w14:paraId="1F3CD02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 xml:space="preserve">Kod som anger den enhet som doseringen avser. </w:t>
            </w:r>
          </w:p>
          <w:p w14:paraId="7B0A5496"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 xml:space="preserve">Exempel: tablett, ml, droppe </w:t>
            </w:r>
          </w:p>
          <w:p w14:paraId="565BF853"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I dagsläget existerar ingen kvalitetssäkrad kodifierad förteckning över doseringsenheter, men kan anges med SNOMED-kod.</w:t>
            </w:r>
          </w:p>
          <w:p w14:paraId="21526F7B" w14:textId="77777777" w:rsidR="00F54B03" w:rsidRPr="00996D92" w:rsidRDefault="00F54B03" w:rsidP="00996D92">
            <w:pPr>
              <w:spacing w:line="229" w:lineRule="exact"/>
              <w:ind w:left="102"/>
              <w:rPr>
                <w:spacing w:val="-1"/>
                <w:sz w:val="20"/>
                <w:szCs w:val="20"/>
                <w:lang w:val="sv-SE"/>
              </w:rPr>
            </w:pPr>
          </w:p>
          <w:p w14:paraId="1FBBC24F" w14:textId="728B87AA" w:rsidR="00F54B03" w:rsidRPr="00996D92" w:rsidRDefault="00F54B03" w:rsidP="008F15ED">
            <w:pPr>
              <w:spacing w:line="229" w:lineRule="exact"/>
              <w:ind w:left="102"/>
              <w:rPr>
                <w:spacing w:val="-1"/>
                <w:sz w:val="20"/>
                <w:szCs w:val="20"/>
                <w:lang w:val="sv-SE"/>
              </w:rPr>
            </w:pPr>
            <w:r w:rsidRPr="00996D92">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5759FA22" w:rsidR="00F54B03" w:rsidRPr="00996D92" w:rsidRDefault="00F54B03" w:rsidP="00966B3B">
            <w:pPr>
              <w:spacing w:line="229" w:lineRule="exact"/>
              <w:ind w:left="102"/>
              <w:rPr>
                <w:spacing w:val="-1"/>
                <w:sz w:val="20"/>
                <w:szCs w:val="20"/>
                <w:lang w:val="sv-SE"/>
              </w:rPr>
            </w:pPr>
            <w:r w:rsidRPr="00996D92">
              <w:rPr>
                <w:sz w:val="20"/>
                <w:szCs w:val="20"/>
                <w:lang w:val="sv-SE"/>
              </w:rPr>
              <w:t>Kod för doseringsenhet.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256B8A13" w:rsidR="00F54B03" w:rsidRPr="00996D92" w:rsidRDefault="00F54B03" w:rsidP="00966B3B">
            <w:pPr>
              <w:spacing w:line="229" w:lineRule="exact"/>
              <w:ind w:left="102"/>
              <w:rPr>
                <w:spacing w:val="-1"/>
                <w:sz w:val="20"/>
                <w:szCs w:val="20"/>
                <w:lang w:val="sv-SE"/>
              </w:rPr>
            </w:pPr>
            <w:r w:rsidRPr="00996D92">
              <w:rPr>
                <w:sz w:val="20"/>
                <w:szCs w:val="20"/>
                <w:lang w:val="sv-SE"/>
              </w:rPr>
              <w:t>Kodsystem för doseringsenhetskod.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FE256F8" w:rsidR="00F54B03" w:rsidRPr="00996D92" w:rsidRDefault="00F54B03" w:rsidP="00966B3B">
            <w:pPr>
              <w:spacing w:line="229" w:lineRule="exact"/>
              <w:ind w:left="102"/>
              <w:rPr>
                <w:spacing w:val="-1"/>
                <w:sz w:val="20"/>
                <w:szCs w:val="20"/>
                <w:lang w:val="sv-SE"/>
              </w:rPr>
            </w:pPr>
            <w:r w:rsidRPr="00996D92">
              <w:rPr>
                <w:sz w:val="20"/>
                <w:szCs w:val="20"/>
                <w:lang w:val="sv-SE"/>
              </w:rPr>
              <w:t>Namn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19F7C669" w:rsidR="00F54B03" w:rsidRPr="00996D92" w:rsidRDefault="00F54B03" w:rsidP="00966B3B">
            <w:pPr>
              <w:spacing w:line="229" w:lineRule="exact"/>
              <w:ind w:left="102"/>
              <w:rPr>
                <w:spacing w:val="-1"/>
                <w:sz w:val="20"/>
                <w:szCs w:val="20"/>
                <w:lang w:val="sv-SE"/>
              </w:rPr>
            </w:pPr>
            <w:r w:rsidRPr="00996D92">
              <w:rPr>
                <w:sz w:val="20"/>
                <w:szCs w:val="20"/>
                <w:lang w:val="sv-SE"/>
              </w:rPr>
              <w:t>Version på kodsystem för doseringsenhetskod.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3BA220C8" w:rsidR="00F54B03" w:rsidRPr="00996D92" w:rsidRDefault="00F54B03" w:rsidP="00966B3B">
            <w:pPr>
              <w:spacing w:line="229" w:lineRule="exact"/>
              <w:ind w:left="102"/>
              <w:rPr>
                <w:spacing w:val="-1"/>
                <w:sz w:val="20"/>
                <w:szCs w:val="20"/>
                <w:lang w:val="sv-SE"/>
              </w:rPr>
            </w:pPr>
            <w:r w:rsidRPr="00996D92">
              <w:rPr>
                <w:sz w:val="20"/>
                <w:szCs w:val="20"/>
                <w:lang w:val="sv-SE"/>
              </w:rPr>
              <w:t>Doseringsenhet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54B03" w:rsidRPr="005B0057" w:rsidRDefault="00F54B03"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54B03" w:rsidRPr="005B0057" w:rsidRDefault="00F54B03"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3929DF48" w:rsidR="00F54B03" w:rsidRPr="00996D92" w:rsidRDefault="00F54B03" w:rsidP="00966B3B">
            <w:pPr>
              <w:spacing w:line="229" w:lineRule="exact"/>
              <w:ind w:left="141"/>
              <w:rPr>
                <w:spacing w:val="-1"/>
                <w:sz w:val="20"/>
                <w:szCs w:val="20"/>
                <w:lang w:val="sv-SE"/>
              </w:rPr>
            </w:pPr>
            <w:r w:rsidRPr="00996D92">
              <w:rPr>
                <w:sz w:val="20"/>
                <w:szCs w:val="20"/>
                <w:lang w:val="sv-SE"/>
              </w:rPr>
              <w:t>Om doseringsenhet är beskriven i ett lokalt kodverk utan OID, eller när kod helt saknas, kan en doseringsenheten anges i originalText. Om originalText anges skall inget annat värde i unitDose</w:t>
            </w:r>
            <w:r w:rsidRPr="00996D92">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54B03" w:rsidRPr="005B0057" w:rsidRDefault="00F54B03" w:rsidP="00D23625">
            <w:pPr>
              <w:spacing w:line="229" w:lineRule="exact"/>
              <w:ind w:left="142"/>
              <w:jc w:val="center"/>
              <w:rPr>
                <w:sz w:val="20"/>
                <w:szCs w:val="20"/>
                <w:lang w:val="sv-SE"/>
              </w:rPr>
            </w:pPr>
            <w:r w:rsidRPr="00335941">
              <w:rPr>
                <w:sz w:val="20"/>
                <w:szCs w:val="20"/>
                <w:lang w:val="sv-SE"/>
              </w:rPr>
              <w:t>0..1</w:t>
            </w:r>
          </w:p>
        </w:tc>
      </w:tr>
      <w:tr w:rsidR="00F54B03"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54B03" w:rsidRPr="002E0A74" w:rsidRDefault="00F54B03"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EA72E"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Kortnotation.</w:t>
            </w:r>
          </w:p>
          <w:p w14:paraId="6CF0534B"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Text som ger en kort beskrivning av doseringen.</w:t>
            </w:r>
          </w:p>
          <w:p w14:paraId="2A5520EE" w14:textId="5AB85E4E" w:rsidR="00F54B03" w:rsidRPr="00996D92" w:rsidRDefault="00F54B03" w:rsidP="00966B3B">
            <w:pPr>
              <w:spacing w:line="229" w:lineRule="exact"/>
              <w:ind w:left="102"/>
              <w:rPr>
                <w:spacing w:val="-1"/>
                <w:sz w:val="20"/>
                <w:szCs w:val="20"/>
                <w:lang w:val="sv-SE"/>
              </w:rPr>
            </w:pPr>
            <w:r w:rsidRPr="00996D92">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54B03" w:rsidRPr="002E0A74" w:rsidRDefault="00F54B03"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54B03" w:rsidRPr="002E0A74" w:rsidRDefault="00F54B03"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64702"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Fastdosering.</w:t>
            </w:r>
          </w:p>
          <w:p w14:paraId="38DEC31C"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Dosering där ordinatören har bestämt mängd och periodicitet, t.ex. 2 tabletter 3 gånger</w:t>
            </w:r>
          </w:p>
          <w:p w14:paraId="54EFE987"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 xml:space="preserve">dagligen. </w:t>
            </w:r>
          </w:p>
          <w:p w14:paraId="12DED083" w14:textId="77777777" w:rsidR="00F54B03" w:rsidRPr="00996D92" w:rsidRDefault="00F54B03" w:rsidP="00996D92">
            <w:pPr>
              <w:spacing w:line="229" w:lineRule="exact"/>
              <w:ind w:left="102"/>
              <w:rPr>
                <w:spacing w:val="-1"/>
                <w:sz w:val="20"/>
                <w:szCs w:val="20"/>
                <w:lang w:val="sv-SE"/>
              </w:rPr>
            </w:pPr>
          </w:p>
          <w:p w14:paraId="08F1FDB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Fastdosering kan utgöra Frekvensdosering, Perioddosering, Tillfällesdosering, Rampdosering, Engångsdosering och</w:t>
            </w:r>
          </w:p>
          <w:p w14:paraId="7901661A" w14:textId="469F444D" w:rsidR="00F54B03" w:rsidRPr="00996D92" w:rsidRDefault="00F54B03" w:rsidP="00966B3B">
            <w:pPr>
              <w:spacing w:line="229" w:lineRule="exact"/>
              <w:ind w:left="102"/>
              <w:rPr>
                <w:spacing w:val="-1"/>
                <w:sz w:val="20"/>
                <w:szCs w:val="20"/>
                <w:lang w:val="sv-SE"/>
              </w:rPr>
            </w:pPr>
            <w:r w:rsidRPr="00996D92">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54B03" w:rsidRPr="002E0A74" w:rsidRDefault="00F54B03"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F20FA4"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Maxdosering.</w:t>
            </w:r>
          </w:p>
          <w:p w14:paraId="723FA78D" w14:textId="084EF0FB" w:rsidR="00F54B03" w:rsidRPr="00996D92" w:rsidRDefault="00F54B03" w:rsidP="00966B3B">
            <w:pPr>
              <w:spacing w:line="229" w:lineRule="exact"/>
              <w:ind w:left="102"/>
              <w:rPr>
                <w:spacing w:val="-1"/>
                <w:sz w:val="20"/>
                <w:szCs w:val="20"/>
                <w:lang w:val="sv-SE"/>
              </w:rPr>
            </w:pPr>
            <w:r w:rsidRPr="00996D92">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54B03" w:rsidRPr="002E0A74" w:rsidRDefault="00F54B03"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54B03" w:rsidRPr="002E0A74" w:rsidRDefault="00F54B03"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1029B9"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Villkorsdosering.</w:t>
            </w:r>
          </w:p>
          <w:p w14:paraId="741D7280"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Ordinerad mängd och periodicitet som gäller</w:t>
            </w:r>
          </w:p>
          <w:p w14:paraId="66F98E04" w14:textId="28BE7F9A" w:rsidR="00F54B03" w:rsidRPr="00996D92" w:rsidRDefault="00F54B03" w:rsidP="00966B3B">
            <w:pPr>
              <w:spacing w:line="229" w:lineRule="exact"/>
              <w:ind w:left="102"/>
              <w:rPr>
                <w:spacing w:val="-1"/>
                <w:sz w:val="20"/>
                <w:szCs w:val="20"/>
                <w:lang w:val="sv-SE"/>
              </w:rPr>
            </w:pPr>
            <w:r w:rsidRPr="00996D92">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54B03" w:rsidRPr="002E0A74" w:rsidRDefault="00F54B03"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54B03" w:rsidRPr="002E0A74" w:rsidRDefault="00F54B03" w:rsidP="00966B3B">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5EC4D5"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Villkorstext.</w:t>
            </w:r>
          </w:p>
          <w:p w14:paraId="72777506" w14:textId="04B1E331" w:rsidR="00F54B03" w:rsidRPr="00996D92" w:rsidRDefault="00F54B03" w:rsidP="00966B3B">
            <w:pPr>
              <w:spacing w:line="229" w:lineRule="exact"/>
              <w:ind w:left="102"/>
              <w:rPr>
                <w:spacing w:val="-1"/>
                <w:sz w:val="20"/>
                <w:szCs w:val="20"/>
                <w:lang w:val="sv-SE"/>
              </w:rPr>
            </w:pPr>
            <w:r w:rsidRPr="00996D92">
              <w:rPr>
                <w:spacing w:val="-1"/>
                <w:sz w:val="20"/>
                <w:szCs w:val="20"/>
                <w:lang w:val="sv-SE"/>
              </w:rPr>
              <w:t>Text som anger villkor kopplat till en villkorsdosering, t.ex. "vid behov".</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54B03" w:rsidRPr="002E0A74" w:rsidRDefault="00F54B03" w:rsidP="00D23625">
            <w:pPr>
              <w:spacing w:line="229" w:lineRule="exact"/>
              <w:ind w:left="142"/>
              <w:jc w:val="center"/>
              <w:rPr>
                <w:sz w:val="20"/>
                <w:szCs w:val="20"/>
                <w:lang w:val="sv-SE"/>
              </w:rPr>
            </w:pPr>
            <w:r w:rsidRPr="002E0A74">
              <w:rPr>
                <w:sz w:val="20"/>
                <w:szCs w:val="20"/>
                <w:lang w:val="sv-SE"/>
              </w:rPr>
              <w:t>0..1</w:t>
            </w:r>
          </w:p>
        </w:tc>
      </w:tr>
      <w:tr w:rsidR="00F54B03"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F54B03" w:rsidRPr="00270378" w:rsidRDefault="00F54B03"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F54B03" w:rsidRPr="00270378" w:rsidRDefault="00F54B03"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9F5FD"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Frekvensdosering.</w:t>
            </w:r>
          </w:p>
          <w:p w14:paraId="564F7880" w14:textId="37DEBE15"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F54B03" w:rsidRPr="00270378" w:rsidRDefault="00F54B03" w:rsidP="00D23625">
            <w:pPr>
              <w:spacing w:line="229" w:lineRule="exact"/>
              <w:ind w:left="142"/>
              <w:jc w:val="center"/>
              <w:rPr>
                <w:sz w:val="20"/>
                <w:szCs w:val="20"/>
                <w:lang w:val="sv-SE"/>
              </w:rPr>
            </w:pPr>
            <w:r w:rsidRPr="00270378">
              <w:rPr>
                <w:sz w:val="20"/>
                <w:szCs w:val="20"/>
                <w:lang w:val="sv-SE"/>
              </w:rPr>
              <w:t>0..1</w:t>
            </w:r>
          </w:p>
        </w:tc>
      </w:tr>
      <w:tr w:rsidR="00F54B03"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F54B03" w:rsidRPr="00270378" w:rsidRDefault="00F54B03"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F54B03" w:rsidRPr="009F3823"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2EF6EE"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1A8BEE76"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F54B03" w:rsidRPr="00D77564" w:rsidRDefault="00F54B03"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F54B03" w:rsidRPr="00D77564" w:rsidRDefault="00F54B03"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BF5314D" w:rsidR="00F54B03" w:rsidRPr="00996D92" w:rsidRDefault="00F54B03" w:rsidP="00F57D18">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F54B03" w:rsidRPr="00D77564" w:rsidRDefault="00F54B03" w:rsidP="00D23625">
            <w:pPr>
              <w:spacing w:line="229" w:lineRule="exact"/>
              <w:ind w:left="142"/>
              <w:jc w:val="center"/>
              <w:rPr>
                <w:szCs w:val="20"/>
                <w:lang w:val="sv-SE"/>
              </w:rPr>
            </w:pPr>
            <w:r>
              <w:rPr>
                <w:sz w:val="20"/>
                <w:szCs w:val="20"/>
                <w:lang w:val="sv-SE"/>
              </w:rPr>
              <w:t>0..1</w:t>
            </w:r>
          </w:p>
        </w:tc>
      </w:tr>
      <w:tr w:rsidR="00F54B03"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F54B03" w:rsidRPr="00D77564" w:rsidRDefault="00F54B03"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F54B03" w:rsidRPr="00D77564" w:rsidRDefault="00F54B03"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E07D83A" w:rsidR="00F54B03" w:rsidRPr="00996D92" w:rsidRDefault="00F54B03" w:rsidP="00F57D18">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F54B03" w:rsidRPr="009F3823" w:rsidRDefault="00F54B03"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F54B03" w:rsidRPr="00996D92" w:rsidRDefault="00F54B03" w:rsidP="00F57D18">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F54B03" w:rsidRPr="009F3823" w:rsidRDefault="00F54B03"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0FC64F"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67DBAD29"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F54B03" w:rsidRPr="00F812EC" w:rsidRDefault="00F54B03"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F54B03" w:rsidRPr="00F812EC" w:rsidRDefault="00F54B03"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35DE04E6" w:rsidR="00F54B03" w:rsidRPr="00996D92" w:rsidRDefault="00F54B03" w:rsidP="00F57D18">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F54B03" w:rsidRPr="00F812EC" w:rsidRDefault="00F54B03"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F54B03" w:rsidRPr="00F812EC" w:rsidRDefault="00F54B03"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F54B03" w:rsidRPr="00996D92" w:rsidRDefault="00F54B03" w:rsidP="00F57D18">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F54B03" w:rsidRPr="009F3823" w:rsidRDefault="00F54B03"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B83247"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Perioddosering.</w:t>
            </w:r>
          </w:p>
          <w:p w14:paraId="0874B671" w14:textId="356D83D1"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F54B03" w:rsidRPr="009F3823"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66C158"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2636047A"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F54B03" w:rsidRPr="009F3823" w:rsidRDefault="00F54B03"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28081D0F" w:rsidR="00F54B03" w:rsidRPr="00996D92" w:rsidRDefault="00F54B03" w:rsidP="00F57D18">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36C21FBA" w:rsidR="00F54B03" w:rsidRPr="00996D92" w:rsidRDefault="00F54B03" w:rsidP="00F57D18">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F54B03" w:rsidRPr="009F3823" w:rsidRDefault="00F54B03"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F54B03" w:rsidRPr="00996D92" w:rsidRDefault="00F54B03" w:rsidP="00F57D18">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F54B03" w:rsidRPr="009F3823" w:rsidRDefault="00F54B03"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CC78"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1618E4DF" w14:textId="77777777" w:rsidR="00F54B03" w:rsidRPr="00996D92" w:rsidRDefault="00F54B03"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F54B03" w:rsidRDefault="00F54B03"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F54B03" w:rsidRPr="009F3823" w:rsidRDefault="00F54B03"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A452323" w:rsidR="00F54B03" w:rsidRPr="00996D92" w:rsidRDefault="00F54B03" w:rsidP="00F57D18">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F54B0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F54B03" w:rsidRPr="009F3823" w:rsidRDefault="00F54B03"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F54B03" w:rsidRPr="00996D92" w:rsidRDefault="00F54B03" w:rsidP="00F57D18">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F54B03" w:rsidRPr="009F3823" w:rsidRDefault="00F54B03"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6456D4"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Tillfällesdosering.</w:t>
            </w:r>
          </w:p>
          <w:p w14:paraId="111902F2" w14:textId="6D63F365"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F54B03" w:rsidRPr="009F3823" w:rsidRDefault="00F54B03"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1CB043CD" w:rsidR="00F54B03" w:rsidRPr="00996D92" w:rsidRDefault="00F54B03" w:rsidP="00F57D18">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F54B03" w:rsidRPr="009F3823" w:rsidRDefault="00F54B03"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14EAA574" w:rsidR="00F54B03" w:rsidRPr="00996D92" w:rsidRDefault="00F54B03" w:rsidP="00B0471C">
            <w:pPr>
              <w:autoSpaceDE w:val="0"/>
              <w:autoSpaceDN w:val="0"/>
              <w:adjustRightInd w:val="0"/>
              <w:ind w:left="141"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F54B03" w:rsidRPr="009F3823" w:rsidRDefault="00F54B03"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F54B03" w:rsidRPr="00996D92" w:rsidRDefault="00F54B03" w:rsidP="00B0471C">
            <w:pPr>
              <w:autoSpaceDE w:val="0"/>
              <w:autoSpaceDN w:val="0"/>
              <w:adjustRightInd w:val="0"/>
              <w:ind w:left="141"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F54B03" w:rsidRPr="009F3823" w:rsidRDefault="00F54B03"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251335E7" w:rsidR="00F54B03" w:rsidRPr="00996D92" w:rsidRDefault="00F54B03" w:rsidP="00B0471C">
            <w:pPr>
              <w:autoSpaceDE w:val="0"/>
              <w:autoSpaceDN w:val="0"/>
              <w:adjustRightInd w:val="0"/>
              <w:ind w:left="141"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F54B03" w:rsidRPr="009F3823" w:rsidRDefault="00F54B03" w:rsidP="00D23625">
            <w:pPr>
              <w:spacing w:line="229" w:lineRule="exact"/>
              <w:ind w:left="142"/>
              <w:jc w:val="center"/>
              <w:rPr>
                <w:sz w:val="20"/>
                <w:szCs w:val="20"/>
              </w:rPr>
            </w:pPr>
            <w:r w:rsidRPr="009F3823">
              <w:rPr>
                <w:sz w:val="20"/>
                <w:szCs w:val="20"/>
              </w:rPr>
              <w:t>1..*</w:t>
            </w:r>
          </w:p>
        </w:tc>
      </w:tr>
      <w:tr w:rsidR="00F54B03"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F54B03" w:rsidRPr="009F3823" w:rsidRDefault="00F54B03"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F54B03" w:rsidRPr="009F3823"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591A40BF"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F54B03" w:rsidRPr="00166457" w:rsidRDefault="00F54B03"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F54B03" w:rsidRPr="00166457" w:rsidRDefault="00F54B03"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3A379DE1"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F54B03" w:rsidRPr="00166457" w:rsidRDefault="00F54B03" w:rsidP="00D23625">
            <w:pPr>
              <w:spacing w:line="229" w:lineRule="exact"/>
              <w:ind w:left="142"/>
              <w:jc w:val="center"/>
              <w:rPr>
                <w:szCs w:val="20"/>
                <w:lang w:val="sv-SE"/>
              </w:rPr>
            </w:pPr>
            <w:r>
              <w:rPr>
                <w:sz w:val="20"/>
                <w:szCs w:val="20"/>
                <w:lang w:val="sv-SE"/>
              </w:rPr>
              <w:t>0..1</w:t>
            </w:r>
          </w:p>
        </w:tc>
      </w:tr>
      <w:tr w:rsidR="00F54B03"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F54B03" w:rsidRPr="00166457" w:rsidRDefault="00F54B03"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F54B03" w:rsidRPr="00166457" w:rsidRDefault="00F54B03"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494CD249"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F54B03" w:rsidRPr="00166457" w:rsidRDefault="00F54B03" w:rsidP="00D23625">
            <w:pPr>
              <w:spacing w:line="229" w:lineRule="exact"/>
              <w:ind w:left="142"/>
              <w:jc w:val="center"/>
              <w:rPr>
                <w:szCs w:val="20"/>
                <w:lang w:val="sv-SE"/>
              </w:rPr>
            </w:pPr>
            <w:r>
              <w:rPr>
                <w:sz w:val="20"/>
                <w:szCs w:val="20"/>
                <w:lang w:val="sv-SE"/>
              </w:rPr>
              <w:t>0..1</w:t>
            </w:r>
          </w:p>
        </w:tc>
      </w:tr>
      <w:tr w:rsidR="00F54B03"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F54B03" w:rsidRPr="00166457" w:rsidRDefault="00F54B03"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F54B03" w:rsidRPr="00166457" w:rsidRDefault="00F54B03"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F54B03" w:rsidRPr="00166457" w:rsidRDefault="00F54B03" w:rsidP="00D23625">
            <w:pPr>
              <w:spacing w:line="229" w:lineRule="exact"/>
              <w:ind w:left="142"/>
              <w:jc w:val="center"/>
              <w:rPr>
                <w:szCs w:val="20"/>
                <w:lang w:val="sv-SE"/>
              </w:rPr>
            </w:pPr>
            <w:r>
              <w:rPr>
                <w:sz w:val="20"/>
                <w:szCs w:val="20"/>
                <w:lang w:val="sv-SE"/>
              </w:rPr>
              <w:t>1..1</w:t>
            </w:r>
          </w:p>
        </w:tc>
      </w:tr>
      <w:tr w:rsidR="00F54B03"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F54B03" w:rsidRPr="008F15ED" w:rsidRDefault="00F54B03"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F54B03" w:rsidRPr="009F3823" w:rsidRDefault="00F54B03"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48576F16"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F54B03" w:rsidRPr="008F15ED" w:rsidRDefault="00F54B03"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F54B03" w:rsidRPr="009F3823" w:rsidRDefault="00F54B03"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EF0A2C1"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F54B03" w:rsidRPr="009F3823" w:rsidRDefault="00F54B03"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0CCA57"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Rampdosering.</w:t>
            </w:r>
          </w:p>
          <w:p w14:paraId="65CEEA4E" w14:textId="36BB5A6D" w:rsidR="00F54B03" w:rsidRPr="00996D92" w:rsidRDefault="00F54B03" w:rsidP="00B0471C">
            <w:pPr>
              <w:spacing w:line="229" w:lineRule="exact"/>
              <w:ind w:left="141"/>
              <w:rPr>
                <w:spacing w:val="-1"/>
                <w:sz w:val="20"/>
                <w:szCs w:val="20"/>
                <w:lang w:val="sv-SE"/>
              </w:rPr>
            </w:pPr>
            <w:r w:rsidRPr="00996D92">
              <w:rPr>
                <w:spacing w:val="-1"/>
                <w:sz w:val="20"/>
                <w:szCs w:val="20"/>
                <w:lang w:val="sv-SE"/>
              </w:rPr>
              <w:t>Innehåller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F54B03" w:rsidRPr="00D77564" w:rsidRDefault="00F54B03"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38350EC5" w:rsidR="00F54B03" w:rsidRPr="00996D92" w:rsidRDefault="00F54B03" w:rsidP="00B0471C">
            <w:pPr>
              <w:autoSpaceDE w:val="0"/>
              <w:autoSpaceDN w:val="0"/>
              <w:adjustRightInd w:val="0"/>
              <w:ind w:left="141" w:right="33"/>
              <w:rPr>
                <w:rFonts w:cs="Helvetica"/>
                <w:sz w:val="20"/>
                <w:szCs w:val="20"/>
                <w:lang w:val="sv-SE"/>
              </w:rPr>
            </w:pPr>
            <w:r w:rsidRPr="00996D92">
              <w:rPr>
                <w:rFonts w:cs="Helvetica"/>
                <w:sz w:val="20"/>
                <w:szCs w:val="20"/>
                <w:lang w:val="sv-SE"/>
              </w:rPr>
              <w:t>Den mängd som dosen ska ökas eller minskas med vid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F54B03" w:rsidRPr="00D77564" w:rsidRDefault="00F54B03" w:rsidP="00D23625">
            <w:pPr>
              <w:spacing w:line="229" w:lineRule="exact"/>
              <w:ind w:left="142"/>
              <w:jc w:val="center"/>
              <w:rPr>
                <w:sz w:val="20"/>
                <w:szCs w:val="20"/>
                <w:lang w:val="sv-SE"/>
              </w:rPr>
            </w:pPr>
            <w:r>
              <w:rPr>
                <w:sz w:val="20"/>
                <w:szCs w:val="20"/>
                <w:lang w:val="sv-SE"/>
              </w:rPr>
              <w:t>1..1</w:t>
            </w:r>
          </w:p>
        </w:tc>
      </w:tr>
      <w:tr w:rsidR="00F54B03"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F54B03" w:rsidRPr="009F3823" w:rsidRDefault="00F54B03"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F54B03" w:rsidRDefault="00F54B03"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7F546E15"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F54B03" w:rsidRDefault="00F54B03"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F54B03" w:rsidRPr="00996D92" w:rsidRDefault="00F54B03" w:rsidP="00B0471C">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F54B03" w:rsidRPr="009F3823" w:rsidRDefault="00F54B03"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F54B03" w:rsidRPr="00D77564" w:rsidRDefault="00F54B03"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66DA71A4" w:rsidR="00F54B03" w:rsidRPr="00996D92" w:rsidRDefault="00F54B03" w:rsidP="00F57D18">
            <w:pPr>
              <w:autoSpaceDE w:val="0"/>
              <w:autoSpaceDN w:val="0"/>
              <w:adjustRightInd w:val="0"/>
              <w:ind w:right="33"/>
              <w:rPr>
                <w:rFonts w:cs="Helvetica"/>
                <w:sz w:val="20"/>
                <w:szCs w:val="20"/>
                <w:lang w:val="sv-SE"/>
              </w:rPr>
            </w:pPr>
            <w:r w:rsidRPr="00996D92">
              <w:rPr>
                <w:rFonts w:cs="Helvetica"/>
                <w:sz w:val="20"/>
                <w:szCs w:val="20"/>
                <w:lang w:val="sv-SE"/>
              </w:rPr>
              <w:t>Den tid som ska förflyta mellan 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F54B03" w:rsidRDefault="00F54B03"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60BE33E6" w:rsidR="00F54B03" w:rsidRPr="00996D92" w:rsidRDefault="00F54B03" w:rsidP="00F57D18">
            <w:pPr>
              <w:spacing w:line="229" w:lineRule="exact"/>
              <w:ind w:left="102"/>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F54B03" w:rsidRPr="00D77564" w:rsidRDefault="00F54B03" w:rsidP="00D23625">
            <w:pPr>
              <w:spacing w:line="229" w:lineRule="exact"/>
              <w:ind w:left="142"/>
              <w:jc w:val="center"/>
              <w:rPr>
                <w:szCs w:val="20"/>
              </w:rPr>
            </w:pPr>
            <w:r>
              <w:rPr>
                <w:sz w:val="20"/>
                <w:szCs w:val="20"/>
                <w:lang w:val="sv-SE"/>
              </w:rPr>
              <w:t>1..1</w:t>
            </w:r>
          </w:p>
        </w:tc>
      </w:tr>
      <w:tr w:rsidR="00F54B03"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F54B03" w:rsidRPr="009F3823" w:rsidRDefault="00F54B03"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F54B03" w:rsidRDefault="00F54B03"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F54B03" w:rsidRPr="00996D92" w:rsidRDefault="00F54B03" w:rsidP="00F57D18">
            <w:pPr>
              <w:spacing w:line="229" w:lineRule="exact"/>
              <w:ind w:left="102"/>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F54B03" w:rsidRPr="00D77564" w:rsidRDefault="00F54B03" w:rsidP="00D23625">
            <w:pPr>
              <w:spacing w:line="229" w:lineRule="exact"/>
              <w:ind w:left="142"/>
              <w:jc w:val="center"/>
              <w:rPr>
                <w:szCs w:val="20"/>
              </w:rPr>
            </w:pPr>
            <w:r>
              <w:rPr>
                <w:sz w:val="20"/>
                <w:szCs w:val="20"/>
                <w:lang w:val="sv-SE"/>
              </w:rPr>
              <w:t>1..1</w:t>
            </w:r>
          </w:p>
        </w:tc>
      </w:tr>
      <w:tr w:rsidR="00F54B03"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F54B03" w:rsidRPr="009F3823" w:rsidRDefault="00F54B03"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F54B03" w:rsidRPr="00996D92" w:rsidRDefault="00F54B03" w:rsidP="00F57D18">
            <w:pPr>
              <w:spacing w:line="229" w:lineRule="exact"/>
              <w:ind w:left="102"/>
              <w:rPr>
                <w:spacing w:val="-1"/>
                <w:sz w:val="20"/>
                <w:szCs w:val="20"/>
                <w:lang w:val="sv-SE"/>
              </w:rPr>
            </w:pPr>
            <w:r w:rsidRPr="00996D92">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F54B03" w:rsidRPr="00D77564" w:rsidRDefault="00F54B03" w:rsidP="00D23625">
            <w:pPr>
              <w:spacing w:line="229" w:lineRule="exact"/>
              <w:ind w:left="142"/>
              <w:jc w:val="center"/>
              <w:rPr>
                <w:sz w:val="20"/>
                <w:szCs w:val="20"/>
                <w:lang w:val="sv-SE"/>
              </w:rPr>
            </w:pPr>
            <w:r w:rsidRPr="000423F4">
              <w:rPr>
                <w:sz w:val="20"/>
                <w:szCs w:val="20"/>
                <w:lang w:val="sv-SE"/>
              </w:rPr>
              <w:t>1..1</w:t>
            </w:r>
          </w:p>
        </w:tc>
      </w:tr>
      <w:tr w:rsidR="00F54B03"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F54B03" w:rsidRPr="001E0FCA"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F54B03" w:rsidRPr="001E0FCA" w:rsidRDefault="00F54B03"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39263"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Frekvensdosering.</w:t>
            </w:r>
          </w:p>
          <w:p w14:paraId="6B2789D7" w14:textId="1763D7A1"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F54B03" w:rsidRPr="00270378" w:rsidRDefault="00F54B03" w:rsidP="00D23625">
            <w:pPr>
              <w:spacing w:line="229" w:lineRule="exact"/>
              <w:ind w:left="142"/>
              <w:jc w:val="center"/>
              <w:rPr>
                <w:sz w:val="20"/>
                <w:szCs w:val="20"/>
                <w:lang w:val="sv-SE"/>
              </w:rPr>
            </w:pPr>
            <w:r w:rsidRPr="00270378">
              <w:rPr>
                <w:sz w:val="20"/>
                <w:szCs w:val="20"/>
                <w:lang w:val="sv-SE"/>
              </w:rPr>
              <w:t>0..1</w:t>
            </w:r>
          </w:p>
        </w:tc>
      </w:tr>
      <w:tr w:rsidR="00F54B03"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F54B03" w:rsidRPr="00270378"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3F21C"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6E271E8B"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0FFDE738"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F54B03" w:rsidRPr="00D77564" w:rsidRDefault="00F54B03" w:rsidP="00D23625">
            <w:pPr>
              <w:spacing w:line="229" w:lineRule="exact"/>
              <w:ind w:left="142"/>
              <w:jc w:val="center"/>
              <w:rPr>
                <w:szCs w:val="20"/>
                <w:lang w:val="sv-SE"/>
              </w:rPr>
            </w:pPr>
            <w:r>
              <w:rPr>
                <w:sz w:val="20"/>
                <w:szCs w:val="20"/>
                <w:lang w:val="sv-SE"/>
              </w:rPr>
              <w:t>0..1</w:t>
            </w:r>
          </w:p>
        </w:tc>
      </w:tr>
      <w:tr w:rsidR="00F54B03"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6EC5FCB7"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383835"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6A6A4D0C"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F54B03" w:rsidRPr="00F812EC" w:rsidRDefault="00F54B03"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01B4B09A" w:rsidR="00F54B03" w:rsidRPr="00996D92" w:rsidRDefault="00F54B03" w:rsidP="005C3B9C">
            <w:pPr>
              <w:spacing w:line="229" w:lineRule="exact"/>
              <w:ind w:left="102"/>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F54B03" w:rsidRPr="00F812EC" w:rsidRDefault="00F54B03"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F54B03" w:rsidRPr="00996D92" w:rsidRDefault="00F54B03" w:rsidP="005C3B9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F54B03" w:rsidRPr="009F3823" w:rsidRDefault="00F54B03"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DC37FB"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Perioddosering.</w:t>
            </w:r>
          </w:p>
          <w:p w14:paraId="702BFA96" w14:textId="1B5C5960"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D6C67"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68F06530"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1FA84F1F" w:rsidR="00F54B03" w:rsidRPr="00996D92" w:rsidRDefault="00F54B03" w:rsidP="005C3B9C">
            <w:pPr>
              <w:autoSpaceDE w:val="0"/>
              <w:autoSpaceDN w:val="0"/>
              <w:adjustRightInd w:val="0"/>
              <w:ind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1374D286" w:rsidR="00F54B03" w:rsidRPr="00996D92" w:rsidRDefault="00F54B03" w:rsidP="005C3B9C">
            <w:pPr>
              <w:autoSpaceDE w:val="0"/>
              <w:autoSpaceDN w:val="0"/>
              <w:adjustRightInd w:val="0"/>
              <w:ind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F54B03" w:rsidRPr="00996D92" w:rsidRDefault="00F54B03" w:rsidP="005C3B9C">
            <w:pPr>
              <w:autoSpaceDE w:val="0"/>
              <w:autoSpaceDN w:val="0"/>
              <w:adjustRightInd w:val="0"/>
              <w:ind w:right="65"/>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AA333D" w14:textId="77777777" w:rsidR="00F54B03" w:rsidRPr="00996D92" w:rsidRDefault="00F54B03" w:rsidP="00996D92">
            <w:pPr>
              <w:autoSpaceDE w:val="0"/>
              <w:autoSpaceDN w:val="0"/>
              <w:adjustRightInd w:val="0"/>
              <w:ind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0BC2D4B9"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F54B03" w:rsidRPr="009F3823" w:rsidRDefault="00F54B03"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0AD3E789" w:rsidR="00F54B03" w:rsidRPr="00996D92" w:rsidRDefault="00F54B03" w:rsidP="005C3B9C">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F54B03" w:rsidRPr="009F3823" w:rsidRDefault="00F54B03"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F54B03" w:rsidRPr="00996D92" w:rsidRDefault="00F54B03" w:rsidP="005C3B9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F54B03" w:rsidRPr="009F3823" w:rsidRDefault="00F54B03"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C22C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Tillfällesdosering.</w:t>
            </w:r>
          </w:p>
          <w:p w14:paraId="6EA806FF" w14:textId="16DF1AAA"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F54B03" w:rsidRPr="009F3823" w:rsidRDefault="00F54B03"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3732CD9D" w:rsidR="00F54B03" w:rsidRPr="00996D92" w:rsidRDefault="00F54B03" w:rsidP="005C3B9C">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F54B03" w:rsidRPr="009F3823" w:rsidRDefault="00F54B03"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25468190" w:rsidR="00F54B03" w:rsidRPr="00996D92" w:rsidRDefault="00F54B03" w:rsidP="005C3B9C">
            <w:pPr>
              <w:autoSpaceDE w:val="0"/>
              <w:autoSpaceDN w:val="0"/>
              <w:adjustRightInd w:val="0"/>
              <w:ind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F54B03" w:rsidRPr="009F3823" w:rsidRDefault="00F54B03"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F54B03" w:rsidRPr="00996D92" w:rsidRDefault="00F54B03" w:rsidP="005C3B9C">
            <w:pPr>
              <w:autoSpaceDE w:val="0"/>
              <w:autoSpaceDN w:val="0"/>
              <w:adjustRightInd w:val="0"/>
              <w:ind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F54B03" w:rsidRPr="009F3823" w:rsidRDefault="00F54B03"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0C82FE06" w:rsidR="00F54B03" w:rsidRPr="00996D92" w:rsidRDefault="00F54B03" w:rsidP="005C3B9C">
            <w:pPr>
              <w:autoSpaceDE w:val="0"/>
              <w:autoSpaceDN w:val="0"/>
              <w:adjustRightInd w:val="0"/>
              <w:ind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F54B03" w:rsidRPr="009F3823" w:rsidRDefault="00F54B03" w:rsidP="00D23625">
            <w:pPr>
              <w:spacing w:line="229" w:lineRule="exact"/>
              <w:ind w:left="142"/>
              <w:jc w:val="center"/>
              <w:rPr>
                <w:sz w:val="20"/>
                <w:szCs w:val="20"/>
              </w:rPr>
            </w:pPr>
            <w:r w:rsidRPr="009F3823">
              <w:rPr>
                <w:sz w:val="20"/>
                <w:szCs w:val="20"/>
              </w:rPr>
              <w:t>1..*</w:t>
            </w:r>
          </w:p>
        </w:tc>
      </w:tr>
      <w:tr w:rsidR="00F54B03"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FA490C2" w:rsidR="00F54B03" w:rsidRPr="00996D92" w:rsidRDefault="00F54B03" w:rsidP="005C3B9C">
            <w:pPr>
              <w:autoSpaceDE w:val="0"/>
              <w:autoSpaceDN w:val="0"/>
              <w:adjustRightInd w:val="0"/>
              <w:ind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5E24E471" w:rsidR="00F54B03" w:rsidRPr="00996D92" w:rsidRDefault="00F54B03" w:rsidP="005C3B9C">
            <w:pPr>
              <w:autoSpaceDE w:val="0"/>
              <w:autoSpaceDN w:val="0"/>
              <w:adjustRightInd w:val="0"/>
              <w:ind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F54B03" w:rsidRPr="006A1587" w:rsidRDefault="00F54B03" w:rsidP="00D23625">
            <w:pPr>
              <w:spacing w:line="229" w:lineRule="exact"/>
              <w:ind w:left="142"/>
              <w:jc w:val="center"/>
              <w:rPr>
                <w:szCs w:val="20"/>
                <w:lang w:val="sv-SE"/>
              </w:rPr>
            </w:pPr>
            <w:r>
              <w:rPr>
                <w:sz w:val="20"/>
                <w:szCs w:val="20"/>
                <w:lang w:val="sv-SE"/>
              </w:rPr>
              <w:t>0..1</w:t>
            </w:r>
          </w:p>
        </w:tc>
      </w:tr>
      <w:tr w:rsidR="00F54B03"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2779A048" w:rsidR="00F54B03" w:rsidRPr="00996D92" w:rsidRDefault="00F54B03" w:rsidP="005C3B9C">
            <w:pPr>
              <w:autoSpaceDE w:val="0"/>
              <w:autoSpaceDN w:val="0"/>
              <w:adjustRightInd w:val="0"/>
              <w:ind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F54B03" w:rsidRPr="006A1587" w:rsidRDefault="00F54B03"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F54B03" w:rsidRPr="00996D92" w:rsidRDefault="00F54B03" w:rsidP="005C3B9C">
            <w:pPr>
              <w:autoSpaceDE w:val="0"/>
              <w:autoSpaceDN w:val="0"/>
              <w:adjustRightInd w:val="0"/>
              <w:ind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F54B03" w:rsidRPr="006A1587" w:rsidRDefault="00F54B03" w:rsidP="00D23625">
            <w:pPr>
              <w:spacing w:line="229" w:lineRule="exact"/>
              <w:ind w:left="142"/>
              <w:jc w:val="center"/>
              <w:rPr>
                <w:szCs w:val="20"/>
                <w:lang w:val="sv-SE"/>
              </w:rPr>
            </w:pPr>
            <w:r>
              <w:rPr>
                <w:sz w:val="20"/>
                <w:szCs w:val="20"/>
                <w:lang w:val="sv-SE"/>
              </w:rPr>
              <w:t>1..1</w:t>
            </w:r>
          </w:p>
        </w:tc>
      </w:tr>
      <w:tr w:rsidR="00F54B03"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F54B03" w:rsidRPr="008F15ED" w:rsidRDefault="00F54B03"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F54B03" w:rsidRPr="009F3823" w:rsidRDefault="00F54B03"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48907E9" w:rsidR="00F54B03" w:rsidRPr="00996D92" w:rsidRDefault="00F54B03" w:rsidP="005C3B9C">
            <w:pPr>
              <w:autoSpaceDE w:val="0"/>
              <w:autoSpaceDN w:val="0"/>
              <w:adjustRightInd w:val="0"/>
              <w:ind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F54B03" w:rsidRPr="008F15ED" w:rsidRDefault="00F54B03"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F54B03" w:rsidRPr="009F3823" w:rsidRDefault="00F54B03"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612233" w:rsidR="00F54B03" w:rsidRPr="00996D92" w:rsidRDefault="00F54B03" w:rsidP="005C3B9C">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F54B03" w:rsidRPr="001E0FCA" w:rsidRDefault="00F54B03"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F54B03" w:rsidRPr="001E0FCA" w:rsidRDefault="00F54B03"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4F9AD20F" w:rsidR="00F54B03" w:rsidRPr="00996D92" w:rsidRDefault="00F54B03" w:rsidP="005C3B9C">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F54B03" w:rsidRPr="001E0FCA" w:rsidRDefault="00F54B03" w:rsidP="00D23625">
            <w:pPr>
              <w:spacing w:line="229" w:lineRule="exact"/>
              <w:ind w:left="142"/>
              <w:jc w:val="center"/>
              <w:rPr>
                <w:color w:val="FF0000"/>
                <w:sz w:val="20"/>
                <w:szCs w:val="20"/>
              </w:rPr>
            </w:pPr>
            <w:r w:rsidRPr="001E0FCA">
              <w:rPr>
                <w:color w:val="FF0000"/>
                <w:sz w:val="20"/>
                <w:szCs w:val="20"/>
              </w:rPr>
              <w:t>0..0</w:t>
            </w:r>
          </w:p>
        </w:tc>
      </w:tr>
      <w:tr w:rsidR="00F54B03"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F54B03" w:rsidRPr="009F3823" w:rsidRDefault="00F54B03"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1F133"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Engångsdosering.</w:t>
            </w:r>
          </w:p>
          <w:p w14:paraId="0BF6397C" w14:textId="732F0DD6" w:rsidR="00F54B03" w:rsidRPr="00996D92" w:rsidRDefault="00F54B03" w:rsidP="005C3B9C">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F54B03" w:rsidRPr="00D77564"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2CE0D"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1E1C5D3E" w14:textId="77777777" w:rsidR="00F54B03" w:rsidRPr="00996D92" w:rsidRDefault="00F54B03"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2987093A"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25FF2847"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F54B03" w:rsidRDefault="00F54B03" w:rsidP="005C3B9C">
            <w:pPr>
              <w:spacing w:line="229" w:lineRule="exact"/>
              <w:ind w:left="102"/>
              <w:rPr>
                <w:sz w:val="20"/>
                <w:szCs w:val="20"/>
              </w:rPr>
            </w:pPr>
            <w:r w:rsidRPr="009F3823">
              <w:rPr>
                <w:sz w:val="20"/>
                <w:szCs w:val="20"/>
              </w:rPr>
              <w:t>TimeStampType</w:t>
            </w:r>
          </w:p>
          <w:p w14:paraId="7C4813EC" w14:textId="77777777" w:rsidR="00F54B03" w:rsidRPr="009F3823" w:rsidRDefault="00F54B03"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E8D050"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598C43E9" w14:textId="77777777" w:rsidR="00F54B03" w:rsidRPr="00996D92" w:rsidRDefault="00F54B03" w:rsidP="00996D92">
            <w:pPr>
              <w:autoSpaceDE w:val="0"/>
              <w:autoSpaceDN w:val="0"/>
              <w:adjustRightInd w:val="0"/>
              <w:rPr>
                <w:rFonts w:cs="Helvetica"/>
                <w:sz w:val="20"/>
                <w:szCs w:val="20"/>
                <w:lang w:val="sv-SE"/>
              </w:rPr>
            </w:pPr>
          </w:p>
          <w:p w14:paraId="751619FB" w14:textId="77777777" w:rsidR="00F54B03" w:rsidRPr="00996D92" w:rsidRDefault="00F54B03" w:rsidP="00996D92">
            <w:pPr>
              <w:autoSpaceDE w:val="0"/>
              <w:autoSpaceDN w:val="0"/>
              <w:adjustRightInd w:val="0"/>
              <w:rPr>
                <w:rFonts w:cs="Helvetica"/>
                <w:sz w:val="20"/>
                <w:szCs w:val="20"/>
                <w:lang w:val="sv-SE"/>
              </w:rPr>
            </w:pPr>
          </w:p>
          <w:p w14:paraId="7ACDBF08"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F54B03" w:rsidRPr="009F3823" w:rsidRDefault="00F54B03"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7E6791"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Fritextdosering</w:t>
            </w:r>
          </w:p>
          <w:p w14:paraId="2EE2C28B" w14:textId="1A5820C9"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F54B03" w:rsidRPr="009F3823" w:rsidRDefault="00F54B03"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62C46F7" w:rsidR="00F54B03" w:rsidRPr="00996D92" w:rsidRDefault="00F54B03" w:rsidP="005C3B9C">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F54B03" w:rsidRPr="009F3823" w:rsidRDefault="00F54B03"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1B6F8D4D" w:rsidR="00F54B03" w:rsidRPr="00996D92" w:rsidRDefault="00F54B03" w:rsidP="00F57D18">
            <w:pPr>
              <w:spacing w:line="229" w:lineRule="exact"/>
              <w:ind w:left="102"/>
              <w:rPr>
                <w:spacing w:val="-1"/>
                <w:sz w:val="20"/>
                <w:szCs w:val="20"/>
                <w:lang w:val="sv-SE"/>
              </w:rPr>
            </w:pPr>
            <w:r w:rsidRPr="00996D92">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F54B03" w:rsidRPr="00D77564" w:rsidRDefault="00F54B03" w:rsidP="00D23625">
            <w:pPr>
              <w:spacing w:line="229" w:lineRule="exact"/>
              <w:ind w:left="142"/>
              <w:jc w:val="center"/>
              <w:rPr>
                <w:sz w:val="20"/>
                <w:szCs w:val="20"/>
                <w:lang w:val="sv-SE"/>
              </w:rPr>
            </w:pPr>
            <w:r w:rsidRPr="000423F4">
              <w:rPr>
                <w:sz w:val="20"/>
                <w:szCs w:val="20"/>
                <w:lang w:val="sv-SE"/>
              </w:rPr>
              <w:t>1..1</w:t>
            </w:r>
          </w:p>
        </w:tc>
      </w:tr>
      <w:tr w:rsidR="00F54B03"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F54B03" w:rsidRPr="001E0FCA"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F54B03" w:rsidRPr="001E0FCA" w:rsidRDefault="00F54B03"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9780B8"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Frekvensdosering.</w:t>
            </w:r>
          </w:p>
          <w:p w14:paraId="04F60EFC" w14:textId="4031C918"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antal intag eller appliceringar under en viss tidsenhet, 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F54B03" w:rsidRPr="00270378" w:rsidRDefault="00F54B03" w:rsidP="00D23625">
            <w:pPr>
              <w:spacing w:line="229" w:lineRule="exact"/>
              <w:ind w:left="142"/>
              <w:jc w:val="center"/>
              <w:rPr>
                <w:sz w:val="20"/>
                <w:szCs w:val="20"/>
                <w:lang w:val="sv-SE"/>
              </w:rPr>
            </w:pPr>
            <w:r w:rsidRPr="00270378">
              <w:rPr>
                <w:sz w:val="20"/>
                <w:szCs w:val="20"/>
                <w:lang w:val="sv-SE"/>
              </w:rPr>
              <w:t>0..1</w:t>
            </w:r>
          </w:p>
        </w:tc>
      </w:tr>
      <w:tr w:rsidR="00F54B03"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F54B03" w:rsidRPr="00270378"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FC64AD" w14:textId="77777777" w:rsidR="00F54B03" w:rsidRPr="00996D92" w:rsidRDefault="00F54B03" w:rsidP="00996D92">
            <w:pPr>
              <w:autoSpaceDE w:val="0"/>
              <w:autoSpaceDN w:val="0"/>
              <w:adjustRightInd w:val="0"/>
              <w:rPr>
                <w:rFonts w:cs="Helvetica"/>
                <w:sz w:val="20"/>
                <w:szCs w:val="20"/>
                <w:lang w:val="sv-SE"/>
              </w:rPr>
            </w:pPr>
            <w:r w:rsidRPr="00996D92">
              <w:rPr>
                <w:rFonts w:cs="Helvetica"/>
                <w:sz w:val="20"/>
                <w:szCs w:val="20"/>
                <w:lang w:val="sv-SE"/>
              </w:rPr>
              <w:t>den mängd läkemedel som ska intas eller appliceras vid varje tillfälle, t.ex. 2 tabletter</w:t>
            </w:r>
          </w:p>
          <w:p w14:paraId="69ECBFC0"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41B3C2B4"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F54B03" w:rsidRPr="00D77564" w:rsidRDefault="00F54B03" w:rsidP="00D23625">
            <w:pPr>
              <w:spacing w:line="229" w:lineRule="exact"/>
              <w:ind w:left="142"/>
              <w:jc w:val="center"/>
              <w:rPr>
                <w:szCs w:val="20"/>
                <w:lang w:val="sv-SE"/>
              </w:rPr>
            </w:pPr>
            <w:r>
              <w:rPr>
                <w:sz w:val="20"/>
                <w:szCs w:val="20"/>
                <w:lang w:val="sv-SE"/>
              </w:rPr>
              <w:t>0..1</w:t>
            </w:r>
          </w:p>
        </w:tc>
      </w:tr>
      <w:tr w:rsidR="00F54B03"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F54B03" w:rsidRPr="00D77564"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F54B03" w:rsidRPr="00D77564" w:rsidRDefault="00F54B03"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6D9B5253"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F54B03" w:rsidRPr="00996D92" w:rsidRDefault="00F54B03" w:rsidP="005C3B9C">
            <w:pPr>
              <w:autoSpaceDE w:val="0"/>
              <w:autoSpaceDN w:val="0"/>
              <w:adjustRightInd w:val="0"/>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682A1B"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Periodicitet för intaget eller appliceringen uttryck som antal gånger per tidsenhet, t.ex. 3 gånger dagligen (3/dag).</w:t>
            </w:r>
          </w:p>
          <w:p w14:paraId="33802946" w14:textId="77777777" w:rsidR="00F54B03" w:rsidRPr="00996D92" w:rsidRDefault="00F54B03"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F54B03" w:rsidRPr="00F812EC" w:rsidRDefault="00F54B03"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2E54A80B" w:rsidR="00F54B03" w:rsidRPr="00996D92" w:rsidRDefault="00F54B03" w:rsidP="008F15ED">
            <w:pPr>
              <w:spacing w:line="229" w:lineRule="exact"/>
              <w:ind w:left="141"/>
              <w:rPr>
                <w:spacing w:val="-1"/>
                <w:sz w:val="20"/>
                <w:szCs w:val="20"/>
                <w:lang w:val="sv-SE"/>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F54B03" w:rsidRPr="00F812EC" w:rsidRDefault="00F54B03" w:rsidP="00D23625">
            <w:pPr>
              <w:spacing w:line="229" w:lineRule="exact"/>
              <w:ind w:left="142"/>
              <w:jc w:val="center"/>
              <w:rPr>
                <w:szCs w:val="20"/>
                <w:lang w:val="sv-SE"/>
              </w:rPr>
            </w:pPr>
            <w:r>
              <w:rPr>
                <w:sz w:val="20"/>
                <w:szCs w:val="20"/>
                <w:lang w:val="sv-SE"/>
              </w:rPr>
              <w:t>1..1</w:t>
            </w:r>
          </w:p>
        </w:tc>
      </w:tr>
      <w:tr w:rsidR="00F54B03"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F54B03" w:rsidRPr="00F812EC"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F54B03" w:rsidRPr="00F812EC" w:rsidRDefault="00F54B03"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F54B03" w:rsidRPr="00996D92" w:rsidRDefault="00F54B03" w:rsidP="008F15ED">
            <w:pPr>
              <w:spacing w:line="229" w:lineRule="exact"/>
              <w:ind w:left="141"/>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F54B03" w:rsidRPr="009F3823" w:rsidRDefault="00F54B03"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F6B4E7"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Perioddosering.</w:t>
            </w:r>
          </w:p>
          <w:p w14:paraId="6D81A2D8" w14:textId="7686E63E" w:rsidR="00F54B03" w:rsidRPr="00996D92" w:rsidRDefault="00F54B03" w:rsidP="008F15ED">
            <w:pPr>
              <w:spacing w:line="229" w:lineRule="exact"/>
              <w:ind w:left="141"/>
              <w:rPr>
                <w:spacing w:val="-1"/>
                <w:sz w:val="20"/>
                <w:szCs w:val="20"/>
                <w:lang w:val="sv-SE"/>
              </w:rPr>
            </w:pPr>
            <w:r w:rsidRPr="00996D92">
              <w:rPr>
                <w:spacing w:val="-1"/>
                <w:sz w:val="20"/>
                <w:szCs w:val="20"/>
                <w:lang w:val="sv-SE"/>
              </w:rPr>
              <w:t>Beskriver dosering uttryckt som mängd och periodicitet i form av den tid som ska flyta mellan varje intag eller applicering.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E10B" w14:textId="77777777" w:rsidR="00F54B03" w:rsidRPr="00996D92" w:rsidRDefault="00F54B03" w:rsidP="00996D92">
            <w:pPr>
              <w:autoSpaceDE w:val="0"/>
              <w:autoSpaceDN w:val="0"/>
              <w:adjustRightInd w:val="0"/>
              <w:ind w:left="141" w:right="65"/>
              <w:rPr>
                <w:rFonts w:cs="Helvetica"/>
                <w:sz w:val="20"/>
                <w:szCs w:val="20"/>
                <w:lang w:val="sv-SE"/>
              </w:rPr>
            </w:pPr>
            <w:r w:rsidRPr="00996D92">
              <w:rPr>
                <w:rFonts w:cs="Helvetica"/>
                <w:sz w:val="20"/>
                <w:szCs w:val="20"/>
                <w:lang w:val="sv-SE"/>
              </w:rPr>
              <w:t>Den mängd läkemedel som ska intas eller appliceras vid varje tillfälle, t.ex. 2 tabletter</w:t>
            </w:r>
          </w:p>
          <w:p w14:paraId="22F194C7" w14:textId="77777777" w:rsidR="00F54B03" w:rsidRPr="00996D92" w:rsidRDefault="00F54B03"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0926B286" w:rsidR="00F54B03" w:rsidRPr="00996D92" w:rsidRDefault="00F54B03" w:rsidP="008F15ED">
            <w:pPr>
              <w:autoSpaceDE w:val="0"/>
              <w:autoSpaceDN w:val="0"/>
              <w:adjustRightInd w:val="0"/>
              <w:ind w:left="141" w:right="65"/>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5FF916E9" w:rsidR="00F54B03" w:rsidRPr="00996D92" w:rsidRDefault="00F54B03" w:rsidP="008F15ED">
            <w:pPr>
              <w:autoSpaceDE w:val="0"/>
              <w:autoSpaceDN w:val="0"/>
              <w:adjustRightInd w:val="0"/>
              <w:ind w:left="141" w:right="65"/>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F54B03" w:rsidRPr="00996D92" w:rsidRDefault="00F54B03" w:rsidP="008F15ED">
            <w:pPr>
              <w:autoSpaceDE w:val="0"/>
              <w:autoSpaceDN w:val="0"/>
              <w:adjustRightInd w:val="0"/>
              <w:ind w:left="141" w:right="65"/>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F54B03" w:rsidRPr="009F3823" w:rsidRDefault="00F54B03"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C49DD" w14:textId="77777777" w:rsidR="00F54B03" w:rsidRPr="00996D92" w:rsidRDefault="00F54B03" w:rsidP="00996D92">
            <w:pPr>
              <w:autoSpaceDE w:val="0"/>
              <w:autoSpaceDN w:val="0"/>
              <w:adjustRightInd w:val="0"/>
              <w:ind w:left="141" w:right="65"/>
              <w:rPr>
                <w:rFonts w:cs="Helvetica"/>
                <w:sz w:val="20"/>
                <w:szCs w:val="20"/>
                <w:lang w:val="sv-SE"/>
              </w:rPr>
            </w:pPr>
            <w:r w:rsidRPr="00996D92">
              <w:rPr>
                <w:rFonts w:cs="Helvetica"/>
                <w:sz w:val="20"/>
                <w:szCs w:val="20"/>
                <w:lang w:val="sv-SE"/>
              </w:rPr>
              <w:t>Periodicitet för intaget eller appliceringen uttryck som förfluten tid mellan varje intag eller applicering, t.ex. var 6:e timme (1/6 tim).</w:t>
            </w:r>
          </w:p>
          <w:p w14:paraId="42422928" w14:textId="77777777" w:rsidR="00F54B03" w:rsidRPr="00996D92" w:rsidRDefault="00F54B03"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F54B03" w:rsidRPr="009F3823" w:rsidRDefault="00F54B03"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47F1B668" w:rsidR="00F54B03" w:rsidRPr="00996D92" w:rsidRDefault="00F54B03" w:rsidP="005C3B9C">
            <w:pPr>
              <w:spacing w:line="229" w:lineRule="exact"/>
              <w:ind w:left="102"/>
              <w:rPr>
                <w:spacing w:val="-1"/>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F54B0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F54B03" w:rsidRPr="009F3823" w:rsidRDefault="00F54B03"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F54B03" w:rsidRPr="00996D92" w:rsidRDefault="00F54B03" w:rsidP="005C3B9C">
            <w:pPr>
              <w:spacing w:line="229" w:lineRule="exact"/>
              <w:ind w:left="102"/>
              <w:rPr>
                <w:spacing w:val="-1"/>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F54B03" w:rsidRPr="009F3823" w:rsidRDefault="00F54B03"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96FF0"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Tillfällesdosering.</w:t>
            </w:r>
          </w:p>
          <w:p w14:paraId="4EDE48E9" w14:textId="77083050"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dosering uttryckt som mängd och periodicitet i form av ett eller flera enskilda Doseringstillfällen som är knutna till tidpunkter eller händelser inom en viss period, vanligtvis ett dygn.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F54B03" w:rsidRPr="009F3823" w:rsidRDefault="00F54B03"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26D796" w:rsidR="00F54B03" w:rsidRPr="00996D92" w:rsidRDefault="00F54B03" w:rsidP="005C3B9C">
            <w:pPr>
              <w:spacing w:line="229" w:lineRule="exact"/>
              <w:ind w:left="102"/>
              <w:rPr>
                <w:spacing w:val="-1"/>
                <w:sz w:val="20"/>
                <w:szCs w:val="20"/>
              </w:rPr>
            </w:pPr>
            <w:r w:rsidRPr="00996D92">
              <w:rPr>
                <w:rFonts w:cs="Times-Roman"/>
                <w:sz w:val="20"/>
                <w:szCs w:val="20"/>
                <w:lang w:val="sv-SE"/>
              </w:rPr>
              <w:t xml:space="preserve">Periodtid för intagen i dagar. Vid daglig dosering är periodlängd = 1 dag, vid intag varannan dag är periodlängd = 2 dagar osv. </w:t>
            </w:r>
            <w:r w:rsidRPr="00996D92">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F54B03" w:rsidRPr="009F3823" w:rsidRDefault="00F54B03"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5C6F55DC" w:rsidR="00F54B03" w:rsidRPr="00996D92" w:rsidRDefault="00F54B03" w:rsidP="008F15ED">
            <w:pPr>
              <w:autoSpaceDE w:val="0"/>
              <w:autoSpaceDN w:val="0"/>
              <w:adjustRightInd w:val="0"/>
              <w:ind w:left="141" w:right="33"/>
              <w:rPr>
                <w:rFonts w:cs="Helvetica"/>
                <w:sz w:val="20"/>
                <w:szCs w:val="20"/>
              </w:rPr>
            </w:pPr>
            <w:r w:rsidRPr="00996D92">
              <w:rPr>
                <w:sz w:val="20"/>
                <w:szCs w:val="20"/>
                <w:lang w:val="sv-SE"/>
              </w:rPr>
              <w:t>Värde.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F54B03" w:rsidRPr="009F3823" w:rsidRDefault="00F54B03"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F54B03" w:rsidRPr="00996D92" w:rsidRDefault="00F54B03" w:rsidP="008F15ED">
            <w:pPr>
              <w:autoSpaceDE w:val="0"/>
              <w:autoSpaceDN w:val="0"/>
              <w:adjustRightInd w:val="0"/>
              <w:ind w:left="141" w:right="33"/>
              <w:rPr>
                <w:rFonts w:cs="Helvetica"/>
                <w:sz w:val="20"/>
                <w:szCs w:val="20"/>
                <w:lang w:val="sv-SE"/>
              </w:rPr>
            </w:pPr>
            <w:r w:rsidRPr="00996D92">
              <w:rPr>
                <w:sz w:val="20"/>
                <w:szCs w:val="20"/>
                <w:lang w:val="sv-SE"/>
              </w:rPr>
              <w:t xml:space="preserve">Enhet. </w:t>
            </w:r>
            <w:r w:rsidRPr="00996D92">
              <w:rPr>
                <w:spacing w:val="-1"/>
                <w:sz w:val="20"/>
                <w:szCs w:val="20"/>
                <w:lang w:val="sv-SE"/>
              </w:rPr>
              <w:t>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F54B03" w:rsidRPr="009F3823" w:rsidRDefault="00F54B03"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448B362F" w:rsidR="00F54B03" w:rsidRPr="00996D92" w:rsidRDefault="00F54B03" w:rsidP="008F15ED">
            <w:pPr>
              <w:autoSpaceDE w:val="0"/>
              <w:autoSpaceDN w:val="0"/>
              <w:adjustRightInd w:val="0"/>
              <w:ind w:left="141" w:right="33"/>
              <w:rPr>
                <w:spacing w:val="-1"/>
                <w:sz w:val="20"/>
                <w:szCs w:val="20"/>
                <w:lang w:val="sv-SE"/>
              </w:rPr>
            </w:pPr>
            <w:r w:rsidRPr="00996D92">
              <w:rPr>
                <w:rFonts w:cs="Helvetica"/>
                <w:sz w:val="20"/>
                <w:szCs w:val="20"/>
                <w:lang w:val="sv-SE"/>
              </w:rPr>
              <w:t>Det eller de doseringstillfällen som anger mängd och tidpunkt inom perioden.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F54B03" w:rsidRPr="009F3823" w:rsidRDefault="00F54B03" w:rsidP="00D23625">
            <w:pPr>
              <w:spacing w:line="229" w:lineRule="exact"/>
              <w:ind w:left="142"/>
              <w:jc w:val="center"/>
              <w:rPr>
                <w:sz w:val="20"/>
                <w:szCs w:val="20"/>
              </w:rPr>
            </w:pPr>
            <w:r w:rsidRPr="009F3823">
              <w:rPr>
                <w:sz w:val="20"/>
                <w:szCs w:val="20"/>
              </w:rPr>
              <w:t>1..*</w:t>
            </w:r>
          </w:p>
        </w:tc>
      </w:tr>
      <w:tr w:rsidR="00F54B03"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F54B03" w:rsidRPr="009F3823" w:rsidRDefault="00F54B03"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F54B03" w:rsidRPr="009F3823"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4A331CBC" w:rsidR="00F54B03" w:rsidRPr="00996D92" w:rsidRDefault="00F54B03" w:rsidP="008F15ED">
            <w:pPr>
              <w:autoSpaceDE w:val="0"/>
              <w:autoSpaceDN w:val="0"/>
              <w:adjustRightInd w:val="0"/>
              <w:ind w:left="141" w:right="33"/>
              <w:rPr>
                <w:rFonts w:cs="Helvetica"/>
                <w:sz w:val="20"/>
                <w:szCs w:val="20"/>
                <w:lang w:val="sv-SE"/>
              </w:rPr>
            </w:pPr>
            <w:r w:rsidRPr="00996D92">
              <w:rPr>
                <w:rFonts w:cs="Helvetica"/>
                <w:sz w:val="20"/>
                <w:szCs w:val="20"/>
                <w:lang w:val="sv-SE"/>
              </w:rPr>
              <w:t>Den mängd läkemedel som ska intas eller appliceras.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447FC40" w:rsidR="00F54B03" w:rsidRPr="00996D92" w:rsidRDefault="00F54B03" w:rsidP="008F15ED">
            <w:pPr>
              <w:autoSpaceDE w:val="0"/>
              <w:autoSpaceDN w:val="0"/>
              <w:adjustRightInd w:val="0"/>
              <w:ind w:left="141" w:right="33"/>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F54B03" w:rsidRPr="006A1587" w:rsidRDefault="00F54B03" w:rsidP="00D23625">
            <w:pPr>
              <w:spacing w:line="229" w:lineRule="exact"/>
              <w:ind w:left="142"/>
              <w:jc w:val="center"/>
              <w:rPr>
                <w:szCs w:val="20"/>
                <w:lang w:val="sv-SE"/>
              </w:rPr>
            </w:pPr>
            <w:r>
              <w:rPr>
                <w:sz w:val="20"/>
                <w:szCs w:val="20"/>
                <w:lang w:val="sv-SE"/>
              </w:rPr>
              <w:t>0..1</w:t>
            </w:r>
          </w:p>
        </w:tc>
      </w:tr>
      <w:tr w:rsidR="00F54B03"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F54B03" w:rsidRPr="006A1587" w:rsidRDefault="00F54B03"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42118DAE" w:rsidR="00F54B03" w:rsidRPr="00996D92" w:rsidRDefault="00F54B03" w:rsidP="008F15ED">
            <w:pPr>
              <w:autoSpaceDE w:val="0"/>
              <w:autoSpaceDN w:val="0"/>
              <w:adjustRightInd w:val="0"/>
              <w:ind w:left="141" w:right="33"/>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F54B03" w:rsidRPr="006A1587" w:rsidRDefault="00F54B03"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F54B03" w:rsidRPr="006A1587" w:rsidRDefault="00F54B03"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F54B03" w:rsidRPr="00996D92" w:rsidRDefault="00F54B03" w:rsidP="008F15ED">
            <w:pPr>
              <w:autoSpaceDE w:val="0"/>
              <w:autoSpaceDN w:val="0"/>
              <w:adjustRightInd w:val="0"/>
              <w:ind w:left="141" w:right="33"/>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F54B03" w:rsidRPr="006A1587" w:rsidRDefault="00F54B03" w:rsidP="00D23625">
            <w:pPr>
              <w:spacing w:line="229" w:lineRule="exact"/>
              <w:ind w:left="142"/>
              <w:jc w:val="center"/>
              <w:rPr>
                <w:szCs w:val="20"/>
                <w:lang w:val="sv-SE"/>
              </w:rPr>
            </w:pPr>
            <w:r>
              <w:rPr>
                <w:sz w:val="20"/>
                <w:szCs w:val="20"/>
                <w:lang w:val="sv-SE"/>
              </w:rPr>
              <w:t>1..1</w:t>
            </w:r>
          </w:p>
        </w:tc>
      </w:tr>
      <w:tr w:rsidR="00F54B03"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F54B03" w:rsidRPr="008F15ED" w:rsidRDefault="00F54B03"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F54B03" w:rsidRPr="009F3823" w:rsidRDefault="00F54B03"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1D9B2536" w:rsidR="00F54B03" w:rsidRPr="00996D92" w:rsidRDefault="00F54B03" w:rsidP="008F15ED">
            <w:pPr>
              <w:autoSpaceDE w:val="0"/>
              <w:autoSpaceDN w:val="0"/>
              <w:adjustRightInd w:val="0"/>
              <w:ind w:left="141" w:right="33"/>
              <w:rPr>
                <w:rFonts w:cs="Helvetica"/>
                <w:sz w:val="20"/>
                <w:szCs w:val="20"/>
                <w:lang w:val="sv-SE"/>
              </w:rPr>
            </w:pPr>
            <w:r w:rsidRPr="00996D92">
              <w:rPr>
                <w:rFonts w:cs="Helvetica"/>
                <w:sz w:val="20"/>
                <w:szCs w:val="20"/>
                <w:lang w:val="sv-SE"/>
              </w:rPr>
              <w:t>Den tidpunkt eller det tillfälle under dygnet när läkemedlet ska 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F54B03" w:rsidRPr="008F15ED" w:rsidRDefault="00F54B03"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F54B03" w:rsidRPr="009F3823" w:rsidRDefault="00F54B03"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6F0BD1EB" w:rsidR="00F54B03" w:rsidRPr="00996D92" w:rsidRDefault="00F54B03" w:rsidP="005C3B9C">
            <w:pPr>
              <w:autoSpaceDE w:val="0"/>
              <w:autoSpaceDN w:val="0"/>
              <w:adjustRightInd w:val="0"/>
              <w:ind w:left="141" w:right="33"/>
              <w:rPr>
                <w:rFonts w:cs="Helvetica"/>
                <w:sz w:val="20"/>
                <w:szCs w:val="20"/>
                <w:lang w:val="sv-SE"/>
              </w:rPr>
            </w:pPr>
            <w:r w:rsidRPr="00996D92">
              <w:rPr>
                <w:rFonts w:cs="Helvetica"/>
                <w:sz w:val="20"/>
                <w:szCs w:val="20"/>
                <w:lang w:val="sv-SE"/>
              </w:rPr>
              <w:t>Dag i perioden när intag skall 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F54B03" w:rsidRPr="001E0FCA" w:rsidRDefault="00F54B03"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F54B03" w:rsidRPr="001E0FCA" w:rsidRDefault="00F54B03"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AA48152" w:rsidR="00F54B03" w:rsidRPr="00996D92" w:rsidRDefault="00F54B03" w:rsidP="005C3B9C">
            <w:pPr>
              <w:spacing w:line="229" w:lineRule="exact"/>
              <w:ind w:left="141"/>
              <w:rPr>
                <w:color w:val="FF0000"/>
                <w:spacing w:val="-1"/>
                <w:sz w:val="20"/>
                <w:szCs w:val="20"/>
              </w:rPr>
            </w:pPr>
            <w:r w:rsidRPr="00996D92">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F54B03" w:rsidRPr="001E0FCA" w:rsidRDefault="00F54B03" w:rsidP="00D23625">
            <w:pPr>
              <w:spacing w:line="229" w:lineRule="exact"/>
              <w:ind w:left="142"/>
              <w:jc w:val="center"/>
              <w:rPr>
                <w:color w:val="FF0000"/>
                <w:sz w:val="20"/>
                <w:szCs w:val="20"/>
              </w:rPr>
            </w:pPr>
            <w:r w:rsidRPr="001E0FCA">
              <w:rPr>
                <w:color w:val="FF0000"/>
                <w:sz w:val="20"/>
                <w:szCs w:val="20"/>
              </w:rPr>
              <w:t>0..0</w:t>
            </w:r>
          </w:p>
        </w:tc>
      </w:tr>
      <w:tr w:rsidR="00F54B03"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F54B03" w:rsidRPr="009F3823" w:rsidRDefault="00F54B03"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3454E2" w14:textId="77777777" w:rsidR="00F54B03" w:rsidRPr="00996D92" w:rsidRDefault="00F54B03" w:rsidP="00996D92">
            <w:pPr>
              <w:spacing w:line="229" w:lineRule="exact"/>
              <w:ind w:left="141"/>
              <w:rPr>
                <w:spacing w:val="-1"/>
                <w:sz w:val="20"/>
                <w:szCs w:val="20"/>
                <w:lang w:val="sv-SE"/>
              </w:rPr>
            </w:pPr>
            <w:r w:rsidRPr="00996D92">
              <w:rPr>
                <w:spacing w:val="-1"/>
                <w:sz w:val="20"/>
                <w:szCs w:val="20"/>
                <w:lang w:val="sv-SE"/>
              </w:rPr>
              <w:t>Engångsdosering.</w:t>
            </w:r>
          </w:p>
          <w:p w14:paraId="7CD90769" w14:textId="3FA92217" w:rsidR="00F54B03" w:rsidRPr="00996D92" w:rsidRDefault="00F54B03" w:rsidP="005C3B9C">
            <w:pPr>
              <w:spacing w:line="229" w:lineRule="exact"/>
              <w:ind w:left="141"/>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F54B03" w:rsidRPr="00D77564" w:rsidRDefault="00F54B03"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8DAAD7"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mängd läkemedel som ska intas eller appliceras.</w:t>
            </w:r>
          </w:p>
          <w:p w14:paraId="2B3E8138" w14:textId="77777777" w:rsidR="00F54B03" w:rsidRPr="00996D92" w:rsidRDefault="00F54B03"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0D1A995B"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F54B03" w:rsidRPr="009F3823" w:rsidRDefault="00F54B03"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20B4465"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F54B03" w:rsidRPr="009F3823" w:rsidRDefault="00F54B03"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F54B03" w:rsidRPr="009F3823" w:rsidRDefault="00F54B03"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F54B03" w:rsidRPr="00996D92" w:rsidRDefault="00F54B03" w:rsidP="005C3B9C">
            <w:pPr>
              <w:autoSpaceDE w:val="0"/>
              <w:autoSpaceDN w:val="0"/>
              <w:adjustRightInd w:val="0"/>
              <w:ind w:left="141"/>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F54B03" w:rsidRPr="009F3823" w:rsidRDefault="00F54B03"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F54B03" w:rsidRDefault="00F54B03" w:rsidP="005C3B9C">
            <w:pPr>
              <w:spacing w:line="229" w:lineRule="exact"/>
              <w:ind w:left="102"/>
              <w:rPr>
                <w:sz w:val="20"/>
                <w:szCs w:val="20"/>
              </w:rPr>
            </w:pPr>
            <w:r w:rsidRPr="009F3823">
              <w:rPr>
                <w:sz w:val="20"/>
                <w:szCs w:val="20"/>
              </w:rPr>
              <w:t>TimeStampType</w:t>
            </w:r>
          </w:p>
          <w:p w14:paraId="41065D17" w14:textId="77777777" w:rsidR="00F54B03" w:rsidRPr="009F3823" w:rsidRDefault="00F54B03"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EFE24E" w14:textId="77777777" w:rsidR="00F54B03" w:rsidRPr="00996D92" w:rsidRDefault="00F54B03" w:rsidP="00996D92">
            <w:pPr>
              <w:autoSpaceDE w:val="0"/>
              <w:autoSpaceDN w:val="0"/>
              <w:adjustRightInd w:val="0"/>
              <w:ind w:left="141"/>
              <w:rPr>
                <w:rFonts w:cs="Helvetica"/>
                <w:sz w:val="20"/>
                <w:szCs w:val="20"/>
                <w:lang w:val="sv-SE"/>
              </w:rPr>
            </w:pPr>
            <w:r w:rsidRPr="00996D92">
              <w:rPr>
                <w:rFonts w:cs="Helvetica"/>
                <w:sz w:val="20"/>
                <w:szCs w:val="20"/>
                <w:lang w:val="sv-SE"/>
              </w:rPr>
              <w:t>Den tid eller det tillfälle under dygnet när läkemedlet ska intas eller appliceras. Tidpunkt kan anges som en specifik dag, (datum, veckodag eller antal dagar från Doseringsstegets början) eller som ett tillfälle eller klockslag inom dygnet eller som en kombination av dessa. Om tid utelämnas tolkas det som "omgående".</w:t>
            </w:r>
          </w:p>
          <w:p w14:paraId="7AC9A778" w14:textId="77777777" w:rsidR="00F54B03" w:rsidRPr="00996D92" w:rsidRDefault="00F54B03" w:rsidP="00996D92">
            <w:pPr>
              <w:autoSpaceDE w:val="0"/>
              <w:autoSpaceDN w:val="0"/>
              <w:adjustRightInd w:val="0"/>
              <w:rPr>
                <w:rFonts w:cs="Helvetica"/>
                <w:sz w:val="20"/>
                <w:szCs w:val="20"/>
                <w:lang w:val="sv-SE"/>
              </w:rPr>
            </w:pPr>
          </w:p>
          <w:p w14:paraId="252A9E55" w14:textId="77777777" w:rsidR="00F54B03" w:rsidRPr="00996D92" w:rsidRDefault="00F54B03" w:rsidP="00996D92">
            <w:pPr>
              <w:autoSpaceDE w:val="0"/>
              <w:autoSpaceDN w:val="0"/>
              <w:adjustRightInd w:val="0"/>
              <w:rPr>
                <w:rFonts w:cs="Helvetica"/>
                <w:sz w:val="20"/>
                <w:szCs w:val="20"/>
                <w:lang w:val="sv-SE"/>
              </w:rPr>
            </w:pPr>
          </w:p>
          <w:p w14:paraId="48F0112C" w14:textId="77777777" w:rsidR="00F54B03" w:rsidRPr="00996D92" w:rsidRDefault="00F54B03"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F54B03" w:rsidRPr="009F3823" w:rsidRDefault="00F54B03"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F54B03" w:rsidRPr="009F3823" w:rsidRDefault="00F54B03"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B2124"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Fritextdosering</w:t>
            </w:r>
          </w:p>
          <w:p w14:paraId="01635A8C" w14:textId="54534A9A" w:rsidR="00F54B03" w:rsidRPr="00996D92" w:rsidRDefault="00F54B03" w:rsidP="005C3B9C">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F54B03" w:rsidRPr="009F3823" w:rsidRDefault="00F54B03"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F54B03" w:rsidRPr="009F3823" w:rsidRDefault="00F54B03"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37A929F5" w:rsidR="00F54B03" w:rsidRPr="00996D92" w:rsidRDefault="00F54B03" w:rsidP="008F15ED">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F54B03" w:rsidRPr="009F3823" w:rsidRDefault="00F54B03"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68AAE1"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Engångsdosering.</w:t>
            </w:r>
          </w:p>
          <w:p w14:paraId="55B239E1" w14:textId="61703B4C" w:rsidR="00F54B03" w:rsidRPr="00996D92" w:rsidRDefault="00F54B03" w:rsidP="008F15ED">
            <w:pPr>
              <w:spacing w:line="229" w:lineRule="exact"/>
              <w:ind w:left="102"/>
              <w:rPr>
                <w:spacing w:val="-1"/>
                <w:sz w:val="20"/>
                <w:szCs w:val="20"/>
                <w:lang w:val="sv-SE"/>
              </w:rPr>
            </w:pPr>
            <w:r w:rsidRPr="00996D92">
              <w:rPr>
                <w:spacing w:val="-1"/>
                <w:sz w:val="20"/>
                <w:szCs w:val="20"/>
                <w:lang w:val="sv-SE"/>
              </w:rPr>
              <w:t>Beskriver att intag eller applicering ska ske vid ett enda tillfälle.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F54B03" w:rsidRPr="009F3823" w:rsidRDefault="00F54B03"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F54B03" w:rsidRPr="00D77564" w:rsidRDefault="00F54B03"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9FD057" w14:textId="77777777" w:rsidR="00F54B03" w:rsidRPr="00996D92" w:rsidRDefault="00F54B03" w:rsidP="00996D92">
            <w:pPr>
              <w:autoSpaceDE w:val="0"/>
              <w:autoSpaceDN w:val="0"/>
              <w:adjustRightInd w:val="0"/>
              <w:ind w:left="102"/>
              <w:rPr>
                <w:rFonts w:cs="Helvetica"/>
                <w:sz w:val="20"/>
                <w:szCs w:val="20"/>
                <w:lang w:val="sv-SE"/>
              </w:rPr>
            </w:pPr>
            <w:r w:rsidRPr="00996D92">
              <w:rPr>
                <w:rFonts w:cs="Helvetica"/>
                <w:sz w:val="20"/>
                <w:szCs w:val="20"/>
                <w:lang w:val="sv-SE"/>
              </w:rPr>
              <w:t>Den mängd läkemedel som ska intas eller appliceras.</w:t>
            </w:r>
          </w:p>
          <w:p w14:paraId="6E93DE5F" w14:textId="77777777" w:rsidR="00F54B03" w:rsidRPr="00996D92" w:rsidRDefault="00F54B03"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F54B03" w:rsidRPr="009F3823" w:rsidRDefault="00F54B03" w:rsidP="00D23625">
            <w:pPr>
              <w:spacing w:line="229" w:lineRule="exact"/>
              <w:ind w:left="142"/>
              <w:jc w:val="center"/>
              <w:rPr>
                <w:sz w:val="20"/>
                <w:szCs w:val="20"/>
                <w:lang w:val="sv-SE"/>
              </w:rPr>
            </w:pPr>
            <w:r w:rsidRPr="009F3823">
              <w:rPr>
                <w:sz w:val="20"/>
                <w:szCs w:val="20"/>
                <w:lang w:val="sv-SE"/>
              </w:rPr>
              <w:t>1..1</w:t>
            </w:r>
          </w:p>
        </w:tc>
      </w:tr>
      <w:tr w:rsidR="00F54B03"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F54B03" w:rsidRPr="009F3823" w:rsidRDefault="00F54B03"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2510FBCC" w:rsidR="00F54B03" w:rsidRPr="00996D92" w:rsidRDefault="00F54B03" w:rsidP="008F15ED">
            <w:pPr>
              <w:autoSpaceDE w:val="0"/>
              <w:autoSpaceDN w:val="0"/>
              <w:adjustRightInd w:val="0"/>
              <w:ind w:left="102"/>
              <w:rPr>
                <w:rFonts w:cs="Helvetica"/>
                <w:sz w:val="20"/>
                <w:szCs w:val="20"/>
                <w:lang w:val="sv-SE"/>
              </w:rPr>
            </w:pPr>
            <w:r w:rsidRPr="00996D92">
              <w:rPr>
                <w:spacing w:val="-1"/>
                <w:sz w:val="20"/>
                <w:szCs w:val="20"/>
                <w:lang w:val="sv-SE"/>
              </w:rPr>
              <w:t>Det lägre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F54B03" w:rsidRPr="009F3823" w:rsidRDefault="00F54B03"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50E55755" w:rsidR="00F54B03" w:rsidRPr="00996D92" w:rsidRDefault="00F54B03" w:rsidP="008F15ED">
            <w:pPr>
              <w:autoSpaceDE w:val="0"/>
              <w:autoSpaceDN w:val="0"/>
              <w:adjustRightInd w:val="0"/>
              <w:ind w:left="102"/>
              <w:rPr>
                <w:rFonts w:cs="Helvetica"/>
                <w:sz w:val="20"/>
                <w:szCs w:val="20"/>
                <w:lang w:val="sv-SE"/>
              </w:rPr>
            </w:pPr>
            <w:r w:rsidRPr="00996D92">
              <w:rPr>
                <w:spacing w:val="-1"/>
                <w:sz w:val="20"/>
                <w:szCs w:val="20"/>
                <w:lang w:val="sv-SE"/>
              </w:rPr>
              <w:t>Det högre värdet i intervallet. 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F54B03" w:rsidRPr="009F3823" w:rsidRDefault="00F54B03" w:rsidP="00D23625">
            <w:pPr>
              <w:spacing w:line="229" w:lineRule="exact"/>
              <w:ind w:left="142"/>
              <w:jc w:val="center"/>
              <w:rPr>
                <w:szCs w:val="20"/>
              </w:rPr>
            </w:pPr>
            <w:r>
              <w:rPr>
                <w:sz w:val="20"/>
                <w:szCs w:val="20"/>
                <w:lang w:val="sv-SE"/>
              </w:rPr>
              <w:t>0..1</w:t>
            </w:r>
          </w:p>
        </w:tc>
      </w:tr>
      <w:tr w:rsidR="00F54B03"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F54B03" w:rsidRPr="009F3823" w:rsidRDefault="00F54B03"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F54B03" w:rsidRPr="009F3823" w:rsidRDefault="00F54B03"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F54B03" w:rsidRPr="00996D92" w:rsidRDefault="00F54B03" w:rsidP="008F15ED">
            <w:pPr>
              <w:autoSpaceDE w:val="0"/>
              <w:autoSpaceDN w:val="0"/>
              <w:adjustRightInd w:val="0"/>
              <w:ind w:left="102"/>
              <w:rPr>
                <w:rFonts w:cs="Helvetica"/>
                <w:sz w:val="20"/>
                <w:szCs w:val="20"/>
                <w:lang w:val="sv-SE"/>
              </w:rPr>
            </w:pPr>
            <w:r w:rsidRPr="00996D92">
              <w:rPr>
                <w:spacing w:val="-1"/>
                <w:sz w:val="20"/>
                <w:szCs w:val="20"/>
                <w:lang w:val="sv-SE"/>
              </w:rPr>
              <w:t>Enheten. Anges enligt UCUM [</w:t>
            </w:r>
            <w:r w:rsidRPr="00996D92">
              <w:rPr>
                <w:spacing w:val="-1"/>
                <w:szCs w:val="20"/>
              </w:rPr>
              <w:fldChar w:fldCharType="begin"/>
            </w:r>
            <w:r w:rsidRPr="00996D92">
              <w:rPr>
                <w:spacing w:val="-1"/>
                <w:sz w:val="20"/>
                <w:szCs w:val="20"/>
                <w:lang w:val="sv-SE"/>
              </w:rPr>
              <w:instrText xml:space="preserve"> REF _Ref387837407 \h  \* MERGEFORMAT </w:instrText>
            </w:r>
            <w:r w:rsidRPr="00996D92">
              <w:rPr>
                <w:spacing w:val="-1"/>
                <w:szCs w:val="20"/>
              </w:rPr>
            </w:r>
            <w:r w:rsidRPr="00996D92">
              <w:rPr>
                <w:spacing w:val="-1"/>
                <w:szCs w:val="20"/>
              </w:rPr>
              <w:fldChar w:fldCharType="separate"/>
            </w:r>
            <w:r w:rsidRPr="00996D92">
              <w:rPr>
                <w:sz w:val="20"/>
                <w:szCs w:val="20"/>
                <w:lang w:val="sv-SE"/>
              </w:rPr>
              <w:t>R3</w:t>
            </w:r>
            <w:r w:rsidRPr="00996D92">
              <w:rPr>
                <w:spacing w:val="-1"/>
                <w:szCs w:val="20"/>
              </w:rPr>
              <w:fldChar w:fldCharType="end"/>
            </w:r>
            <w:r w:rsidRPr="00996D92">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F54B03" w:rsidRPr="009F3823" w:rsidRDefault="00F54B03" w:rsidP="00D23625">
            <w:pPr>
              <w:spacing w:line="229" w:lineRule="exact"/>
              <w:ind w:left="142"/>
              <w:jc w:val="center"/>
              <w:rPr>
                <w:szCs w:val="20"/>
              </w:rPr>
            </w:pPr>
            <w:r>
              <w:rPr>
                <w:sz w:val="20"/>
                <w:szCs w:val="20"/>
                <w:lang w:val="sv-SE"/>
              </w:rPr>
              <w:t>1..1</w:t>
            </w:r>
          </w:p>
        </w:tc>
      </w:tr>
      <w:tr w:rsidR="00F54B03"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F54B03" w:rsidRPr="009F3823" w:rsidRDefault="00F54B03"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F54B03" w:rsidRDefault="00F54B03" w:rsidP="00F57D18">
            <w:pPr>
              <w:spacing w:line="229" w:lineRule="exact"/>
              <w:ind w:left="102"/>
              <w:rPr>
                <w:sz w:val="20"/>
                <w:szCs w:val="20"/>
              </w:rPr>
            </w:pPr>
            <w:r w:rsidRPr="009F3823">
              <w:rPr>
                <w:sz w:val="20"/>
                <w:szCs w:val="20"/>
              </w:rPr>
              <w:t>TimeStampType</w:t>
            </w:r>
          </w:p>
          <w:p w14:paraId="32BB0736" w14:textId="77777777" w:rsidR="00F54B03" w:rsidRPr="009F3823" w:rsidRDefault="00F54B03"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F72DF" w14:textId="77777777" w:rsidR="00F54B03" w:rsidRPr="00996D92" w:rsidRDefault="00F54B03" w:rsidP="00996D92">
            <w:pPr>
              <w:autoSpaceDE w:val="0"/>
              <w:autoSpaceDN w:val="0"/>
              <w:adjustRightInd w:val="0"/>
              <w:ind w:left="102"/>
              <w:rPr>
                <w:rFonts w:cs="Helvetica"/>
                <w:sz w:val="20"/>
                <w:szCs w:val="20"/>
              </w:rPr>
            </w:pPr>
            <w:r w:rsidRPr="00996D92">
              <w:rPr>
                <w:rFonts w:cs="Helvetica"/>
                <w:sz w:val="20"/>
                <w:szCs w:val="20"/>
                <w:lang w:val="sv-SE"/>
              </w:rPr>
              <w:t xml:space="preserve">Den tid eller det tillfälle under dygnet när läkemedlet ska intas eller appliceras. Tidpunkt kan anges som en specifik dag, (datum, veckodag eller antal. dagar från Doseringsstegets början) eller som ett tillfälle eller klockslag inom dygnet eller som en kombination av dessa. </w:t>
            </w:r>
            <w:r w:rsidRPr="00996D92">
              <w:rPr>
                <w:rFonts w:cs="Helvetica"/>
                <w:sz w:val="20"/>
                <w:szCs w:val="20"/>
              </w:rPr>
              <w:t>Om tid utelämnas tolkas det som "omgående".</w:t>
            </w:r>
          </w:p>
          <w:p w14:paraId="4236C04F" w14:textId="77777777" w:rsidR="00F54B03" w:rsidRPr="00996D92" w:rsidRDefault="00F54B03" w:rsidP="00996D92">
            <w:pPr>
              <w:autoSpaceDE w:val="0"/>
              <w:autoSpaceDN w:val="0"/>
              <w:adjustRightInd w:val="0"/>
              <w:ind w:left="102"/>
              <w:rPr>
                <w:rFonts w:cs="Helvetica"/>
                <w:sz w:val="20"/>
                <w:szCs w:val="20"/>
                <w:lang w:val="sv-SE"/>
              </w:rPr>
            </w:pPr>
          </w:p>
          <w:p w14:paraId="497C74BC" w14:textId="77777777" w:rsidR="00F54B03" w:rsidRPr="00996D92" w:rsidRDefault="00F54B03" w:rsidP="00996D92">
            <w:pPr>
              <w:autoSpaceDE w:val="0"/>
              <w:autoSpaceDN w:val="0"/>
              <w:adjustRightInd w:val="0"/>
              <w:ind w:left="102"/>
              <w:rPr>
                <w:rFonts w:cs="Helvetica"/>
                <w:sz w:val="20"/>
                <w:szCs w:val="20"/>
                <w:lang w:val="sv-SE"/>
              </w:rPr>
            </w:pPr>
          </w:p>
          <w:p w14:paraId="6690DC64" w14:textId="77777777" w:rsidR="00F54B03" w:rsidRPr="00996D92" w:rsidRDefault="00F54B03"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F54B03" w:rsidRPr="009F3823" w:rsidRDefault="00F54B03" w:rsidP="00D23625">
            <w:pPr>
              <w:spacing w:line="229" w:lineRule="exact"/>
              <w:ind w:left="142"/>
              <w:jc w:val="center"/>
              <w:rPr>
                <w:sz w:val="20"/>
                <w:szCs w:val="20"/>
              </w:rPr>
            </w:pPr>
            <w:r w:rsidRPr="009F3823">
              <w:rPr>
                <w:sz w:val="20"/>
                <w:szCs w:val="20"/>
              </w:rPr>
              <w:t>0..1</w:t>
            </w:r>
          </w:p>
        </w:tc>
      </w:tr>
      <w:tr w:rsidR="00F54B03"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F54B03" w:rsidRPr="009F3823" w:rsidRDefault="00F54B03"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BF51B" w14:textId="77777777" w:rsidR="00F54B03" w:rsidRPr="00996D92" w:rsidRDefault="00F54B03" w:rsidP="00996D92">
            <w:pPr>
              <w:spacing w:line="229" w:lineRule="exact"/>
              <w:ind w:left="102"/>
              <w:rPr>
                <w:spacing w:val="-1"/>
                <w:sz w:val="20"/>
                <w:szCs w:val="20"/>
                <w:lang w:val="sv-SE"/>
              </w:rPr>
            </w:pPr>
            <w:r w:rsidRPr="00996D92">
              <w:rPr>
                <w:spacing w:val="-1"/>
                <w:sz w:val="20"/>
                <w:szCs w:val="20"/>
                <w:lang w:val="sv-SE"/>
              </w:rPr>
              <w:t>Fritextdosering</w:t>
            </w:r>
          </w:p>
          <w:p w14:paraId="00DAA728" w14:textId="6FF6C9A6" w:rsidR="00F54B03" w:rsidRPr="00996D92" w:rsidRDefault="00F54B03" w:rsidP="00F57D18">
            <w:pPr>
              <w:spacing w:line="229" w:lineRule="exact"/>
              <w:ind w:left="102"/>
              <w:rPr>
                <w:spacing w:val="-1"/>
                <w:sz w:val="20"/>
                <w:szCs w:val="20"/>
                <w:lang w:val="sv-SE"/>
              </w:rPr>
            </w:pPr>
            <w:r w:rsidRPr="00996D92">
              <w:rPr>
                <w:spacing w:val="-1"/>
                <w:sz w:val="20"/>
                <w:szCs w:val="20"/>
                <w:lang w:val="sv-SE"/>
              </w:rPr>
              <w:t>Beskriver en dosering i klartext. Denna doseringstyp används för de fall då doseringen är för komplex eller av andra skäl inte kan anges inom ramen för någon av de andra doseringstyperna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F54B03" w:rsidRPr="00270378" w:rsidRDefault="00F54B03" w:rsidP="00D23625">
            <w:pPr>
              <w:spacing w:line="229" w:lineRule="exact"/>
              <w:ind w:left="142"/>
              <w:jc w:val="center"/>
              <w:rPr>
                <w:sz w:val="20"/>
                <w:szCs w:val="20"/>
                <w:lang w:val="sv-SE"/>
              </w:rPr>
            </w:pPr>
            <w:r>
              <w:rPr>
                <w:sz w:val="20"/>
                <w:szCs w:val="20"/>
                <w:lang w:val="sv-SE"/>
              </w:rPr>
              <w:t>0..1</w:t>
            </w:r>
          </w:p>
        </w:tc>
      </w:tr>
      <w:tr w:rsidR="00F54B03"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F54B03" w:rsidRPr="009F3823" w:rsidRDefault="00F54B03"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F54B03" w:rsidRPr="009F3823" w:rsidRDefault="00F54B03"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26601F9A" w:rsidR="00F54B03" w:rsidRPr="00996D92" w:rsidRDefault="00F54B03" w:rsidP="00F57D18">
            <w:pPr>
              <w:spacing w:line="229" w:lineRule="exact"/>
              <w:ind w:left="102"/>
              <w:rPr>
                <w:spacing w:val="-1"/>
                <w:sz w:val="20"/>
                <w:szCs w:val="20"/>
                <w:lang w:val="sv-SE"/>
              </w:rPr>
            </w:pPr>
            <w:r w:rsidRPr="00996D92">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F54B03" w:rsidRPr="009F3823" w:rsidRDefault="00F54B03" w:rsidP="00D23625">
            <w:pPr>
              <w:spacing w:line="229" w:lineRule="exact"/>
              <w:ind w:left="142"/>
              <w:jc w:val="center"/>
              <w:rPr>
                <w:sz w:val="20"/>
                <w:szCs w:val="20"/>
              </w:rPr>
            </w:pPr>
            <w:r w:rsidRPr="009F3823">
              <w:rPr>
                <w:sz w:val="20"/>
                <w:szCs w:val="20"/>
              </w:rPr>
              <w:t>1..1</w:t>
            </w:r>
          </w:p>
        </w:tc>
      </w:tr>
      <w:tr w:rsidR="00F54B03"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F54B03" w:rsidRPr="00010B9D" w:rsidRDefault="00F54B03"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F54B03" w:rsidRPr="00010B9D" w:rsidRDefault="00F54B03"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F54B03" w:rsidRPr="00996D92" w:rsidRDefault="00F54B03" w:rsidP="008F15ED">
            <w:pPr>
              <w:spacing w:line="229" w:lineRule="exact"/>
              <w:rPr>
                <w:spacing w:val="-1"/>
                <w:sz w:val="20"/>
                <w:szCs w:val="20"/>
                <w:lang w:val="sv-SE"/>
              </w:rPr>
            </w:pPr>
            <w:r w:rsidRPr="00996D92">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F54B03" w:rsidRPr="00010B9D" w:rsidRDefault="00F54B03"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F54B03" w:rsidRPr="00010B9D" w:rsidRDefault="00F54B03"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F54B03" w:rsidRPr="00996D92" w:rsidRDefault="00F54B03" w:rsidP="008F15ED">
            <w:pPr>
              <w:spacing w:line="229" w:lineRule="exact"/>
              <w:rPr>
                <w:spacing w:val="-1"/>
                <w:sz w:val="20"/>
                <w:szCs w:val="20"/>
              </w:rPr>
            </w:pPr>
            <w:r w:rsidRPr="00996D92">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F54B03" w:rsidRPr="00010B9D" w:rsidRDefault="00F54B03"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F54B03" w:rsidRPr="00010B9D" w:rsidRDefault="00F54B03"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67073424" w:rsidR="00F54B03" w:rsidRPr="00996D92" w:rsidRDefault="00F54B03" w:rsidP="008F15ED">
            <w:pPr>
              <w:spacing w:line="229" w:lineRule="exact"/>
              <w:rPr>
                <w:spacing w:val="-1"/>
                <w:sz w:val="20"/>
                <w:szCs w:val="20"/>
                <w:lang w:val="sv-SE"/>
              </w:rPr>
            </w:pPr>
            <w:r w:rsidRPr="00996D92">
              <w:rPr>
                <w:sz w:val="20"/>
                <w:szCs w:val="20"/>
                <w:lang w:val="sv-SE"/>
              </w:rPr>
              <w:t>Patientens kön. KV Kön (1.2.752.129.2.2.1.1) bör användas (se referens [</w:t>
            </w:r>
            <w:r w:rsidRPr="00996D92">
              <w:rPr>
                <w:szCs w:val="20"/>
              </w:rPr>
              <w:fldChar w:fldCharType="begin"/>
            </w:r>
            <w:r w:rsidRPr="00996D92">
              <w:rPr>
                <w:sz w:val="20"/>
                <w:szCs w:val="20"/>
                <w:lang w:val="sv-SE"/>
              </w:rPr>
              <w:instrText xml:space="preserve"> REF _Ref383778264 \h </w:instrText>
            </w:r>
            <w:r>
              <w:rPr>
                <w:sz w:val="20"/>
                <w:szCs w:val="20"/>
                <w:lang w:val="sv-SE"/>
              </w:rPr>
              <w:instrText xml:space="preserve"> \* MERGEFORMAT </w:instrText>
            </w:r>
            <w:r w:rsidRPr="00996D92">
              <w:rPr>
                <w:szCs w:val="20"/>
              </w:rPr>
            </w:r>
            <w:r w:rsidRPr="00996D92">
              <w:rPr>
                <w:szCs w:val="20"/>
              </w:rPr>
              <w:fldChar w:fldCharType="separate"/>
            </w:r>
            <w:r w:rsidRPr="00996D92">
              <w:rPr>
                <w:sz w:val="20"/>
                <w:szCs w:val="20"/>
                <w:lang w:val="sv-SE"/>
              </w:rPr>
              <w:t>R</w:t>
            </w:r>
            <w:r w:rsidRPr="00996D92">
              <w:rPr>
                <w:noProof/>
                <w:sz w:val="20"/>
                <w:szCs w:val="20"/>
                <w:lang w:val="sv-SE"/>
              </w:rPr>
              <w:t>5</w:t>
            </w:r>
            <w:r w:rsidRPr="00996D92">
              <w:rPr>
                <w:szCs w:val="20"/>
              </w:rPr>
              <w:fldChar w:fldCharType="end"/>
            </w:r>
            <w:r w:rsidRPr="00996D9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lastRenderedPageBreak/>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F54B03" w:rsidRPr="00996D92" w:rsidRDefault="00F54B03" w:rsidP="008F15ED">
            <w:pPr>
              <w:spacing w:line="229" w:lineRule="exact"/>
              <w:rPr>
                <w:spacing w:val="-1"/>
                <w:sz w:val="20"/>
                <w:szCs w:val="20"/>
              </w:rPr>
            </w:pPr>
            <w:r w:rsidRPr="00996D92">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F54B03" w:rsidRPr="00996D92" w:rsidRDefault="00F54B03" w:rsidP="008F15ED">
            <w:pPr>
              <w:spacing w:line="229" w:lineRule="exact"/>
              <w:rPr>
                <w:spacing w:val="-1"/>
                <w:sz w:val="20"/>
                <w:szCs w:val="20"/>
                <w:lang w:val="sv-SE"/>
              </w:rPr>
            </w:pPr>
            <w:r w:rsidRPr="00996D92">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F54B03" w:rsidRPr="00996D92" w:rsidRDefault="00F54B03" w:rsidP="008F15ED">
            <w:pPr>
              <w:spacing w:line="229" w:lineRule="exact"/>
              <w:rPr>
                <w:spacing w:val="-1"/>
                <w:sz w:val="20"/>
                <w:szCs w:val="20"/>
                <w:lang w:val="sv-SE"/>
              </w:rPr>
            </w:pPr>
            <w:r w:rsidRPr="00996D92">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F54B03" w:rsidRPr="00996D92" w:rsidRDefault="00F54B03" w:rsidP="00D82DEA">
            <w:pPr>
              <w:rPr>
                <w:sz w:val="20"/>
                <w:szCs w:val="20"/>
                <w:lang w:val="sv-SE"/>
              </w:rPr>
            </w:pPr>
            <w:r w:rsidRPr="00996D92">
              <w:rPr>
                <w:sz w:val="20"/>
                <w:szCs w:val="20"/>
                <w:lang w:val="sv-SE"/>
              </w:rPr>
              <w:t>Version på kodsystem för kön.</w:t>
            </w:r>
          </w:p>
          <w:p w14:paraId="4FDAEB67" w14:textId="77777777" w:rsidR="00F54B03" w:rsidRPr="00996D92" w:rsidRDefault="00F54B03"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F54B03" w:rsidRPr="00010B9D" w:rsidRDefault="00F54B03" w:rsidP="00D23625">
            <w:pPr>
              <w:spacing w:line="229" w:lineRule="exact"/>
              <w:ind w:left="142"/>
              <w:jc w:val="center"/>
              <w:rPr>
                <w:sz w:val="20"/>
                <w:szCs w:val="20"/>
              </w:rPr>
            </w:pPr>
            <w:r w:rsidRPr="00010B9D">
              <w:rPr>
                <w:sz w:val="20"/>
                <w:szCs w:val="20"/>
              </w:rPr>
              <w:t>0..1</w:t>
            </w:r>
          </w:p>
        </w:tc>
      </w:tr>
      <w:tr w:rsidR="00F54B03"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F54B03" w:rsidRPr="00010B9D" w:rsidRDefault="00F54B03"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F54B03" w:rsidRPr="00010B9D" w:rsidRDefault="00F54B03"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F54B03" w:rsidRPr="00996D92" w:rsidRDefault="00F54B03" w:rsidP="008F15ED">
            <w:pPr>
              <w:spacing w:line="229" w:lineRule="exact"/>
              <w:rPr>
                <w:spacing w:val="-1"/>
                <w:sz w:val="20"/>
                <w:szCs w:val="20"/>
              </w:rPr>
            </w:pPr>
            <w:r w:rsidRPr="00996D92">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F54B03" w:rsidRPr="00010B9D" w:rsidRDefault="00F54B03" w:rsidP="00D23625">
            <w:pPr>
              <w:spacing w:line="229" w:lineRule="exact"/>
              <w:ind w:left="142"/>
              <w:jc w:val="center"/>
              <w:rPr>
                <w:sz w:val="20"/>
                <w:szCs w:val="20"/>
              </w:rPr>
            </w:pPr>
            <w:r w:rsidRPr="00010B9D">
              <w:rPr>
                <w:sz w:val="20"/>
                <w:szCs w:val="20"/>
              </w:rPr>
              <w:t>1..1</w:t>
            </w:r>
          </w:p>
        </w:tc>
      </w:tr>
      <w:tr w:rsidR="00F54B03"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54B03" w:rsidRPr="002079D9" w:rsidRDefault="00F54B03"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54B03" w:rsidRPr="002079D9" w:rsidRDefault="00F54B03"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54B03" w:rsidRPr="00996D92" w:rsidRDefault="00F54B03" w:rsidP="002E0A74">
            <w:pPr>
              <w:spacing w:line="229" w:lineRule="exact"/>
              <w:ind w:left="102"/>
              <w:rPr>
                <w:sz w:val="20"/>
                <w:szCs w:val="20"/>
                <w:lang w:val="sv-SE"/>
              </w:rPr>
            </w:pPr>
            <w:r w:rsidRPr="00996D92">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54B03" w:rsidRPr="002079D9" w:rsidRDefault="00F54B03" w:rsidP="00D23625">
            <w:pPr>
              <w:spacing w:line="229" w:lineRule="exact"/>
              <w:ind w:left="142"/>
              <w:jc w:val="center"/>
              <w:rPr>
                <w:szCs w:val="20"/>
              </w:rPr>
            </w:pPr>
            <w:r w:rsidRPr="002079D9">
              <w:rPr>
                <w:sz w:val="20"/>
                <w:szCs w:val="20"/>
              </w:rPr>
              <w:t>1..1</w:t>
            </w:r>
          </w:p>
        </w:tc>
      </w:tr>
      <w:tr w:rsidR="00F54B03"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54B03" w:rsidRPr="002079D9" w:rsidRDefault="00F54B03"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54B03" w:rsidRPr="002079D9" w:rsidRDefault="00F54B03"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54B03" w:rsidRPr="00996D92" w:rsidRDefault="00F54B03" w:rsidP="002E0A74">
            <w:pPr>
              <w:spacing w:line="229" w:lineRule="exact"/>
              <w:ind w:left="102"/>
              <w:rPr>
                <w:spacing w:val="-1"/>
                <w:sz w:val="20"/>
                <w:szCs w:val="20"/>
                <w:lang w:val="sv-SE"/>
              </w:rPr>
            </w:pPr>
            <w:r w:rsidRPr="00996D92">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54B03" w:rsidRPr="002079D9" w:rsidRDefault="00F54B03" w:rsidP="00D23625">
            <w:pPr>
              <w:spacing w:line="229" w:lineRule="exact"/>
              <w:ind w:left="142"/>
              <w:jc w:val="center"/>
              <w:rPr>
                <w:sz w:val="20"/>
                <w:szCs w:val="20"/>
              </w:rPr>
            </w:pPr>
            <w:r w:rsidRPr="002079D9">
              <w:rPr>
                <w:sz w:val="20"/>
                <w:szCs w:val="20"/>
              </w:rPr>
              <w:t>1..1</w:t>
            </w:r>
          </w:p>
        </w:tc>
      </w:tr>
      <w:tr w:rsidR="00F54B03"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54B03" w:rsidRPr="002079D9" w:rsidRDefault="00F54B03"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54B03" w:rsidRPr="002079D9" w:rsidRDefault="00F54B03"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12A2B8E5" w:rsidR="00F54B03" w:rsidRPr="00996D92" w:rsidRDefault="00F54B03" w:rsidP="002079D9">
            <w:pPr>
              <w:spacing w:line="229" w:lineRule="exact"/>
              <w:ind w:left="102"/>
              <w:rPr>
                <w:spacing w:val="-1"/>
                <w:sz w:val="20"/>
                <w:szCs w:val="20"/>
                <w:lang w:val="sv-SE"/>
              </w:rPr>
            </w:pPr>
            <w:r w:rsidRPr="00996D92">
              <w:rPr>
                <w:sz w:val="20"/>
                <w:szCs w:val="20"/>
                <w:lang w:val="sv-SE"/>
              </w:rPr>
              <w:t xml:space="preserve">Sätts endast om resultCode är ERROR, se kapitel </w:t>
            </w:r>
            <w:r w:rsidRPr="00996D92">
              <w:rPr>
                <w:szCs w:val="20"/>
              </w:rPr>
              <w:fldChar w:fldCharType="begin"/>
            </w:r>
            <w:r w:rsidRPr="00996D92">
              <w:rPr>
                <w:sz w:val="20"/>
                <w:szCs w:val="20"/>
                <w:lang w:val="sv-SE"/>
              </w:rPr>
              <w:instrText xml:space="preserve"> REF _Ref388258616 \r \h  \* MERGEFORMAT </w:instrText>
            </w:r>
            <w:r w:rsidRPr="00996D92">
              <w:rPr>
                <w:szCs w:val="20"/>
              </w:rPr>
            </w:r>
            <w:r w:rsidRPr="00996D92">
              <w:rPr>
                <w:szCs w:val="20"/>
              </w:rPr>
              <w:fldChar w:fldCharType="separate"/>
            </w:r>
            <w:r w:rsidRPr="00996D92">
              <w:rPr>
                <w:sz w:val="20"/>
                <w:szCs w:val="20"/>
                <w:lang w:val="sv-SE"/>
              </w:rPr>
              <w:t>4.4</w:t>
            </w:r>
            <w:r w:rsidRPr="00996D92">
              <w:rPr>
                <w:szCs w:val="20"/>
              </w:rPr>
              <w:fldChar w:fldCharType="end"/>
            </w:r>
            <w:r w:rsidRPr="00996D92">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54B03" w:rsidRPr="002079D9" w:rsidRDefault="00F54B03" w:rsidP="00D23625">
            <w:pPr>
              <w:spacing w:line="229" w:lineRule="exact"/>
              <w:ind w:left="142"/>
              <w:jc w:val="center"/>
              <w:rPr>
                <w:sz w:val="20"/>
                <w:szCs w:val="20"/>
              </w:rPr>
            </w:pPr>
            <w:r w:rsidRPr="002079D9">
              <w:rPr>
                <w:sz w:val="20"/>
                <w:szCs w:val="20"/>
              </w:rPr>
              <w:t>0..1</w:t>
            </w:r>
          </w:p>
        </w:tc>
      </w:tr>
      <w:tr w:rsidR="00F54B03"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54B03" w:rsidRPr="002079D9" w:rsidRDefault="00F54B03"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54B03" w:rsidRPr="002079D9" w:rsidRDefault="00F54B03"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54B03" w:rsidRPr="00996D92" w:rsidRDefault="00F54B03" w:rsidP="002E0A74">
            <w:pPr>
              <w:spacing w:line="229" w:lineRule="exact"/>
              <w:ind w:left="102"/>
              <w:rPr>
                <w:spacing w:val="-1"/>
                <w:sz w:val="20"/>
                <w:szCs w:val="20"/>
              </w:rPr>
            </w:pPr>
            <w:r w:rsidRPr="00996D92">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54B03" w:rsidRPr="002079D9" w:rsidRDefault="00F54B03" w:rsidP="00D23625">
            <w:pPr>
              <w:spacing w:line="229" w:lineRule="exact"/>
              <w:ind w:left="142"/>
              <w:jc w:val="center"/>
              <w:rPr>
                <w:sz w:val="20"/>
                <w:szCs w:val="20"/>
              </w:rPr>
            </w:pPr>
            <w:r w:rsidRPr="002079D9">
              <w:rPr>
                <w:sz w:val="20"/>
                <w:szCs w:val="20"/>
              </w:rPr>
              <w:t>0..1</w:t>
            </w:r>
          </w:p>
        </w:tc>
      </w:tr>
      <w:tr w:rsidR="00F54B03"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54B03" w:rsidRPr="002079D9" w:rsidRDefault="00F54B03"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54B03" w:rsidRPr="002079D9" w:rsidRDefault="00F54B03"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54B03" w:rsidRPr="00996D92" w:rsidRDefault="00F54B03" w:rsidP="002E0A74">
            <w:pPr>
              <w:spacing w:line="229" w:lineRule="exact"/>
              <w:ind w:left="102"/>
              <w:rPr>
                <w:spacing w:val="-1"/>
                <w:sz w:val="20"/>
                <w:szCs w:val="20"/>
                <w:lang w:val="sv-SE"/>
              </w:rPr>
            </w:pPr>
            <w:r w:rsidRPr="00996D92">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54B03" w:rsidRPr="002079D9" w:rsidRDefault="00F54B03" w:rsidP="00D23625">
            <w:pPr>
              <w:spacing w:line="229" w:lineRule="exact"/>
              <w:ind w:left="142"/>
              <w:jc w:val="center"/>
              <w:rPr>
                <w:sz w:val="20"/>
                <w:szCs w:val="20"/>
              </w:rPr>
            </w:pPr>
            <w:r w:rsidRPr="002079D9">
              <w:rPr>
                <w:sz w:val="20"/>
                <w:szCs w:val="20"/>
              </w:rPr>
              <w:t>1..1</w:t>
            </w:r>
          </w:p>
        </w:tc>
      </w:tr>
      <w:tr w:rsidR="00F54B03"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54B03" w:rsidRPr="002079D9" w:rsidRDefault="00F54B03"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54B03" w:rsidRPr="002079D9" w:rsidRDefault="00F54B03"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54B03" w:rsidRPr="00996D92" w:rsidRDefault="00F54B03" w:rsidP="002E0A74">
            <w:pPr>
              <w:spacing w:line="229" w:lineRule="exact"/>
              <w:ind w:left="102"/>
              <w:rPr>
                <w:spacing w:val="-1"/>
                <w:sz w:val="20"/>
                <w:szCs w:val="20"/>
                <w:lang w:val="sv-SE"/>
              </w:rPr>
            </w:pPr>
            <w:r w:rsidRPr="00996D92">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54B03" w:rsidRPr="002079D9" w:rsidRDefault="00F54B03"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38" w:name="_Toc290216980"/>
      <w:r>
        <w:t>Övriga regler</w:t>
      </w:r>
      <w:bookmarkEnd w:id="138"/>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71DE5B" w14:textId="77777777" w:rsidR="00996D92" w:rsidRDefault="00996D92" w:rsidP="00C72B17">
      <w:pPr>
        <w:spacing w:line="240" w:lineRule="auto"/>
      </w:pPr>
      <w:r>
        <w:separator/>
      </w:r>
    </w:p>
  </w:endnote>
  <w:endnote w:type="continuationSeparator" w:id="0">
    <w:p w14:paraId="520808C9" w14:textId="77777777" w:rsidR="00996D92" w:rsidRDefault="00996D9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96D92" w:rsidRDefault="00996D92"/>
  <w:p w14:paraId="1FC233E8" w14:textId="77777777" w:rsidR="00996D92" w:rsidRDefault="00996D9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96D92" w:rsidRPr="004A7C1C" w14:paraId="3C5A492F" w14:textId="77777777" w:rsidTr="00095A0D">
      <w:trPr>
        <w:trHeight w:val="629"/>
      </w:trPr>
      <w:tc>
        <w:tcPr>
          <w:tcW w:w="1559" w:type="dxa"/>
        </w:tcPr>
        <w:p w14:paraId="784DFED4" w14:textId="77777777" w:rsidR="00996D92" w:rsidRPr="001304B6" w:rsidRDefault="00996D9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996D92" w:rsidRPr="001304B6" w:rsidRDefault="00996D9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96D92" w:rsidRPr="001304B6" w:rsidRDefault="00996D9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96D92" w:rsidRPr="001304B6" w:rsidRDefault="00996D9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96D92" w:rsidRPr="00CF1208" w:rsidRDefault="00996D92"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996D92" w:rsidRPr="00CF1208" w:rsidRDefault="00996D92"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996D92" w:rsidRPr="0091623E" w:rsidRDefault="00996D92"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96D92" w:rsidRPr="001304B6" w:rsidRDefault="00996D9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96D92" w:rsidRPr="001304B6" w:rsidRDefault="00996D9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96D92" w:rsidRPr="004A7C1C" w:rsidRDefault="00996D92" w:rsidP="001304B6">
          <w:pPr>
            <w:pStyle w:val="Footer"/>
          </w:pPr>
        </w:p>
      </w:tc>
      <w:tc>
        <w:tcPr>
          <w:tcW w:w="709" w:type="dxa"/>
        </w:tcPr>
        <w:p w14:paraId="6E332D35" w14:textId="77777777" w:rsidR="00996D92" w:rsidRPr="004A7C1C" w:rsidRDefault="00996D9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77C85">
            <w:rPr>
              <w:rStyle w:val="PageNumber"/>
              <w:noProof/>
            </w:rPr>
            <w:t>9</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77C85">
            <w:rPr>
              <w:rStyle w:val="PageNumber"/>
              <w:noProof/>
            </w:rPr>
            <w:t>113</w:t>
          </w:r>
          <w:r w:rsidRPr="004A7C1C">
            <w:rPr>
              <w:rStyle w:val="PageNumber"/>
            </w:rPr>
            <w:fldChar w:fldCharType="end"/>
          </w:r>
        </w:p>
      </w:tc>
    </w:tr>
  </w:tbl>
  <w:p w14:paraId="6EB65E86" w14:textId="77777777" w:rsidR="00996D92" w:rsidRDefault="00996D9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96D92" w:rsidRDefault="00996D92">
    <w:pPr>
      <w:pStyle w:val="Footer"/>
    </w:pPr>
  </w:p>
  <w:p w14:paraId="36E0CB75" w14:textId="77777777" w:rsidR="00996D92" w:rsidRDefault="00996D92">
    <w:pPr>
      <w:pStyle w:val="Footer"/>
    </w:pPr>
  </w:p>
  <w:p w14:paraId="68EA24B6" w14:textId="77777777" w:rsidR="00996D92" w:rsidRDefault="00996D92">
    <w:pPr>
      <w:pStyle w:val="Footer"/>
    </w:pPr>
  </w:p>
  <w:p w14:paraId="798F58D1" w14:textId="77777777" w:rsidR="00996D92" w:rsidRDefault="00996D92">
    <w:pPr>
      <w:pStyle w:val="Footer"/>
    </w:pPr>
  </w:p>
  <w:p w14:paraId="0B4F500D" w14:textId="77777777" w:rsidR="00996D92" w:rsidRDefault="00996D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C92AC" w14:textId="77777777" w:rsidR="00996D92" w:rsidRDefault="00996D92" w:rsidP="00C72B17">
      <w:pPr>
        <w:spacing w:line="240" w:lineRule="auto"/>
      </w:pPr>
      <w:r>
        <w:separator/>
      </w:r>
    </w:p>
  </w:footnote>
  <w:footnote w:type="continuationSeparator" w:id="0">
    <w:p w14:paraId="5E84CADD" w14:textId="77777777" w:rsidR="00996D92" w:rsidRDefault="00996D92"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96D92" w:rsidRDefault="00996D92"/>
  <w:p w14:paraId="69BC34DE" w14:textId="77777777" w:rsidR="00996D92" w:rsidRDefault="00996D9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96D92" w:rsidRPr="00333716" w14:paraId="38E1EC6E" w14:textId="77777777" w:rsidTr="000A531A">
      <w:trPr>
        <w:trHeight w:hRule="exact" w:val="539"/>
      </w:trPr>
      <w:tc>
        <w:tcPr>
          <w:tcW w:w="3168" w:type="dxa"/>
          <w:tcBorders>
            <w:top w:val="nil"/>
            <w:bottom w:val="nil"/>
          </w:tcBorders>
        </w:tcPr>
        <w:p w14:paraId="74451D16" w14:textId="77777777" w:rsidR="00996D92" w:rsidRPr="00095A0D" w:rsidRDefault="00996D92" w:rsidP="00095A0D">
          <w:pPr>
            <w:pStyle w:val="Footer"/>
            <w:rPr>
              <w:rFonts w:ascii="Arial" w:eastAsia="Times New Roman" w:hAnsi="Arial"/>
              <w:color w:val="00A9A7"/>
              <w:sz w:val="14"/>
              <w:szCs w:val="24"/>
              <w:lang w:eastAsia="en-GB"/>
            </w:rPr>
          </w:pPr>
          <w:bookmarkStart w:id="139" w:name="LDnr1"/>
          <w:bookmarkEnd w:id="139"/>
        </w:p>
        <w:p w14:paraId="1A79B92D" w14:textId="77777777" w:rsidR="00996D92" w:rsidRPr="00095A0D" w:rsidRDefault="00996D9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996D92" w:rsidRDefault="00996D9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996D92" w:rsidRDefault="00996D9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996D92" w:rsidRPr="00095A0D" w:rsidRDefault="00996D9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996D92" w:rsidRDefault="00996D9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996D92" w:rsidRPr="00095A0D" w:rsidRDefault="00996D9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996D92" w:rsidRPr="00095A0D" w:rsidRDefault="00996D9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996D92" w:rsidRPr="000A531A" w:rsidRDefault="00996D9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69378C">
            <w:rPr>
              <w:rFonts w:ascii="Arial" w:eastAsia="Times New Roman" w:hAnsi="Arial"/>
              <w:color w:val="00A9A7"/>
              <w:sz w:val="14"/>
              <w:szCs w:val="24"/>
              <w:lang w:eastAsia="en-GB"/>
            </w:rPr>
            <w:t>2015-04-09</w:t>
          </w:r>
          <w:r>
            <w:rPr>
              <w:rFonts w:ascii="Arial" w:eastAsia="Times New Roman" w:hAnsi="Arial"/>
              <w:color w:val="00A9A7"/>
              <w:sz w:val="14"/>
              <w:szCs w:val="24"/>
              <w:lang w:eastAsia="en-GB"/>
            </w:rPr>
            <w:fldChar w:fldCharType="end"/>
          </w:r>
        </w:p>
      </w:tc>
    </w:tr>
    <w:tr w:rsidR="00996D9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96D92" w:rsidRPr="00095A0D" w:rsidRDefault="00996D9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96D92" w:rsidRPr="00095A0D" w:rsidRDefault="00996D92" w:rsidP="00095A0D">
          <w:pPr>
            <w:pStyle w:val="Footer"/>
            <w:rPr>
              <w:rFonts w:ascii="Arial" w:eastAsia="Times New Roman" w:hAnsi="Arial"/>
              <w:color w:val="00A9A7"/>
              <w:sz w:val="14"/>
              <w:szCs w:val="24"/>
              <w:lang w:eastAsia="en-GB"/>
            </w:rPr>
          </w:pPr>
        </w:p>
      </w:tc>
    </w:tr>
  </w:tbl>
  <w:p w14:paraId="2AC110CF" w14:textId="77777777" w:rsidR="00996D92" w:rsidRDefault="00996D92" w:rsidP="008303EF">
    <w:pPr>
      <w:tabs>
        <w:tab w:val="left" w:pos="6237"/>
      </w:tabs>
    </w:pPr>
    <w:r>
      <w:t xml:space="preserve"> </w:t>
    </w:r>
    <w:bookmarkStart w:id="140" w:name="Dnr1"/>
    <w:bookmarkEnd w:id="140"/>
  </w:p>
  <w:p w14:paraId="3FB91188" w14:textId="77777777" w:rsidR="00996D92" w:rsidRDefault="00996D9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96D92" w:rsidRDefault="00996D92" w:rsidP="00D774BC">
    <w:pPr>
      <w:tabs>
        <w:tab w:val="left" w:pos="6237"/>
      </w:tabs>
    </w:pPr>
  </w:p>
  <w:p w14:paraId="51103E17" w14:textId="77777777" w:rsidR="00996D92" w:rsidRDefault="00996D92" w:rsidP="00D774BC">
    <w:pPr>
      <w:tabs>
        <w:tab w:val="left" w:pos="6237"/>
      </w:tabs>
    </w:pPr>
  </w:p>
  <w:p w14:paraId="772AE06E" w14:textId="77777777" w:rsidR="00996D92" w:rsidRDefault="00996D92" w:rsidP="00D774BC">
    <w:pPr>
      <w:tabs>
        <w:tab w:val="left" w:pos="6237"/>
      </w:tabs>
    </w:pPr>
  </w:p>
  <w:p w14:paraId="42F0C144" w14:textId="77777777" w:rsidR="00996D92" w:rsidRDefault="00996D9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1" w:name="LDnr"/>
    <w:bookmarkEnd w:id="141"/>
    <w:r>
      <w:t xml:space="preserve"> </w:t>
    </w:r>
    <w:bookmarkStart w:id="142" w:name="Dnr"/>
    <w:bookmarkEnd w:id="142"/>
  </w:p>
  <w:tbl>
    <w:tblPr>
      <w:tblW w:w="9180" w:type="dxa"/>
      <w:tblLayout w:type="fixed"/>
      <w:tblLook w:val="04A0" w:firstRow="1" w:lastRow="0" w:firstColumn="1" w:lastColumn="0" w:noHBand="0" w:noVBand="1"/>
    </w:tblPr>
    <w:tblGrid>
      <w:gridCol w:w="956"/>
      <w:gridCol w:w="1199"/>
      <w:gridCol w:w="4049"/>
      <w:gridCol w:w="2976"/>
    </w:tblGrid>
    <w:tr w:rsidR="00996D92" w:rsidRPr="0024387D" w14:paraId="6E3EED84" w14:textId="77777777" w:rsidTr="00364AE6">
      <w:tc>
        <w:tcPr>
          <w:tcW w:w="2155" w:type="dxa"/>
          <w:gridSpan w:val="2"/>
        </w:tcPr>
        <w:p w14:paraId="2933175C" w14:textId="77777777" w:rsidR="00996D92" w:rsidRPr="0024387D" w:rsidRDefault="00996D92" w:rsidP="002A2120">
          <w:pPr>
            <w:pStyle w:val="Header"/>
            <w:rPr>
              <w:rFonts w:cs="Georgia"/>
              <w:sz w:val="12"/>
              <w:szCs w:val="12"/>
            </w:rPr>
          </w:pPr>
        </w:p>
      </w:tc>
      <w:tc>
        <w:tcPr>
          <w:tcW w:w="4049" w:type="dxa"/>
        </w:tcPr>
        <w:p w14:paraId="2813ED1B" w14:textId="77777777" w:rsidR="00996D92" w:rsidRPr="0024387D" w:rsidRDefault="00996D92" w:rsidP="00DE4030">
          <w:pPr>
            <w:pStyle w:val="Header"/>
            <w:rPr>
              <w:rFonts w:cs="Georgia"/>
              <w:sz w:val="14"/>
              <w:szCs w:val="14"/>
            </w:rPr>
          </w:pPr>
        </w:p>
      </w:tc>
      <w:tc>
        <w:tcPr>
          <w:tcW w:w="2976" w:type="dxa"/>
        </w:tcPr>
        <w:p w14:paraId="1F7BDFA1" w14:textId="77777777" w:rsidR="00996D92" w:rsidRDefault="00996D92" w:rsidP="00DE4030">
          <w:r>
            <w:t xml:space="preserve"> </w:t>
          </w:r>
          <w:bookmarkStart w:id="143" w:name="slask"/>
          <w:bookmarkStart w:id="144" w:name="Addressee"/>
          <w:bookmarkEnd w:id="143"/>
          <w:bookmarkEnd w:id="144"/>
        </w:p>
      </w:tc>
    </w:tr>
    <w:tr w:rsidR="00996D92" w:rsidRPr="00F456CC" w14:paraId="7817C09A" w14:textId="77777777" w:rsidTr="00364AE6">
      <w:tc>
        <w:tcPr>
          <w:tcW w:w="956" w:type="dxa"/>
          <w:tcBorders>
            <w:right w:val="single" w:sz="4" w:space="0" w:color="auto"/>
          </w:tcBorders>
        </w:tcPr>
        <w:p w14:paraId="7F2ACC79" w14:textId="77777777" w:rsidR="00996D92" w:rsidRPr="00F456CC" w:rsidRDefault="00996D92" w:rsidP="00025527">
          <w:pPr>
            <w:pStyle w:val="Header"/>
            <w:rPr>
              <w:rFonts w:cs="Georgia"/>
              <w:sz w:val="12"/>
              <w:szCs w:val="12"/>
            </w:rPr>
          </w:pPr>
        </w:p>
      </w:tc>
      <w:tc>
        <w:tcPr>
          <w:tcW w:w="1199" w:type="dxa"/>
          <w:tcBorders>
            <w:left w:val="single" w:sz="4" w:space="0" w:color="auto"/>
          </w:tcBorders>
        </w:tcPr>
        <w:p w14:paraId="27F330F9" w14:textId="77777777" w:rsidR="00996D92" w:rsidRPr="00F456CC" w:rsidRDefault="00996D92" w:rsidP="00DE4030">
          <w:pPr>
            <w:pStyle w:val="Header"/>
            <w:rPr>
              <w:rFonts w:cs="Georgia"/>
              <w:sz w:val="12"/>
              <w:szCs w:val="12"/>
            </w:rPr>
          </w:pPr>
        </w:p>
      </w:tc>
      <w:tc>
        <w:tcPr>
          <w:tcW w:w="4049" w:type="dxa"/>
        </w:tcPr>
        <w:p w14:paraId="37AA9367" w14:textId="77777777" w:rsidR="00996D92" w:rsidRPr="002C11AF" w:rsidRDefault="00996D92" w:rsidP="00DE4030">
          <w:pPr>
            <w:pStyle w:val="Header"/>
            <w:rPr>
              <w:rFonts w:cs="Georgia"/>
              <w:sz w:val="12"/>
              <w:szCs w:val="12"/>
            </w:rPr>
          </w:pPr>
        </w:p>
      </w:tc>
      <w:tc>
        <w:tcPr>
          <w:tcW w:w="2976" w:type="dxa"/>
        </w:tcPr>
        <w:p w14:paraId="25E5B32E" w14:textId="77777777" w:rsidR="00996D92" w:rsidRPr="002C11AF" w:rsidRDefault="00996D92" w:rsidP="00DE4030">
          <w:pPr>
            <w:pStyle w:val="Header"/>
            <w:rPr>
              <w:rFonts w:cs="Georgia"/>
              <w:sz w:val="12"/>
              <w:szCs w:val="12"/>
            </w:rPr>
          </w:pPr>
        </w:p>
      </w:tc>
    </w:tr>
  </w:tbl>
  <w:p w14:paraId="4244CC6E" w14:textId="77777777" w:rsidR="00996D92" w:rsidRPr="003755FD" w:rsidRDefault="00996D92" w:rsidP="008866A6">
    <w:bookmarkStart w:id="145" w:name="Radera2"/>
    <w:bookmarkEnd w:id="145"/>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9DE5B18"/>
    <w:multiLevelType w:val="hybridMultilevel"/>
    <w:tmpl w:val="F5AC8A4A"/>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369046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0">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5">
    <w:nsid w:val="448318F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7">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8">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E3039C4"/>
    <w:multiLevelType w:val="hybridMultilevel"/>
    <w:tmpl w:val="CB6683A8"/>
    <w:lvl w:ilvl="0" w:tplc="1248BB3E">
      <w:start w:val="2013"/>
      <w:numFmt w:val="bullet"/>
      <w:lvlText w:val="-"/>
      <w:lvlJc w:val="left"/>
      <w:pPr>
        <w:ind w:left="388"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8"/>
  </w:num>
  <w:num w:numId="4">
    <w:abstractNumId w:val="8"/>
  </w:num>
  <w:num w:numId="5">
    <w:abstractNumId w:val="33"/>
  </w:num>
  <w:num w:numId="6">
    <w:abstractNumId w:val="22"/>
  </w:num>
  <w:num w:numId="7">
    <w:abstractNumId w:val="35"/>
  </w:num>
  <w:num w:numId="8">
    <w:abstractNumId w:val="36"/>
  </w:num>
  <w:num w:numId="9">
    <w:abstractNumId w:val="26"/>
  </w:num>
  <w:num w:numId="10">
    <w:abstractNumId w:val="23"/>
  </w:num>
  <w:num w:numId="11">
    <w:abstractNumId w:val="17"/>
  </w:num>
  <w:num w:numId="12">
    <w:abstractNumId w:val="39"/>
  </w:num>
  <w:num w:numId="13">
    <w:abstractNumId w:val="21"/>
  </w:num>
  <w:num w:numId="14">
    <w:abstractNumId w:val="6"/>
  </w:num>
  <w:num w:numId="15">
    <w:abstractNumId w:val="29"/>
  </w:num>
  <w:num w:numId="16">
    <w:abstractNumId w:val="34"/>
  </w:num>
  <w:num w:numId="17">
    <w:abstractNumId w:val="44"/>
  </w:num>
  <w:num w:numId="18">
    <w:abstractNumId w:val="30"/>
  </w:num>
  <w:num w:numId="19">
    <w:abstractNumId w:val="7"/>
  </w:num>
  <w:num w:numId="20">
    <w:abstractNumId w:val="11"/>
  </w:num>
  <w:num w:numId="21">
    <w:abstractNumId w:val="9"/>
  </w:num>
  <w:num w:numId="22">
    <w:abstractNumId w:val="4"/>
  </w:num>
  <w:num w:numId="23">
    <w:abstractNumId w:val="28"/>
  </w:num>
  <w:num w:numId="24">
    <w:abstractNumId w:val="14"/>
  </w:num>
  <w:num w:numId="25">
    <w:abstractNumId w:val="15"/>
  </w:num>
  <w:num w:numId="26">
    <w:abstractNumId w:val="41"/>
  </w:num>
  <w:num w:numId="27">
    <w:abstractNumId w:val="43"/>
  </w:num>
  <w:num w:numId="28">
    <w:abstractNumId w:val="12"/>
  </w:num>
  <w:num w:numId="29">
    <w:abstractNumId w:val="3"/>
  </w:num>
  <w:num w:numId="30">
    <w:abstractNumId w:val="40"/>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7"/>
  </w:num>
  <w:num w:numId="35">
    <w:abstractNumId w:val="31"/>
  </w:num>
  <w:num w:numId="36">
    <w:abstractNumId w:val="47"/>
  </w:num>
  <w:num w:numId="37">
    <w:abstractNumId w:val="5"/>
  </w:num>
  <w:num w:numId="38">
    <w:abstractNumId w:val="20"/>
  </w:num>
  <w:num w:numId="39">
    <w:abstractNumId w:val="24"/>
  </w:num>
  <w:num w:numId="40">
    <w:abstractNumId w:val="45"/>
  </w:num>
  <w:num w:numId="41">
    <w:abstractNumId w:val="10"/>
  </w:num>
  <w:num w:numId="42">
    <w:abstractNumId w:val="37"/>
  </w:num>
  <w:num w:numId="43">
    <w:abstractNumId w:val="38"/>
  </w:num>
  <w:num w:numId="44">
    <w:abstractNumId w:val="42"/>
  </w:num>
  <w:num w:numId="45">
    <w:abstractNumId w:val="32"/>
  </w:num>
  <w:num w:numId="46">
    <w:abstractNumId w:val="19"/>
  </w:num>
  <w:num w:numId="47">
    <w:abstractNumId w:val="16"/>
  </w:num>
  <w:num w:numId="48">
    <w:abstractNumId w:val="25"/>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18E2"/>
    <w:rsid w:val="000844ED"/>
    <w:rsid w:val="000872BF"/>
    <w:rsid w:val="000911E9"/>
    <w:rsid w:val="00092F4A"/>
    <w:rsid w:val="0009310C"/>
    <w:rsid w:val="000954B2"/>
    <w:rsid w:val="00095A0D"/>
    <w:rsid w:val="000967F8"/>
    <w:rsid w:val="000A531A"/>
    <w:rsid w:val="000A565F"/>
    <w:rsid w:val="000A69BD"/>
    <w:rsid w:val="000A7F5D"/>
    <w:rsid w:val="000B48A8"/>
    <w:rsid w:val="000C1ACF"/>
    <w:rsid w:val="000C1B27"/>
    <w:rsid w:val="000C776C"/>
    <w:rsid w:val="000D4323"/>
    <w:rsid w:val="000D4B64"/>
    <w:rsid w:val="000D7502"/>
    <w:rsid w:val="000E020A"/>
    <w:rsid w:val="000E190F"/>
    <w:rsid w:val="000E2581"/>
    <w:rsid w:val="000E6F79"/>
    <w:rsid w:val="000F6A8C"/>
    <w:rsid w:val="00100799"/>
    <w:rsid w:val="00100B52"/>
    <w:rsid w:val="001053D0"/>
    <w:rsid w:val="00116504"/>
    <w:rsid w:val="001233FB"/>
    <w:rsid w:val="001304B6"/>
    <w:rsid w:val="00132377"/>
    <w:rsid w:val="001353E9"/>
    <w:rsid w:val="001369A3"/>
    <w:rsid w:val="00137510"/>
    <w:rsid w:val="001425B4"/>
    <w:rsid w:val="00144495"/>
    <w:rsid w:val="00144F49"/>
    <w:rsid w:val="001502F9"/>
    <w:rsid w:val="00151BF7"/>
    <w:rsid w:val="00157A6D"/>
    <w:rsid w:val="00160052"/>
    <w:rsid w:val="00166457"/>
    <w:rsid w:val="001714C5"/>
    <w:rsid w:val="0017507C"/>
    <w:rsid w:val="001752B9"/>
    <w:rsid w:val="00176AE0"/>
    <w:rsid w:val="00183401"/>
    <w:rsid w:val="00184750"/>
    <w:rsid w:val="00190D07"/>
    <w:rsid w:val="00191B2C"/>
    <w:rsid w:val="001A2E92"/>
    <w:rsid w:val="001B2C00"/>
    <w:rsid w:val="001B376F"/>
    <w:rsid w:val="001B7874"/>
    <w:rsid w:val="001C046C"/>
    <w:rsid w:val="001C1E6E"/>
    <w:rsid w:val="001D4729"/>
    <w:rsid w:val="001E0FCA"/>
    <w:rsid w:val="002047F2"/>
    <w:rsid w:val="002072FA"/>
    <w:rsid w:val="002079D9"/>
    <w:rsid w:val="00212825"/>
    <w:rsid w:val="002145F6"/>
    <w:rsid w:val="00222033"/>
    <w:rsid w:val="00224476"/>
    <w:rsid w:val="00226F03"/>
    <w:rsid w:val="0024331E"/>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B2087"/>
    <w:rsid w:val="002C11AF"/>
    <w:rsid w:val="002C3F1A"/>
    <w:rsid w:val="002C5A2A"/>
    <w:rsid w:val="002D08A4"/>
    <w:rsid w:val="002D3B2A"/>
    <w:rsid w:val="002D5B10"/>
    <w:rsid w:val="002D5FBC"/>
    <w:rsid w:val="002E0A74"/>
    <w:rsid w:val="002E6348"/>
    <w:rsid w:val="002F05BF"/>
    <w:rsid w:val="002F33E0"/>
    <w:rsid w:val="002F5563"/>
    <w:rsid w:val="002F7E28"/>
    <w:rsid w:val="0030710D"/>
    <w:rsid w:val="00321BD0"/>
    <w:rsid w:val="00322A41"/>
    <w:rsid w:val="00325EBF"/>
    <w:rsid w:val="003326B1"/>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43E5"/>
    <w:rsid w:val="003F5380"/>
    <w:rsid w:val="003F5F5D"/>
    <w:rsid w:val="004026A6"/>
    <w:rsid w:val="004049E0"/>
    <w:rsid w:val="00405057"/>
    <w:rsid w:val="00415214"/>
    <w:rsid w:val="00415791"/>
    <w:rsid w:val="00434761"/>
    <w:rsid w:val="004375C9"/>
    <w:rsid w:val="0044173E"/>
    <w:rsid w:val="004433BE"/>
    <w:rsid w:val="00444C74"/>
    <w:rsid w:val="00447792"/>
    <w:rsid w:val="0045506E"/>
    <w:rsid w:val="004578F0"/>
    <w:rsid w:val="00460BEE"/>
    <w:rsid w:val="004627FB"/>
    <w:rsid w:val="00463E09"/>
    <w:rsid w:val="00471BAF"/>
    <w:rsid w:val="00482B99"/>
    <w:rsid w:val="00483FA7"/>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1EE"/>
    <w:rsid w:val="005207BD"/>
    <w:rsid w:val="00520999"/>
    <w:rsid w:val="00521297"/>
    <w:rsid w:val="00523025"/>
    <w:rsid w:val="00525CF4"/>
    <w:rsid w:val="00536E54"/>
    <w:rsid w:val="0053732E"/>
    <w:rsid w:val="005408F3"/>
    <w:rsid w:val="00543F11"/>
    <w:rsid w:val="005462F2"/>
    <w:rsid w:val="005477ED"/>
    <w:rsid w:val="005521B0"/>
    <w:rsid w:val="00554DE4"/>
    <w:rsid w:val="0055716A"/>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11F0"/>
    <w:rsid w:val="005F330B"/>
    <w:rsid w:val="005F7E0A"/>
    <w:rsid w:val="00601833"/>
    <w:rsid w:val="00602874"/>
    <w:rsid w:val="00614EF1"/>
    <w:rsid w:val="006217E0"/>
    <w:rsid w:val="00625AAD"/>
    <w:rsid w:val="00627B90"/>
    <w:rsid w:val="00633EAD"/>
    <w:rsid w:val="00640A36"/>
    <w:rsid w:val="006453D8"/>
    <w:rsid w:val="00650709"/>
    <w:rsid w:val="00653081"/>
    <w:rsid w:val="00661F2C"/>
    <w:rsid w:val="006648CB"/>
    <w:rsid w:val="00665D28"/>
    <w:rsid w:val="00676BBF"/>
    <w:rsid w:val="00680624"/>
    <w:rsid w:val="00681CFB"/>
    <w:rsid w:val="00684D45"/>
    <w:rsid w:val="00686189"/>
    <w:rsid w:val="0069359C"/>
    <w:rsid w:val="0069378C"/>
    <w:rsid w:val="006A1587"/>
    <w:rsid w:val="006A4A7F"/>
    <w:rsid w:val="006A4E14"/>
    <w:rsid w:val="006B1F15"/>
    <w:rsid w:val="006D3A7D"/>
    <w:rsid w:val="006D44C7"/>
    <w:rsid w:val="006D483F"/>
    <w:rsid w:val="006D5CD5"/>
    <w:rsid w:val="006D6685"/>
    <w:rsid w:val="006E09BF"/>
    <w:rsid w:val="006E13C4"/>
    <w:rsid w:val="006E31A2"/>
    <w:rsid w:val="006E59A7"/>
    <w:rsid w:val="006E5ECB"/>
    <w:rsid w:val="006E7C71"/>
    <w:rsid w:val="006F3C4A"/>
    <w:rsid w:val="006F5D11"/>
    <w:rsid w:val="00702AFD"/>
    <w:rsid w:val="00707037"/>
    <w:rsid w:val="00707704"/>
    <w:rsid w:val="00713166"/>
    <w:rsid w:val="00714301"/>
    <w:rsid w:val="00715791"/>
    <w:rsid w:val="0072035C"/>
    <w:rsid w:val="007231DB"/>
    <w:rsid w:val="0072413D"/>
    <w:rsid w:val="00727057"/>
    <w:rsid w:val="007306AD"/>
    <w:rsid w:val="00732BC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050A"/>
    <w:rsid w:val="007D32B7"/>
    <w:rsid w:val="007D77EF"/>
    <w:rsid w:val="007E0D40"/>
    <w:rsid w:val="007E3F00"/>
    <w:rsid w:val="007E481B"/>
    <w:rsid w:val="007F0F3A"/>
    <w:rsid w:val="007F6C11"/>
    <w:rsid w:val="00805333"/>
    <w:rsid w:val="00805FAD"/>
    <w:rsid w:val="008143C0"/>
    <w:rsid w:val="00817886"/>
    <w:rsid w:val="00823414"/>
    <w:rsid w:val="008303EF"/>
    <w:rsid w:val="00832F02"/>
    <w:rsid w:val="00832FAE"/>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A71A6"/>
    <w:rsid w:val="008B23F2"/>
    <w:rsid w:val="008B34A4"/>
    <w:rsid w:val="008B682B"/>
    <w:rsid w:val="008C1082"/>
    <w:rsid w:val="008C400C"/>
    <w:rsid w:val="008C72A2"/>
    <w:rsid w:val="008C7C3E"/>
    <w:rsid w:val="008D62B4"/>
    <w:rsid w:val="008D7540"/>
    <w:rsid w:val="008D797D"/>
    <w:rsid w:val="008E0AA0"/>
    <w:rsid w:val="008E73EF"/>
    <w:rsid w:val="008F15ED"/>
    <w:rsid w:val="008F2C9E"/>
    <w:rsid w:val="008F38AA"/>
    <w:rsid w:val="008F6ADA"/>
    <w:rsid w:val="008F7B62"/>
    <w:rsid w:val="009036DE"/>
    <w:rsid w:val="00903DA3"/>
    <w:rsid w:val="00912B23"/>
    <w:rsid w:val="00914082"/>
    <w:rsid w:val="00917AF8"/>
    <w:rsid w:val="0092063F"/>
    <w:rsid w:val="00922A33"/>
    <w:rsid w:val="00922D94"/>
    <w:rsid w:val="00932401"/>
    <w:rsid w:val="00932DB9"/>
    <w:rsid w:val="0093372C"/>
    <w:rsid w:val="00934DF5"/>
    <w:rsid w:val="0094234F"/>
    <w:rsid w:val="00946AE3"/>
    <w:rsid w:val="009538C9"/>
    <w:rsid w:val="00956547"/>
    <w:rsid w:val="00966B3B"/>
    <w:rsid w:val="0097628C"/>
    <w:rsid w:val="00977C85"/>
    <w:rsid w:val="00984B50"/>
    <w:rsid w:val="00987592"/>
    <w:rsid w:val="009906C8"/>
    <w:rsid w:val="00996D92"/>
    <w:rsid w:val="0099755F"/>
    <w:rsid w:val="00997651"/>
    <w:rsid w:val="009A056B"/>
    <w:rsid w:val="009A2154"/>
    <w:rsid w:val="009A24FD"/>
    <w:rsid w:val="009A70FF"/>
    <w:rsid w:val="009A7229"/>
    <w:rsid w:val="009A780D"/>
    <w:rsid w:val="009B1690"/>
    <w:rsid w:val="009B473C"/>
    <w:rsid w:val="009B581F"/>
    <w:rsid w:val="009B5AA8"/>
    <w:rsid w:val="009C2472"/>
    <w:rsid w:val="009C4747"/>
    <w:rsid w:val="009C5E05"/>
    <w:rsid w:val="009D07E0"/>
    <w:rsid w:val="009D5269"/>
    <w:rsid w:val="009D583C"/>
    <w:rsid w:val="009E057D"/>
    <w:rsid w:val="009E1E4B"/>
    <w:rsid w:val="009E2F3A"/>
    <w:rsid w:val="009E461C"/>
    <w:rsid w:val="009E508B"/>
    <w:rsid w:val="009F1D5A"/>
    <w:rsid w:val="009F2180"/>
    <w:rsid w:val="009F3594"/>
    <w:rsid w:val="009F3823"/>
    <w:rsid w:val="009F5D80"/>
    <w:rsid w:val="00A03D94"/>
    <w:rsid w:val="00A20653"/>
    <w:rsid w:val="00A21104"/>
    <w:rsid w:val="00A33783"/>
    <w:rsid w:val="00A34D56"/>
    <w:rsid w:val="00A35D2A"/>
    <w:rsid w:val="00A4266A"/>
    <w:rsid w:val="00A43C2F"/>
    <w:rsid w:val="00A4456A"/>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A5F0D"/>
    <w:rsid w:val="00AB2D09"/>
    <w:rsid w:val="00AB63BF"/>
    <w:rsid w:val="00AC3470"/>
    <w:rsid w:val="00AC54E5"/>
    <w:rsid w:val="00AC60F3"/>
    <w:rsid w:val="00AD6D79"/>
    <w:rsid w:val="00AE178A"/>
    <w:rsid w:val="00AE4934"/>
    <w:rsid w:val="00AF1559"/>
    <w:rsid w:val="00AF35C8"/>
    <w:rsid w:val="00AF3B49"/>
    <w:rsid w:val="00AF7B2A"/>
    <w:rsid w:val="00B01CEA"/>
    <w:rsid w:val="00B0471C"/>
    <w:rsid w:val="00B05AA9"/>
    <w:rsid w:val="00B10EEB"/>
    <w:rsid w:val="00B1310A"/>
    <w:rsid w:val="00B14DBA"/>
    <w:rsid w:val="00B16F0E"/>
    <w:rsid w:val="00B17E44"/>
    <w:rsid w:val="00B32719"/>
    <w:rsid w:val="00B37219"/>
    <w:rsid w:val="00B50BDA"/>
    <w:rsid w:val="00B5414D"/>
    <w:rsid w:val="00B56C5D"/>
    <w:rsid w:val="00B60B4B"/>
    <w:rsid w:val="00B6227B"/>
    <w:rsid w:val="00B635F7"/>
    <w:rsid w:val="00B72189"/>
    <w:rsid w:val="00B741AF"/>
    <w:rsid w:val="00B77D5E"/>
    <w:rsid w:val="00B8193A"/>
    <w:rsid w:val="00B82554"/>
    <w:rsid w:val="00B86215"/>
    <w:rsid w:val="00B90A42"/>
    <w:rsid w:val="00BA01F6"/>
    <w:rsid w:val="00BA1F56"/>
    <w:rsid w:val="00BA5890"/>
    <w:rsid w:val="00BA65AA"/>
    <w:rsid w:val="00BA6CD2"/>
    <w:rsid w:val="00BB02BA"/>
    <w:rsid w:val="00BC0E4D"/>
    <w:rsid w:val="00BC38E2"/>
    <w:rsid w:val="00BD3476"/>
    <w:rsid w:val="00BD68EB"/>
    <w:rsid w:val="00BE1E93"/>
    <w:rsid w:val="00BE4830"/>
    <w:rsid w:val="00BE7872"/>
    <w:rsid w:val="00C00D40"/>
    <w:rsid w:val="00C01215"/>
    <w:rsid w:val="00C04B41"/>
    <w:rsid w:val="00C064AB"/>
    <w:rsid w:val="00C10D6D"/>
    <w:rsid w:val="00C14894"/>
    <w:rsid w:val="00C14D25"/>
    <w:rsid w:val="00C17C33"/>
    <w:rsid w:val="00C20A82"/>
    <w:rsid w:val="00C20DBF"/>
    <w:rsid w:val="00C26EAC"/>
    <w:rsid w:val="00C305FA"/>
    <w:rsid w:val="00C33DCB"/>
    <w:rsid w:val="00C349B3"/>
    <w:rsid w:val="00C375AB"/>
    <w:rsid w:val="00C427B8"/>
    <w:rsid w:val="00C44E7A"/>
    <w:rsid w:val="00C52A04"/>
    <w:rsid w:val="00C52D77"/>
    <w:rsid w:val="00C5331E"/>
    <w:rsid w:val="00C54788"/>
    <w:rsid w:val="00C5641A"/>
    <w:rsid w:val="00C621C4"/>
    <w:rsid w:val="00C629E0"/>
    <w:rsid w:val="00C66377"/>
    <w:rsid w:val="00C667C7"/>
    <w:rsid w:val="00C67977"/>
    <w:rsid w:val="00C71635"/>
    <w:rsid w:val="00C72B17"/>
    <w:rsid w:val="00C72FDC"/>
    <w:rsid w:val="00C84889"/>
    <w:rsid w:val="00C875DE"/>
    <w:rsid w:val="00C933F7"/>
    <w:rsid w:val="00C96A1E"/>
    <w:rsid w:val="00CA66E6"/>
    <w:rsid w:val="00CA6970"/>
    <w:rsid w:val="00CB32DC"/>
    <w:rsid w:val="00CB5D62"/>
    <w:rsid w:val="00CC270E"/>
    <w:rsid w:val="00CC7016"/>
    <w:rsid w:val="00CC70DA"/>
    <w:rsid w:val="00CE0FA6"/>
    <w:rsid w:val="00CE1031"/>
    <w:rsid w:val="00CE6671"/>
    <w:rsid w:val="00CE6D51"/>
    <w:rsid w:val="00CE7DFC"/>
    <w:rsid w:val="00CF1208"/>
    <w:rsid w:val="00CF245D"/>
    <w:rsid w:val="00CF4460"/>
    <w:rsid w:val="00CF47A0"/>
    <w:rsid w:val="00D037DF"/>
    <w:rsid w:val="00D11EA1"/>
    <w:rsid w:val="00D1500E"/>
    <w:rsid w:val="00D15CF1"/>
    <w:rsid w:val="00D20363"/>
    <w:rsid w:val="00D21C11"/>
    <w:rsid w:val="00D23625"/>
    <w:rsid w:val="00D246DD"/>
    <w:rsid w:val="00D27FB3"/>
    <w:rsid w:val="00D53A9A"/>
    <w:rsid w:val="00D615E9"/>
    <w:rsid w:val="00D66D2C"/>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202"/>
    <w:rsid w:val="00E738E4"/>
    <w:rsid w:val="00E809F3"/>
    <w:rsid w:val="00E87AA7"/>
    <w:rsid w:val="00E9738E"/>
    <w:rsid w:val="00E9789B"/>
    <w:rsid w:val="00EA38A9"/>
    <w:rsid w:val="00EA4EC6"/>
    <w:rsid w:val="00EB1451"/>
    <w:rsid w:val="00EB1E88"/>
    <w:rsid w:val="00EB3EAB"/>
    <w:rsid w:val="00EB5B3D"/>
    <w:rsid w:val="00EB63D6"/>
    <w:rsid w:val="00EB6836"/>
    <w:rsid w:val="00EB6A14"/>
    <w:rsid w:val="00EC3AE6"/>
    <w:rsid w:val="00EC3FBC"/>
    <w:rsid w:val="00EC5E28"/>
    <w:rsid w:val="00EC6E6F"/>
    <w:rsid w:val="00EC7763"/>
    <w:rsid w:val="00EC77AF"/>
    <w:rsid w:val="00ED3446"/>
    <w:rsid w:val="00ED51E0"/>
    <w:rsid w:val="00EE04DB"/>
    <w:rsid w:val="00EE0737"/>
    <w:rsid w:val="00EE64E3"/>
    <w:rsid w:val="00EE7FE7"/>
    <w:rsid w:val="00EF1242"/>
    <w:rsid w:val="00F052E3"/>
    <w:rsid w:val="00F0601F"/>
    <w:rsid w:val="00F07598"/>
    <w:rsid w:val="00F14550"/>
    <w:rsid w:val="00F157C2"/>
    <w:rsid w:val="00F25F5B"/>
    <w:rsid w:val="00F32347"/>
    <w:rsid w:val="00F34EBF"/>
    <w:rsid w:val="00F35278"/>
    <w:rsid w:val="00F37F16"/>
    <w:rsid w:val="00F44A96"/>
    <w:rsid w:val="00F456CC"/>
    <w:rsid w:val="00F46893"/>
    <w:rsid w:val="00F46DD0"/>
    <w:rsid w:val="00F47471"/>
    <w:rsid w:val="00F515E9"/>
    <w:rsid w:val="00F54B03"/>
    <w:rsid w:val="00F54B0C"/>
    <w:rsid w:val="00F57D18"/>
    <w:rsid w:val="00F642D8"/>
    <w:rsid w:val="00F6750F"/>
    <w:rsid w:val="00F71B18"/>
    <w:rsid w:val="00F72602"/>
    <w:rsid w:val="00F72824"/>
    <w:rsid w:val="00F72C45"/>
    <w:rsid w:val="00F7374B"/>
    <w:rsid w:val="00F812EC"/>
    <w:rsid w:val="00F84FC0"/>
    <w:rsid w:val="00F85F1F"/>
    <w:rsid w:val="00F860FC"/>
    <w:rsid w:val="00FA53C3"/>
    <w:rsid w:val="00FA7E3E"/>
    <w:rsid w:val="00FB1144"/>
    <w:rsid w:val="00FB20B9"/>
    <w:rsid w:val="00FB3539"/>
    <w:rsid w:val="00FC1164"/>
    <w:rsid w:val="00FC4072"/>
    <w:rsid w:val="00FD2E7E"/>
    <w:rsid w:val="00FD4E8C"/>
    <w:rsid w:val="00FD7B85"/>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 w:type="paragraph" w:styleId="DocumentMap">
    <w:name w:val="Document Map"/>
    <w:basedOn w:val="Normal"/>
    <w:link w:val="DocumentMapChar"/>
    <w:uiPriority w:val="99"/>
    <w:semiHidden/>
    <w:unhideWhenUsed/>
    <w:rsid w:val="00625AA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25AAD"/>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 w:type="paragraph" w:styleId="DocumentMap">
    <w:name w:val="Document Map"/>
    <w:basedOn w:val="Normal"/>
    <w:link w:val="DocumentMapChar"/>
    <w:uiPriority w:val="99"/>
    <w:semiHidden/>
    <w:unhideWhenUsed/>
    <w:rsid w:val="00625AA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25AAD"/>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87238">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844394071">
      <w:bodyDiv w:val="1"/>
      <w:marLeft w:val="0"/>
      <w:marRight w:val="0"/>
      <w:marTop w:val="0"/>
      <w:marBottom w:val="0"/>
      <w:divBdr>
        <w:top w:val="none" w:sz="0" w:space="0" w:color="auto"/>
        <w:left w:val="none" w:sz="0" w:space="0" w:color="auto"/>
        <w:bottom w:val="none" w:sz="0" w:space="0" w:color="auto"/>
        <w:right w:val="none" w:sz="0" w:space="0" w:color="auto"/>
      </w:divBdr>
    </w:div>
    <w:div w:id="971863305">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184976919">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721589625">
      <w:bodyDiv w:val="1"/>
      <w:marLeft w:val="0"/>
      <w:marRight w:val="0"/>
      <w:marTop w:val="0"/>
      <w:marBottom w:val="0"/>
      <w:divBdr>
        <w:top w:val="none" w:sz="0" w:space="0" w:color="auto"/>
        <w:left w:val="none" w:sz="0" w:space="0" w:color="auto"/>
        <w:bottom w:val="none" w:sz="0" w:space="0" w:color="auto"/>
        <w:right w:val="none" w:sz="0" w:space="0" w:color="auto"/>
      </w:divBdr>
    </w:div>
    <w:div w:id="1741174568">
      <w:bodyDiv w:val="1"/>
      <w:marLeft w:val="0"/>
      <w:marRight w:val="0"/>
      <w:marTop w:val="0"/>
      <w:marBottom w:val="0"/>
      <w:divBdr>
        <w:top w:val="none" w:sz="0" w:space="0" w:color="auto"/>
        <w:left w:val="none" w:sz="0" w:space="0" w:color="auto"/>
        <w:bottom w:val="none" w:sz="0" w:space="0" w:color="auto"/>
        <w:right w:val="none" w:sz="0" w:space="0" w:color="auto"/>
      </w:divBdr>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ode.google.com/p/rivta/issues"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www.inera.se/Documents/TJANSTER_PROJEKT/Katalogtjanst_HSA/Innehall/hsa_innehall_befattning.pdf"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 TargetMode="External"/><Relationship Id="rId11" Type="http://schemas.openxmlformats.org/officeDocument/2006/relationships/hyperlink" Target="http://rivta.se/documents/ARK_0001/RIV_Tekniska_Anvisningar_Oversikt_2.0.1.pdf" TargetMode="External"/><Relationship Id="rId12" Type="http://schemas.openxmlformats.org/officeDocument/2006/relationships/hyperlink" Target="https://code.google.com/p/rivta/wiki/ListOfCommonlyUsedCodeSystems" TargetMode="External"/><Relationship Id="rId13" Type="http://schemas.openxmlformats.org/officeDocument/2006/relationships/hyperlink" Target="http://rivta.se/documents/" TargetMode="External"/><Relationship Id="rId14" Type="http://schemas.openxmlformats.org/officeDocument/2006/relationships/hyperlink" Target="http://en.wikipedia.org/wiki/ISO_8601" TargetMode="External"/><Relationship Id="rId15" Type="http://schemas.openxmlformats.org/officeDocument/2006/relationships/hyperlink" Target="https://code.google.com/p/rivta/wiki/ServiceDomainTable" TargetMode="External"/><Relationship Id="rId16" Type="http://schemas.openxmlformats.org/officeDocument/2006/relationships/hyperlink" Target="http://www.cehis.se/images/uploads/dokumentarkiv/Implementationsguide_ordinationsorsak_20130620.pdf" TargetMode="External"/><Relationship Id="rId17" Type="http://schemas.openxmlformats.org/officeDocument/2006/relationships/hyperlink" Target="https://code.google.com/p/rivta/source/browse/ServiceInteractions/riv/clinicalprocess/activityprescription/prescribe/trunk/docs/Informationsmodell+for+Nationell+ordinationsdatabas.pdf"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7B328A-F250-C343-98D6-6FF72FAD0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8912</TotalTime>
  <Pages>113</Pages>
  <Words>18404</Words>
  <Characters>172823</Characters>
  <Application>Microsoft Macintosh Word</Application>
  <DocSecurity>0</DocSecurity>
  <Lines>8641</Lines>
  <Paragraphs>5168</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186059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121</cp:revision>
  <cp:lastPrinted>2014-05-19T19:18:00Z</cp:lastPrinted>
  <dcterms:created xsi:type="dcterms:W3CDTF">2014-05-21T16:29:00Z</dcterms:created>
  <dcterms:modified xsi:type="dcterms:W3CDTF">2015-04-09T14:41:00Z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vård- och omsorg kärnprocess: hantera aktiviteter: ordinationsutfall</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2015-04-09</vt:lpwstr>
  </property>
  <property fmtid="{D5CDD505-2E9C-101B-9397-08002B2CF9AE}" pid="8" name="rc">
    <vt:lpwstr> </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