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7E7489" w:rsidRDefault="008866A6" w:rsidP="008866A6">
            <w:pPr>
              <w:pStyle w:val="Title"/>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3125EA" w:rsidRPr="007E7489">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odyText"/>
              <w:rPr>
                <w:sz w:val="32"/>
                <w:lang w:val="en-US"/>
              </w:rPr>
            </w:pPr>
          </w:p>
          <w:p w14:paraId="56EAF9CA" w14:textId="37B79EBF" w:rsidR="008866A6" w:rsidRPr="007E7489" w:rsidRDefault="008866A6" w:rsidP="008866A6">
            <w:pPr>
              <w:pStyle w:val="Body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90273C">
              <w:rPr>
                <w:color w:val="008000"/>
                <w:sz w:val="32"/>
                <w:lang w:val="en-US"/>
              </w:rPr>
              <w:t>2.1.1</w:t>
            </w:r>
            <w:r w:rsidR="00E57C71">
              <w:rPr>
                <w:color w:val="008000"/>
                <w:sz w:val="32"/>
              </w:rPr>
              <w:fldChar w:fldCharType="end"/>
            </w:r>
            <w:r w:rsidR="000D4E05" w:rsidRPr="007E7489">
              <w:rPr>
                <w:sz w:val="32"/>
                <w:lang w:val="en-US"/>
              </w:rPr>
              <w:t xml:space="preserve"> </w:t>
            </w:r>
          </w:p>
          <w:p w14:paraId="6880CD5E" w14:textId="77777777" w:rsidR="008866A6" w:rsidRPr="007E7489" w:rsidRDefault="000D4E05" w:rsidP="007D7250">
            <w:pPr>
              <w:pStyle w:val="Body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BB53A6" w:rsidRPr="007E7489">
              <w:rPr>
                <w:color w:val="008000"/>
                <w:sz w:val="32"/>
                <w:lang w:val="en-US"/>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0273C">
              <w:rPr>
                <w:color w:val="008000"/>
                <w:sz w:val="32"/>
              </w:rPr>
              <w:t>2015-03-31</w:t>
            </w:r>
            <w:r>
              <w:rPr>
                <w:color w:val="008000"/>
                <w:sz w:val="32"/>
              </w:rPr>
              <w:fldChar w:fldCharType="end"/>
            </w:r>
            <w:bookmarkStart w:id="1" w:name="_GoBack"/>
            <w:bookmarkEnd w:id="1"/>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7039EA65" w14:textId="77777777" w:rsidR="00827C15"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827C15">
            <w:rPr>
              <w:noProof/>
            </w:rPr>
            <w:t>1</w:t>
          </w:r>
          <w:r w:rsidR="00827C15">
            <w:rPr>
              <w:rFonts w:asciiTheme="minorHAnsi" w:eastAsiaTheme="minorEastAsia" w:hAnsiTheme="minorHAnsi" w:cstheme="minorBidi"/>
              <w:noProof/>
              <w:sz w:val="24"/>
              <w:szCs w:val="24"/>
              <w:lang w:val="en-US" w:eastAsia="ja-JP"/>
            </w:rPr>
            <w:tab/>
          </w:r>
          <w:r w:rsidR="00827C15">
            <w:rPr>
              <w:noProof/>
            </w:rPr>
            <w:t>Inledning</w:t>
          </w:r>
          <w:r w:rsidR="00827C15">
            <w:rPr>
              <w:noProof/>
            </w:rPr>
            <w:tab/>
          </w:r>
          <w:r w:rsidR="00827C15">
            <w:rPr>
              <w:noProof/>
            </w:rPr>
            <w:fldChar w:fldCharType="begin"/>
          </w:r>
          <w:r w:rsidR="00827C15">
            <w:rPr>
              <w:noProof/>
            </w:rPr>
            <w:instrText xml:space="preserve"> PAGEREF _Toc278568903 \h </w:instrText>
          </w:r>
          <w:r w:rsidR="00827C15">
            <w:rPr>
              <w:noProof/>
            </w:rPr>
          </w:r>
          <w:r w:rsidR="00827C15">
            <w:rPr>
              <w:noProof/>
            </w:rPr>
            <w:fldChar w:fldCharType="separate"/>
          </w:r>
          <w:r w:rsidR="00434FD0">
            <w:rPr>
              <w:noProof/>
            </w:rPr>
            <w:t>12</w:t>
          </w:r>
          <w:r w:rsidR="00827C15">
            <w:rPr>
              <w:noProof/>
            </w:rPr>
            <w:fldChar w:fldCharType="end"/>
          </w:r>
        </w:p>
        <w:p w14:paraId="78E212C2" w14:textId="77777777" w:rsidR="00827C15" w:rsidRDefault="00827C15">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_Toc278568904 \h </w:instrText>
          </w:r>
          <w:r>
            <w:rPr>
              <w:noProof/>
            </w:rPr>
          </w:r>
          <w:r>
            <w:rPr>
              <w:noProof/>
            </w:rPr>
            <w:fldChar w:fldCharType="separate"/>
          </w:r>
          <w:r w:rsidR="00434FD0">
            <w:rPr>
              <w:noProof/>
            </w:rPr>
            <w:t>12</w:t>
          </w:r>
          <w:r>
            <w:rPr>
              <w:noProof/>
            </w:rPr>
            <w:fldChar w:fldCharType="end"/>
          </w:r>
        </w:p>
        <w:p w14:paraId="13F6963D" w14:textId="77777777" w:rsidR="00827C15" w:rsidRDefault="00827C15">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_Toc278568905 \h </w:instrText>
          </w:r>
          <w:r>
            <w:rPr>
              <w:noProof/>
            </w:rPr>
          </w:r>
          <w:r>
            <w:rPr>
              <w:noProof/>
            </w:rPr>
            <w:fldChar w:fldCharType="separate"/>
          </w:r>
          <w:r w:rsidR="00434FD0">
            <w:rPr>
              <w:noProof/>
            </w:rPr>
            <w:t>12</w:t>
          </w:r>
          <w:r>
            <w:rPr>
              <w:noProof/>
            </w:rPr>
            <w:fldChar w:fldCharType="end"/>
          </w:r>
        </w:p>
        <w:p w14:paraId="75EE5C14" w14:textId="77777777" w:rsidR="00827C15" w:rsidRDefault="00827C15">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_Toc278568906 \h </w:instrText>
          </w:r>
          <w:r>
            <w:rPr>
              <w:noProof/>
            </w:rPr>
          </w:r>
          <w:r>
            <w:rPr>
              <w:noProof/>
            </w:rPr>
            <w:fldChar w:fldCharType="separate"/>
          </w:r>
          <w:r w:rsidR="00434FD0">
            <w:rPr>
              <w:noProof/>
            </w:rPr>
            <w:t>13</w:t>
          </w:r>
          <w:r>
            <w:rPr>
              <w:noProof/>
            </w:rPr>
            <w:fldChar w:fldCharType="end"/>
          </w:r>
        </w:p>
        <w:p w14:paraId="544F54C4" w14:textId="77777777" w:rsidR="00827C15" w:rsidRDefault="00827C15">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6354C9">
            <w:rPr>
              <w:noProof/>
              <w:color w:val="008000"/>
            </w:rPr>
            <w:t>2.1</w:t>
          </w:r>
          <w:r>
            <w:rPr>
              <w:noProof/>
            </w:rPr>
            <w:tab/>
          </w:r>
          <w:r>
            <w:rPr>
              <w:noProof/>
            </w:rPr>
            <w:fldChar w:fldCharType="begin"/>
          </w:r>
          <w:r>
            <w:rPr>
              <w:noProof/>
            </w:rPr>
            <w:instrText xml:space="preserve"> PAGEREF _Toc278568907 \h </w:instrText>
          </w:r>
          <w:r>
            <w:rPr>
              <w:noProof/>
            </w:rPr>
          </w:r>
          <w:r>
            <w:rPr>
              <w:noProof/>
            </w:rPr>
            <w:fldChar w:fldCharType="separate"/>
          </w:r>
          <w:r w:rsidR="00434FD0">
            <w:rPr>
              <w:noProof/>
            </w:rPr>
            <w:t>13</w:t>
          </w:r>
          <w:r>
            <w:rPr>
              <w:noProof/>
            </w:rPr>
            <w:fldChar w:fldCharType="end"/>
          </w:r>
        </w:p>
        <w:p w14:paraId="0273B375" w14:textId="77777777" w:rsidR="00827C15" w:rsidRDefault="00827C15">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_Toc278568908 \h </w:instrText>
          </w:r>
          <w:r>
            <w:rPr>
              <w:noProof/>
            </w:rPr>
          </w:r>
          <w:r>
            <w:rPr>
              <w:noProof/>
            </w:rPr>
            <w:fldChar w:fldCharType="separate"/>
          </w:r>
          <w:r w:rsidR="00434FD0">
            <w:rPr>
              <w:noProof/>
            </w:rPr>
            <w:t>13</w:t>
          </w:r>
          <w:r>
            <w:rPr>
              <w:noProof/>
            </w:rPr>
            <w:fldChar w:fldCharType="end"/>
          </w:r>
        </w:p>
        <w:p w14:paraId="2BB83139" w14:textId="77777777" w:rsidR="00827C15" w:rsidRDefault="00827C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_Toc278568909 \h </w:instrText>
          </w:r>
          <w:r>
            <w:rPr>
              <w:noProof/>
            </w:rPr>
          </w:r>
          <w:r>
            <w:rPr>
              <w:noProof/>
            </w:rPr>
            <w:fldChar w:fldCharType="separate"/>
          </w:r>
          <w:r w:rsidR="00434FD0">
            <w:rPr>
              <w:noProof/>
            </w:rPr>
            <w:t>13</w:t>
          </w:r>
          <w:r>
            <w:rPr>
              <w:noProof/>
            </w:rPr>
            <w:fldChar w:fldCharType="end"/>
          </w:r>
        </w:p>
        <w:p w14:paraId="54452782"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_Toc278568910 \h </w:instrText>
          </w:r>
          <w:r>
            <w:rPr>
              <w:noProof/>
            </w:rPr>
          </w:r>
          <w:r>
            <w:rPr>
              <w:noProof/>
            </w:rPr>
            <w:fldChar w:fldCharType="separate"/>
          </w:r>
          <w:r w:rsidR="00434FD0">
            <w:rPr>
              <w:noProof/>
            </w:rPr>
            <w:t>13</w:t>
          </w:r>
          <w:r>
            <w:rPr>
              <w:noProof/>
            </w:rPr>
            <w:fldChar w:fldCharType="end"/>
          </w:r>
        </w:p>
        <w:p w14:paraId="7C0981DC" w14:textId="77777777" w:rsidR="00827C15" w:rsidRDefault="00827C15">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_Toc278568911 \h </w:instrText>
          </w:r>
          <w:r>
            <w:rPr>
              <w:noProof/>
            </w:rPr>
          </w:r>
          <w:r>
            <w:rPr>
              <w:noProof/>
            </w:rPr>
            <w:fldChar w:fldCharType="separate"/>
          </w:r>
          <w:r w:rsidR="00434FD0">
            <w:rPr>
              <w:noProof/>
            </w:rPr>
            <w:t>13</w:t>
          </w:r>
          <w:r>
            <w:rPr>
              <w:noProof/>
            </w:rPr>
            <w:fldChar w:fldCharType="end"/>
          </w:r>
        </w:p>
        <w:p w14:paraId="13C7DABF"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_Toc278568912 \h </w:instrText>
          </w:r>
          <w:r>
            <w:rPr>
              <w:noProof/>
            </w:rPr>
          </w:r>
          <w:r>
            <w:rPr>
              <w:noProof/>
            </w:rPr>
            <w:fldChar w:fldCharType="separate"/>
          </w:r>
          <w:r w:rsidR="00434FD0">
            <w:rPr>
              <w:noProof/>
            </w:rPr>
            <w:t>13</w:t>
          </w:r>
          <w:r>
            <w:rPr>
              <w:noProof/>
            </w:rPr>
            <w:fldChar w:fldCharType="end"/>
          </w:r>
        </w:p>
        <w:p w14:paraId="751F94BF" w14:textId="77777777" w:rsidR="00827C15" w:rsidRDefault="00827C15">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_Toc278568913 \h </w:instrText>
          </w:r>
          <w:r>
            <w:rPr>
              <w:noProof/>
            </w:rPr>
          </w:r>
          <w:r>
            <w:rPr>
              <w:noProof/>
            </w:rPr>
            <w:fldChar w:fldCharType="separate"/>
          </w:r>
          <w:r w:rsidR="00434FD0">
            <w:rPr>
              <w:noProof/>
            </w:rPr>
            <w:t>14</w:t>
          </w:r>
          <w:r>
            <w:rPr>
              <w:noProof/>
            </w:rPr>
            <w:fldChar w:fldCharType="end"/>
          </w:r>
        </w:p>
        <w:p w14:paraId="579A488A" w14:textId="77777777" w:rsidR="00827C15" w:rsidRDefault="00827C15">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_Toc278568914 \h </w:instrText>
          </w:r>
          <w:r>
            <w:rPr>
              <w:noProof/>
            </w:rPr>
          </w:r>
          <w:r>
            <w:rPr>
              <w:noProof/>
            </w:rPr>
            <w:fldChar w:fldCharType="separate"/>
          </w:r>
          <w:r w:rsidR="00434FD0">
            <w:rPr>
              <w:noProof/>
            </w:rPr>
            <w:t>14</w:t>
          </w:r>
          <w:r>
            <w:rPr>
              <w:noProof/>
            </w:rPr>
            <w:fldChar w:fldCharType="end"/>
          </w:r>
        </w:p>
        <w:p w14:paraId="54DDB85D"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_Toc278568915 \h </w:instrText>
          </w:r>
          <w:r>
            <w:rPr>
              <w:noProof/>
            </w:rPr>
          </w:r>
          <w:r>
            <w:rPr>
              <w:noProof/>
            </w:rPr>
            <w:fldChar w:fldCharType="separate"/>
          </w:r>
          <w:r w:rsidR="00434FD0">
            <w:rPr>
              <w:noProof/>
            </w:rPr>
            <w:t>18</w:t>
          </w:r>
          <w:r>
            <w:rPr>
              <w:noProof/>
            </w:rPr>
            <w:fldChar w:fldCharType="end"/>
          </w:r>
        </w:p>
        <w:p w14:paraId="58F6A6A5" w14:textId="77777777" w:rsidR="00827C15" w:rsidRDefault="00827C15">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_Toc278568916 \h </w:instrText>
          </w:r>
          <w:r>
            <w:rPr>
              <w:noProof/>
            </w:rPr>
          </w:r>
          <w:r>
            <w:rPr>
              <w:noProof/>
            </w:rPr>
            <w:fldChar w:fldCharType="separate"/>
          </w:r>
          <w:r w:rsidR="00434FD0">
            <w:rPr>
              <w:noProof/>
            </w:rPr>
            <w:t>18</w:t>
          </w:r>
          <w:r>
            <w:rPr>
              <w:noProof/>
            </w:rPr>
            <w:fldChar w:fldCharType="end"/>
          </w:r>
        </w:p>
        <w:p w14:paraId="0963E023"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_Toc278568917 \h </w:instrText>
          </w:r>
          <w:r>
            <w:rPr>
              <w:noProof/>
            </w:rPr>
          </w:r>
          <w:r>
            <w:rPr>
              <w:noProof/>
            </w:rPr>
            <w:fldChar w:fldCharType="separate"/>
          </w:r>
          <w:r w:rsidR="00434FD0">
            <w:rPr>
              <w:noProof/>
            </w:rPr>
            <w:t>18</w:t>
          </w:r>
          <w:r>
            <w:rPr>
              <w:noProof/>
            </w:rPr>
            <w:fldChar w:fldCharType="end"/>
          </w:r>
        </w:p>
        <w:p w14:paraId="579A4A2C" w14:textId="77777777" w:rsidR="00827C15" w:rsidRDefault="00827C15">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_Toc278568918 \h </w:instrText>
          </w:r>
          <w:r>
            <w:rPr>
              <w:noProof/>
            </w:rPr>
          </w:r>
          <w:r>
            <w:rPr>
              <w:noProof/>
            </w:rPr>
            <w:fldChar w:fldCharType="separate"/>
          </w:r>
          <w:r w:rsidR="00434FD0">
            <w:rPr>
              <w:noProof/>
            </w:rPr>
            <w:t>18</w:t>
          </w:r>
          <w:r>
            <w:rPr>
              <w:noProof/>
            </w:rPr>
            <w:fldChar w:fldCharType="end"/>
          </w:r>
        </w:p>
        <w:p w14:paraId="551C614F" w14:textId="77777777" w:rsidR="00827C15" w:rsidRDefault="00827C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_Toc278568919 \h </w:instrText>
          </w:r>
          <w:r>
            <w:rPr>
              <w:noProof/>
            </w:rPr>
          </w:r>
          <w:r>
            <w:rPr>
              <w:noProof/>
            </w:rPr>
            <w:fldChar w:fldCharType="separate"/>
          </w:r>
          <w:r w:rsidR="00434FD0">
            <w:rPr>
              <w:noProof/>
            </w:rPr>
            <w:t>20</w:t>
          </w:r>
          <w:r>
            <w:rPr>
              <w:noProof/>
            </w:rPr>
            <w:fldChar w:fldCharType="end"/>
          </w:r>
        </w:p>
        <w:p w14:paraId="3CCE000C" w14:textId="77777777" w:rsidR="00827C15" w:rsidRDefault="00827C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_Toc278568920 \h </w:instrText>
          </w:r>
          <w:r>
            <w:rPr>
              <w:noProof/>
            </w:rPr>
          </w:r>
          <w:r>
            <w:rPr>
              <w:noProof/>
            </w:rPr>
            <w:fldChar w:fldCharType="separate"/>
          </w:r>
          <w:r w:rsidR="00434FD0">
            <w:rPr>
              <w:noProof/>
            </w:rPr>
            <w:t>20</w:t>
          </w:r>
          <w:r>
            <w:rPr>
              <w:noProof/>
            </w:rPr>
            <w:fldChar w:fldCharType="end"/>
          </w:r>
        </w:p>
        <w:p w14:paraId="45E498DC" w14:textId="77777777" w:rsidR="00827C15" w:rsidRDefault="00827C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_Toc278568921 \h </w:instrText>
          </w:r>
          <w:r>
            <w:rPr>
              <w:noProof/>
            </w:rPr>
          </w:r>
          <w:r>
            <w:rPr>
              <w:noProof/>
            </w:rPr>
            <w:fldChar w:fldCharType="separate"/>
          </w:r>
          <w:r w:rsidR="00434FD0">
            <w:rPr>
              <w:noProof/>
            </w:rPr>
            <w:t>23</w:t>
          </w:r>
          <w:r>
            <w:rPr>
              <w:noProof/>
            </w:rPr>
            <w:fldChar w:fldCharType="end"/>
          </w:r>
        </w:p>
        <w:p w14:paraId="6DC91B37" w14:textId="77777777" w:rsidR="00827C15" w:rsidRDefault="00827C15">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_Toc278568922 \h </w:instrText>
          </w:r>
          <w:r>
            <w:rPr>
              <w:noProof/>
            </w:rPr>
          </w:r>
          <w:r>
            <w:rPr>
              <w:noProof/>
            </w:rPr>
            <w:fldChar w:fldCharType="separate"/>
          </w:r>
          <w:r w:rsidR="00434FD0">
            <w:rPr>
              <w:noProof/>
            </w:rPr>
            <w:t>23</w:t>
          </w:r>
          <w:r>
            <w:rPr>
              <w:noProof/>
            </w:rPr>
            <w:fldChar w:fldCharType="end"/>
          </w:r>
        </w:p>
        <w:p w14:paraId="57261161" w14:textId="77777777" w:rsidR="00827C15" w:rsidRDefault="00827C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_Toc278568923 \h </w:instrText>
          </w:r>
          <w:r>
            <w:rPr>
              <w:noProof/>
            </w:rPr>
          </w:r>
          <w:r>
            <w:rPr>
              <w:noProof/>
            </w:rPr>
            <w:fldChar w:fldCharType="separate"/>
          </w:r>
          <w:r w:rsidR="00434FD0">
            <w:rPr>
              <w:noProof/>
            </w:rPr>
            <w:t>23</w:t>
          </w:r>
          <w:r>
            <w:rPr>
              <w:noProof/>
            </w:rPr>
            <w:fldChar w:fldCharType="end"/>
          </w:r>
        </w:p>
        <w:p w14:paraId="6A758E94" w14:textId="77777777" w:rsidR="00827C15" w:rsidRDefault="00827C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_Toc278568924 \h </w:instrText>
          </w:r>
          <w:r>
            <w:rPr>
              <w:noProof/>
            </w:rPr>
          </w:r>
          <w:r>
            <w:rPr>
              <w:noProof/>
            </w:rPr>
            <w:fldChar w:fldCharType="separate"/>
          </w:r>
          <w:r w:rsidR="00434FD0">
            <w:rPr>
              <w:noProof/>
            </w:rPr>
            <w:t>23</w:t>
          </w:r>
          <w:r>
            <w:rPr>
              <w:noProof/>
            </w:rPr>
            <w:fldChar w:fldCharType="end"/>
          </w:r>
        </w:p>
        <w:p w14:paraId="3AEBA386"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_Toc278568925 \h </w:instrText>
          </w:r>
          <w:r>
            <w:rPr>
              <w:noProof/>
            </w:rPr>
          </w:r>
          <w:r>
            <w:rPr>
              <w:noProof/>
            </w:rPr>
            <w:fldChar w:fldCharType="separate"/>
          </w:r>
          <w:r w:rsidR="00434FD0">
            <w:rPr>
              <w:noProof/>
            </w:rPr>
            <w:t>24</w:t>
          </w:r>
          <w:r>
            <w:rPr>
              <w:noProof/>
            </w:rPr>
            <w:fldChar w:fldCharType="end"/>
          </w:r>
        </w:p>
        <w:p w14:paraId="7CED2AC3" w14:textId="77777777" w:rsidR="00827C15" w:rsidRDefault="00827C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_Toc278568926 \h </w:instrText>
          </w:r>
          <w:r>
            <w:rPr>
              <w:noProof/>
            </w:rPr>
          </w:r>
          <w:r>
            <w:rPr>
              <w:noProof/>
            </w:rPr>
            <w:fldChar w:fldCharType="separate"/>
          </w:r>
          <w:r w:rsidR="00434FD0">
            <w:rPr>
              <w:noProof/>
            </w:rPr>
            <w:t>24</w:t>
          </w:r>
          <w:r>
            <w:rPr>
              <w:noProof/>
            </w:rPr>
            <w:fldChar w:fldCharType="end"/>
          </w:r>
        </w:p>
        <w:p w14:paraId="318E67F0" w14:textId="77777777" w:rsidR="00827C15" w:rsidRDefault="00827C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_Toc278568927 \h </w:instrText>
          </w:r>
          <w:r>
            <w:rPr>
              <w:noProof/>
            </w:rPr>
          </w:r>
          <w:r>
            <w:rPr>
              <w:noProof/>
            </w:rPr>
            <w:fldChar w:fldCharType="separate"/>
          </w:r>
          <w:r w:rsidR="00434FD0">
            <w:rPr>
              <w:noProof/>
            </w:rPr>
            <w:t>24</w:t>
          </w:r>
          <w:r>
            <w:rPr>
              <w:noProof/>
            </w:rPr>
            <w:fldChar w:fldCharType="end"/>
          </w:r>
        </w:p>
        <w:p w14:paraId="3F3627A5" w14:textId="77777777" w:rsidR="00827C15" w:rsidRDefault="00827C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_Toc278568928 \h </w:instrText>
          </w:r>
          <w:r>
            <w:rPr>
              <w:noProof/>
            </w:rPr>
          </w:r>
          <w:r>
            <w:rPr>
              <w:noProof/>
            </w:rPr>
            <w:fldChar w:fldCharType="separate"/>
          </w:r>
          <w:r w:rsidR="00434FD0">
            <w:rPr>
              <w:noProof/>
            </w:rPr>
            <w:t>25</w:t>
          </w:r>
          <w:r>
            <w:rPr>
              <w:noProof/>
            </w:rPr>
            <w:fldChar w:fldCharType="end"/>
          </w:r>
        </w:p>
        <w:p w14:paraId="1B9BCD65" w14:textId="77777777" w:rsidR="00827C15" w:rsidRDefault="00827C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_Toc278568929 \h </w:instrText>
          </w:r>
          <w:r>
            <w:rPr>
              <w:noProof/>
            </w:rPr>
          </w:r>
          <w:r>
            <w:rPr>
              <w:noProof/>
            </w:rPr>
            <w:fldChar w:fldCharType="separate"/>
          </w:r>
          <w:r w:rsidR="00434FD0">
            <w:rPr>
              <w:noProof/>
            </w:rPr>
            <w:t>25</w:t>
          </w:r>
          <w:r>
            <w:rPr>
              <w:noProof/>
            </w:rPr>
            <w:fldChar w:fldCharType="end"/>
          </w:r>
        </w:p>
        <w:p w14:paraId="4323571C" w14:textId="77777777" w:rsidR="00827C15" w:rsidRDefault="00827C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_Toc278568930 \h </w:instrText>
          </w:r>
          <w:r>
            <w:rPr>
              <w:noProof/>
            </w:rPr>
          </w:r>
          <w:r>
            <w:rPr>
              <w:noProof/>
            </w:rPr>
            <w:fldChar w:fldCharType="separate"/>
          </w:r>
          <w:r w:rsidR="00434FD0">
            <w:rPr>
              <w:noProof/>
            </w:rPr>
            <w:t>26</w:t>
          </w:r>
          <w:r>
            <w:rPr>
              <w:noProof/>
            </w:rPr>
            <w:fldChar w:fldCharType="end"/>
          </w:r>
        </w:p>
        <w:p w14:paraId="3DD1A896" w14:textId="77777777" w:rsidR="00827C15" w:rsidRDefault="00827C15">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_Toc278568931 \h </w:instrText>
          </w:r>
          <w:r>
            <w:rPr>
              <w:noProof/>
            </w:rPr>
          </w:r>
          <w:r>
            <w:rPr>
              <w:noProof/>
            </w:rPr>
            <w:fldChar w:fldCharType="separate"/>
          </w:r>
          <w:r w:rsidR="00434FD0">
            <w:rPr>
              <w:noProof/>
            </w:rPr>
            <w:t>26</w:t>
          </w:r>
          <w:r>
            <w:rPr>
              <w:noProof/>
            </w:rPr>
            <w:fldChar w:fldCharType="end"/>
          </w:r>
        </w:p>
        <w:p w14:paraId="2F3D4D0C" w14:textId="77777777" w:rsidR="00827C15" w:rsidRDefault="00827C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_Toc278568932 \h </w:instrText>
          </w:r>
          <w:r>
            <w:rPr>
              <w:noProof/>
            </w:rPr>
          </w:r>
          <w:r>
            <w:rPr>
              <w:noProof/>
            </w:rPr>
            <w:fldChar w:fldCharType="separate"/>
          </w:r>
          <w:r w:rsidR="00434FD0">
            <w:rPr>
              <w:noProof/>
            </w:rPr>
            <w:t>27</w:t>
          </w:r>
          <w:r>
            <w:rPr>
              <w:noProof/>
            </w:rPr>
            <w:fldChar w:fldCharType="end"/>
          </w:r>
        </w:p>
        <w:p w14:paraId="5DC194EF" w14:textId="77777777" w:rsidR="00827C15" w:rsidRDefault="00827C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_Toc278568933 \h </w:instrText>
          </w:r>
          <w:r>
            <w:rPr>
              <w:noProof/>
            </w:rPr>
          </w:r>
          <w:r>
            <w:rPr>
              <w:noProof/>
            </w:rPr>
            <w:fldChar w:fldCharType="separate"/>
          </w:r>
          <w:r w:rsidR="00434FD0">
            <w:rPr>
              <w:noProof/>
            </w:rPr>
            <w:t>27</w:t>
          </w:r>
          <w:r>
            <w:rPr>
              <w:noProof/>
            </w:rPr>
            <w:fldChar w:fldCharType="end"/>
          </w:r>
        </w:p>
        <w:p w14:paraId="667B6AEA" w14:textId="77777777" w:rsidR="00827C15" w:rsidRDefault="00827C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_Toc278568934 \h </w:instrText>
          </w:r>
          <w:r>
            <w:rPr>
              <w:noProof/>
            </w:rPr>
          </w:r>
          <w:r>
            <w:rPr>
              <w:noProof/>
            </w:rPr>
            <w:fldChar w:fldCharType="separate"/>
          </w:r>
          <w:r w:rsidR="00434FD0">
            <w:rPr>
              <w:noProof/>
            </w:rPr>
            <w:t>32</w:t>
          </w:r>
          <w:r>
            <w:rPr>
              <w:noProof/>
            </w:rPr>
            <w:fldChar w:fldCharType="end"/>
          </w:r>
        </w:p>
        <w:p w14:paraId="27C187E6"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_Toc278568935 \h </w:instrText>
          </w:r>
          <w:r>
            <w:rPr>
              <w:noProof/>
            </w:rPr>
          </w:r>
          <w:r>
            <w:rPr>
              <w:noProof/>
            </w:rPr>
            <w:fldChar w:fldCharType="separate"/>
          </w:r>
          <w:r w:rsidR="00434FD0">
            <w:rPr>
              <w:noProof/>
            </w:rPr>
            <w:t>36</w:t>
          </w:r>
          <w:r>
            <w:rPr>
              <w:noProof/>
            </w:rPr>
            <w:fldChar w:fldCharType="end"/>
          </w:r>
        </w:p>
        <w:p w14:paraId="468743D1" w14:textId="77777777" w:rsidR="00827C15" w:rsidRDefault="00827C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_Toc278568936 \h </w:instrText>
          </w:r>
          <w:r>
            <w:rPr>
              <w:noProof/>
            </w:rPr>
          </w:r>
          <w:r>
            <w:rPr>
              <w:noProof/>
            </w:rPr>
            <w:fldChar w:fldCharType="separate"/>
          </w:r>
          <w:r w:rsidR="00434FD0">
            <w:rPr>
              <w:noProof/>
            </w:rPr>
            <w:t>43</w:t>
          </w:r>
          <w:r>
            <w:rPr>
              <w:noProof/>
            </w:rPr>
            <w:fldChar w:fldCharType="end"/>
          </w:r>
        </w:p>
        <w:p w14:paraId="4E418AC8" w14:textId="77777777" w:rsidR="00827C15" w:rsidRDefault="00827C15">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_Toc278568937 \h </w:instrText>
          </w:r>
          <w:r>
            <w:rPr>
              <w:noProof/>
            </w:rPr>
          </w:r>
          <w:r>
            <w:rPr>
              <w:noProof/>
            </w:rPr>
            <w:fldChar w:fldCharType="separate"/>
          </w:r>
          <w:r w:rsidR="00434FD0">
            <w:rPr>
              <w:noProof/>
            </w:rPr>
            <w:t>48</w:t>
          </w:r>
          <w:r>
            <w:rPr>
              <w:noProof/>
            </w:rPr>
            <w:fldChar w:fldCharType="end"/>
          </w:r>
        </w:p>
        <w:p w14:paraId="4375FD0A" w14:textId="77777777" w:rsidR="00827C15" w:rsidRDefault="00827C15">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_Toc278568938 \h </w:instrText>
          </w:r>
          <w:r>
            <w:rPr>
              <w:noProof/>
            </w:rPr>
          </w:r>
          <w:r>
            <w:rPr>
              <w:noProof/>
            </w:rPr>
            <w:fldChar w:fldCharType="separate"/>
          </w:r>
          <w:r w:rsidR="00434FD0">
            <w:rPr>
              <w:noProof/>
            </w:rPr>
            <w:t>48</w:t>
          </w:r>
          <w:r>
            <w:rPr>
              <w:noProof/>
            </w:rPr>
            <w:fldChar w:fldCharType="end"/>
          </w:r>
        </w:p>
        <w:p w14:paraId="20792F11" w14:textId="77777777" w:rsidR="00827C15" w:rsidRDefault="00827C15">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_Toc278568939 \h </w:instrText>
          </w:r>
          <w:r>
            <w:rPr>
              <w:noProof/>
            </w:rPr>
          </w:r>
          <w:r>
            <w:rPr>
              <w:noProof/>
            </w:rPr>
            <w:fldChar w:fldCharType="separate"/>
          </w:r>
          <w:r w:rsidR="00434FD0">
            <w:rPr>
              <w:noProof/>
            </w:rPr>
            <w:t>48</w:t>
          </w:r>
          <w:r>
            <w:rPr>
              <w:noProof/>
            </w:rPr>
            <w:fldChar w:fldCharType="end"/>
          </w:r>
        </w:p>
        <w:p w14:paraId="640F6F1F" w14:textId="77777777" w:rsidR="00827C15" w:rsidRDefault="00827C15">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_Toc278568940 \h </w:instrText>
          </w:r>
          <w:r>
            <w:rPr>
              <w:noProof/>
            </w:rPr>
          </w:r>
          <w:r>
            <w:rPr>
              <w:noProof/>
            </w:rPr>
            <w:fldChar w:fldCharType="separate"/>
          </w:r>
          <w:r w:rsidR="00434FD0">
            <w:rPr>
              <w:noProof/>
            </w:rPr>
            <w:t>48</w:t>
          </w:r>
          <w:r>
            <w:rPr>
              <w:noProof/>
            </w:rPr>
            <w:fldChar w:fldCharType="end"/>
          </w:r>
        </w:p>
        <w:p w14:paraId="3F26F132" w14:textId="77777777" w:rsidR="00827C15" w:rsidRPr="007E7489" w:rsidRDefault="00827C15">
          <w:pPr>
            <w:pStyle w:val="TOC3"/>
            <w:tabs>
              <w:tab w:val="left" w:pos="1045"/>
              <w:tab w:val="right" w:leader="dot" w:pos="10456"/>
            </w:tabs>
            <w:rPr>
              <w:rFonts w:asciiTheme="minorHAnsi" w:eastAsiaTheme="minorEastAsia" w:hAnsiTheme="minorHAnsi" w:cstheme="minorBidi"/>
              <w:noProof/>
              <w:sz w:val="24"/>
              <w:szCs w:val="24"/>
              <w:lang w:eastAsia="ja-JP"/>
            </w:rPr>
          </w:pPr>
          <w:r>
            <w:rPr>
              <w:noProof/>
            </w:rPr>
            <w:t>7.1.3</w:t>
          </w:r>
          <w:r w:rsidRPr="007E7489">
            <w:rPr>
              <w:rFonts w:asciiTheme="minorHAnsi" w:eastAsiaTheme="minorEastAsia" w:hAnsiTheme="minorHAnsi" w:cstheme="minorBidi"/>
              <w:noProof/>
              <w:sz w:val="24"/>
              <w:szCs w:val="24"/>
              <w:lang w:eastAsia="ja-JP"/>
            </w:rPr>
            <w:tab/>
          </w:r>
          <w:r>
            <w:rPr>
              <w:noProof/>
            </w:rPr>
            <w:t>DocBook-format för clinicalDocumentNoteText-fältet</w:t>
          </w:r>
          <w:r>
            <w:rPr>
              <w:noProof/>
            </w:rPr>
            <w:tab/>
          </w:r>
          <w:r>
            <w:rPr>
              <w:noProof/>
            </w:rPr>
            <w:fldChar w:fldCharType="begin"/>
          </w:r>
          <w:r>
            <w:rPr>
              <w:noProof/>
            </w:rPr>
            <w:instrText xml:space="preserve"> PAGEREF _Toc278568941 \h </w:instrText>
          </w:r>
          <w:r>
            <w:rPr>
              <w:noProof/>
            </w:rPr>
          </w:r>
          <w:r>
            <w:rPr>
              <w:noProof/>
            </w:rPr>
            <w:fldChar w:fldCharType="separate"/>
          </w:r>
          <w:r w:rsidR="00434FD0">
            <w:rPr>
              <w:noProof/>
            </w:rPr>
            <w:t>48</w:t>
          </w:r>
          <w:r>
            <w:rPr>
              <w:noProof/>
            </w:rPr>
            <w:fldChar w:fldCharType="end"/>
          </w:r>
        </w:p>
        <w:p w14:paraId="53FFEB72" w14:textId="77777777" w:rsidR="00827C15" w:rsidRPr="007E7489" w:rsidRDefault="00827C15">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7.1.4</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_Toc278568942 \h </w:instrText>
          </w:r>
          <w:r>
            <w:rPr>
              <w:noProof/>
            </w:rPr>
          </w:r>
          <w:r>
            <w:rPr>
              <w:noProof/>
            </w:rPr>
            <w:fldChar w:fldCharType="separate"/>
          </w:r>
          <w:r w:rsidR="00434FD0">
            <w:rPr>
              <w:noProof/>
            </w:rPr>
            <w:t>50</w:t>
          </w:r>
          <w:r>
            <w:rPr>
              <w:noProof/>
            </w:rPr>
            <w:fldChar w:fldCharType="end"/>
          </w:r>
        </w:p>
        <w:p w14:paraId="1BF85DEA" w14:textId="77777777" w:rsidR="00827C15" w:rsidRPr="007E7489" w:rsidRDefault="00827C15">
          <w:pPr>
            <w:pStyle w:val="TOC3"/>
            <w:tabs>
              <w:tab w:val="left" w:pos="1040"/>
              <w:tab w:val="right" w:leader="dot" w:pos="10456"/>
            </w:tabs>
            <w:rPr>
              <w:rFonts w:asciiTheme="minorHAnsi" w:eastAsiaTheme="minorEastAsia" w:hAnsiTheme="minorHAnsi" w:cstheme="minorBidi"/>
              <w:noProof/>
              <w:sz w:val="24"/>
              <w:szCs w:val="24"/>
              <w:lang w:eastAsia="ja-JP"/>
            </w:rPr>
          </w:pPr>
          <w:r>
            <w:rPr>
              <w:noProof/>
            </w:rPr>
            <w:t>7.1.5</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_Toc278568943 \h </w:instrText>
          </w:r>
          <w:r>
            <w:rPr>
              <w:noProof/>
            </w:rPr>
          </w:r>
          <w:r>
            <w:rPr>
              <w:noProof/>
            </w:rPr>
            <w:fldChar w:fldCharType="separate"/>
          </w:r>
          <w:r w:rsidR="00434FD0">
            <w:rPr>
              <w:noProof/>
            </w:rPr>
            <w:t>57</w:t>
          </w:r>
          <w:r>
            <w:rPr>
              <w:noProof/>
            </w:rPr>
            <w:fldChar w:fldCharType="end"/>
          </w:r>
        </w:p>
        <w:p w14:paraId="2237AA42" w14:textId="77777777" w:rsidR="00827C15" w:rsidRPr="007E7489" w:rsidRDefault="00827C15">
          <w:pPr>
            <w:pStyle w:val="TOC2"/>
            <w:tabs>
              <w:tab w:val="left" w:pos="706"/>
              <w:tab w:val="right" w:leader="dot" w:pos="10456"/>
            </w:tabs>
            <w:rPr>
              <w:rFonts w:asciiTheme="minorHAnsi" w:eastAsiaTheme="minorEastAsia" w:hAnsiTheme="minorHAnsi" w:cstheme="minorBidi"/>
              <w:noProof/>
              <w:sz w:val="24"/>
              <w:szCs w:val="24"/>
              <w:lang w:eastAsia="ja-JP"/>
            </w:rPr>
          </w:pPr>
          <w:r>
            <w:rPr>
              <w:noProof/>
            </w:rPr>
            <w:t>7.2</w:t>
          </w:r>
          <w:r w:rsidRPr="007E7489">
            <w:rPr>
              <w:rFonts w:asciiTheme="minorHAnsi" w:eastAsiaTheme="minorEastAsia" w:hAnsiTheme="minorHAnsi" w:cstheme="minorBidi"/>
              <w:noProof/>
              <w:sz w:val="24"/>
              <w:szCs w:val="24"/>
              <w:lang w:eastAsia="ja-JP"/>
            </w:rPr>
            <w:tab/>
          </w:r>
          <w:r>
            <w:rPr>
              <w:noProof/>
            </w:rPr>
            <w:t>GetDiagnosis</w:t>
          </w:r>
          <w:r>
            <w:rPr>
              <w:noProof/>
            </w:rPr>
            <w:tab/>
          </w:r>
          <w:r>
            <w:rPr>
              <w:noProof/>
            </w:rPr>
            <w:fldChar w:fldCharType="begin"/>
          </w:r>
          <w:r>
            <w:rPr>
              <w:noProof/>
            </w:rPr>
            <w:instrText xml:space="preserve"> PAGEREF _Toc278568944 \h </w:instrText>
          </w:r>
          <w:r>
            <w:rPr>
              <w:noProof/>
            </w:rPr>
          </w:r>
          <w:r>
            <w:rPr>
              <w:noProof/>
            </w:rPr>
            <w:fldChar w:fldCharType="separate"/>
          </w:r>
          <w:r w:rsidR="00434FD0">
            <w:rPr>
              <w:noProof/>
            </w:rPr>
            <w:t>58</w:t>
          </w:r>
          <w:r>
            <w:rPr>
              <w:noProof/>
            </w:rPr>
            <w:fldChar w:fldCharType="end"/>
          </w:r>
        </w:p>
        <w:p w14:paraId="4C8B6E0F" w14:textId="77777777" w:rsidR="00827C15" w:rsidRPr="007E7489" w:rsidRDefault="00827C15">
          <w:pPr>
            <w:pStyle w:val="TOC3"/>
            <w:tabs>
              <w:tab w:val="left" w:pos="1046"/>
              <w:tab w:val="right" w:leader="dot" w:pos="10456"/>
            </w:tabs>
            <w:rPr>
              <w:rFonts w:asciiTheme="minorHAnsi" w:eastAsiaTheme="minorEastAsia" w:hAnsiTheme="minorHAnsi" w:cstheme="minorBidi"/>
              <w:noProof/>
              <w:sz w:val="24"/>
              <w:szCs w:val="24"/>
              <w:lang w:eastAsia="ja-JP"/>
            </w:rPr>
          </w:pPr>
          <w:r>
            <w:rPr>
              <w:noProof/>
            </w:rPr>
            <w:t>7.2.1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_Toc278568945 \h </w:instrText>
          </w:r>
          <w:r>
            <w:rPr>
              <w:noProof/>
            </w:rPr>
          </w:r>
          <w:r>
            <w:rPr>
              <w:noProof/>
            </w:rPr>
            <w:fldChar w:fldCharType="separate"/>
          </w:r>
          <w:r w:rsidR="00434FD0">
            <w:rPr>
              <w:noProof/>
            </w:rPr>
            <w:t>58</w:t>
          </w:r>
          <w:r>
            <w:rPr>
              <w:noProof/>
            </w:rPr>
            <w:fldChar w:fldCharType="end"/>
          </w:r>
        </w:p>
        <w:p w14:paraId="1C0A0540" w14:textId="77777777" w:rsidR="00827C15" w:rsidRPr="007E7489" w:rsidRDefault="00827C15">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7.2.2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_Toc278568946 \h </w:instrText>
          </w:r>
          <w:r>
            <w:rPr>
              <w:noProof/>
            </w:rPr>
          </w:r>
          <w:r>
            <w:rPr>
              <w:noProof/>
            </w:rPr>
            <w:fldChar w:fldCharType="separate"/>
          </w:r>
          <w:r w:rsidR="00434FD0">
            <w:rPr>
              <w:noProof/>
            </w:rPr>
            <w:t>58</w:t>
          </w:r>
          <w:r>
            <w:rPr>
              <w:noProof/>
            </w:rPr>
            <w:fldChar w:fldCharType="end"/>
          </w:r>
        </w:p>
        <w:p w14:paraId="47782CE2" w14:textId="77777777" w:rsidR="00827C15" w:rsidRPr="007E7489" w:rsidRDefault="00827C15">
          <w:pPr>
            <w:pStyle w:val="TOC3"/>
            <w:tabs>
              <w:tab w:val="left" w:pos="1070"/>
              <w:tab w:val="right" w:leader="dot" w:pos="10456"/>
            </w:tabs>
            <w:rPr>
              <w:rFonts w:asciiTheme="minorHAnsi" w:eastAsiaTheme="minorEastAsia" w:hAnsiTheme="minorHAnsi" w:cstheme="minorBidi"/>
              <w:noProof/>
              <w:sz w:val="24"/>
              <w:szCs w:val="24"/>
              <w:lang w:eastAsia="ja-JP"/>
            </w:rPr>
          </w:pPr>
          <w:r>
            <w:rPr>
              <w:noProof/>
            </w:rPr>
            <w:t>7.2.3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_Toc278568947 \h </w:instrText>
          </w:r>
          <w:r>
            <w:rPr>
              <w:noProof/>
            </w:rPr>
          </w:r>
          <w:r>
            <w:rPr>
              <w:noProof/>
            </w:rPr>
            <w:fldChar w:fldCharType="separate"/>
          </w:r>
          <w:r w:rsidR="00434FD0">
            <w:rPr>
              <w:noProof/>
            </w:rPr>
            <w:t>58</w:t>
          </w:r>
          <w:r>
            <w:rPr>
              <w:noProof/>
            </w:rPr>
            <w:fldChar w:fldCharType="end"/>
          </w:r>
        </w:p>
        <w:p w14:paraId="685EC2A0" w14:textId="77777777" w:rsidR="00827C15" w:rsidRPr="007E7489" w:rsidRDefault="00827C15">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7.2.4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_Toc278568948 \h </w:instrText>
          </w:r>
          <w:r>
            <w:rPr>
              <w:noProof/>
            </w:rPr>
          </w:r>
          <w:r>
            <w:rPr>
              <w:noProof/>
            </w:rPr>
            <w:fldChar w:fldCharType="separate"/>
          </w:r>
          <w:r w:rsidR="00434FD0">
            <w:rPr>
              <w:noProof/>
            </w:rPr>
            <w:t>64</w:t>
          </w:r>
          <w:r>
            <w:rPr>
              <w:noProof/>
            </w:rPr>
            <w:fldChar w:fldCharType="end"/>
          </w:r>
        </w:p>
        <w:p w14:paraId="165D5CE1" w14:textId="77777777" w:rsidR="00827C15" w:rsidRPr="007E7489" w:rsidRDefault="00827C15">
          <w:pPr>
            <w:pStyle w:val="TOC2"/>
            <w:tabs>
              <w:tab w:val="left" w:pos="705"/>
              <w:tab w:val="right" w:leader="dot" w:pos="10456"/>
            </w:tabs>
            <w:rPr>
              <w:rFonts w:asciiTheme="minorHAnsi" w:eastAsiaTheme="minorEastAsia" w:hAnsiTheme="minorHAnsi" w:cstheme="minorBidi"/>
              <w:noProof/>
              <w:sz w:val="24"/>
              <w:szCs w:val="24"/>
              <w:lang w:eastAsia="ja-JP"/>
            </w:rPr>
          </w:pPr>
          <w:r>
            <w:rPr>
              <w:noProof/>
            </w:rPr>
            <w:t>7.3</w:t>
          </w:r>
          <w:r w:rsidRPr="007E7489">
            <w:rPr>
              <w:rFonts w:asciiTheme="minorHAnsi" w:eastAsiaTheme="minorEastAsia" w:hAnsiTheme="minorHAnsi" w:cstheme="minorBidi"/>
              <w:noProof/>
              <w:sz w:val="24"/>
              <w:szCs w:val="24"/>
              <w:lang w:eastAsia="ja-JP"/>
            </w:rPr>
            <w:tab/>
          </w:r>
          <w:r>
            <w:rPr>
              <w:noProof/>
            </w:rPr>
            <w:t>GetAlertInformation</w:t>
          </w:r>
          <w:r>
            <w:rPr>
              <w:noProof/>
            </w:rPr>
            <w:tab/>
          </w:r>
          <w:r>
            <w:rPr>
              <w:noProof/>
            </w:rPr>
            <w:fldChar w:fldCharType="begin"/>
          </w:r>
          <w:r>
            <w:rPr>
              <w:noProof/>
            </w:rPr>
            <w:instrText xml:space="preserve"> PAGEREF _Toc278568949 \h </w:instrText>
          </w:r>
          <w:r>
            <w:rPr>
              <w:noProof/>
            </w:rPr>
          </w:r>
          <w:r>
            <w:rPr>
              <w:noProof/>
            </w:rPr>
            <w:fldChar w:fldCharType="separate"/>
          </w:r>
          <w:r w:rsidR="00434FD0">
            <w:rPr>
              <w:noProof/>
            </w:rPr>
            <w:t>65</w:t>
          </w:r>
          <w:r>
            <w:rPr>
              <w:noProof/>
            </w:rPr>
            <w:fldChar w:fldCharType="end"/>
          </w:r>
        </w:p>
        <w:p w14:paraId="16C0D4AB" w14:textId="77777777" w:rsidR="00827C15" w:rsidRPr="007E7489" w:rsidRDefault="00827C15">
          <w:pPr>
            <w:pStyle w:val="TOC3"/>
            <w:tabs>
              <w:tab w:val="left" w:pos="1045"/>
              <w:tab w:val="right" w:leader="dot" w:pos="10456"/>
            </w:tabs>
            <w:rPr>
              <w:rFonts w:asciiTheme="minorHAnsi" w:eastAsiaTheme="minorEastAsia" w:hAnsiTheme="minorHAnsi" w:cstheme="minorBidi"/>
              <w:noProof/>
              <w:sz w:val="24"/>
              <w:szCs w:val="24"/>
              <w:lang w:eastAsia="ja-JP"/>
            </w:rPr>
          </w:pPr>
          <w:r>
            <w:rPr>
              <w:noProof/>
            </w:rPr>
            <w:t>7.3.1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_Toc278568950 \h </w:instrText>
          </w:r>
          <w:r>
            <w:rPr>
              <w:noProof/>
            </w:rPr>
          </w:r>
          <w:r>
            <w:rPr>
              <w:noProof/>
            </w:rPr>
            <w:fldChar w:fldCharType="separate"/>
          </w:r>
          <w:r w:rsidR="00434FD0">
            <w:rPr>
              <w:noProof/>
            </w:rPr>
            <w:t>65</w:t>
          </w:r>
          <w:r>
            <w:rPr>
              <w:noProof/>
            </w:rPr>
            <w:fldChar w:fldCharType="end"/>
          </w:r>
        </w:p>
        <w:p w14:paraId="7EAB6F0C" w14:textId="77777777" w:rsidR="00827C15" w:rsidRPr="007E7489" w:rsidRDefault="00827C15">
          <w:pPr>
            <w:pStyle w:val="TOC3"/>
            <w:tabs>
              <w:tab w:val="left" w:pos="1070"/>
              <w:tab w:val="right" w:leader="dot" w:pos="10456"/>
            </w:tabs>
            <w:rPr>
              <w:rFonts w:asciiTheme="minorHAnsi" w:eastAsiaTheme="minorEastAsia" w:hAnsiTheme="minorHAnsi" w:cstheme="minorBidi"/>
              <w:noProof/>
              <w:sz w:val="24"/>
              <w:szCs w:val="24"/>
              <w:lang w:eastAsia="ja-JP"/>
            </w:rPr>
          </w:pPr>
          <w:r>
            <w:rPr>
              <w:noProof/>
            </w:rPr>
            <w:t>7.3.2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_Toc278568951 \h </w:instrText>
          </w:r>
          <w:r>
            <w:rPr>
              <w:noProof/>
            </w:rPr>
          </w:r>
          <w:r>
            <w:rPr>
              <w:noProof/>
            </w:rPr>
            <w:fldChar w:fldCharType="separate"/>
          </w:r>
          <w:r w:rsidR="00434FD0">
            <w:rPr>
              <w:noProof/>
            </w:rPr>
            <w:t>65</w:t>
          </w:r>
          <w:r>
            <w:rPr>
              <w:noProof/>
            </w:rPr>
            <w:fldChar w:fldCharType="end"/>
          </w:r>
        </w:p>
        <w:p w14:paraId="11D011C7" w14:textId="77777777" w:rsidR="00827C15" w:rsidRPr="007E7489" w:rsidRDefault="00827C15">
          <w:pPr>
            <w:pStyle w:val="TOC3"/>
            <w:tabs>
              <w:tab w:val="left" w:pos="1069"/>
              <w:tab w:val="right" w:leader="dot" w:pos="10456"/>
            </w:tabs>
            <w:rPr>
              <w:rFonts w:asciiTheme="minorHAnsi" w:eastAsiaTheme="minorEastAsia" w:hAnsiTheme="minorHAnsi" w:cstheme="minorBidi"/>
              <w:noProof/>
              <w:sz w:val="24"/>
              <w:szCs w:val="24"/>
              <w:lang w:eastAsia="ja-JP"/>
            </w:rPr>
          </w:pPr>
          <w:r>
            <w:rPr>
              <w:noProof/>
            </w:rPr>
            <w:t>7.3.3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_Toc278568952 \h </w:instrText>
          </w:r>
          <w:r>
            <w:rPr>
              <w:noProof/>
            </w:rPr>
          </w:r>
          <w:r>
            <w:rPr>
              <w:noProof/>
            </w:rPr>
            <w:fldChar w:fldCharType="separate"/>
          </w:r>
          <w:r w:rsidR="00434FD0">
            <w:rPr>
              <w:noProof/>
            </w:rPr>
            <w:t>65</w:t>
          </w:r>
          <w:r>
            <w:rPr>
              <w:noProof/>
            </w:rPr>
            <w:fldChar w:fldCharType="end"/>
          </w:r>
        </w:p>
        <w:p w14:paraId="7646C0DA" w14:textId="77777777" w:rsidR="00827C15" w:rsidRPr="007E7489" w:rsidRDefault="00827C15">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7.3.4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_Toc278568953 \h </w:instrText>
          </w:r>
          <w:r>
            <w:rPr>
              <w:noProof/>
            </w:rPr>
          </w:r>
          <w:r>
            <w:rPr>
              <w:noProof/>
            </w:rPr>
            <w:fldChar w:fldCharType="separate"/>
          </w:r>
          <w:r w:rsidR="00434FD0">
            <w:rPr>
              <w:noProof/>
            </w:rPr>
            <w:t>81</w:t>
          </w:r>
          <w:r>
            <w:rPr>
              <w:noProof/>
            </w:rPr>
            <w:fldChar w:fldCharType="end"/>
          </w:r>
        </w:p>
        <w:p w14:paraId="136168EE" w14:textId="77777777" w:rsidR="00827C15" w:rsidRPr="007E7489" w:rsidRDefault="00827C15">
          <w:pPr>
            <w:pStyle w:val="TOC2"/>
            <w:tabs>
              <w:tab w:val="left" w:pos="707"/>
              <w:tab w:val="right" w:leader="dot" w:pos="10456"/>
            </w:tabs>
            <w:rPr>
              <w:rFonts w:asciiTheme="minorHAnsi" w:eastAsiaTheme="minorEastAsia" w:hAnsiTheme="minorHAnsi" w:cstheme="minorBidi"/>
              <w:noProof/>
              <w:sz w:val="24"/>
              <w:szCs w:val="24"/>
              <w:lang w:eastAsia="ja-JP"/>
            </w:rPr>
          </w:pPr>
          <w:r>
            <w:rPr>
              <w:noProof/>
            </w:rPr>
            <w:t>7.4</w:t>
          </w:r>
          <w:r w:rsidRPr="007E7489">
            <w:rPr>
              <w:rFonts w:asciiTheme="minorHAnsi" w:eastAsiaTheme="minorEastAsia" w:hAnsiTheme="minorHAnsi" w:cstheme="minorBidi"/>
              <w:noProof/>
              <w:sz w:val="24"/>
              <w:szCs w:val="24"/>
              <w:lang w:eastAsia="ja-JP"/>
            </w:rPr>
            <w:tab/>
          </w:r>
          <w:r>
            <w:rPr>
              <w:noProof/>
            </w:rPr>
            <w:t>GetFunctionalStatus</w:t>
          </w:r>
          <w:r>
            <w:rPr>
              <w:noProof/>
            </w:rPr>
            <w:tab/>
          </w:r>
          <w:r>
            <w:rPr>
              <w:noProof/>
            </w:rPr>
            <w:fldChar w:fldCharType="begin"/>
          </w:r>
          <w:r>
            <w:rPr>
              <w:noProof/>
            </w:rPr>
            <w:instrText xml:space="preserve"> PAGEREF _Toc278568954 \h </w:instrText>
          </w:r>
          <w:r>
            <w:rPr>
              <w:noProof/>
            </w:rPr>
          </w:r>
          <w:r>
            <w:rPr>
              <w:noProof/>
            </w:rPr>
            <w:fldChar w:fldCharType="separate"/>
          </w:r>
          <w:r w:rsidR="00434FD0">
            <w:rPr>
              <w:noProof/>
            </w:rPr>
            <w:t>82</w:t>
          </w:r>
          <w:r>
            <w:rPr>
              <w:noProof/>
            </w:rPr>
            <w:fldChar w:fldCharType="end"/>
          </w:r>
        </w:p>
        <w:p w14:paraId="1B031E26" w14:textId="77777777" w:rsidR="00827C15" w:rsidRPr="007E7489" w:rsidRDefault="00827C15">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7.4.1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_Toc278568955 \h </w:instrText>
          </w:r>
          <w:r>
            <w:rPr>
              <w:noProof/>
            </w:rPr>
          </w:r>
          <w:r>
            <w:rPr>
              <w:noProof/>
            </w:rPr>
            <w:fldChar w:fldCharType="separate"/>
          </w:r>
          <w:r w:rsidR="00434FD0">
            <w:rPr>
              <w:noProof/>
            </w:rPr>
            <w:t>82</w:t>
          </w:r>
          <w:r>
            <w:rPr>
              <w:noProof/>
            </w:rPr>
            <w:fldChar w:fldCharType="end"/>
          </w:r>
        </w:p>
        <w:p w14:paraId="61A8474F" w14:textId="77777777" w:rsidR="00827C15" w:rsidRPr="007E7489" w:rsidRDefault="00827C15">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7.4.2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_Toc278568956 \h </w:instrText>
          </w:r>
          <w:r>
            <w:rPr>
              <w:noProof/>
            </w:rPr>
          </w:r>
          <w:r>
            <w:rPr>
              <w:noProof/>
            </w:rPr>
            <w:fldChar w:fldCharType="separate"/>
          </w:r>
          <w:r w:rsidR="00434FD0">
            <w:rPr>
              <w:noProof/>
            </w:rPr>
            <w:t>82</w:t>
          </w:r>
          <w:r>
            <w:rPr>
              <w:noProof/>
            </w:rPr>
            <w:fldChar w:fldCharType="end"/>
          </w:r>
        </w:p>
        <w:p w14:paraId="0FC481B0" w14:textId="77777777" w:rsidR="00827C15" w:rsidRDefault="00827C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_Toc278568957 \h </w:instrText>
          </w:r>
          <w:r>
            <w:rPr>
              <w:noProof/>
            </w:rPr>
          </w:r>
          <w:r>
            <w:rPr>
              <w:noProof/>
            </w:rPr>
            <w:fldChar w:fldCharType="separate"/>
          </w:r>
          <w:r w:rsidR="00434FD0">
            <w:rPr>
              <w:noProof/>
            </w:rPr>
            <w:t>82</w:t>
          </w:r>
          <w:r>
            <w:rPr>
              <w:noProof/>
            </w:rPr>
            <w:fldChar w:fldCharType="end"/>
          </w:r>
        </w:p>
        <w:p w14:paraId="00AFE434" w14:textId="77777777" w:rsidR="00827C15" w:rsidRDefault="00827C15">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_Toc278568958 \h </w:instrText>
          </w:r>
          <w:r>
            <w:rPr>
              <w:noProof/>
            </w:rPr>
          </w:r>
          <w:r>
            <w:rPr>
              <w:noProof/>
            </w:rPr>
            <w:fldChar w:fldCharType="separate"/>
          </w:r>
          <w:r w:rsidR="00434FD0">
            <w:rPr>
              <w:noProof/>
            </w:rPr>
            <w:t>89</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2" w:name="Radera3"/>
      <w:bookmarkEnd w:id="0"/>
      <w:bookmarkEnd w:id="2"/>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r w:rsidRPr="00E4288C">
              <w:rPr>
                <w:rFonts w:ascii="Georgia" w:hAnsi="Georgia"/>
              </w:rPr>
              <w:t>- Ändrat format på MultiMediaEntry</w:t>
            </w:r>
          </w:p>
          <w:p w14:paraId="5BD30324" w14:textId="77777777" w:rsidR="004666A5" w:rsidRPr="00E4288C" w:rsidRDefault="004666A5" w:rsidP="0026150C">
            <w:pPr>
              <w:pStyle w:val="TableText"/>
              <w:jc w:val="left"/>
              <w:rPr>
                <w:rFonts w:ascii="Georgia" w:hAnsi="Georgia"/>
                <w:szCs w:val="22"/>
              </w:rPr>
            </w:pPr>
            <w:r w:rsidRPr="00E4288C">
              <w:rPr>
                <w:rFonts w:ascii="Georgia" w:hAnsi="Georgia"/>
              </w:rPr>
              <w:t>- authorOtherRole tillagt.</w:t>
            </w:r>
          </w:p>
          <w:p w14:paraId="492C74A3" w14:textId="77777777" w:rsidR="004666A5" w:rsidRPr="00E4288C" w:rsidRDefault="004666A5"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26150C">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TOC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7E7489">
              <w:t>SOSFS 2008:14 istället för PDL-i-praktiken.</w:t>
            </w:r>
          </w:p>
          <w:p w14:paraId="3E870010" w14:textId="10E4CD30" w:rsidR="006452D4" w:rsidRDefault="006452D4" w:rsidP="00367542">
            <w:pPr>
              <w:numPr>
                <w:ilvl w:val="0"/>
                <w:numId w:val="32"/>
              </w:numPr>
            </w:pPr>
            <w:r w:rsidRPr="007E7489">
              <w:t xml:space="preserve">Förtydligat </w:t>
            </w:r>
            <w:r w:rsidR="00FD0A4E" w:rsidRPr="007E7489">
              <w:t>sambandet mellan</w:t>
            </w:r>
            <w:r w:rsidRPr="007E7489">
              <w:t xml:space="preserve"> categorization och assessmentCategory </w:t>
            </w:r>
            <w:r w:rsidRPr="007E7489">
              <w:lastRenderedPageBreak/>
              <w:t>för GetFunctionalStatus</w:t>
            </w:r>
          </w:p>
        </w:tc>
        <w:tc>
          <w:tcPr>
            <w:tcW w:w="1980" w:type="dxa"/>
          </w:tcPr>
          <w:p w14:paraId="5C1A3190" w14:textId="2E3A6154" w:rsidR="00367542" w:rsidRDefault="00367542" w:rsidP="0053648F">
            <w:pPr>
              <w:pStyle w:val="TOC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r w:rsidR="007E7489" w:rsidRPr="00E4288C" w14:paraId="19FE7A65" w14:textId="77777777" w:rsidTr="0053648F">
        <w:tc>
          <w:tcPr>
            <w:tcW w:w="964" w:type="dxa"/>
          </w:tcPr>
          <w:p w14:paraId="1D1DFB47" w14:textId="52AA3C8C" w:rsidR="007E7489" w:rsidRDefault="007E7489" w:rsidP="0053648F">
            <w:pPr>
              <w:pStyle w:val="TableText"/>
              <w:rPr>
                <w:rFonts w:ascii="Georgia" w:hAnsi="Georgia"/>
              </w:rPr>
            </w:pPr>
            <w:r>
              <w:rPr>
                <w:rFonts w:ascii="Georgia" w:hAnsi="Georgia"/>
              </w:rPr>
              <w:lastRenderedPageBreak/>
              <w:t>2.1</w:t>
            </w:r>
          </w:p>
        </w:tc>
        <w:tc>
          <w:tcPr>
            <w:tcW w:w="964" w:type="dxa"/>
          </w:tcPr>
          <w:p w14:paraId="223D89DE" w14:textId="77777777" w:rsidR="007E7489" w:rsidRDefault="007E7489" w:rsidP="0053648F">
            <w:pPr>
              <w:pStyle w:val="TableText"/>
              <w:rPr>
                <w:rFonts w:ascii="Georgia" w:hAnsi="Georgia"/>
              </w:rPr>
            </w:pPr>
          </w:p>
        </w:tc>
        <w:tc>
          <w:tcPr>
            <w:tcW w:w="1224" w:type="dxa"/>
          </w:tcPr>
          <w:p w14:paraId="2DDED088" w14:textId="2F9B8921" w:rsidR="007E7489" w:rsidRDefault="00240132" w:rsidP="0053648F">
            <w:pPr>
              <w:pStyle w:val="TableText"/>
              <w:rPr>
                <w:rFonts w:ascii="Georgia" w:hAnsi="Georgia"/>
              </w:rPr>
            </w:pPr>
            <w:r>
              <w:rPr>
                <w:rFonts w:ascii="Georgia" w:hAnsi="Georgia"/>
              </w:rPr>
              <w:t>2015-03-16</w:t>
            </w:r>
          </w:p>
        </w:tc>
        <w:tc>
          <w:tcPr>
            <w:tcW w:w="4140" w:type="dxa"/>
          </w:tcPr>
          <w:p w14:paraId="56FB57E5" w14:textId="77777777" w:rsidR="007E7489" w:rsidRDefault="007E7489" w:rsidP="00367542">
            <w:pPr>
              <w:numPr>
                <w:ilvl w:val="0"/>
                <w:numId w:val="32"/>
              </w:numPr>
            </w:pPr>
            <w:r>
              <w:t>Uppdaterat V-TIM-mappningskapitlet med korrigerade V-TIM-mappningar, och mappning mot NPÖ.</w:t>
            </w:r>
          </w:p>
          <w:p w14:paraId="57F2C4CD" w14:textId="7E7D22C9" w:rsidR="007E7489" w:rsidRPr="007E7489" w:rsidRDefault="007E7489" w:rsidP="007E7489">
            <w:pPr>
              <w:numPr>
                <w:ilvl w:val="0"/>
                <w:numId w:val="32"/>
              </w:numPr>
            </w:pPr>
            <w:r>
              <w:t>Korrigerat beskrivninge n av fältet padl/assessment i GFS.</w:t>
            </w:r>
          </w:p>
        </w:tc>
        <w:tc>
          <w:tcPr>
            <w:tcW w:w="1980" w:type="dxa"/>
          </w:tcPr>
          <w:p w14:paraId="1774CCAF" w14:textId="67E1A81D" w:rsidR="007E7489" w:rsidRDefault="007E7489" w:rsidP="0053648F">
            <w:pPr>
              <w:pStyle w:val="TOC1"/>
            </w:pPr>
            <w:r>
              <w:t>Björn Genfors</w:t>
            </w:r>
          </w:p>
        </w:tc>
        <w:tc>
          <w:tcPr>
            <w:tcW w:w="1440" w:type="dxa"/>
          </w:tcPr>
          <w:p w14:paraId="76DD11BD" w14:textId="77777777" w:rsidR="007E7489" w:rsidRPr="00E4288C" w:rsidRDefault="007E7489" w:rsidP="0053648F">
            <w:pPr>
              <w:pStyle w:val="TableText"/>
              <w:rPr>
                <w:rFonts w:ascii="Georgia" w:hAnsi="Georgia"/>
              </w:rPr>
            </w:pPr>
          </w:p>
        </w:tc>
      </w:tr>
      <w:tr w:rsidR="007744B3" w:rsidRPr="00E4288C" w14:paraId="7DD223D9" w14:textId="77777777" w:rsidTr="0053648F">
        <w:tc>
          <w:tcPr>
            <w:tcW w:w="964" w:type="dxa"/>
          </w:tcPr>
          <w:p w14:paraId="396DD241" w14:textId="01B63E83" w:rsidR="007744B3" w:rsidRDefault="007744B3" w:rsidP="0053648F">
            <w:pPr>
              <w:pStyle w:val="TableText"/>
              <w:rPr>
                <w:rFonts w:ascii="Georgia" w:hAnsi="Georgia"/>
              </w:rPr>
            </w:pPr>
            <w:r>
              <w:rPr>
                <w:rFonts w:ascii="Georgia" w:hAnsi="Georgia"/>
              </w:rPr>
              <w:t>2.1.1</w:t>
            </w:r>
          </w:p>
        </w:tc>
        <w:tc>
          <w:tcPr>
            <w:tcW w:w="964" w:type="dxa"/>
          </w:tcPr>
          <w:p w14:paraId="4527CF78" w14:textId="77777777" w:rsidR="007744B3" w:rsidRDefault="007744B3" w:rsidP="0053648F">
            <w:pPr>
              <w:pStyle w:val="TableText"/>
              <w:rPr>
                <w:rFonts w:ascii="Georgia" w:hAnsi="Georgia"/>
              </w:rPr>
            </w:pPr>
          </w:p>
        </w:tc>
        <w:tc>
          <w:tcPr>
            <w:tcW w:w="1224" w:type="dxa"/>
          </w:tcPr>
          <w:p w14:paraId="234F0FDA" w14:textId="4788D2AC" w:rsidR="007744B3" w:rsidRDefault="007744B3" w:rsidP="0053648F">
            <w:pPr>
              <w:pStyle w:val="TableText"/>
              <w:rPr>
                <w:rFonts w:ascii="Georgia" w:hAnsi="Georgia"/>
              </w:rPr>
            </w:pPr>
            <w:r>
              <w:rPr>
                <w:rFonts w:ascii="Georgia" w:hAnsi="Georgia"/>
              </w:rPr>
              <w:t>2015-03-31</w:t>
            </w:r>
          </w:p>
        </w:tc>
        <w:tc>
          <w:tcPr>
            <w:tcW w:w="4140" w:type="dxa"/>
          </w:tcPr>
          <w:p w14:paraId="2B1FEF32" w14:textId="346D9E54" w:rsidR="007744B3" w:rsidRDefault="007744B3" w:rsidP="00367542">
            <w:pPr>
              <w:numPr>
                <w:ilvl w:val="0"/>
                <w:numId w:val="32"/>
              </w:numPr>
            </w:pPr>
            <w:r>
              <w:t>Tagit bort relation ifrån GetFunctionalStatus</w:t>
            </w:r>
            <w:r w:rsidR="00434FD0">
              <w:t xml:space="preserve"> efter beslut av Inera</w:t>
            </w:r>
          </w:p>
        </w:tc>
        <w:tc>
          <w:tcPr>
            <w:tcW w:w="1980" w:type="dxa"/>
          </w:tcPr>
          <w:p w14:paraId="03281235" w14:textId="11E4DD79" w:rsidR="007744B3" w:rsidRDefault="007744B3" w:rsidP="0053648F">
            <w:pPr>
              <w:pStyle w:val="TOC1"/>
            </w:pPr>
            <w:r>
              <w:t>Khaled Daham</w:t>
            </w:r>
          </w:p>
        </w:tc>
        <w:tc>
          <w:tcPr>
            <w:tcW w:w="1440" w:type="dxa"/>
          </w:tcPr>
          <w:p w14:paraId="334F21D8" w14:textId="77777777" w:rsidR="007744B3" w:rsidRPr="00E4288C" w:rsidRDefault="007744B3" w:rsidP="0053648F">
            <w:pPr>
              <w:pStyle w:val="TableText"/>
              <w:rPr>
                <w:rFonts w:ascii="Georgia" w:hAnsi="Georgia"/>
              </w:rPr>
            </w:pPr>
          </w:p>
        </w:tc>
      </w:tr>
    </w:tbl>
    <w:p w14:paraId="6DB30119" w14:textId="0367D399"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3"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w:t>
            </w:r>
            <w:r w:rsidRPr="003125EA">
              <w:rPr>
                <w:rFonts w:ascii="Georgia" w:hAnsi="Georgia"/>
                <w:noProof/>
              </w:rPr>
              <w:fldChar w:fldCharType="end"/>
            </w:r>
            <w:bookmarkEnd w:id="3"/>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4"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2</w:t>
            </w:r>
            <w:r w:rsidRPr="003125EA">
              <w:rPr>
                <w:rFonts w:ascii="Georgia" w:hAnsi="Georgia"/>
                <w:noProof/>
              </w:rPr>
              <w:fldChar w:fldCharType="end"/>
            </w:r>
            <w:bookmarkEnd w:id="4"/>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90273C"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5"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3</w:t>
            </w:r>
            <w:r w:rsidRPr="003125EA">
              <w:rPr>
                <w:rFonts w:ascii="Georgia" w:hAnsi="Georgia"/>
                <w:noProof/>
              </w:rPr>
              <w:fldChar w:fldCharType="end"/>
            </w:r>
            <w:bookmarkEnd w:id="5"/>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6"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4</w:t>
            </w:r>
            <w:r w:rsidRPr="003125EA">
              <w:rPr>
                <w:rFonts w:ascii="Georgia" w:hAnsi="Georgia"/>
              </w:rPr>
              <w:fldChar w:fldCharType="end"/>
            </w:r>
            <w:bookmarkEnd w:id="6"/>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5</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6</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90273C"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7"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7</w:t>
            </w:r>
            <w:r w:rsidRPr="003125EA">
              <w:rPr>
                <w:rFonts w:ascii="Georgia" w:hAnsi="Georgia"/>
              </w:rPr>
              <w:fldChar w:fldCharType="end"/>
            </w:r>
            <w:bookmarkEnd w:id="7"/>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90273C"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8</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90273C"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9</w:t>
            </w:r>
            <w:r w:rsidRPr="003125EA">
              <w:rPr>
                <w:rFonts w:ascii="Georgia" w:hAnsi="Georgia"/>
              </w:rPr>
              <w:fldChar w:fldCharType="end"/>
            </w:r>
          </w:p>
        </w:tc>
        <w:tc>
          <w:tcPr>
            <w:tcW w:w="2183" w:type="dxa"/>
          </w:tcPr>
          <w:p w14:paraId="761F5803" w14:textId="77777777" w:rsidR="00886A66" w:rsidRPr="007E7489" w:rsidRDefault="00886A66" w:rsidP="00886A66">
            <w:pPr>
              <w:pStyle w:val="TableText"/>
              <w:jc w:val="left"/>
            </w:pPr>
            <w:r w:rsidRPr="007E7489">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90273C" w:rsidP="0039481C">
            <w:pPr>
              <w:pStyle w:val="TableText"/>
              <w:rPr>
                <w:rFonts w:ascii="Georgia" w:hAnsi="Georgia"/>
              </w:rPr>
            </w:pPr>
            <w:hyperlink r:id="rId13" w:history="1">
              <w:r w:rsidR="00886A66">
                <w:rPr>
                  <w:rStyle w:val="Hyperli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10</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90273C"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11</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90273C"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12</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90273C"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13</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90273C"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14</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8568903"/>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434FD0" w:rsidRPr="00434FD0">
        <w:rPr>
          <w:i/>
          <w:szCs w:val="20"/>
        </w:rPr>
        <w:t>R2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434FD0" w:rsidRPr="00434FD0">
        <w:rPr>
          <w:i/>
          <w:szCs w:val="20"/>
        </w:rPr>
        <w:t>R1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78568904"/>
      <w:bookmarkStart w:id="14" w:name="_Toc269040962"/>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8568905"/>
      <w:r>
        <w:t>WEB beskrivning</w:t>
      </w:r>
      <w:bookmarkEnd w:id="14"/>
      <w:bookmarkEnd w:id="15"/>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8568906"/>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8568907"/>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8568908"/>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8568909"/>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8568910"/>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8568911"/>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8568912"/>
      <w:r w:rsidRPr="0028759B">
        <w:t>Version tidigare</w:t>
      </w:r>
      <w:bookmarkEnd w:id="36"/>
      <w:bookmarkEnd w:id="37"/>
      <w:bookmarkEnd w:id="38"/>
    </w:p>
    <w:p w14:paraId="7719E18E" w14:textId="55790757" w:rsidR="0039481C" w:rsidRPr="00C63695" w:rsidRDefault="0083036F" w:rsidP="00703BD5">
      <w:r>
        <w:t>2.0</w:t>
      </w:r>
    </w:p>
    <w:p w14:paraId="36EF0DDB" w14:textId="77777777" w:rsidR="0039481C" w:rsidRDefault="0039481C" w:rsidP="0039481C">
      <w:pPr>
        <w:pStyle w:val="Heading1"/>
      </w:pPr>
      <w:bookmarkStart w:id="39" w:name="_Toc357754847"/>
      <w:bookmarkStart w:id="40" w:name="_Toc243452549"/>
      <w:bookmarkStart w:id="41" w:name="_Toc278568913"/>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8568914"/>
      <w:r>
        <w:t>Flöden</w:t>
      </w:r>
      <w:bookmarkEnd w:id="42"/>
      <w:bookmarkEnd w:id="43"/>
      <w:bookmarkEnd w:id="44"/>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val="en-US"/>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Heading5"/>
      </w:pPr>
      <w:r w:rsidRPr="00F81A41">
        <w:t xml:space="preserve">Roller </w:t>
      </w:r>
    </w:p>
    <w:tbl>
      <w:tblPr>
        <w:tblStyle w:val="TableGrid"/>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5" w:name="_Toc243452553"/>
      <w:bookmarkStart w:id="46" w:name="_Toc278568915"/>
      <w:r>
        <w:t>Obligatoriska kontrakt</w:t>
      </w:r>
      <w:bookmarkEnd w:id="45"/>
      <w:bookmarkEnd w:id="46"/>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7" w:name="_Toc357754849"/>
      <w:bookmarkStart w:id="48" w:name="_Toc243452554"/>
      <w:bookmarkStart w:id="49" w:name="_Toc278568916"/>
      <w:r w:rsidRPr="000F72A4">
        <w:t>Adressering</w:t>
      </w:r>
      <w:bookmarkEnd w:id="47"/>
      <w:bookmarkEnd w:id="48"/>
      <w:bookmarkEnd w:id="49"/>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0" w:name="_Toc227077992"/>
      <w:bookmarkStart w:id="51" w:name="_Toc374962625"/>
      <w:bookmarkStart w:id="52" w:name="_Toc382487402"/>
      <w:bookmarkStart w:id="53" w:name="_Toc278568917"/>
      <w:r w:rsidRPr="00DF207A">
        <w:t>Sammanfattning av adresseringsmodell</w:t>
      </w:r>
      <w:bookmarkEnd w:id="50"/>
      <w:bookmarkEnd w:id="51"/>
      <w:bookmarkEnd w:id="52"/>
      <w:bookmarkEnd w:id="53"/>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8568918"/>
      <w:r w:rsidRPr="000F72A4">
        <w:t>Aggregering och engagemangsindex</w:t>
      </w:r>
      <w:bookmarkEnd w:id="54"/>
      <w:bookmarkEnd w:id="55"/>
      <w:bookmarkEnd w:id="56"/>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7" w:name="_Toc224960921"/>
      <w:bookmarkStart w:id="58" w:name="_Toc357754852"/>
      <w:bookmarkStart w:id="59" w:name="_Toc243452557"/>
      <w:r>
        <w:br w:type="page"/>
      </w:r>
    </w:p>
    <w:p w14:paraId="5B8BBD42" w14:textId="0FD53A9D" w:rsidR="0039481C" w:rsidRDefault="0039481C" w:rsidP="0039481C">
      <w:pPr>
        <w:pStyle w:val="Heading1"/>
      </w:pPr>
      <w:bookmarkStart w:id="60" w:name="_Toc278568919"/>
      <w:r>
        <w:lastRenderedPageBreak/>
        <w:t>Tjänstedomänens krav och regler</w:t>
      </w:r>
      <w:bookmarkEnd w:id="57"/>
      <w:bookmarkEnd w:id="58"/>
      <w:bookmarkEnd w:id="59"/>
      <w:bookmarkEnd w:id="60"/>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1" w:name="_Toc244018071"/>
      <w:bookmarkStart w:id="62" w:name="_Toc374962628"/>
      <w:bookmarkStart w:id="63" w:name="_Toc382487405"/>
      <w:bookmarkStart w:id="64" w:name="_Toc278568920"/>
      <w:r w:rsidRPr="00A0151E">
        <w:t>Uppdatering</w:t>
      </w:r>
      <w:r>
        <w:t xml:space="preserve"> av </w:t>
      </w:r>
      <w:r w:rsidRPr="00435396">
        <w:t>engagemangsindex</w:t>
      </w:r>
      <w:bookmarkEnd w:id="61"/>
      <w:bookmarkEnd w:id="62"/>
      <w:bookmarkEnd w:id="63"/>
      <w:bookmarkEnd w:id="64"/>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r>
        <w:t>urn:riv:itintegration:engagementindex:UpdateResponder:1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ody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odyText"/>
      </w:pPr>
      <w:r>
        <w:t xml:space="preserve">En tjänsteproducent av GetFunctionalStatus </w:t>
      </w:r>
      <w:r>
        <w:rPr>
          <w:b/>
        </w:rPr>
        <w:t xml:space="preserve">måste </w:t>
      </w:r>
      <w:r>
        <w:t>använda samma värde för categorization i en Update som för 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98293328"/>
      <w:bookmarkStart w:id="68" w:name="_Toc278568921"/>
      <w:r>
        <w:lastRenderedPageBreak/>
        <w:t>Informationssäkerhet och juridik</w:t>
      </w:r>
      <w:bookmarkEnd w:id="65"/>
      <w:bookmarkEnd w:id="66"/>
      <w:bookmarkEnd w:id="67"/>
      <w:bookmarkEnd w:id="68"/>
    </w:p>
    <w:p w14:paraId="384BF249" w14:textId="77777777" w:rsidR="003D6F4B" w:rsidRDefault="003D6F4B" w:rsidP="003D6F4B">
      <w:pPr>
        <w:pStyle w:val="Heading3"/>
      </w:pPr>
      <w:bookmarkStart w:id="69" w:name="_Toc374962630"/>
      <w:bookmarkStart w:id="70" w:name="_Toc382487407"/>
      <w:bookmarkStart w:id="71" w:name="_Toc278568922"/>
      <w:r>
        <w:t xml:space="preserve">Medarbetarens </w:t>
      </w:r>
      <w:r w:rsidRPr="004F0149">
        <w:t>direktåtkomst</w:t>
      </w:r>
      <w:bookmarkEnd w:id="69"/>
      <w:bookmarkEnd w:id="70"/>
      <w:bookmarkEnd w:id="71"/>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 (via "Handbok till SOSFS 2008:14, informationshantering och</w:t>
      </w:r>
      <w:r>
        <w:t xml:space="preserve"> journalföring", se referens R10</w:t>
      </w:r>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2" w:name="_Toc374962631"/>
      <w:bookmarkStart w:id="73" w:name="_Toc382487408"/>
      <w:bookmarkStart w:id="74" w:name="_Toc278568923"/>
      <w:r w:rsidRPr="003F45DF">
        <w:t>Patientens direktåtkomst</w:t>
      </w:r>
      <w:bookmarkEnd w:id="72"/>
      <w:bookmarkEnd w:id="73"/>
      <w:bookmarkEnd w:id="74"/>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5" w:name="_Toc219337773"/>
      <w:bookmarkStart w:id="76" w:name="_Toc227077997"/>
      <w:bookmarkStart w:id="77" w:name="_Toc245231401"/>
      <w:bookmarkStart w:id="78" w:name="_Toc374962632"/>
      <w:bookmarkStart w:id="79" w:name="_Toc382487409"/>
      <w:bookmarkStart w:id="80" w:name="_Toc278568924"/>
      <w:r w:rsidRPr="00E146AE">
        <w:t>Generellt</w:t>
      </w:r>
      <w:bookmarkEnd w:id="75"/>
      <w:bookmarkEnd w:id="76"/>
      <w:bookmarkEnd w:id="77"/>
      <w:bookmarkEnd w:id="78"/>
      <w:bookmarkEnd w:id="79"/>
      <w:bookmarkEnd w:id="80"/>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1" w:name="_Toc243452559"/>
      <w:bookmarkStart w:id="82" w:name="_Toc278568925"/>
      <w:r>
        <w:lastRenderedPageBreak/>
        <w:t>Icke funktionella krav</w:t>
      </w:r>
      <w:bookmarkEnd w:id="81"/>
      <w:bookmarkEnd w:id="82"/>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3" w:name="_Toc243452560"/>
      <w:bookmarkStart w:id="84" w:name="_Toc278568926"/>
      <w:r>
        <w:t>SLA krav</w:t>
      </w:r>
      <w:bookmarkEnd w:id="83"/>
      <w:bookmarkEnd w:id="84"/>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5" w:name="_Toc382487412"/>
      <w:bookmarkStart w:id="86" w:name="_Toc278568927"/>
      <w:r w:rsidRPr="003164EA">
        <w:t>Övriga krav och regler</w:t>
      </w:r>
      <w:bookmarkEnd w:id="85"/>
      <w:bookmarkEnd w:id="86"/>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7" w:name="_Toc357754854"/>
      <w:bookmarkStart w:id="88" w:name="_Toc243452562"/>
      <w:bookmarkStart w:id="89" w:name="_Ref398296882"/>
      <w:bookmarkStart w:id="90" w:name="_Toc278568928"/>
      <w:bookmarkStart w:id="91" w:name="_Toc224960922"/>
      <w:bookmarkStart w:id="92" w:name="_Toc357754855"/>
      <w:bookmarkEnd w:id="20"/>
      <w:bookmarkEnd w:id="21"/>
      <w:bookmarkEnd w:id="22"/>
      <w:r>
        <w:t>Felhantering</w:t>
      </w:r>
      <w:bookmarkEnd w:id="87"/>
      <w:bookmarkEnd w:id="88"/>
      <w:bookmarkEnd w:id="89"/>
      <w:bookmarkEnd w:id="90"/>
    </w:p>
    <w:p w14:paraId="6FAF04D9" w14:textId="77777777" w:rsidR="0039481C" w:rsidRDefault="0039481C" w:rsidP="0039481C">
      <w:pPr>
        <w:pStyle w:val="Heading3"/>
      </w:pPr>
      <w:bookmarkStart w:id="93" w:name="_Toc243452563"/>
      <w:bookmarkStart w:id="94" w:name="_Toc278568929"/>
      <w:r>
        <w:t>Krav på en tjänsteproducent</w:t>
      </w:r>
      <w:bookmarkEnd w:id="93"/>
      <w:bookmarkEnd w:id="94"/>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5" w:name="_Toc243452564"/>
      <w:bookmarkStart w:id="96" w:name="_Toc278568930"/>
      <w:r>
        <w:t>Krav på en tjänstekonsument</w:t>
      </w:r>
      <w:bookmarkEnd w:id="95"/>
      <w:bookmarkEnd w:id="96"/>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7" w:name="_Toc383167600"/>
      <w:bookmarkStart w:id="98" w:name="_Toc398120718"/>
      <w:bookmarkStart w:id="99" w:name="_Toc278568931"/>
      <w:bookmarkStart w:id="100" w:name="_Toc243452565"/>
      <w:r>
        <w:t>Gemensamma informationskomponenter</w:t>
      </w:r>
      <w:bookmarkEnd w:id="97"/>
      <w:bookmarkEnd w:id="98"/>
      <w:bookmarkEnd w:id="99"/>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rsidR="00434FD0">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434FD0">
        <w:rPr>
          <w:b/>
        </w:rPr>
        <w:t>Error! Reference source not found.</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1" w:name="_Toc278568932"/>
      <w:r>
        <w:lastRenderedPageBreak/>
        <w:t xml:space="preserve">Tjänstedomänens </w:t>
      </w:r>
      <w:bookmarkEnd w:id="91"/>
      <w:r>
        <w:t>meddelandemodeller</w:t>
      </w:r>
      <w:bookmarkEnd w:id="92"/>
      <w:bookmarkEnd w:id="100"/>
      <w:bookmarkEnd w:id="101"/>
    </w:p>
    <w:p w14:paraId="062125DB" w14:textId="744C9161" w:rsidR="0039481C" w:rsidRPr="007E3F3B" w:rsidRDefault="0039481C" w:rsidP="0039481C">
      <w:pPr>
        <w:rPr>
          <w:i/>
        </w:rPr>
      </w:pPr>
      <w:bookmarkStart w:id="102"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3" w:name="_Toc357754856"/>
      <w:bookmarkStart w:id="104" w:name="_Toc382487418"/>
      <w:bookmarkStart w:id="105" w:name="_Toc278568933"/>
      <w:r>
        <w:t>MIM</w:t>
      </w:r>
      <w:bookmarkEnd w:id="103"/>
      <w:r>
        <w:t xml:space="preserve"> Vård- och omsorgsdokument</w:t>
      </w:r>
      <w:bookmarkEnd w:id="104"/>
      <w:bookmarkEnd w:id="105"/>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977"/>
        <w:gridCol w:w="1418"/>
        <w:gridCol w:w="2976"/>
      </w:tblGrid>
      <w:tr w:rsidR="007E7489" w:rsidRPr="00C469F0" w14:paraId="03346432" w14:textId="77777777" w:rsidTr="002D7B68">
        <w:trPr>
          <w:trHeight w:val="397"/>
        </w:trPr>
        <w:tc>
          <w:tcPr>
            <w:tcW w:w="1809" w:type="dxa"/>
            <w:shd w:val="clear" w:color="auto" w:fill="D9D9D9" w:themeFill="background1" w:themeFillShade="D9"/>
            <w:vAlign w:val="center"/>
          </w:tcPr>
          <w:p w14:paraId="4B8D3CE1" w14:textId="77777777" w:rsidR="007E7489" w:rsidRPr="00C469F0" w:rsidRDefault="007E7489" w:rsidP="002D7B68">
            <w:pPr>
              <w:rPr>
                <w:b/>
              </w:rPr>
            </w:pPr>
            <w:r w:rsidRPr="00C469F0">
              <w:rPr>
                <w:b/>
              </w:rPr>
              <w:t>Klass.attribut</w:t>
            </w:r>
          </w:p>
        </w:tc>
        <w:tc>
          <w:tcPr>
            <w:tcW w:w="2977" w:type="dxa"/>
            <w:shd w:val="clear" w:color="auto" w:fill="D9D9D9" w:themeFill="background1" w:themeFillShade="D9"/>
            <w:vAlign w:val="center"/>
          </w:tcPr>
          <w:p w14:paraId="04656B25" w14:textId="77777777" w:rsidR="007E7489" w:rsidRPr="00C469F0" w:rsidRDefault="007E7489" w:rsidP="002D7B68">
            <w:pPr>
              <w:rPr>
                <w:b/>
              </w:rPr>
            </w:pPr>
            <w:r>
              <w:rPr>
                <w:b/>
              </w:rPr>
              <w:t>Mappning mot NPÖ</w:t>
            </w:r>
          </w:p>
        </w:tc>
        <w:tc>
          <w:tcPr>
            <w:tcW w:w="1418" w:type="dxa"/>
            <w:shd w:val="clear" w:color="auto" w:fill="D9D9D9" w:themeFill="background1" w:themeFillShade="D9"/>
            <w:vAlign w:val="center"/>
          </w:tcPr>
          <w:p w14:paraId="41CC1108" w14:textId="77777777" w:rsidR="007E7489" w:rsidRPr="00C469F0" w:rsidRDefault="007E7489" w:rsidP="002D7B68">
            <w:pPr>
              <w:rPr>
                <w:b/>
              </w:rPr>
            </w:pPr>
            <w:r w:rsidRPr="00C469F0">
              <w:rPr>
                <w:b/>
              </w:rPr>
              <w:t>Mappning mot V-TIM 2.2</w:t>
            </w:r>
          </w:p>
        </w:tc>
        <w:tc>
          <w:tcPr>
            <w:tcW w:w="2976" w:type="dxa"/>
            <w:shd w:val="clear" w:color="auto" w:fill="D9D9D9" w:themeFill="background1" w:themeFillShade="D9"/>
            <w:vAlign w:val="center"/>
          </w:tcPr>
          <w:p w14:paraId="4CB62849" w14:textId="77777777" w:rsidR="007E7489" w:rsidRPr="00C469F0" w:rsidRDefault="007E7489" w:rsidP="002D7B68">
            <w:pPr>
              <w:rPr>
                <w:b/>
              </w:rPr>
            </w:pPr>
            <w:r w:rsidRPr="00C469F0">
              <w:rPr>
                <w:b/>
              </w:rPr>
              <w:t>Mappning mot XSD schema</w:t>
            </w:r>
          </w:p>
        </w:tc>
      </w:tr>
      <w:tr w:rsidR="007E7489" w:rsidRPr="00C469F0" w14:paraId="00B0B483" w14:textId="77777777" w:rsidTr="002D7B68">
        <w:trPr>
          <w:trHeight w:val="397"/>
        </w:trPr>
        <w:tc>
          <w:tcPr>
            <w:tcW w:w="1809" w:type="dxa"/>
            <w:vAlign w:val="center"/>
          </w:tcPr>
          <w:p w14:paraId="0BF48651" w14:textId="77777777" w:rsidR="007E7489" w:rsidRPr="00C469F0" w:rsidRDefault="007E7489" w:rsidP="002D7B68">
            <w:r>
              <w:t>CareDocumentationType</w:t>
            </w:r>
          </w:p>
        </w:tc>
        <w:tc>
          <w:tcPr>
            <w:tcW w:w="2977" w:type="dxa"/>
          </w:tcPr>
          <w:p w14:paraId="3ED19517" w14:textId="77777777" w:rsidR="007E7489" w:rsidRPr="00C11300" w:rsidRDefault="007E7489" w:rsidP="002D7B68">
            <w:pPr>
              <w:rPr>
                <w:rFonts w:cs="Arial"/>
                <w:i/>
                <w:color w:val="FF0000"/>
              </w:rPr>
            </w:pPr>
          </w:p>
        </w:tc>
        <w:tc>
          <w:tcPr>
            <w:tcW w:w="1418" w:type="dxa"/>
            <w:vAlign w:val="center"/>
          </w:tcPr>
          <w:p w14:paraId="09515EA7" w14:textId="77777777" w:rsidR="007E7489" w:rsidRDefault="007E7489" w:rsidP="002D7B68">
            <w:pPr>
              <w:rPr>
                <w:rFonts w:cs="Arial"/>
                <w:i/>
                <w:color w:val="FF0000"/>
              </w:rPr>
            </w:pPr>
            <w:r>
              <w:rPr>
                <w:rFonts w:cs="Arial"/>
                <w:i/>
                <w:color w:val="FF0000"/>
              </w:rPr>
              <w:t>N/A</w:t>
            </w:r>
          </w:p>
          <w:p w14:paraId="11A8E5EB" w14:textId="77777777" w:rsidR="007E7489" w:rsidRPr="00C469F0" w:rsidRDefault="007E7489" w:rsidP="002D7B68">
            <w:pPr>
              <w:rPr>
                <w:rFonts w:cs="Arial"/>
                <w:spacing w:val="-1"/>
              </w:rPr>
            </w:pPr>
            <w:r>
              <w:rPr>
                <w:rFonts w:cs="Arial"/>
                <w:i/>
                <w:color w:val="FF0000"/>
              </w:rPr>
              <w:t>Gäller hela kontraktet, då V-TIM inte hanterar dokumentationsperspektivet.</w:t>
            </w:r>
          </w:p>
        </w:tc>
        <w:tc>
          <w:tcPr>
            <w:tcW w:w="2976" w:type="dxa"/>
            <w:vAlign w:val="center"/>
          </w:tcPr>
          <w:p w14:paraId="17891328" w14:textId="77777777" w:rsidR="007E7489" w:rsidRPr="00C469F0" w:rsidRDefault="007E7489" w:rsidP="002D7B68"/>
        </w:tc>
      </w:tr>
      <w:tr w:rsidR="007E7489" w:rsidRPr="00C469F0" w14:paraId="1C657CB4" w14:textId="77777777" w:rsidTr="002D7B68">
        <w:trPr>
          <w:trHeight w:val="397"/>
        </w:trPr>
        <w:tc>
          <w:tcPr>
            <w:tcW w:w="1809" w:type="dxa"/>
            <w:vAlign w:val="center"/>
          </w:tcPr>
          <w:p w14:paraId="1609A3F0" w14:textId="77777777" w:rsidR="007E7489" w:rsidRPr="00E34474" w:rsidRDefault="007E7489" w:rsidP="002D7B68">
            <w:r>
              <w:t>CareDocumentationHeaderType</w:t>
            </w:r>
            <w:r w:rsidRPr="00E34474">
              <w:t>.documentId</w:t>
            </w:r>
          </w:p>
        </w:tc>
        <w:tc>
          <w:tcPr>
            <w:tcW w:w="2977" w:type="dxa"/>
          </w:tcPr>
          <w:p w14:paraId="0AE2F752" w14:textId="77777777" w:rsidR="007E7489" w:rsidRPr="00E34474" w:rsidRDefault="007E7489" w:rsidP="002D7B68">
            <w:r>
              <w:t>Vård- och omsorgsdokument.dokument-id</w:t>
            </w:r>
          </w:p>
        </w:tc>
        <w:tc>
          <w:tcPr>
            <w:tcW w:w="1418" w:type="dxa"/>
          </w:tcPr>
          <w:p w14:paraId="4036CE8E" w14:textId="77777777" w:rsidR="007E7489" w:rsidRDefault="007E7489" w:rsidP="002D7B68">
            <w:r w:rsidRPr="00260CD0">
              <w:rPr>
                <w:rFonts w:cs="Arial"/>
                <w:i/>
                <w:color w:val="FF0000"/>
              </w:rPr>
              <w:t>N/A</w:t>
            </w:r>
          </w:p>
        </w:tc>
        <w:tc>
          <w:tcPr>
            <w:tcW w:w="2976" w:type="dxa"/>
            <w:vAlign w:val="center"/>
          </w:tcPr>
          <w:p w14:paraId="119F03E7" w14:textId="77777777" w:rsidR="007E7489" w:rsidRPr="00E34474" w:rsidRDefault="007E7489" w:rsidP="002D7B68">
            <w:r w:rsidRPr="00E34474">
              <w:t>careDocumentation/</w:t>
            </w:r>
            <w:r>
              <w:t>c</w:t>
            </w:r>
            <w:r w:rsidRPr="00E34474">
              <w:t>areDocumentationHeader/documentId</w:t>
            </w:r>
          </w:p>
        </w:tc>
      </w:tr>
      <w:tr w:rsidR="007E7489" w:rsidRPr="00C469F0" w14:paraId="5DCE9A27" w14:textId="77777777" w:rsidTr="002D7B68">
        <w:trPr>
          <w:trHeight w:val="397"/>
        </w:trPr>
        <w:tc>
          <w:tcPr>
            <w:tcW w:w="1809" w:type="dxa"/>
            <w:vAlign w:val="center"/>
          </w:tcPr>
          <w:p w14:paraId="7C6DB950" w14:textId="77777777" w:rsidR="007E7489" w:rsidRPr="00C469F0" w:rsidRDefault="007E7489" w:rsidP="002D7B68">
            <w:r>
              <w:lastRenderedPageBreak/>
              <w:t>CareDocumentationHeaderType</w:t>
            </w:r>
            <w:r w:rsidRPr="00C469F0">
              <w:t>.sourceSystemHSAId</w:t>
            </w:r>
          </w:p>
        </w:tc>
        <w:tc>
          <w:tcPr>
            <w:tcW w:w="2977" w:type="dxa"/>
          </w:tcPr>
          <w:p w14:paraId="186B2D8C" w14:textId="77777777" w:rsidR="007E7489" w:rsidRPr="003079DB" w:rsidRDefault="007E7489" w:rsidP="002D7B68">
            <w:pPr>
              <w:rPr>
                <w:rFonts w:cs="Arial"/>
                <w:color w:val="FF0000"/>
              </w:rPr>
            </w:pPr>
            <w:r w:rsidRPr="003079DB">
              <w:rPr>
                <w:rFonts w:cs="Arial"/>
              </w:rPr>
              <w:t>Informationmängd.system-id</w:t>
            </w:r>
          </w:p>
        </w:tc>
        <w:tc>
          <w:tcPr>
            <w:tcW w:w="1418" w:type="dxa"/>
          </w:tcPr>
          <w:p w14:paraId="62BF1485" w14:textId="77777777" w:rsidR="007E7489" w:rsidRDefault="007E7489" w:rsidP="002D7B68">
            <w:r w:rsidRPr="00260CD0">
              <w:rPr>
                <w:rFonts w:cs="Arial"/>
                <w:i/>
                <w:color w:val="FF0000"/>
              </w:rPr>
              <w:t>N/A</w:t>
            </w:r>
          </w:p>
        </w:tc>
        <w:tc>
          <w:tcPr>
            <w:tcW w:w="2976" w:type="dxa"/>
            <w:vAlign w:val="center"/>
          </w:tcPr>
          <w:p w14:paraId="57832927" w14:textId="77777777" w:rsidR="007E7489" w:rsidRPr="00C469F0" w:rsidRDefault="007E7489" w:rsidP="002D7B68">
            <w:r>
              <w:t>careDocumentation</w:t>
            </w:r>
            <w:r w:rsidRPr="00C469F0">
              <w:t>/</w:t>
            </w:r>
            <w:r>
              <w:t>careDocumentationHeader</w:t>
            </w:r>
            <w:r w:rsidRPr="00C469F0">
              <w:t>/sourceSystemHSAId</w:t>
            </w:r>
          </w:p>
        </w:tc>
      </w:tr>
      <w:tr w:rsidR="007E7489" w:rsidRPr="00C469F0" w14:paraId="72A633ED" w14:textId="77777777" w:rsidTr="002D7B68">
        <w:trPr>
          <w:trHeight w:val="397"/>
        </w:trPr>
        <w:tc>
          <w:tcPr>
            <w:tcW w:w="1809" w:type="dxa"/>
            <w:vAlign w:val="center"/>
          </w:tcPr>
          <w:p w14:paraId="59FCB3F7" w14:textId="77777777" w:rsidR="007E7489" w:rsidRPr="00C469F0" w:rsidRDefault="007E7489" w:rsidP="002D7B68">
            <w:r>
              <w:t>CareDocumentationHeaderType</w:t>
            </w:r>
            <w:r w:rsidRPr="00C469F0">
              <w:t>.patientId</w:t>
            </w:r>
          </w:p>
        </w:tc>
        <w:tc>
          <w:tcPr>
            <w:tcW w:w="2977" w:type="dxa"/>
          </w:tcPr>
          <w:p w14:paraId="4E90F6DA" w14:textId="77777777" w:rsidR="007E7489" w:rsidRDefault="007E7489" w:rsidP="002D7B68">
            <w:pPr>
              <w:rPr>
                <w:rFonts w:cs="Arial"/>
                <w:spacing w:val="-1"/>
              </w:rPr>
            </w:pPr>
            <w:r>
              <w:rPr>
                <w:rFonts w:cs="Arial"/>
                <w:spacing w:val="-1"/>
              </w:rPr>
              <w:t>Vård- och omsorgstagare.person-id</w:t>
            </w:r>
          </w:p>
        </w:tc>
        <w:tc>
          <w:tcPr>
            <w:tcW w:w="1418" w:type="dxa"/>
          </w:tcPr>
          <w:p w14:paraId="2A5AE728" w14:textId="77777777" w:rsidR="007E7489" w:rsidRDefault="007E7489" w:rsidP="002D7B68">
            <w:r w:rsidRPr="00260CD0">
              <w:rPr>
                <w:rFonts w:cs="Arial"/>
                <w:i/>
                <w:color w:val="FF0000"/>
              </w:rPr>
              <w:t>N/A</w:t>
            </w:r>
          </w:p>
        </w:tc>
        <w:tc>
          <w:tcPr>
            <w:tcW w:w="2976" w:type="dxa"/>
            <w:vAlign w:val="center"/>
          </w:tcPr>
          <w:p w14:paraId="7C62BAD3" w14:textId="77777777" w:rsidR="007E7489" w:rsidRPr="00C469F0" w:rsidRDefault="007E7489" w:rsidP="002D7B68">
            <w:r>
              <w:t>careDocumentation</w:t>
            </w:r>
            <w:r w:rsidRPr="00C469F0">
              <w:t>/</w:t>
            </w:r>
            <w:r>
              <w:t>careDocumentationHeader</w:t>
            </w:r>
            <w:r w:rsidRPr="00C469F0">
              <w:t>/patientId</w:t>
            </w:r>
          </w:p>
        </w:tc>
      </w:tr>
      <w:tr w:rsidR="007E7489" w:rsidRPr="00C469F0" w14:paraId="66E854F4" w14:textId="77777777" w:rsidTr="002D7B68">
        <w:trPr>
          <w:trHeight w:val="397"/>
        </w:trPr>
        <w:tc>
          <w:tcPr>
            <w:tcW w:w="1809" w:type="dxa"/>
            <w:vAlign w:val="center"/>
          </w:tcPr>
          <w:p w14:paraId="6D22EDED" w14:textId="77777777" w:rsidR="007E7489" w:rsidRPr="00C469F0" w:rsidRDefault="007E7489" w:rsidP="002D7B68">
            <w:r>
              <w:t>CareDocumentationHeaderType.accountableHealthcareProfessional</w:t>
            </w:r>
          </w:p>
        </w:tc>
        <w:tc>
          <w:tcPr>
            <w:tcW w:w="2977" w:type="dxa"/>
          </w:tcPr>
          <w:p w14:paraId="700E8D6A" w14:textId="77777777" w:rsidR="007E7489" w:rsidRPr="003079DB" w:rsidRDefault="007E7489" w:rsidP="002D7B68">
            <w:pPr>
              <w:rPr>
                <w:rFonts w:cs="Arial"/>
                <w:color w:val="FF0000"/>
              </w:rPr>
            </w:pPr>
            <w:r w:rsidRPr="003079DB">
              <w:rPr>
                <w:rFonts w:cs="Arial"/>
              </w:rPr>
              <w:t>Vård- och omsorgsdokument.</w:t>
            </w:r>
            <w:r w:rsidRPr="00060973">
              <w:rPr>
                <w:rFonts w:cs="Arial"/>
                <w:i/>
              </w:rPr>
              <w:t>skapas av</w:t>
            </w:r>
          </w:p>
        </w:tc>
        <w:tc>
          <w:tcPr>
            <w:tcW w:w="1418" w:type="dxa"/>
          </w:tcPr>
          <w:p w14:paraId="79540022" w14:textId="77777777" w:rsidR="007E7489" w:rsidRDefault="007E7489" w:rsidP="002D7B68">
            <w:r w:rsidRPr="00260CD0">
              <w:rPr>
                <w:rFonts w:cs="Arial"/>
                <w:i/>
                <w:color w:val="FF0000"/>
              </w:rPr>
              <w:t>N/A</w:t>
            </w:r>
          </w:p>
        </w:tc>
        <w:tc>
          <w:tcPr>
            <w:tcW w:w="2976" w:type="dxa"/>
            <w:vAlign w:val="center"/>
          </w:tcPr>
          <w:p w14:paraId="26961675" w14:textId="77777777" w:rsidR="007E7489" w:rsidRPr="00C469F0" w:rsidRDefault="007E7489" w:rsidP="002D7B68">
            <w:r>
              <w:t>careDocumentation</w:t>
            </w:r>
            <w:r w:rsidRPr="00C469F0">
              <w:t>/</w:t>
            </w:r>
            <w:r>
              <w:t>careDocumentationHeader</w:t>
            </w:r>
            <w:r w:rsidRPr="00C469F0">
              <w:t>/</w:t>
            </w:r>
            <w:r>
              <w:t>accountableHealthcareProfessional</w:t>
            </w:r>
          </w:p>
        </w:tc>
      </w:tr>
      <w:tr w:rsidR="007E7489" w:rsidRPr="00C469F0" w14:paraId="0E9C7697" w14:textId="77777777" w:rsidTr="002D7B68">
        <w:trPr>
          <w:trHeight w:val="397"/>
        </w:trPr>
        <w:tc>
          <w:tcPr>
            <w:tcW w:w="1809" w:type="dxa"/>
            <w:vAlign w:val="center"/>
          </w:tcPr>
          <w:p w14:paraId="7A0FF54B" w14:textId="77777777" w:rsidR="007E7489" w:rsidRPr="00C469F0" w:rsidRDefault="007E7489" w:rsidP="002D7B68">
            <w:r>
              <w:t>AccountableHealthcareProfessionalType</w:t>
            </w:r>
            <w:r w:rsidRPr="00C469F0">
              <w:t>.authorTime</w:t>
            </w:r>
          </w:p>
        </w:tc>
        <w:tc>
          <w:tcPr>
            <w:tcW w:w="2977" w:type="dxa"/>
          </w:tcPr>
          <w:p w14:paraId="51424A96" w14:textId="77777777" w:rsidR="007E7489" w:rsidRPr="00114E72" w:rsidRDefault="007E7489" w:rsidP="002D7B68">
            <w:pPr>
              <w:rPr>
                <w:rFonts w:cs="Arial"/>
                <w:color w:val="FF0000"/>
              </w:rPr>
            </w:pPr>
            <w:r w:rsidRPr="00114E72">
              <w:rPr>
                <w:rFonts w:cs="Arial"/>
              </w:rPr>
              <w:t>Vård- och omsorgsdokument.registreringstidpunkt</w:t>
            </w:r>
          </w:p>
        </w:tc>
        <w:tc>
          <w:tcPr>
            <w:tcW w:w="1418" w:type="dxa"/>
          </w:tcPr>
          <w:p w14:paraId="77343E92" w14:textId="77777777" w:rsidR="007E7489" w:rsidRDefault="007E7489" w:rsidP="002D7B68">
            <w:r w:rsidRPr="00260CD0">
              <w:rPr>
                <w:rFonts w:cs="Arial"/>
                <w:i/>
                <w:color w:val="FF0000"/>
              </w:rPr>
              <w:t>N/A</w:t>
            </w:r>
          </w:p>
        </w:tc>
        <w:tc>
          <w:tcPr>
            <w:tcW w:w="2976" w:type="dxa"/>
            <w:vAlign w:val="center"/>
          </w:tcPr>
          <w:p w14:paraId="2A515E54" w14:textId="77777777" w:rsidR="007E7489" w:rsidRPr="00C469F0" w:rsidRDefault="007E7489" w:rsidP="002D7B68">
            <w:r>
              <w:t>careDocumentation</w:t>
            </w:r>
            <w:r w:rsidRPr="00C469F0">
              <w:t>/</w:t>
            </w:r>
            <w:r>
              <w:t>careDocumentationHeader</w:t>
            </w:r>
            <w:r w:rsidRPr="00C469F0">
              <w:t>/</w:t>
            </w:r>
            <w:r>
              <w:t xml:space="preserve"> accountableHealthcareProfessional</w:t>
            </w:r>
            <w:r w:rsidRPr="00C469F0">
              <w:t xml:space="preserve"> </w:t>
            </w:r>
            <w:r>
              <w:t>/authorTime</w:t>
            </w:r>
          </w:p>
        </w:tc>
      </w:tr>
      <w:tr w:rsidR="007E7489" w:rsidRPr="00336280" w14:paraId="46392AEB" w14:textId="77777777" w:rsidTr="002D7B68">
        <w:trPr>
          <w:trHeight w:val="397"/>
        </w:trPr>
        <w:tc>
          <w:tcPr>
            <w:tcW w:w="1809" w:type="dxa"/>
            <w:vAlign w:val="center"/>
          </w:tcPr>
          <w:p w14:paraId="237E2991" w14:textId="77777777" w:rsidR="007E7489" w:rsidRPr="00C469F0" w:rsidRDefault="007E7489" w:rsidP="002D7B68">
            <w:r>
              <w:t>AccountableHealthcareProfessionalType</w:t>
            </w:r>
            <w:r w:rsidRPr="00C469F0">
              <w:t>.healthcareProfessionalHSAId</w:t>
            </w:r>
          </w:p>
        </w:tc>
        <w:tc>
          <w:tcPr>
            <w:tcW w:w="2977" w:type="dxa"/>
          </w:tcPr>
          <w:p w14:paraId="3A0D67AF" w14:textId="77777777" w:rsidR="007E7489" w:rsidRPr="00336280" w:rsidRDefault="007E7489" w:rsidP="002D7B68">
            <w:pPr>
              <w:rPr>
                <w:rFonts w:cs="Arial"/>
                <w:spacing w:val="-1"/>
              </w:rPr>
            </w:pPr>
            <w:r>
              <w:rPr>
                <w:rFonts w:cs="Arial"/>
                <w:spacing w:val="-1"/>
              </w:rPr>
              <w:t>Vård- och omsorgspersonal.personal-id</w:t>
            </w:r>
          </w:p>
        </w:tc>
        <w:tc>
          <w:tcPr>
            <w:tcW w:w="1418" w:type="dxa"/>
          </w:tcPr>
          <w:p w14:paraId="2F4F6D68" w14:textId="77777777" w:rsidR="007E7489" w:rsidRDefault="007E7489" w:rsidP="002D7B68">
            <w:r w:rsidRPr="00260CD0">
              <w:rPr>
                <w:rFonts w:cs="Arial"/>
                <w:i/>
                <w:color w:val="FF0000"/>
              </w:rPr>
              <w:t>N/A</w:t>
            </w:r>
          </w:p>
        </w:tc>
        <w:tc>
          <w:tcPr>
            <w:tcW w:w="2976" w:type="dxa"/>
            <w:vAlign w:val="center"/>
          </w:tcPr>
          <w:p w14:paraId="1524F78A" w14:textId="77777777" w:rsidR="007E7489" w:rsidRPr="00336280" w:rsidRDefault="007E7489" w:rsidP="002D7B68">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7E7489" w:rsidRPr="00C469F0" w14:paraId="6391EC8E" w14:textId="77777777" w:rsidTr="002D7B68">
        <w:trPr>
          <w:trHeight w:val="397"/>
        </w:trPr>
        <w:tc>
          <w:tcPr>
            <w:tcW w:w="1809" w:type="dxa"/>
            <w:vAlign w:val="center"/>
          </w:tcPr>
          <w:p w14:paraId="1A3065A5" w14:textId="77777777" w:rsidR="007E7489" w:rsidRPr="00C469F0" w:rsidRDefault="007E7489" w:rsidP="002D7B68">
            <w:r>
              <w:rPr>
                <w:lang w:val="en-US"/>
              </w:rPr>
              <w:t>AccountableHealthcareProfessionalType</w:t>
            </w:r>
            <w:r w:rsidRPr="00C469F0">
              <w:t>.healthcareProfessionalName</w:t>
            </w:r>
          </w:p>
        </w:tc>
        <w:tc>
          <w:tcPr>
            <w:tcW w:w="2977" w:type="dxa"/>
          </w:tcPr>
          <w:p w14:paraId="4DB83079" w14:textId="77777777" w:rsidR="007E7489" w:rsidRPr="00336280" w:rsidRDefault="007E7489" w:rsidP="002D7B68">
            <w:pPr>
              <w:rPr>
                <w:rFonts w:cs="Arial"/>
                <w:spacing w:val="-1"/>
              </w:rPr>
            </w:pPr>
            <w:r>
              <w:rPr>
                <w:rFonts w:cs="Arial"/>
                <w:spacing w:val="-1"/>
              </w:rPr>
              <w:t>Vård- och omsorgspersonal.namn</w:t>
            </w:r>
          </w:p>
        </w:tc>
        <w:tc>
          <w:tcPr>
            <w:tcW w:w="1418" w:type="dxa"/>
          </w:tcPr>
          <w:p w14:paraId="2E288160" w14:textId="77777777" w:rsidR="007E7489" w:rsidRDefault="007E7489" w:rsidP="002D7B68">
            <w:r w:rsidRPr="00260CD0">
              <w:rPr>
                <w:rFonts w:cs="Arial"/>
                <w:i/>
                <w:color w:val="FF0000"/>
              </w:rPr>
              <w:t>N/A</w:t>
            </w:r>
          </w:p>
        </w:tc>
        <w:tc>
          <w:tcPr>
            <w:tcW w:w="2976" w:type="dxa"/>
            <w:vAlign w:val="center"/>
          </w:tcPr>
          <w:p w14:paraId="62F81D8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/healthcareProfessionalName</w:t>
            </w:r>
          </w:p>
        </w:tc>
      </w:tr>
      <w:tr w:rsidR="007E7489" w:rsidRPr="00C469F0" w14:paraId="0E6DECE3" w14:textId="77777777" w:rsidTr="002D7B68">
        <w:trPr>
          <w:trHeight w:val="397"/>
        </w:trPr>
        <w:tc>
          <w:tcPr>
            <w:tcW w:w="1809" w:type="dxa"/>
            <w:vAlign w:val="center"/>
          </w:tcPr>
          <w:p w14:paraId="702CF0FB" w14:textId="77777777" w:rsidR="007E7489" w:rsidRPr="00C469F0" w:rsidRDefault="007E7489" w:rsidP="002D7B68">
            <w:r>
              <w:t>AccountableHealthcareProfessionalType</w:t>
            </w:r>
            <w:r w:rsidRPr="00C469F0">
              <w:t>.healthcareProfessionalRoleCode</w:t>
            </w:r>
          </w:p>
        </w:tc>
        <w:tc>
          <w:tcPr>
            <w:tcW w:w="2977" w:type="dxa"/>
          </w:tcPr>
          <w:p w14:paraId="0725AE85" w14:textId="77777777" w:rsidR="007E7489" w:rsidRPr="00C11300" w:rsidRDefault="007E7489" w:rsidP="002D7B68">
            <w:pPr>
              <w:rPr>
                <w:rFonts w:cs="Arial"/>
                <w:i/>
                <w:color w:val="FF0000"/>
              </w:rPr>
            </w:pPr>
            <w:r>
              <w:rPr>
                <w:rFonts w:cs="Arial"/>
                <w:spacing w:val="-1"/>
              </w:rPr>
              <w:t>Vård- och omsorgspersonal.befattning</w:t>
            </w:r>
          </w:p>
        </w:tc>
        <w:tc>
          <w:tcPr>
            <w:tcW w:w="1418" w:type="dxa"/>
          </w:tcPr>
          <w:p w14:paraId="4BA4D5FE" w14:textId="77777777" w:rsidR="007E7489" w:rsidRDefault="007E7489" w:rsidP="002D7B68">
            <w:r w:rsidRPr="00260CD0">
              <w:rPr>
                <w:rFonts w:cs="Arial"/>
                <w:i/>
                <w:color w:val="FF0000"/>
              </w:rPr>
              <w:t>N/A</w:t>
            </w:r>
          </w:p>
        </w:tc>
        <w:tc>
          <w:tcPr>
            <w:tcW w:w="2976" w:type="dxa"/>
            <w:vAlign w:val="center"/>
          </w:tcPr>
          <w:p w14:paraId="0DB25B86"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/healthcareProfessionalRoleCode</w:t>
            </w:r>
          </w:p>
        </w:tc>
      </w:tr>
      <w:tr w:rsidR="007E7489" w:rsidRPr="00240132" w14:paraId="4C1B0FA5" w14:textId="77777777" w:rsidTr="002D7B68">
        <w:trPr>
          <w:trHeight w:val="397"/>
        </w:trPr>
        <w:tc>
          <w:tcPr>
            <w:tcW w:w="1809" w:type="dxa"/>
            <w:vAlign w:val="center"/>
          </w:tcPr>
          <w:p w14:paraId="2A2585B3" w14:textId="77777777" w:rsidR="007E7489" w:rsidRPr="00C469F0" w:rsidRDefault="007E7489" w:rsidP="002D7B68">
            <w:r>
              <w:t>HealthcareProfessionalOrgUnitType.</w:t>
            </w:r>
            <w:r w:rsidRPr="00C469F0">
              <w:t>orgUnitHSAId</w:t>
            </w:r>
          </w:p>
        </w:tc>
        <w:tc>
          <w:tcPr>
            <w:tcW w:w="2977" w:type="dxa"/>
          </w:tcPr>
          <w:p w14:paraId="7C86F792" w14:textId="77777777" w:rsidR="007E7489" w:rsidRPr="00336280" w:rsidRDefault="007E7489" w:rsidP="002D7B68">
            <w:pPr>
              <w:rPr>
                <w:rFonts w:cs="Arial"/>
                <w:spacing w:val="-1"/>
              </w:rPr>
            </w:pPr>
            <w:r>
              <w:rPr>
                <w:rFonts w:cs="Arial"/>
                <w:spacing w:val="-1"/>
              </w:rPr>
              <w:t>Enhet.enhets-id</w:t>
            </w:r>
          </w:p>
        </w:tc>
        <w:tc>
          <w:tcPr>
            <w:tcW w:w="1418" w:type="dxa"/>
          </w:tcPr>
          <w:p w14:paraId="60D48A2F" w14:textId="77777777" w:rsidR="007E7489" w:rsidRDefault="007E7489" w:rsidP="002D7B68">
            <w:r w:rsidRPr="00260CD0">
              <w:rPr>
                <w:rFonts w:cs="Arial"/>
                <w:i/>
                <w:color w:val="FF0000"/>
              </w:rPr>
              <w:t>N/A</w:t>
            </w:r>
          </w:p>
        </w:tc>
        <w:tc>
          <w:tcPr>
            <w:tcW w:w="2976" w:type="dxa"/>
            <w:vAlign w:val="center"/>
          </w:tcPr>
          <w:p w14:paraId="54C60783"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102B647" w14:textId="77777777" w:rsidTr="002D7B68">
        <w:trPr>
          <w:trHeight w:val="397"/>
        </w:trPr>
        <w:tc>
          <w:tcPr>
            <w:tcW w:w="1809" w:type="dxa"/>
            <w:vAlign w:val="center"/>
          </w:tcPr>
          <w:p w14:paraId="45340BBA" w14:textId="77777777" w:rsidR="007E7489" w:rsidRPr="00C469F0" w:rsidRDefault="007E7489" w:rsidP="002D7B68">
            <w:r>
              <w:t>HealthcareProfessionalOrgUnitType.</w:t>
            </w:r>
            <w:r w:rsidRPr="00C469F0">
              <w:t>orgUnitname</w:t>
            </w:r>
          </w:p>
        </w:tc>
        <w:tc>
          <w:tcPr>
            <w:tcW w:w="2977" w:type="dxa"/>
          </w:tcPr>
          <w:p w14:paraId="78B2AFCA" w14:textId="77777777" w:rsidR="007E7489" w:rsidRPr="00336280" w:rsidRDefault="007E7489" w:rsidP="002D7B68">
            <w:pPr>
              <w:rPr>
                <w:rFonts w:cs="Arial"/>
                <w:spacing w:val="-1"/>
              </w:rPr>
            </w:pPr>
            <w:r>
              <w:rPr>
                <w:rFonts w:cs="Arial"/>
                <w:spacing w:val="-1"/>
              </w:rPr>
              <w:t>Enhet.enhetsnamn</w:t>
            </w:r>
          </w:p>
        </w:tc>
        <w:tc>
          <w:tcPr>
            <w:tcW w:w="1418" w:type="dxa"/>
          </w:tcPr>
          <w:p w14:paraId="7A0ED4B0" w14:textId="77777777" w:rsidR="007E7489" w:rsidRDefault="007E7489" w:rsidP="002D7B68">
            <w:r w:rsidRPr="00260CD0">
              <w:rPr>
                <w:rFonts w:cs="Arial"/>
                <w:i/>
                <w:color w:val="FF0000"/>
              </w:rPr>
              <w:t>N/A</w:t>
            </w:r>
          </w:p>
        </w:tc>
        <w:tc>
          <w:tcPr>
            <w:tcW w:w="2976" w:type="dxa"/>
            <w:vAlign w:val="center"/>
          </w:tcPr>
          <w:p w14:paraId="26024AF7"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474A1EC5" w14:textId="77777777" w:rsidTr="002D7B68">
        <w:trPr>
          <w:trHeight w:val="397"/>
        </w:trPr>
        <w:tc>
          <w:tcPr>
            <w:tcW w:w="1809" w:type="dxa"/>
            <w:vAlign w:val="center"/>
          </w:tcPr>
          <w:p w14:paraId="2017A5C0" w14:textId="77777777" w:rsidR="007E7489" w:rsidRPr="00C469F0" w:rsidRDefault="007E7489" w:rsidP="002D7B68">
            <w:r>
              <w:t>HealthcareProfessionalOrgUnitTy</w:t>
            </w:r>
            <w:r>
              <w:lastRenderedPageBreak/>
              <w:t>pe.</w:t>
            </w:r>
            <w:r w:rsidRPr="00C469F0">
              <w:t>orgUnitTelecom</w:t>
            </w:r>
          </w:p>
        </w:tc>
        <w:tc>
          <w:tcPr>
            <w:tcW w:w="2977" w:type="dxa"/>
          </w:tcPr>
          <w:p w14:paraId="463E7610" w14:textId="77777777" w:rsidR="007E7489" w:rsidRDefault="007E7489" w:rsidP="002D7B68">
            <w:pPr>
              <w:rPr>
                <w:rFonts w:cs="Arial"/>
              </w:rPr>
            </w:pPr>
            <w:r>
              <w:rPr>
                <w:rFonts w:cs="Arial"/>
                <w:spacing w:val="-1"/>
              </w:rPr>
              <w:lastRenderedPageBreak/>
              <w:t>Enhet.telefonnummer</w:t>
            </w:r>
          </w:p>
        </w:tc>
        <w:tc>
          <w:tcPr>
            <w:tcW w:w="1418" w:type="dxa"/>
          </w:tcPr>
          <w:p w14:paraId="6544304F" w14:textId="77777777" w:rsidR="007E7489" w:rsidRDefault="007E7489" w:rsidP="002D7B68">
            <w:r w:rsidRPr="00260CD0">
              <w:rPr>
                <w:rFonts w:cs="Arial"/>
                <w:i/>
                <w:color w:val="FF0000"/>
              </w:rPr>
              <w:t>N/A</w:t>
            </w:r>
          </w:p>
        </w:tc>
        <w:tc>
          <w:tcPr>
            <w:tcW w:w="2976" w:type="dxa"/>
            <w:vAlign w:val="center"/>
          </w:tcPr>
          <w:p w14:paraId="03FE2124"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w:t>
            </w:r>
            <w:r>
              <w:rPr>
                <w:lang w:val="en-US"/>
              </w:rPr>
              <w:lastRenderedPageBreak/>
              <w:t>HealthcareProfessional</w:t>
            </w:r>
            <w:r w:rsidRPr="003F7B8B">
              <w:rPr>
                <w:lang w:val="en-US"/>
              </w:rPr>
              <w:t>/</w:t>
            </w:r>
            <w:r>
              <w:rPr>
                <w:lang w:val="en-US"/>
              </w:rPr>
              <w:t>healthcareProfessionalOrgUnit</w:t>
            </w:r>
            <w:r w:rsidRPr="003F7B8B">
              <w:rPr>
                <w:lang w:val="en-US"/>
              </w:rPr>
              <w:t>/orgUnitTelecom</w:t>
            </w:r>
          </w:p>
        </w:tc>
      </w:tr>
      <w:tr w:rsidR="007E7489" w:rsidRPr="00240132" w14:paraId="4424232C" w14:textId="77777777" w:rsidTr="002D7B68">
        <w:trPr>
          <w:trHeight w:val="397"/>
        </w:trPr>
        <w:tc>
          <w:tcPr>
            <w:tcW w:w="1809" w:type="dxa"/>
            <w:vAlign w:val="center"/>
          </w:tcPr>
          <w:p w14:paraId="018B4A5B" w14:textId="77777777" w:rsidR="007E7489" w:rsidRPr="00C469F0" w:rsidRDefault="007E7489" w:rsidP="002D7B68">
            <w:r>
              <w:lastRenderedPageBreak/>
              <w:t>HealthcareProfessionalOrgUnitType.</w:t>
            </w:r>
            <w:r w:rsidRPr="00C469F0">
              <w:t>orgUnitEmail</w:t>
            </w:r>
          </w:p>
        </w:tc>
        <w:tc>
          <w:tcPr>
            <w:tcW w:w="2977" w:type="dxa"/>
          </w:tcPr>
          <w:p w14:paraId="57B02FEB" w14:textId="77777777" w:rsidR="007E7489" w:rsidRDefault="007E7489" w:rsidP="002D7B68">
            <w:pPr>
              <w:rPr>
                <w:rFonts w:cs="Arial"/>
              </w:rPr>
            </w:pPr>
            <w:r>
              <w:rPr>
                <w:rFonts w:cs="Arial"/>
                <w:spacing w:val="-1"/>
              </w:rPr>
              <w:t>Enhet.e-postadress</w:t>
            </w:r>
          </w:p>
        </w:tc>
        <w:tc>
          <w:tcPr>
            <w:tcW w:w="1418" w:type="dxa"/>
          </w:tcPr>
          <w:p w14:paraId="1D2B2051" w14:textId="77777777" w:rsidR="007E7489" w:rsidRDefault="007E7489" w:rsidP="002D7B68">
            <w:r w:rsidRPr="00260CD0">
              <w:rPr>
                <w:rFonts w:cs="Arial"/>
                <w:i/>
                <w:color w:val="FF0000"/>
              </w:rPr>
              <w:t>N/A</w:t>
            </w:r>
          </w:p>
        </w:tc>
        <w:tc>
          <w:tcPr>
            <w:tcW w:w="2976" w:type="dxa"/>
            <w:vAlign w:val="center"/>
          </w:tcPr>
          <w:p w14:paraId="1A838F7B"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1FDE8778" w14:textId="77777777" w:rsidTr="002D7B68">
        <w:trPr>
          <w:trHeight w:val="397"/>
        </w:trPr>
        <w:tc>
          <w:tcPr>
            <w:tcW w:w="1809" w:type="dxa"/>
            <w:vAlign w:val="center"/>
          </w:tcPr>
          <w:p w14:paraId="39661F62" w14:textId="77777777" w:rsidR="007E7489" w:rsidRPr="00C469F0" w:rsidRDefault="007E7489" w:rsidP="002D7B68">
            <w:pPr>
              <w:rPr>
                <w:u w:val="single"/>
              </w:rPr>
            </w:pPr>
            <w:r>
              <w:t>HealthcareProfessionalOrgUnitType.</w:t>
            </w:r>
            <w:r w:rsidRPr="00C469F0">
              <w:t>orgUnitAddress</w:t>
            </w:r>
          </w:p>
        </w:tc>
        <w:tc>
          <w:tcPr>
            <w:tcW w:w="2977" w:type="dxa"/>
          </w:tcPr>
          <w:p w14:paraId="1DCEC89F" w14:textId="77777777" w:rsidR="007E7489" w:rsidRDefault="007E7489" w:rsidP="002D7B68">
            <w:pPr>
              <w:rPr>
                <w:rFonts w:cs="Arial"/>
                <w:spacing w:val="-1"/>
              </w:rPr>
            </w:pPr>
            <w:r>
              <w:rPr>
                <w:rFonts w:cs="Arial"/>
                <w:spacing w:val="-1"/>
              </w:rPr>
              <w:t>Enhet.postadress</w:t>
            </w:r>
          </w:p>
        </w:tc>
        <w:tc>
          <w:tcPr>
            <w:tcW w:w="1418" w:type="dxa"/>
          </w:tcPr>
          <w:p w14:paraId="20F34352" w14:textId="77777777" w:rsidR="007E7489" w:rsidRDefault="007E7489" w:rsidP="002D7B68">
            <w:r w:rsidRPr="00260CD0">
              <w:rPr>
                <w:rFonts w:cs="Arial"/>
                <w:i/>
                <w:color w:val="FF0000"/>
              </w:rPr>
              <w:t>N/A</w:t>
            </w:r>
          </w:p>
        </w:tc>
        <w:tc>
          <w:tcPr>
            <w:tcW w:w="2976" w:type="dxa"/>
            <w:vAlign w:val="center"/>
          </w:tcPr>
          <w:p w14:paraId="2F6A662D"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115FE7CE" w14:textId="77777777" w:rsidTr="002D7B68">
        <w:trPr>
          <w:trHeight w:val="397"/>
        </w:trPr>
        <w:tc>
          <w:tcPr>
            <w:tcW w:w="1809" w:type="dxa"/>
            <w:vAlign w:val="center"/>
          </w:tcPr>
          <w:p w14:paraId="36FFC622" w14:textId="77777777" w:rsidR="007E7489" w:rsidRPr="00C469F0" w:rsidRDefault="007E7489" w:rsidP="002D7B68">
            <w:r>
              <w:t>HealthcareProfessionalOrgUnitType.</w:t>
            </w:r>
            <w:r w:rsidRPr="00C469F0">
              <w:t>orgUnitLocation</w:t>
            </w:r>
          </w:p>
        </w:tc>
        <w:tc>
          <w:tcPr>
            <w:tcW w:w="2977" w:type="dxa"/>
          </w:tcPr>
          <w:p w14:paraId="0D60E165" w14:textId="77777777" w:rsidR="007E7489" w:rsidRPr="00C11300" w:rsidRDefault="007E7489" w:rsidP="002D7B68">
            <w:pPr>
              <w:rPr>
                <w:rFonts w:cs="Arial"/>
                <w:i/>
                <w:color w:val="FF0000"/>
              </w:rPr>
            </w:pPr>
            <w:r>
              <w:rPr>
                <w:rFonts w:cs="Arial"/>
                <w:spacing w:val="-1"/>
              </w:rPr>
              <w:t>Enhet.geografisk plats</w:t>
            </w:r>
          </w:p>
        </w:tc>
        <w:tc>
          <w:tcPr>
            <w:tcW w:w="1418" w:type="dxa"/>
          </w:tcPr>
          <w:p w14:paraId="58B38767" w14:textId="77777777" w:rsidR="007E7489" w:rsidRDefault="007E7489" w:rsidP="002D7B68">
            <w:r w:rsidRPr="00260CD0">
              <w:rPr>
                <w:rFonts w:cs="Arial"/>
                <w:i/>
                <w:color w:val="FF0000"/>
              </w:rPr>
              <w:t>N/A</w:t>
            </w:r>
          </w:p>
        </w:tc>
        <w:tc>
          <w:tcPr>
            <w:tcW w:w="2976" w:type="dxa"/>
            <w:vAlign w:val="center"/>
          </w:tcPr>
          <w:p w14:paraId="7A5E5E98"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7AF87801" w14:textId="77777777" w:rsidTr="002D7B68">
        <w:trPr>
          <w:trHeight w:val="397"/>
        </w:trPr>
        <w:tc>
          <w:tcPr>
            <w:tcW w:w="1809" w:type="dxa"/>
            <w:vAlign w:val="center"/>
          </w:tcPr>
          <w:p w14:paraId="274C839C" w14:textId="77777777" w:rsidR="007E7489" w:rsidRPr="00C469F0" w:rsidRDefault="007E7489" w:rsidP="002D7B68">
            <w:r>
              <w:t>AccountableHealthcareProfessionalType</w:t>
            </w:r>
            <w:r w:rsidRPr="00C469F0">
              <w:t>.healthcareProfessionalCareUnitHSAId</w:t>
            </w:r>
          </w:p>
        </w:tc>
        <w:tc>
          <w:tcPr>
            <w:tcW w:w="2977" w:type="dxa"/>
          </w:tcPr>
          <w:p w14:paraId="3D61ACDF" w14:textId="77777777" w:rsidR="007E7489" w:rsidRDefault="007E7489" w:rsidP="002D7B68">
            <w:pPr>
              <w:rPr>
                <w:rFonts w:cs="Arial"/>
                <w:spacing w:val="-1"/>
              </w:rPr>
            </w:pPr>
            <w:r>
              <w:rPr>
                <w:rFonts w:cs="Arial"/>
                <w:spacing w:val="-1"/>
              </w:rPr>
              <w:t>Informationsmängd.ägande vårdenhets-id</w:t>
            </w:r>
          </w:p>
        </w:tc>
        <w:tc>
          <w:tcPr>
            <w:tcW w:w="1418" w:type="dxa"/>
          </w:tcPr>
          <w:p w14:paraId="6731BF80" w14:textId="77777777" w:rsidR="007E7489" w:rsidRDefault="007E7489" w:rsidP="002D7B68">
            <w:r w:rsidRPr="00260CD0">
              <w:rPr>
                <w:rFonts w:cs="Arial"/>
                <w:i/>
                <w:color w:val="FF0000"/>
              </w:rPr>
              <w:t>N/A</w:t>
            </w:r>
          </w:p>
        </w:tc>
        <w:tc>
          <w:tcPr>
            <w:tcW w:w="2976" w:type="dxa"/>
            <w:vAlign w:val="center"/>
          </w:tcPr>
          <w:p w14:paraId="7A8C7F31"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7E7489" w:rsidRPr="00C469F0" w14:paraId="455B443F" w14:textId="77777777" w:rsidTr="002D7B68">
        <w:trPr>
          <w:trHeight w:val="397"/>
        </w:trPr>
        <w:tc>
          <w:tcPr>
            <w:tcW w:w="1809" w:type="dxa"/>
            <w:vAlign w:val="center"/>
          </w:tcPr>
          <w:p w14:paraId="2920AC49" w14:textId="77777777" w:rsidR="007E7489" w:rsidRPr="00C469F0" w:rsidRDefault="007E7489" w:rsidP="002D7B68">
            <w:r>
              <w:t>AccountableHealthcareProfessionalType</w:t>
            </w:r>
            <w:r w:rsidRPr="00C469F0">
              <w:t>.healthcareProfessionalCareGiverHSAId</w:t>
            </w:r>
          </w:p>
        </w:tc>
        <w:tc>
          <w:tcPr>
            <w:tcW w:w="2977" w:type="dxa"/>
          </w:tcPr>
          <w:p w14:paraId="657E31FA" w14:textId="77777777" w:rsidR="007E7489" w:rsidRDefault="007E7489" w:rsidP="002D7B68">
            <w:pPr>
              <w:rPr>
                <w:rFonts w:cs="Arial"/>
                <w:spacing w:val="-1"/>
              </w:rPr>
            </w:pPr>
            <w:r>
              <w:rPr>
                <w:rFonts w:cs="Arial"/>
                <w:spacing w:val="-1"/>
              </w:rPr>
              <w:t>Informationsmängd.ägande vårdgivare-id</w:t>
            </w:r>
          </w:p>
        </w:tc>
        <w:tc>
          <w:tcPr>
            <w:tcW w:w="1418" w:type="dxa"/>
          </w:tcPr>
          <w:p w14:paraId="35502C45" w14:textId="77777777" w:rsidR="007E7489" w:rsidRDefault="007E7489" w:rsidP="002D7B68">
            <w:r w:rsidRPr="00260CD0">
              <w:rPr>
                <w:rFonts w:cs="Arial"/>
                <w:i/>
                <w:color w:val="FF0000"/>
              </w:rPr>
              <w:t>N/A</w:t>
            </w:r>
          </w:p>
        </w:tc>
        <w:tc>
          <w:tcPr>
            <w:tcW w:w="2976" w:type="dxa"/>
            <w:vAlign w:val="center"/>
          </w:tcPr>
          <w:p w14:paraId="5FBF34D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/healthcareProfessionalCareGiverHSAId</w:t>
            </w:r>
          </w:p>
        </w:tc>
      </w:tr>
      <w:tr w:rsidR="007E7489" w:rsidRPr="00C470D0" w14:paraId="051A7B47" w14:textId="77777777" w:rsidTr="002D7B68">
        <w:trPr>
          <w:trHeight w:val="397"/>
        </w:trPr>
        <w:tc>
          <w:tcPr>
            <w:tcW w:w="1809" w:type="dxa"/>
            <w:vAlign w:val="center"/>
          </w:tcPr>
          <w:p w14:paraId="5955EF70" w14:textId="77777777" w:rsidR="007E7489" w:rsidRPr="00C469F0" w:rsidRDefault="007E7489" w:rsidP="002D7B68">
            <w:r>
              <w:t>LegalAuthenticatorType</w:t>
            </w:r>
            <w:r w:rsidRPr="00C469F0">
              <w:t>.legalAuthenticatorTime</w:t>
            </w:r>
          </w:p>
        </w:tc>
        <w:tc>
          <w:tcPr>
            <w:tcW w:w="2977" w:type="dxa"/>
          </w:tcPr>
          <w:p w14:paraId="50CF91A0" w14:textId="77777777" w:rsidR="007E7489" w:rsidRPr="00C11300" w:rsidRDefault="007E7489" w:rsidP="002D7B68">
            <w:pPr>
              <w:rPr>
                <w:rFonts w:cs="Arial"/>
                <w:i/>
                <w:color w:val="FF0000"/>
              </w:rPr>
            </w:pPr>
            <w:r>
              <w:t>Vård- och omsorgsdokument.signeringstidpunkt</w:t>
            </w:r>
          </w:p>
        </w:tc>
        <w:tc>
          <w:tcPr>
            <w:tcW w:w="1418" w:type="dxa"/>
          </w:tcPr>
          <w:p w14:paraId="46127D38" w14:textId="77777777" w:rsidR="007E7489" w:rsidRDefault="007E7489" w:rsidP="002D7B68">
            <w:r w:rsidRPr="00260CD0">
              <w:rPr>
                <w:rFonts w:cs="Arial"/>
                <w:i/>
                <w:color w:val="FF0000"/>
              </w:rPr>
              <w:t>N/A</w:t>
            </w:r>
          </w:p>
        </w:tc>
        <w:tc>
          <w:tcPr>
            <w:tcW w:w="2976" w:type="dxa"/>
            <w:vAlign w:val="center"/>
          </w:tcPr>
          <w:p w14:paraId="4E5A9BDE" w14:textId="77777777" w:rsidR="007E7489" w:rsidRPr="00C469F0" w:rsidRDefault="007E7489" w:rsidP="002D7B68">
            <w:r>
              <w:t>careDocumentation</w:t>
            </w:r>
            <w:r w:rsidRPr="00C469F0">
              <w:t>/</w:t>
            </w:r>
            <w:r>
              <w:t>careDocumentationHeader/l</w:t>
            </w:r>
            <w:r w:rsidRPr="00C469F0">
              <w:t>egalAuthenticator/legalAuthenticatorTime</w:t>
            </w:r>
          </w:p>
        </w:tc>
      </w:tr>
      <w:tr w:rsidR="007E7489" w:rsidRPr="00C470D0" w14:paraId="30B13483" w14:textId="77777777" w:rsidTr="002D7B68">
        <w:trPr>
          <w:trHeight w:val="397"/>
        </w:trPr>
        <w:tc>
          <w:tcPr>
            <w:tcW w:w="1809" w:type="dxa"/>
            <w:vAlign w:val="center"/>
          </w:tcPr>
          <w:p w14:paraId="63F80E49" w14:textId="77777777" w:rsidR="007E7489" w:rsidRPr="00C469F0" w:rsidRDefault="007E7489" w:rsidP="002D7B68">
            <w:r>
              <w:t>LegalAuthenticatorType</w:t>
            </w:r>
            <w:r w:rsidRPr="00C469F0">
              <w:t>.legalAuthenticatorHSAId</w:t>
            </w:r>
          </w:p>
        </w:tc>
        <w:tc>
          <w:tcPr>
            <w:tcW w:w="2977" w:type="dxa"/>
          </w:tcPr>
          <w:p w14:paraId="3E48E8E7"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0E1BAC5B" w14:textId="77777777" w:rsidR="007E7489" w:rsidRDefault="007E7489" w:rsidP="002D7B68">
            <w:r w:rsidRPr="00260CD0">
              <w:rPr>
                <w:rFonts w:cs="Arial"/>
                <w:i/>
                <w:color w:val="FF0000"/>
              </w:rPr>
              <w:t>N/A</w:t>
            </w:r>
          </w:p>
        </w:tc>
        <w:tc>
          <w:tcPr>
            <w:tcW w:w="2976" w:type="dxa"/>
            <w:vAlign w:val="center"/>
          </w:tcPr>
          <w:p w14:paraId="56AFC8A5" w14:textId="77777777" w:rsidR="007E7489" w:rsidRPr="00C469F0" w:rsidRDefault="007E7489" w:rsidP="002D7B68">
            <w:r>
              <w:t>careDocumentation</w:t>
            </w:r>
            <w:r w:rsidRPr="00C469F0">
              <w:t>/</w:t>
            </w:r>
            <w:r>
              <w:t>careDocumentationHeader</w:t>
            </w:r>
            <w:r w:rsidRPr="00C469F0">
              <w:t>/</w:t>
            </w:r>
            <w:r>
              <w:t>l</w:t>
            </w:r>
            <w:r w:rsidRPr="00C469F0">
              <w:t>egalAuthenticator/legalAuthenticatorHSAId</w:t>
            </w:r>
          </w:p>
        </w:tc>
      </w:tr>
      <w:tr w:rsidR="007E7489" w:rsidRPr="00C470D0" w14:paraId="1487D33D" w14:textId="77777777" w:rsidTr="002D7B68">
        <w:trPr>
          <w:trHeight w:val="397"/>
        </w:trPr>
        <w:tc>
          <w:tcPr>
            <w:tcW w:w="1809" w:type="dxa"/>
            <w:vAlign w:val="center"/>
          </w:tcPr>
          <w:p w14:paraId="193865E0" w14:textId="77777777" w:rsidR="007E7489" w:rsidRPr="00C469F0" w:rsidRDefault="007E7489" w:rsidP="002D7B68">
            <w:r>
              <w:t>LegalAuthenticatorType</w:t>
            </w:r>
            <w:r w:rsidRPr="00C469F0">
              <w:t>.legalAuthenticatorName</w:t>
            </w:r>
          </w:p>
        </w:tc>
        <w:tc>
          <w:tcPr>
            <w:tcW w:w="2977" w:type="dxa"/>
          </w:tcPr>
          <w:p w14:paraId="23A90583"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264542D7" w14:textId="77777777" w:rsidR="007E7489" w:rsidRDefault="007E7489" w:rsidP="002D7B68">
            <w:r w:rsidRPr="00260CD0">
              <w:rPr>
                <w:rFonts w:cs="Arial"/>
                <w:i/>
                <w:color w:val="FF0000"/>
              </w:rPr>
              <w:t>N/A</w:t>
            </w:r>
          </w:p>
        </w:tc>
        <w:tc>
          <w:tcPr>
            <w:tcW w:w="2976" w:type="dxa"/>
            <w:vAlign w:val="center"/>
          </w:tcPr>
          <w:p w14:paraId="4A21FA30" w14:textId="77777777" w:rsidR="007E7489" w:rsidRPr="00C469F0" w:rsidRDefault="007E7489" w:rsidP="002D7B68">
            <w:r>
              <w:t>careDocumentation</w:t>
            </w:r>
            <w:r w:rsidRPr="00C469F0">
              <w:t>/</w:t>
            </w:r>
            <w:r>
              <w:t>careDocumentationHeader</w:t>
            </w:r>
            <w:r w:rsidRPr="00C469F0">
              <w:t>/</w:t>
            </w:r>
            <w:r>
              <w:t>legalAuthenticator/legalAuthenticatorName</w:t>
            </w:r>
          </w:p>
        </w:tc>
      </w:tr>
      <w:tr w:rsidR="007E7489" w:rsidRPr="00C470D0" w14:paraId="2D5EEE46" w14:textId="77777777" w:rsidTr="002D7B68">
        <w:trPr>
          <w:trHeight w:val="397"/>
        </w:trPr>
        <w:tc>
          <w:tcPr>
            <w:tcW w:w="1809" w:type="dxa"/>
            <w:vAlign w:val="center"/>
          </w:tcPr>
          <w:p w14:paraId="39BF8FCC" w14:textId="77777777" w:rsidR="007E7489" w:rsidRPr="00C469F0" w:rsidRDefault="007E7489" w:rsidP="002D7B68">
            <w:r>
              <w:lastRenderedPageBreak/>
              <w:t>CareDocumentationHeaderType</w:t>
            </w:r>
            <w:r w:rsidRPr="00C469F0">
              <w:t>.approvedForPatient</w:t>
            </w:r>
          </w:p>
        </w:tc>
        <w:tc>
          <w:tcPr>
            <w:tcW w:w="2977" w:type="dxa"/>
          </w:tcPr>
          <w:p w14:paraId="04FC474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470AD1" w14:textId="77777777" w:rsidR="007E7489" w:rsidRDefault="007E7489" w:rsidP="002D7B68">
            <w:r w:rsidRPr="00260CD0">
              <w:rPr>
                <w:rFonts w:cs="Arial"/>
                <w:i/>
                <w:color w:val="FF0000"/>
              </w:rPr>
              <w:t>N/A</w:t>
            </w:r>
          </w:p>
        </w:tc>
        <w:tc>
          <w:tcPr>
            <w:tcW w:w="2976" w:type="dxa"/>
            <w:vAlign w:val="center"/>
          </w:tcPr>
          <w:p w14:paraId="0976CB39" w14:textId="77777777" w:rsidR="007E7489" w:rsidRPr="00C469F0" w:rsidRDefault="007E7489" w:rsidP="002D7B68">
            <w:r>
              <w:t>careDocumentation</w:t>
            </w:r>
            <w:r w:rsidRPr="00C469F0">
              <w:t>/</w:t>
            </w:r>
            <w:r>
              <w:t>careDocumentationHeader</w:t>
            </w:r>
            <w:r w:rsidRPr="00C469F0">
              <w:t>/approvedForPatient</w:t>
            </w:r>
          </w:p>
        </w:tc>
      </w:tr>
      <w:tr w:rsidR="007E7489" w:rsidRPr="00C469F0" w14:paraId="5DAEDB22" w14:textId="77777777" w:rsidTr="002D7B68">
        <w:trPr>
          <w:trHeight w:val="397"/>
        </w:trPr>
        <w:tc>
          <w:tcPr>
            <w:tcW w:w="1809" w:type="dxa"/>
            <w:vAlign w:val="center"/>
          </w:tcPr>
          <w:p w14:paraId="2DE7BF7C" w14:textId="77777777" w:rsidR="007E7489" w:rsidRPr="00C469F0" w:rsidRDefault="007E7489" w:rsidP="002D7B68">
            <w:r>
              <w:t>CareDocumentationHeaderType</w:t>
            </w:r>
            <w:r w:rsidRPr="00C469F0">
              <w:t>.careContactId</w:t>
            </w:r>
          </w:p>
        </w:tc>
        <w:tc>
          <w:tcPr>
            <w:tcW w:w="2977" w:type="dxa"/>
          </w:tcPr>
          <w:p w14:paraId="2EA9B989" w14:textId="77777777" w:rsidR="007E7489" w:rsidRDefault="007E7489" w:rsidP="002D7B68">
            <w:pPr>
              <w:rPr>
                <w:rFonts w:cs="Arial"/>
                <w:spacing w:val="-1"/>
              </w:rPr>
            </w:pPr>
            <w:r>
              <w:rPr>
                <w:rFonts w:cs="Arial"/>
                <w:spacing w:val="-1"/>
              </w:rPr>
              <w:t>Vård- och omsorgskontakt.kontakt-id</w:t>
            </w:r>
          </w:p>
        </w:tc>
        <w:tc>
          <w:tcPr>
            <w:tcW w:w="1418" w:type="dxa"/>
          </w:tcPr>
          <w:p w14:paraId="403F8D2B" w14:textId="77777777" w:rsidR="007E7489" w:rsidRDefault="007E7489" w:rsidP="002D7B68">
            <w:r w:rsidRPr="00260CD0">
              <w:rPr>
                <w:rFonts w:cs="Arial"/>
                <w:i/>
                <w:color w:val="FF0000"/>
              </w:rPr>
              <w:t>N/A</w:t>
            </w:r>
          </w:p>
        </w:tc>
        <w:tc>
          <w:tcPr>
            <w:tcW w:w="2976" w:type="dxa"/>
            <w:vAlign w:val="center"/>
          </w:tcPr>
          <w:p w14:paraId="611780A3" w14:textId="77777777" w:rsidR="007E7489" w:rsidRPr="00C469F0" w:rsidRDefault="007E7489" w:rsidP="002D7B68">
            <w:r>
              <w:t>careDocumentation</w:t>
            </w:r>
            <w:r w:rsidRPr="00C469F0">
              <w:t>/</w:t>
            </w:r>
            <w:r>
              <w:t>CareDocumentationHeader</w:t>
            </w:r>
            <w:r w:rsidRPr="00C469F0">
              <w:t>/careContactId</w:t>
            </w:r>
          </w:p>
        </w:tc>
      </w:tr>
      <w:tr w:rsidR="007E7489" w:rsidRPr="00C469F0" w14:paraId="16EA8FE5" w14:textId="77777777" w:rsidTr="002D7B68">
        <w:trPr>
          <w:trHeight w:val="397"/>
        </w:trPr>
        <w:tc>
          <w:tcPr>
            <w:tcW w:w="1809" w:type="dxa"/>
            <w:shd w:val="clear" w:color="auto" w:fill="D9D9D9" w:themeFill="background1" w:themeFillShade="D9"/>
            <w:vAlign w:val="center"/>
          </w:tcPr>
          <w:p w14:paraId="1819931A" w14:textId="77777777" w:rsidR="007E7489" w:rsidRPr="00C469F0" w:rsidRDefault="007E7489" w:rsidP="002D7B68">
            <w:r>
              <w:t>CareDocumentationBodyType</w:t>
            </w:r>
          </w:p>
        </w:tc>
        <w:tc>
          <w:tcPr>
            <w:tcW w:w="2977" w:type="dxa"/>
            <w:shd w:val="clear" w:color="auto" w:fill="D9D9D9" w:themeFill="background1" w:themeFillShade="D9"/>
          </w:tcPr>
          <w:p w14:paraId="282D0791" w14:textId="77777777" w:rsidR="007E7489" w:rsidRPr="00C11300" w:rsidRDefault="007E7489" w:rsidP="002D7B68">
            <w:pPr>
              <w:rPr>
                <w:rFonts w:cs="Arial"/>
                <w:i/>
                <w:color w:val="FF0000"/>
              </w:rPr>
            </w:pPr>
          </w:p>
        </w:tc>
        <w:tc>
          <w:tcPr>
            <w:tcW w:w="1418" w:type="dxa"/>
            <w:shd w:val="clear" w:color="auto" w:fill="D9D9D9" w:themeFill="background1" w:themeFillShade="D9"/>
          </w:tcPr>
          <w:p w14:paraId="62880537" w14:textId="77777777" w:rsidR="007E7489" w:rsidRDefault="007E7489" w:rsidP="002D7B68">
            <w:r w:rsidRPr="00260CD0">
              <w:rPr>
                <w:rFonts w:cs="Arial"/>
                <w:i/>
                <w:color w:val="FF0000"/>
              </w:rPr>
              <w:t>N/A</w:t>
            </w:r>
          </w:p>
        </w:tc>
        <w:tc>
          <w:tcPr>
            <w:tcW w:w="2976" w:type="dxa"/>
            <w:shd w:val="clear" w:color="auto" w:fill="D9D9D9" w:themeFill="background1" w:themeFillShade="D9"/>
            <w:vAlign w:val="center"/>
          </w:tcPr>
          <w:p w14:paraId="173CEA05" w14:textId="77777777" w:rsidR="007E7489" w:rsidRPr="00C469F0" w:rsidRDefault="007E7489" w:rsidP="002D7B68"/>
        </w:tc>
      </w:tr>
      <w:tr w:rsidR="007E7489" w:rsidRPr="00C469F0" w14:paraId="6C566739" w14:textId="77777777" w:rsidTr="002D7B68">
        <w:trPr>
          <w:trHeight w:val="397"/>
        </w:trPr>
        <w:tc>
          <w:tcPr>
            <w:tcW w:w="1809" w:type="dxa"/>
            <w:vAlign w:val="center"/>
          </w:tcPr>
          <w:p w14:paraId="3F9F0202" w14:textId="77777777" w:rsidR="007E7489" w:rsidRPr="00C469F0" w:rsidRDefault="007E7489" w:rsidP="002D7B68">
            <w:r>
              <w:t>ClinicalDocumentNoteType.clinicalDocumentNoteCode</w:t>
            </w:r>
          </w:p>
        </w:tc>
        <w:tc>
          <w:tcPr>
            <w:tcW w:w="2977" w:type="dxa"/>
          </w:tcPr>
          <w:p w14:paraId="521CDAF2" w14:textId="77777777" w:rsidR="007E7489" w:rsidRPr="00BE6271" w:rsidRDefault="007E7489" w:rsidP="002D7B68">
            <w:r>
              <w:t>Vård- och omsorgsdokument.anteckningstyp</w:t>
            </w:r>
          </w:p>
        </w:tc>
        <w:tc>
          <w:tcPr>
            <w:tcW w:w="1418" w:type="dxa"/>
          </w:tcPr>
          <w:p w14:paraId="3808560C" w14:textId="77777777" w:rsidR="007E7489" w:rsidRDefault="007E7489" w:rsidP="002D7B68">
            <w:r w:rsidRPr="00260CD0">
              <w:rPr>
                <w:rFonts w:cs="Arial"/>
                <w:i/>
                <w:color w:val="FF0000"/>
              </w:rPr>
              <w:t>N/A</w:t>
            </w:r>
          </w:p>
        </w:tc>
        <w:tc>
          <w:tcPr>
            <w:tcW w:w="2976" w:type="dxa"/>
            <w:vAlign w:val="center"/>
          </w:tcPr>
          <w:p w14:paraId="32D9E5EC" w14:textId="77777777" w:rsidR="007E7489" w:rsidRPr="00C469F0" w:rsidRDefault="007E7489" w:rsidP="002D7B68">
            <w:r>
              <w:t>careDocumentation/careDocumentationBody/clinicalDocument/clinicalDocumentNoteCode</w:t>
            </w:r>
          </w:p>
        </w:tc>
      </w:tr>
      <w:tr w:rsidR="007E7489" w:rsidRPr="00C469F0" w14:paraId="6DE004C7" w14:textId="77777777" w:rsidTr="002D7B68">
        <w:trPr>
          <w:trHeight w:val="397"/>
        </w:trPr>
        <w:tc>
          <w:tcPr>
            <w:tcW w:w="1809" w:type="dxa"/>
            <w:vAlign w:val="center"/>
          </w:tcPr>
          <w:p w14:paraId="49C2E367" w14:textId="77777777" w:rsidR="007E7489" w:rsidRPr="00C469F0" w:rsidRDefault="007E7489" w:rsidP="002D7B68">
            <w:r>
              <w:t>ClinicalDocumentNoteType.clinicalDocumentTypeCode</w:t>
            </w:r>
          </w:p>
        </w:tc>
        <w:tc>
          <w:tcPr>
            <w:tcW w:w="2977" w:type="dxa"/>
          </w:tcPr>
          <w:p w14:paraId="549ABD42"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5B7AD2" w14:textId="77777777" w:rsidR="007E7489" w:rsidRDefault="007E7489" w:rsidP="002D7B68">
            <w:r w:rsidRPr="00260CD0">
              <w:rPr>
                <w:rFonts w:cs="Arial"/>
                <w:i/>
                <w:color w:val="FF0000"/>
              </w:rPr>
              <w:t>N/A</w:t>
            </w:r>
          </w:p>
        </w:tc>
        <w:tc>
          <w:tcPr>
            <w:tcW w:w="2976" w:type="dxa"/>
            <w:vAlign w:val="center"/>
          </w:tcPr>
          <w:p w14:paraId="0383AF12" w14:textId="77777777" w:rsidR="007E7489" w:rsidRPr="00C469F0" w:rsidRDefault="007E7489" w:rsidP="002D7B68">
            <w:r>
              <w:t>careDocumentation/careDocumentationBody/clinicalDocument/clinicalDocumentTypeCode</w:t>
            </w:r>
          </w:p>
        </w:tc>
      </w:tr>
      <w:tr w:rsidR="007E7489" w:rsidRPr="00C469F0" w14:paraId="3F5585F7" w14:textId="77777777" w:rsidTr="002D7B68">
        <w:trPr>
          <w:trHeight w:val="397"/>
        </w:trPr>
        <w:tc>
          <w:tcPr>
            <w:tcW w:w="1809" w:type="dxa"/>
            <w:vAlign w:val="center"/>
          </w:tcPr>
          <w:p w14:paraId="46242BD2" w14:textId="77777777" w:rsidR="007E7489" w:rsidRPr="00C469F0" w:rsidRDefault="007E7489" w:rsidP="002D7B68">
            <w:r>
              <w:t>ClinicalDocumentNoteType.clinicalDocumentNoteTitle</w:t>
            </w:r>
          </w:p>
        </w:tc>
        <w:tc>
          <w:tcPr>
            <w:tcW w:w="2977" w:type="dxa"/>
          </w:tcPr>
          <w:p w14:paraId="74B1F5EC" w14:textId="77777777" w:rsidR="007E7489" w:rsidRPr="00C11300" w:rsidRDefault="007E7489" w:rsidP="002D7B68">
            <w:pPr>
              <w:rPr>
                <w:rFonts w:cs="Arial"/>
                <w:i/>
                <w:color w:val="FF0000"/>
              </w:rPr>
            </w:pPr>
            <w:r>
              <w:t>Vård- och omsorgsdokument.dokumentnamn</w:t>
            </w:r>
          </w:p>
        </w:tc>
        <w:tc>
          <w:tcPr>
            <w:tcW w:w="1418" w:type="dxa"/>
          </w:tcPr>
          <w:p w14:paraId="6A344862" w14:textId="77777777" w:rsidR="007E7489" w:rsidRDefault="007E7489" w:rsidP="002D7B68">
            <w:r w:rsidRPr="00260CD0">
              <w:rPr>
                <w:rFonts w:cs="Arial"/>
                <w:i/>
                <w:color w:val="FF0000"/>
              </w:rPr>
              <w:t>N/A</w:t>
            </w:r>
          </w:p>
        </w:tc>
        <w:tc>
          <w:tcPr>
            <w:tcW w:w="2976" w:type="dxa"/>
            <w:vAlign w:val="center"/>
          </w:tcPr>
          <w:p w14:paraId="72C9B5EF" w14:textId="77777777" w:rsidR="007E7489" w:rsidRPr="00C469F0" w:rsidRDefault="007E7489" w:rsidP="002D7B68">
            <w:r>
              <w:t>careDocumentation/careDocumentationBody/clinicalDocument/clinicalDocumentNoteTitle</w:t>
            </w:r>
          </w:p>
        </w:tc>
      </w:tr>
      <w:tr w:rsidR="007E7489" w:rsidRPr="00C469F0" w14:paraId="6387C428" w14:textId="77777777" w:rsidTr="002D7B68">
        <w:trPr>
          <w:trHeight w:val="397"/>
        </w:trPr>
        <w:tc>
          <w:tcPr>
            <w:tcW w:w="1809" w:type="dxa"/>
            <w:vAlign w:val="center"/>
          </w:tcPr>
          <w:p w14:paraId="4F011D2F" w14:textId="77777777" w:rsidR="007E7489" w:rsidRPr="00C469F0" w:rsidRDefault="007E7489" w:rsidP="002D7B68">
            <w:r>
              <w:t>ClinicalDocumentNoteType.clinicalDocumentNoteText</w:t>
            </w:r>
          </w:p>
        </w:tc>
        <w:tc>
          <w:tcPr>
            <w:tcW w:w="2977" w:type="dxa"/>
          </w:tcPr>
          <w:p w14:paraId="78C986B6" w14:textId="77777777" w:rsidR="007E7489" w:rsidRDefault="007E7489" w:rsidP="002D7B68">
            <w:r>
              <w:t>Vård- och omsorgsdokument.innehåll text</w:t>
            </w:r>
          </w:p>
        </w:tc>
        <w:tc>
          <w:tcPr>
            <w:tcW w:w="1418" w:type="dxa"/>
          </w:tcPr>
          <w:p w14:paraId="6641F0DF" w14:textId="77777777" w:rsidR="007E7489" w:rsidRDefault="007E7489" w:rsidP="002D7B68">
            <w:r w:rsidRPr="00260CD0">
              <w:rPr>
                <w:rFonts w:cs="Arial"/>
                <w:i/>
                <w:color w:val="FF0000"/>
              </w:rPr>
              <w:t>N/A</w:t>
            </w:r>
          </w:p>
        </w:tc>
        <w:tc>
          <w:tcPr>
            <w:tcW w:w="2976" w:type="dxa"/>
            <w:vAlign w:val="center"/>
          </w:tcPr>
          <w:p w14:paraId="0AC2857D" w14:textId="77777777" w:rsidR="007E7489" w:rsidRPr="00C469F0" w:rsidRDefault="007E7489" w:rsidP="002D7B68">
            <w:r>
              <w:t>careDocumentation/careDocumentationBody/clinicalDocument/clinicalDocumentNoteText</w:t>
            </w:r>
          </w:p>
        </w:tc>
      </w:tr>
      <w:tr w:rsidR="007E7489" w:rsidRPr="00240132" w14:paraId="610233D3" w14:textId="77777777" w:rsidTr="002D7B68">
        <w:trPr>
          <w:trHeight w:val="397"/>
        </w:trPr>
        <w:tc>
          <w:tcPr>
            <w:tcW w:w="1809" w:type="dxa"/>
            <w:vAlign w:val="center"/>
          </w:tcPr>
          <w:p w14:paraId="6A7D11C3" w14:textId="77777777" w:rsidR="007E7489" w:rsidRPr="0060585B" w:rsidRDefault="007E7489" w:rsidP="002D7B68">
            <w:r>
              <w:t>MultimediaEntryType.mediaType</w:t>
            </w:r>
          </w:p>
        </w:tc>
        <w:tc>
          <w:tcPr>
            <w:tcW w:w="2977" w:type="dxa"/>
          </w:tcPr>
          <w:p w14:paraId="5B1F60DF"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D42E97" w14:textId="77777777" w:rsidR="007E7489" w:rsidRDefault="007E7489" w:rsidP="002D7B68">
            <w:r w:rsidRPr="00260CD0">
              <w:rPr>
                <w:rFonts w:cs="Arial"/>
                <w:i/>
                <w:color w:val="FF0000"/>
              </w:rPr>
              <w:t>N/A</w:t>
            </w:r>
          </w:p>
        </w:tc>
        <w:tc>
          <w:tcPr>
            <w:tcW w:w="2976" w:type="dxa"/>
            <w:vAlign w:val="center"/>
          </w:tcPr>
          <w:p w14:paraId="300C400E" w14:textId="77777777" w:rsidR="007E7489" w:rsidRPr="00E31E52" w:rsidRDefault="007E7489" w:rsidP="002D7B68">
            <w:pPr>
              <w:rPr>
                <w:lang w:val="en-US"/>
              </w:rPr>
            </w:pPr>
            <w:r w:rsidRPr="00E31E52">
              <w:rPr>
                <w:lang w:val="en-US"/>
              </w:rPr>
              <w:t>careDocumentation/careDocumentationBody/clinicalDocument/multimediaEntry/mediaType</w:t>
            </w:r>
          </w:p>
        </w:tc>
      </w:tr>
      <w:tr w:rsidR="007E7489" w:rsidRPr="00240132" w14:paraId="78AC494A" w14:textId="77777777" w:rsidTr="002D7B68">
        <w:trPr>
          <w:trHeight w:val="397"/>
        </w:trPr>
        <w:tc>
          <w:tcPr>
            <w:tcW w:w="1809" w:type="dxa"/>
            <w:vAlign w:val="center"/>
          </w:tcPr>
          <w:p w14:paraId="2C8AFE38" w14:textId="77777777" w:rsidR="007E7489" w:rsidRPr="00A24E20" w:rsidRDefault="007E7489" w:rsidP="002D7B68">
            <w:r>
              <w:t>MultimediaEntryType.value</w:t>
            </w:r>
          </w:p>
        </w:tc>
        <w:tc>
          <w:tcPr>
            <w:tcW w:w="2977" w:type="dxa"/>
          </w:tcPr>
          <w:p w14:paraId="6B4778A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2FEC24AA" w14:textId="77777777" w:rsidR="007E7489" w:rsidRDefault="007E7489" w:rsidP="002D7B68">
            <w:r w:rsidRPr="00260CD0">
              <w:rPr>
                <w:rFonts w:cs="Arial"/>
                <w:i/>
                <w:color w:val="FF0000"/>
              </w:rPr>
              <w:t>N/A</w:t>
            </w:r>
          </w:p>
        </w:tc>
        <w:tc>
          <w:tcPr>
            <w:tcW w:w="2976" w:type="dxa"/>
            <w:vAlign w:val="center"/>
          </w:tcPr>
          <w:p w14:paraId="1147559E" w14:textId="77777777" w:rsidR="007E7489" w:rsidRPr="00E31E52" w:rsidRDefault="007E7489" w:rsidP="002D7B68">
            <w:pPr>
              <w:rPr>
                <w:lang w:val="en-US"/>
              </w:rPr>
            </w:pPr>
            <w:r w:rsidRPr="00E31E52">
              <w:rPr>
                <w:lang w:val="en-US"/>
              </w:rPr>
              <w:t>careDocumentation/careDocumentationBody/clinicalDocument/multimediaEntry/</w:t>
            </w:r>
            <w:r>
              <w:rPr>
                <w:lang w:val="en-US"/>
              </w:rPr>
              <w:t>value</w:t>
            </w:r>
          </w:p>
        </w:tc>
      </w:tr>
      <w:tr w:rsidR="007E7489" w:rsidRPr="00240132" w14:paraId="3E4DA152" w14:textId="77777777" w:rsidTr="002D7B68">
        <w:trPr>
          <w:trHeight w:val="397"/>
        </w:trPr>
        <w:tc>
          <w:tcPr>
            <w:tcW w:w="1809" w:type="dxa"/>
            <w:vAlign w:val="center"/>
          </w:tcPr>
          <w:p w14:paraId="0484933F" w14:textId="77777777" w:rsidR="007E7489" w:rsidRPr="007C0979" w:rsidRDefault="007E7489" w:rsidP="002D7B68">
            <w:r>
              <w:t>MultimediaEntryType.reference</w:t>
            </w:r>
          </w:p>
        </w:tc>
        <w:tc>
          <w:tcPr>
            <w:tcW w:w="2977" w:type="dxa"/>
          </w:tcPr>
          <w:p w14:paraId="6D1198FF" w14:textId="77777777" w:rsidR="007E7489" w:rsidRPr="00C11300" w:rsidRDefault="007E7489" w:rsidP="002D7B68">
            <w:pPr>
              <w:rPr>
                <w:rFonts w:cs="Arial"/>
                <w:i/>
                <w:color w:val="FF0000"/>
              </w:rPr>
            </w:pPr>
            <w:r>
              <w:t>Vård- och omsorgsdokument.innehåll multimedia</w:t>
            </w:r>
          </w:p>
        </w:tc>
        <w:tc>
          <w:tcPr>
            <w:tcW w:w="1418" w:type="dxa"/>
          </w:tcPr>
          <w:p w14:paraId="572768EB" w14:textId="77777777" w:rsidR="007E7489" w:rsidRDefault="007E7489" w:rsidP="002D7B68">
            <w:r w:rsidRPr="00260CD0">
              <w:rPr>
                <w:rFonts w:cs="Arial"/>
                <w:i/>
                <w:color w:val="FF0000"/>
              </w:rPr>
              <w:t>N/A</w:t>
            </w:r>
          </w:p>
        </w:tc>
        <w:tc>
          <w:tcPr>
            <w:tcW w:w="2976" w:type="dxa"/>
            <w:vAlign w:val="center"/>
          </w:tcPr>
          <w:p w14:paraId="1DF0E9FF" w14:textId="77777777" w:rsidR="007E7489" w:rsidRPr="00E31E52" w:rsidRDefault="007E7489" w:rsidP="002D7B68">
            <w:pPr>
              <w:rPr>
                <w:lang w:val="en-US"/>
              </w:rPr>
            </w:pPr>
            <w:r w:rsidRPr="00E31E52">
              <w:rPr>
                <w:lang w:val="en-US"/>
              </w:rPr>
              <w:t>careDocumentation/careDocumentationBody/clinicalDocument/multimediaEntry/</w:t>
            </w:r>
            <w:r>
              <w:rPr>
                <w:lang w:val="en-US"/>
              </w:rPr>
              <w:t>reerence</w:t>
            </w:r>
          </w:p>
        </w:tc>
      </w:tr>
      <w:tr w:rsidR="007E7489" w:rsidRPr="00240132" w14:paraId="5C0A411E" w14:textId="77777777" w:rsidTr="002D7B68">
        <w:trPr>
          <w:trHeight w:val="397"/>
        </w:trPr>
        <w:tc>
          <w:tcPr>
            <w:tcW w:w="1809" w:type="dxa"/>
            <w:vAlign w:val="center"/>
          </w:tcPr>
          <w:p w14:paraId="43329DC8" w14:textId="77777777" w:rsidR="007E7489" w:rsidRPr="00C469F0" w:rsidRDefault="007E7489" w:rsidP="002D7B68">
            <w:r>
              <w:t>DissentingOpinionType.opinionId</w:t>
            </w:r>
          </w:p>
        </w:tc>
        <w:tc>
          <w:tcPr>
            <w:tcW w:w="2977" w:type="dxa"/>
          </w:tcPr>
          <w:p w14:paraId="07DBD71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17D6D071" w14:textId="77777777" w:rsidR="007E7489" w:rsidRDefault="007E7489" w:rsidP="002D7B68">
            <w:r w:rsidRPr="00260CD0">
              <w:rPr>
                <w:rFonts w:cs="Arial"/>
                <w:i/>
                <w:color w:val="FF0000"/>
              </w:rPr>
              <w:t>N/A</w:t>
            </w:r>
          </w:p>
        </w:tc>
        <w:tc>
          <w:tcPr>
            <w:tcW w:w="2976" w:type="dxa"/>
            <w:vAlign w:val="center"/>
          </w:tcPr>
          <w:p w14:paraId="27073F0B" w14:textId="77777777" w:rsidR="007E7489" w:rsidRPr="00C469F0" w:rsidRDefault="007E7489" w:rsidP="002D7B68">
            <w:pPr>
              <w:rPr>
                <w:lang w:val="en-US"/>
              </w:rPr>
            </w:pPr>
            <w:r w:rsidRPr="00E31E52">
              <w:rPr>
                <w:lang w:val="en-US"/>
              </w:rPr>
              <w:t>careDocumentation/careDocumentationBody/clinicalDocument/</w:t>
            </w:r>
            <w:r>
              <w:rPr>
                <w:lang w:val="en-US"/>
              </w:rPr>
              <w:t>dissentingOpinion/opinionId</w:t>
            </w:r>
          </w:p>
        </w:tc>
      </w:tr>
      <w:tr w:rsidR="007E7489" w:rsidRPr="00240132" w14:paraId="7341014C" w14:textId="77777777" w:rsidTr="002D7B68">
        <w:trPr>
          <w:trHeight w:val="397"/>
        </w:trPr>
        <w:tc>
          <w:tcPr>
            <w:tcW w:w="1809" w:type="dxa"/>
            <w:vAlign w:val="center"/>
          </w:tcPr>
          <w:p w14:paraId="1070F79D" w14:textId="77777777" w:rsidR="007E7489" w:rsidRPr="001542CF" w:rsidRDefault="007E7489" w:rsidP="002D7B68">
            <w:r>
              <w:t>DissentingOpinionType.authorTim</w:t>
            </w:r>
            <w:r>
              <w:lastRenderedPageBreak/>
              <w:t>e</w:t>
            </w:r>
          </w:p>
        </w:tc>
        <w:tc>
          <w:tcPr>
            <w:tcW w:w="2977" w:type="dxa"/>
          </w:tcPr>
          <w:p w14:paraId="58D80219" w14:textId="77777777" w:rsidR="007E7489" w:rsidRPr="00C11300" w:rsidRDefault="007E7489" w:rsidP="002D7B68">
            <w:pPr>
              <w:rPr>
                <w:rFonts w:cs="Arial"/>
                <w:i/>
                <w:color w:val="FF0000"/>
              </w:rPr>
            </w:pPr>
            <w:r>
              <w:rPr>
                <w:rFonts w:cs="Arial"/>
                <w:i/>
                <w:color w:val="FF0000"/>
              </w:rPr>
              <w:lastRenderedPageBreak/>
              <w:t>Saknar motsvarighet i NPÖ</w:t>
            </w:r>
          </w:p>
        </w:tc>
        <w:tc>
          <w:tcPr>
            <w:tcW w:w="1418" w:type="dxa"/>
          </w:tcPr>
          <w:p w14:paraId="71D55E88" w14:textId="77777777" w:rsidR="007E7489" w:rsidRDefault="007E7489" w:rsidP="002D7B68">
            <w:r w:rsidRPr="00260CD0">
              <w:rPr>
                <w:rFonts w:cs="Arial"/>
                <w:i/>
                <w:color w:val="FF0000"/>
              </w:rPr>
              <w:t>N/A</w:t>
            </w:r>
          </w:p>
        </w:tc>
        <w:tc>
          <w:tcPr>
            <w:tcW w:w="2976" w:type="dxa"/>
            <w:vAlign w:val="center"/>
          </w:tcPr>
          <w:p w14:paraId="2198855D" w14:textId="77777777" w:rsidR="007E7489" w:rsidRPr="00E31E52" w:rsidRDefault="007E7489" w:rsidP="002D7B68">
            <w:pPr>
              <w:rPr>
                <w:lang w:val="en-US"/>
              </w:rPr>
            </w:pPr>
            <w:r w:rsidRPr="00E31E52">
              <w:rPr>
                <w:lang w:val="en-US"/>
              </w:rPr>
              <w:t>careDocumentation/careDocumentationBody/clinicalDocum</w:t>
            </w:r>
            <w:r w:rsidRPr="00E31E52">
              <w:rPr>
                <w:lang w:val="en-US"/>
              </w:rPr>
              <w:lastRenderedPageBreak/>
              <w:t>ent/</w:t>
            </w:r>
            <w:r>
              <w:rPr>
                <w:lang w:val="en-US"/>
              </w:rPr>
              <w:t>dissentingOpinion/authorTime</w:t>
            </w:r>
          </w:p>
        </w:tc>
      </w:tr>
      <w:tr w:rsidR="007E7489" w:rsidRPr="00240132" w14:paraId="01EAC4C2" w14:textId="77777777" w:rsidTr="002D7B68">
        <w:trPr>
          <w:trHeight w:val="397"/>
        </w:trPr>
        <w:tc>
          <w:tcPr>
            <w:tcW w:w="1809" w:type="dxa"/>
            <w:vAlign w:val="center"/>
          </w:tcPr>
          <w:p w14:paraId="1FDBA983" w14:textId="77777777" w:rsidR="007E7489" w:rsidRPr="001542CF" w:rsidRDefault="007E7489" w:rsidP="002D7B68">
            <w:r>
              <w:lastRenderedPageBreak/>
              <w:t>DissentingOpinionType.opinion</w:t>
            </w:r>
          </w:p>
        </w:tc>
        <w:tc>
          <w:tcPr>
            <w:tcW w:w="2977" w:type="dxa"/>
          </w:tcPr>
          <w:p w14:paraId="4902C574" w14:textId="77777777" w:rsidR="007E7489" w:rsidRPr="00904F29" w:rsidRDefault="007E7489" w:rsidP="002D7B68">
            <w:pPr>
              <w:rPr>
                <w:rFonts w:cs="Arial"/>
              </w:rPr>
            </w:pPr>
            <w:r>
              <w:rPr>
                <w:rFonts w:cs="Arial"/>
                <w:i/>
                <w:color w:val="FF0000"/>
              </w:rPr>
              <w:t>Saknar motsvarighet i NPÖ</w:t>
            </w:r>
          </w:p>
        </w:tc>
        <w:tc>
          <w:tcPr>
            <w:tcW w:w="1418" w:type="dxa"/>
          </w:tcPr>
          <w:p w14:paraId="0A5DDC32" w14:textId="77777777" w:rsidR="007E7489" w:rsidRDefault="007E7489" w:rsidP="002D7B68">
            <w:r w:rsidRPr="00260CD0">
              <w:rPr>
                <w:rFonts w:cs="Arial"/>
                <w:i/>
                <w:color w:val="FF0000"/>
              </w:rPr>
              <w:t>N/A</w:t>
            </w:r>
          </w:p>
        </w:tc>
        <w:tc>
          <w:tcPr>
            <w:tcW w:w="2976" w:type="dxa"/>
            <w:vAlign w:val="center"/>
          </w:tcPr>
          <w:p w14:paraId="4DD5109A" w14:textId="77777777" w:rsidR="007E7489" w:rsidRPr="00E31E52" w:rsidRDefault="007E7489" w:rsidP="002D7B68">
            <w:pPr>
              <w:rPr>
                <w:lang w:val="en-US"/>
              </w:rPr>
            </w:pPr>
            <w:r w:rsidRPr="00E31E52">
              <w:rPr>
                <w:lang w:val="en-US"/>
              </w:rPr>
              <w:t>careDocumentation/careDocumentationBody/clinicalDocument/</w:t>
            </w:r>
            <w:r>
              <w:rPr>
                <w:lang w:val="en-US"/>
              </w:rPr>
              <w:t>dissentingOpinion/opinion</w:t>
            </w:r>
          </w:p>
        </w:tc>
      </w:tr>
      <w:tr w:rsidR="007E7489" w:rsidRPr="00240132" w14:paraId="1A428ED2" w14:textId="77777777" w:rsidTr="002D7B68">
        <w:trPr>
          <w:trHeight w:val="397"/>
        </w:trPr>
        <w:tc>
          <w:tcPr>
            <w:tcW w:w="1809" w:type="dxa"/>
            <w:vAlign w:val="center"/>
          </w:tcPr>
          <w:p w14:paraId="268AEDAA" w14:textId="77777777" w:rsidR="007E7489" w:rsidRPr="001542CF" w:rsidRDefault="007E7489" w:rsidP="002D7B68">
            <w:r>
              <w:t>DissentingOpinionType.personId</w:t>
            </w:r>
          </w:p>
        </w:tc>
        <w:tc>
          <w:tcPr>
            <w:tcW w:w="2977" w:type="dxa"/>
          </w:tcPr>
          <w:p w14:paraId="3ACC6C8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6C3263" w14:textId="77777777" w:rsidR="007E7489" w:rsidRDefault="007E7489" w:rsidP="002D7B68">
            <w:r w:rsidRPr="00260CD0">
              <w:rPr>
                <w:rFonts w:cs="Arial"/>
                <w:i/>
                <w:color w:val="FF0000"/>
              </w:rPr>
              <w:t>N/A</w:t>
            </w:r>
          </w:p>
        </w:tc>
        <w:tc>
          <w:tcPr>
            <w:tcW w:w="2976" w:type="dxa"/>
            <w:vAlign w:val="center"/>
          </w:tcPr>
          <w:p w14:paraId="04D5D46A"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dissentingOpinion/personId</w:t>
            </w:r>
          </w:p>
        </w:tc>
      </w:tr>
      <w:tr w:rsidR="007E7489" w:rsidRPr="00240132" w14:paraId="17DCA23F" w14:textId="77777777" w:rsidTr="002D7B68">
        <w:trPr>
          <w:trHeight w:val="397"/>
        </w:trPr>
        <w:tc>
          <w:tcPr>
            <w:tcW w:w="1809" w:type="dxa"/>
            <w:vAlign w:val="center"/>
          </w:tcPr>
          <w:p w14:paraId="066DDD7E" w14:textId="77777777" w:rsidR="007E7489" w:rsidRPr="00A24E20" w:rsidRDefault="007E7489" w:rsidP="002D7B68">
            <w:r>
              <w:t>DissentingOpinionType.personName</w:t>
            </w:r>
          </w:p>
        </w:tc>
        <w:tc>
          <w:tcPr>
            <w:tcW w:w="2977" w:type="dxa"/>
          </w:tcPr>
          <w:p w14:paraId="3FD6DE06" w14:textId="77777777" w:rsidR="007E7489" w:rsidRDefault="007E7489" w:rsidP="002D7B68">
            <w:r>
              <w:rPr>
                <w:rFonts w:cs="Arial"/>
                <w:i/>
                <w:color w:val="FF0000"/>
              </w:rPr>
              <w:t>Saknar motsvarighet i NPÖ</w:t>
            </w:r>
          </w:p>
        </w:tc>
        <w:tc>
          <w:tcPr>
            <w:tcW w:w="1418" w:type="dxa"/>
          </w:tcPr>
          <w:p w14:paraId="31106F50" w14:textId="77777777" w:rsidR="007E7489" w:rsidRDefault="007E7489" w:rsidP="002D7B68">
            <w:r w:rsidRPr="00260CD0">
              <w:rPr>
                <w:rFonts w:cs="Arial"/>
                <w:i/>
                <w:color w:val="FF0000"/>
              </w:rPr>
              <w:t>N/A</w:t>
            </w:r>
          </w:p>
        </w:tc>
        <w:tc>
          <w:tcPr>
            <w:tcW w:w="2976" w:type="dxa"/>
            <w:vAlign w:val="center"/>
          </w:tcPr>
          <w:p w14:paraId="5E8B0F73"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6" w:name="_Toc382487419"/>
      <w:bookmarkStart w:id="107" w:name="_Toc278568934"/>
      <w:r>
        <w:lastRenderedPageBreak/>
        <w:t>MIM Diagnos</w:t>
      </w:r>
      <w:bookmarkEnd w:id="106"/>
      <w:bookmarkEnd w:id="107"/>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2410"/>
        <w:gridCol w:w="3260"/>
      </w:tblGrid>
      <w:tr w:rsidR="007E7489" w:rsidRPr="00C469F0" w14:paraId="18475228" w14:textId="77777777" w:rsidTr="002D7B68">
        <w:trPr>
          <w:trHeight w:val="397"/>
        </w:trPr>
        <w:tc>
          <w:tcPr>
            <w:tcW w:w="1809" w:type="dxa"/>
            <w:shd w:val="clear" w:color="auto" w:fill="D9D9D9" w:themeFill="background1" w:themeFillShade="D9"/>
            <w:vAlign w:val="center"/>
          </w:tcPr>
          <w:p w14:paraId="69BF5721" w14:textId="77777777" w:rsidR="007E7489" w:rsidRPr="00C469F0" w:rsidRDefault="007E7489" w:rsidP="002D7B68">
            <w:pPr>
              <w:rPr>
                <w:b/>
              </w:rPr>
            </w:pPr>
            <w:r w:rsidRPr="00C469F0">
              <w:rPr>
                <w:b/>
              </w:rPr>
              <w:t>Klass.attribut</w:t>
            </w:r>
          </w:p>
        </w:tc>
        <w:tc>
          <w:tcPr>
            <w:tcW w:w="1843" w:type="dxa"/>
            <w:shd w:val="clear" w:color="auto" w:fill="D9D9D9" w:themeFill="background1" w:themeFillShade="D9"/>
            <w:vAlign w:val="center"/>
          </w:tcPr>
          <w:p w14:paraId="6C7E6B79" w14:textId="77777777" w:rsidR="007E7489" w:rsidRPr="00C469F0" w:rsidRDefault="007E7489" w:rsidP="002D7B68">
            <w:pPr>
              <w:rPr>
                <w:b/>
              </w:rPr>
            </w:pPr>
            <w:r>
              <w:rPr>
                <w:b/>
              </w:rPr>
              <w:t>Mappning mot NPÖ</w:t>
            </w:r>
          </w:p>
        </w:tc>
        <w:tc>
          <w:tcPr>
            <w:tcW w:w="2410" w:type="dxa"/>
            <w:shd w:val="clear" w:color="auto" w:fill="D9D9D9" w:themeFill="background1" w:themeFillShade="D9"/>
            <w:vAlign w:val="center"/>
          </w:tcPr>
          <w:p w14:paraId="48EDEA4E" w14:textId="77777777" w:rsidR="007E7489" w:rsidRPr="00C469F0" w:rsidRDefault="007E7489" w:rsidP="002D7B68">
            <w:pPr>
              <w:rPr>
                <w:b/>
              </w:rPr>
            </w:pPr>
            <w:r w:rsidRPr="00C469F0">
              <w:rPr>
                <w:b/>
              </w:rPr>
              <w:t>Mappning mot V-TIM 2.2</w:t>
            </w:r>
          </w:p>
        </w:tc>
        <w:tc>
          <w:tcPr>
            <w:tcW w:w="3260" w:type="dxa"/>
            <w:shd w:val="clear" w:color="auto" w:fill="D9D9D9" w:themeFill="background1" w:themeFillShade="D9"/>
            <w:vAlign w:val="center"/>
          </w:tcPr>
          <w:p w14:paraId="6A429B29" w14:textId="77777777" w:rsidR="007E7489" w:rsidRPr="00C469F0" w:rsidRDefault="007E7489" w:rsidP="002D7B68">
            <w:pPr>
              <w:rPr>
                <w:b/>
              </w:rPr>
            </w:pPr>
            <w:r w:rsidRPr="00C469F0">
              <w:rPr>
                <w:b/>
              </w:rPr>
              <w:t>Mappning mot XSD schema</w:t>
            </w:r>
          </w:p>
        </w:tc>
      </w:tr>
      <w:tr w:rsidR="007E7489" w:rsidRPr="00C469F0" w14:paraId="7940DFD3" w14:textId="77777777" w:rsidTr="002D7B68">
        <w:trPr>
          <w:trHeight w:val="397"/>
        </w:trPr>
        <w:tc>
          <w:tcPr>
            <w:tcW w:w="1809" w:type="dxa"/>
            <w:vAlign w:val="center"/>
          </w:tcPr>
          <w:p w14:paraId="03278F58" w14:textId="77777777" w:rsidR="007E7489" w:rsidRDefault="007E7489" w:rsidP="002D7B68">
            <w:r>
              <w:t>diagnosis</w:t>
            </w:r>
          </w:p>
        </w:tc>
        <w:tc>
          <w:tcPr>
            <w:tcW w:w="1843" w:type="dxa"/>
          </w:tcPr>
          <w:p w14:paraId="1FB2C909" w14:textId="77777777" w:rsidR="007E7489" w:rsidRPr="00C11300" w:rsidRDefault="007E7489" w:rsidP="002D7B68">
            <w:pPr>
              <w:rPr>
                <w:rFonts w:cs="Arial"/>
                <w:i/>
                <w:color w:val="FF0000"/>
              </w:rPr>
            </w:pPr>
          </w:p>
        </w:tc>
        <w:tc>
          <w:tcPr>
            <w:tcW w:w="2410" w:type="dxa"/>
            <w:vAlign w:val="center"/>
          </w:tcPr>
          <w:p w14:paraId="28D71C3D" w14:textId="77777777" w:rsidR="007E7489" w:rsidRPr="00C11300" w:rsidRDefault="007E7489" w:rsidP="002D7B68">
            <w:pPr>
              <w:rPr>
                <w:rFonts w:cs="Arial"/>
                <w:i/>
                <w:color w:val="FF0000"/>
              </w:rPr>
            </w:pPr>
          </w:p>
        </w:tc>
        <w:tc>
          <w:tcPr>
            <w:tcW w:w="3260" w:type="dxa"/>
            <w:vAlign w:val="center"/>
          </w:tcPr>
          <w:p w14:paraId="5F6322F4" w14:textId="77777777" w:rsidR="007E7489" w:rsidRPr="00C469F0" w:rsidRDefault="007E7489" w:rsidP="002D7B68"/>
        </w:tc>
      </w:tr>
      <w:tr w:rsidR="007E7489" w:rsidRPr="00C469F0" w14:paraId="324FE3EE" w14:textId="77777777" w:rsidTr="002D7B68">
        <w:trPr>
          <w:trHeight w:val="397"/>
        </w:trPr>
        <w:tc>
          <w:tcPr>
            <w:tcW w:w="1809" w:type="dxa"/>
            <w:vAlign w:val="center"/>
          </w:tcPr>
          <w:p w14:paraId="48D7A527" w14:textId="77777777" w:rsidR="007E7489" w:rsidRPr="00C469F0" w:rsidRDefault="007E7489" w:rsidP="002D7B68">
            <w:r>
              <w:t>DiagnosisHeaderType</w:t>
            </w:r>
            <w:r w:rsidRPr="00E34474">
              <w:t>.documentId</w:t>
            </w:r>
          </w:p>
        </w:tc>
        <w:tc>
          <w:tcPr>
            <w:tcW w:w="1843" w:type="dxa"/>
          </w:tcPr>
          <w:p w14:paraId="13E79A9E" w14:textId="77777777" w:rsidR="007E7489" w:rsidRPr="00DB07E1" w:rsidRDefault="007E7489" w:rsidP="002D7B68">
            <w:pPr>
              <w:rPr>
                <w:rFonts w:cs="Arial"/>
                <w:color w:val="FF0000"/>
              </w:rPr>
            </w:pPr>
            <w:r w:rsidRPr="00DB07E1">
              <w:rPr>
                <w:rFonts w:cs="Arial"/>
              </w:rPr>
              <w:t>Diagnos.diagnos-id</w:t>
            </w:r>
          </w:p>
        </w:tc>
        <w:tc>
          <w:tcPr>
            <w:tcW w:w="2410" w:type="dxa"/>
            <w:vAlign w:val="center"/>
          </w:tcPr>
          <w:p w14:paraId="372363E2" w14:textId="77777777" w:rsidR="007E7489" w:rsidRPr="00C469F0" w:rsidRDefault="007E7489" w:rsidP="002D7B68">
            <w:pPr>
              <w:rPr>
                <w:rFonts w:cs="Arial"/>
                <w:spacing w:val="-1"/>
              </w:rPr>
            </w:pPr>
            <w:r w:rsidRPr="00C11300">
              <w:rPr>
                <w:rFonts w:cs="Arial"/>
                <w:i/>
                <w:color w:val="FF0000"/>
              </w:rPr>
              <w:t>Saknar motsvarighet i V-TIM 2.2</w:t>
            </w:r>
          </w:p>
        </w:tc>
        <w:tc>
          <w:tcPr>
            <w:tcW w:w="3260" w:type="dxa"/>
            <w:vAlign w:val="center"/>
          </w:tcPr>
          <w:p w14:paraId="63BBAFB0" w14:textId="77777777" w:rsidR="007E7489" w:rsidRPr="00C469F0" w:rsidRDefault="007E7489" w:rsidP="002D7B68">
            <w:r>
              <w:t>diagnosis</w:t>
            </w:r>
            <w:r w:rsidRPr="00E34474">
              <w:t>/</w:t>
            </w:r>
            <w:r>
              <w:t>diagnosis</w:t>
            </w:r>
            <w:r w:rsidRPr="00E34474">
              <w:t>Header/documentId</w:t>
            </w:r>
          </w:p>
        </w:tc>
      </w:tr>
      <w:tr w:rsidR="007E7489" w:rsidRPr="00C469F0" w14:paraId="254F6F54" w14:textId="77777777" w:rsidTr="002D7B68">
        <w:trPr>
          <w:trHeight w:val="397"/>
        </w:trPr>
        <w:tc>
          <w:tcPr>
            <w:tcW w:w="1809" w:type="dxa"/>
            <w:vAlign w:val="center"/>
          </w:tcPr>
          <w:p w14:paraId="3DE7F801" w14:textId="77777777" w:rsidR="007E7489" w:rsidRPr="00E34474" w:rsidRDefault="007E7489" w:rsidP="002D7B68">
            <w:r>
              <w:t>DiagnosisHeaderType</w:t>
            </w:r>
            <w:r w:rsidRPr="00C469F0">
              <w:t>.sourceSystemHSAId</w:t>
            </w:r>
          </w:p>
        </w:tc>
        <w:tc>
          <w:tcPr>
            <w:tcW w:w="1843" w:type="dxa"/>
          </w:tcPr>
          <w:p w14:paraId="07221057" w14:textId="77777777" w:rsidR="007E7489" w:rsidRPr="003079DB" w:rsidRDefault="007E7489" w:rsidP="002D7B68">
            <w:pPr>
              <w:rPr>
                <w:rFonts w:cs="Arial"/>
                <w:color w:val="FF0000"/>
              </w:rPr>
            </w:pPr>
            <w:r w:rsidRPr="003079DB">
              <w:rPr>
                <w:rFonts w:cs="Arial"/>
              </w:rPr>
              <w:t>Informationmängd.system-id</w:t>
            </w:r>
          </w:p>
        </w:tc>
        <w:tc>
          <w:tcPr>
            <w:tcW w:w="2410" w:type="dxa"/>
            <w:vAlign w:val="center"/>
          </w:tcPr>
          <w:p w14:paraId="40D98224" w14:textId="77777777" w:rsidR="007E7489" w:rsidRPr="00E34474" w:rsidRDefault="007E7489" w:rsidP="002D7B68">
            <w:r w:rsidRPr="00C11300">
              <w:rPr>
                <w:rFonts w:cs="Arial"/>
                <w:i/>
                <w:color w:val="FF0000"/>
              </w:rPr>
              <w:t>Saknar motsvarighet i V-TIM 2.2</w:t>
            </w:r>
          </w:p>
        </w:tc>
        <w:tc>
          <w:tcPr>
            <w:tcW w:w="3260" w:type="dxa"/>
            <w:vAlign w:val="center"/>
          </w:tcPr>
          <w:p w14:paraId="7362832E" w14:textId="77777777" w:rsidR="007E7489" w:rsidRPr="00E34474" w:rsidRDefault="007E7489" w:rsidP="002D7B68">
            <w:r>
              <w:t>diagnosis</w:t>
            </w:r>
            <w:r w:rsidRPr="00C469F0">
              <w:t>/</w:t>
            </w:r>
            <w:r>
              <w:t>diagnosisHeader</w:t>
            </w:r>
            <w:r w:rsidRPr="00C469F0">
              <w:t>/sourceSystemHSAId</w:t>
            </w:r>
          </w:p>
        </w:tc>
      </w:tr>
      <w:tr w:rsidR="007E7489" w:rsidRPr="00C469F0" w14:paraId="4A122760" w14:textId="77777777" w:rsidTr="002D7B68">
        <w:trPr>
          <w:trHeight w:val="397"/>
        </w:trPr>
        <w:tc>
          <w:tcPr>
            <w:tcW w:w="1809" w:type="dxa"/>
            <w:vAlign w:val="center"/>
          </w:tcPr>
          <w:p w14:paraId="736EA77A" w14:textId="77777777" w:rsidR="007E7489" w:rsidRDefault="007E7489" w:rsidP="002D7B68">
            <w:r>
              <w:t>DiagnosisHeaderType</w:t>
            </w:r>
            <w:r w:rsidRPr="00C469F0">
              <w:t>.patientId</w:t>
            </w:r>
          </w:p>
        </w:tc>
        <w:tc>
          <w:tcPr>
            <w:tcW w:w="1843" w:type="dxa"/>
          </w:tcPr>
          <w:p w14:paraId="771BFBD6" w14:textId="77777777" w:rsidR="007E7489" w:rsidRDefault="007E7489" w:rsidP="002D7B68">
            <w:pPr>
              <w:rPr>
                <w:rFonts w:cs="Arial"/>
                <w:spacing w:val="-1"/>
              </w:rPr>
            </w:pPr>
            <w:r>
              <w:rPr>
                <w:rFonts w:cs="Arial"/>
                <w:spacing w:val="-1"/>
              </w:rPr>
              <w:t>Vård- och omsorgstagare.pe</w:t>
            </w:r>
            <w:r>
              <w:rPr>
                <w:rFonts w:cs="Arial"/>
                <w:spacing w:val="-1"/>
              </w:rPr>
              <w:lastRenderedPageBreak/>
              <w:t>rson-id</w:t>
            </w:r>
          </w:p>
        </w:tc>
        <w:tc>
          <w:tcPr>
            <w:tcW w:w="2410" w:type="dxa"/>
            <w:vAlign w:val="center"/>
          </w:tcPr>
          <w:p w14:paraId="07993F26" w14:textId="77777777" w:rsidR="007E7489" w:rsidRPr="00C11300" w:rsidRDefault="007E7489" w:rsidP="002D7B68">
            <w:pPr>
              <w:rPr>
                <w:rFonts w:cs="Arial"/>
                <w:i/>
                <w:color w:val="FF0000"/>
              </w:rPr>
            </w:pPr>
            <w:r>
              <w:rPr>
                <w:rFonts w:cs="Arial"/>
                <w:spacing w:val="-1"/>
              </w:rPr>
              <w:lastRenderedPageBreak/>
              <w:t>Patient.person-id</w:t>
            </w:r>
          </w:p>
        </w:tc>
        <w:tc>
          <w:tcPr>
            <w:tcW w:w="3260" w:type="dxa"/>
            <w:vAlign w:val="center"/>
          </w:tcPr>
          <w:p w14:paraId="1D1858C4" w14:textId="77777777" w:rsidR="007E7489" w:rsidRDefault="007E7489" w:rsidP="002D7B68">
            <w:r>
              <w:t>diagnosis</w:t>
            </w:r>
            <w:r w:rsidRPr="00C469F0">
              <w:t>/</w:t>
            </w:r>
            <w:r>
              <w:t>diagnosisHeader</w:t>
            </w:r>
            <w:r w:rsidRPr="00C469F0">
              <w:t>/patientId</w:t>
            </w:r>
          </w:p>
        </w:tc>
      </w:tr>
      <w:tr w:rsidR="007E7489" w:rsidRPr="00C469F0" w14:paraId="7129B941" w14:textId="77777777" w:rsidTr="002D7B68">
        <w:trPr>
          <w:trHeight w:val="397"/>
        </w:trPr>
        <w:tc>
          <w:tcPr>
            <w:tcW w:w="1809" w:type="dxa"/>
            <w:vAlign w:val="center"/>
          </w:tcPr>
          <w:p w14:paraId="357D755A" w14:textId="77777777" w:rsidR="007E7489" w:rsidRDefault="007E7489" w:rsidP="002D7B68">
            <w:r>
              <w:lastRenderedPageBreak/>
              <w:t>DiagnosisHeaderType.accountableHealthcareProfessional</w:t>
            </w:r>
          </w:p>
        </w:tc>
        <w:tc>
          <w:tcPr>
            <w:tcW w:w="1843" w:type="dxa"/>
          </w:tcPr>
          <w:p w14:paraId="290BD19E" w14:textId="77777777" w:rsidR="007E7489" w:rsidRPr="003079DB" w:rsidRDefault="007E7489" w:rsidP="002D7B68">
            <w:pPr>
              <w:rPr>
                <w:rFonts w:cs="Arial"/>
                <w:color w:val="FF0000"/>
              </w:rPr>
            </w:pPr>
            <w:r>
              <w:rPr>
                <w:rFonts w:cs="Arial"/>
              </w:rPr>
              <w:t>Diagnos</w:t>
            </w:r>
            <w:r w:rsidRPr="003079DB">
              <w:rPr>
                <w:rFonts w:cs="Arial"/>
              </w:rPr>
              <w:t>.</w:t>
            </w:r>
            <w:r w:rsidRPr="00060973">
              <w:rPr>
                <w:rFonts w:cs="Arial"/>
                <w:i/>
              </w:rPr>
              <w:t>har ansvarig bedömare</w:t>
            </w:r>
          </w:p>
        </w:tc>
        <w:tc>
          <w:tcPr>
            <w:tcW w:w="2410" w:type="dxa"/>
            <w:vAlign w:val="center"/>
          </w:tcPr>
          <w:p w14:paraId="45755EA8" w14:textId="77777777" w:rsidR="007E7489" w:rsidRDefault="007E7489" w:rsidP="002D7B68">
            <w:pPr>
              <w:rPr>
                <w:rFonts w:cs="Arial"/>
                <w:spacing w:val="-1"/>
              </w:rPr>
            </w:pPr>
            <w:r>
              <w:rPr>
                <w:rFonts w:cs="Arial"/>
                <w:spacing w:val="-1"/>
              </w:rPr>
              <w:t>Bedömd tillstånd.bedömare</w:t>
            </w:r>
          </w:p>
        </w:tc>
        <w:tc>
          <w:tcPr>
            <w:tcW w:w="3260" w:type="dxa"/>
            <w:vAlign w:val="center"/>
          </w:tcPr>
          <w:p w14:paraId="42BD3F14" w14:textId="77777777" w:rsidR="007E7489" w:rsidRDefault="007E7489" w:rsidP="002D7B68">
            <w:r>
              <w:t>diagnosis</w:t>
            </w:r>
            <w:r w:rsidRPr="00C469F0">
              <w:t>/</w:t>
            </w:r>
            <w:r>
              <w:t>diagnosisHeader</w:t>
            </w:r>
            <w:r w:rsidRPr="00C469F0">
              <w:t>/</w:t>
            </w:r>
            <w:r>
              <w:t>accountableHealthcareProfessional</w:t>
            </w:r>
          </w:p>
        </w:tc>
      </w:tr>
      <w:tr w:rsidR="007E7489" w:rsidRPr="00C469F0" w14:paraId="3D4F0E05" w14:textId="77777777" w:rsidTr="002D7B68">
        <w:trPr>
          <w:trHeight w:val="397"/>
        </w:trPr>
        <w:tc>
          <w:tcPr>
            <w:tcW w:w="1809" w:type="dxa"/>
            <w:vAlign w:val="center"/>
          </w:tcPr>
          <w:p w14:paraId="68B4EE65" w14:textId="77777777" w:rsidR="007E7489" w:rsidRDefault="007E7489" w:rsidP="002D7B68">
            <w:r>
              <w:t>AccountableHealthcareProfessionalType.</w:t>
            </w:r>
            <w:r w:rsidRPr="00C469F0">
              <w:t>authorTime</w:t>
            </w:r>
          </w:p>
        </w:tc>
        <w:tc>
          <w:tcPr>
            <w:tcW w:w="1843" w:type="dxa"/>
          </w:tcPr>
          <w:p w14:paraId="002A753B" w14:textId="77777777" w:rsidR="007E7489" w:rsidRPr="00114E72" w:rsidRDefault="007E7489" w:rsidP="002D7B68">
            <w:pPr>
              <w:rPr>
                <w:rFonts w:cs="Arial"/>
                <w:color w:val="FF0000"/>
              </w:rPr>
            </w:pPr>
            <w:r>
              <w:rPr>
                <w:rFonts w:cs="Arial"/>
              </w:rPr>
              <w:t>Diagnos</w:t>
            </w:r>
            <w:r w:rsidRPr="00114E72">
              <w:rPr>
                <w:rFonts w:cs="Arial"/>
              </w:rPr>
              <w:t>.registreringstidpunkt</w:t>
            </w:r>
          </w:p>
        </w:tc>
        <w:tc>
          <w:tcPr>
            <w:tcW w:w="2410" w:type="dxa"/>
            <w:vAlign w:val="center"/>
          </w:tcPr>
          <w:p w14:paraId="77E0186B" w14:textId="77777777" w:rsidR="007E7489" w:rsidRPr="00C11300" w:rsidRDefault="007E7489" w:rsidP="002D7B68">
            <w:pPr>
              <w:rPr>
                <w:rFonts w:cs="Arial"/>
                <w:i/>
                <w:color w:val="FF0000"/>
              </w:rPr>
            </w:pPr>
            <w:r w:rsidRPr="00ED0985">
              <w:rPr>
                <w:rFonts w:cs="Arial"/>
                <w:szCs w:val="20"/>
              </w:rPr>
              <w:t>Versionsuppgift.tidpunkt</w:t>
            </w:r>
          </w:p>
        </w:tc>
        <w:tc>
          <w:tcPr>
            <w:tcW w:w="3260" w:type="dxa"/>
            <w:vAlign w:val="center"/>
          </w:tcPr>
          <w:p w14:paraId="6B15C5B8" w14:textId="77777777" w:rsidR="007E7489" w:rsidRDefault="007E7489" w:rsidP="002D7B68">
            <w:r>
              <w:t>diagnosis</w:t>
            </w:r>
            <w:r w:rsidRPr="00C469F0">
              <w:t>/</w:t>
            </w:r>
            <w:r>
              <w:t>diagnosisHeader</w:t>
            </w:r>
            <w:r w:rsidRPr="00C469F0">
              <w:t>/</w:t>
            </w:r>
            <w:r>
              <w:t xml:space="preserve"> accountableHealthcareProfessional</w:t>
            </w:r>
            <w:r w:rsidRPr="00C469F0">
              <w:t xml:space="preserve"> </w:t>
            </w:r>
            <w:r>
              <w:t>/authorTime</w:t>
            </w:r>
          </w:p>
        </w:tc>
      </w:tr>
      <w:tr w:rsidR="007E7489" w:rsidRPr="00C469F0" w14:paraId="2B7124FE" w14:textId="77777777" w:rsidTr="002D7B68">
        <w:trPr>
          <w:trHeight w:val="397"/>
        </w:trPr>
        <w:tc>
          <w:tcPr>
            <w:tcW w:w="1809" w:type="dxa"/>
            <w:vAlign w:val="center"/>
          </w:tcPr>
          <w:p w14:paraId="1CD99821" w14:textId="77777777" w:rsidR="007E7489" w:rsidRDefault="007E7489" w:rsidP="002D7B68">
            <w:r>
              <w:t>AccountableHealthcareProfessionalType.</w:t>
            </w:r>
            <w:r w:rsidRPr="00C469F0">
              <w:t>healthcareProfessionalHSAId</w:t>
            </w:r>
          </w:p>
        </w:tc>
        <w:tc>
          <w:tcPr>
            <w:tcW w:w="1843" w:type="dxa"/>
          </w:tcPr>
          <w:p w14:paraId="62ADFA4F" w14:textId="77777777" w:rsidR="007E7489" w:rsidRPr="00336280" w:rsidRDefault="007E7489" w:rsidP="002D7B68">
            <w:pPr>
              <w:rPr>
                <w:rFonts w:cs="Arial"/>
                <w:spacing w:val="-1"/>
              </w:rPr>
            </w:pPr>
            <w:r>
              <w:rPr>
                <w:rFonts w:cs="Arial"/>
                <w:spacing w:val="-1"/>
              </w:rPr>
              <w:t>Vård- och omsorgspersonal.personal-id</w:t>
            </w:r>
          </w:p>
        </w:tc>
        <w:tc>
          <w:tcPr>
            <w:tcW w:w="2410" w:type="dxa"/>
            <w:vAlign w:val="center"/>
          </w:tcPr>
          <w:p w14:paraId="47689E1D"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3868A37" w14:textId="77777777" w:rsidR="007E7489" w:rsidRDefault="007E7489" w:rsidP="002D7B68">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7E7489" w:rsidRPr="00C469F0" w14:paraId="3B540C6E" w14:textId="77777777" w:rsidTr="002D7B68">
        <w:trPr>
          <w:trHeight w:val="397"/>
        </w:trPr>
        <w:tc>
          <w:tcPr>
            <w:tcW w:w="1809" w:type="dxa"/>
            <w:vAlign w:val="center"/>
          </w:tcPr>
          <w:p w14:paraId="2EA4E2EA" w14:textId="77777777" w:rsidR="007E7489" w:rsidRDefault="007E7489" w:rsidP="002D7B68">
            <w:r>
              <w:rPr>
                <w:lang w:val="en-US"/>
              </w:rPr>
              <w:t>AccountableHealthcareProfessionalType.</w:t>
            </w:r>
            <w:r w:rsidRPr="00C469F0">
              <w:t>healthcareProfessionalName</w:t>
            </w:r>
          </w:p>
        </w:tc>
        <w:tc>
          <w:tcPr>
            <w:tcW w:w="1843" w:type="dxa"/>
          </w:tcPr>
          <w:p w14:paraId="06A1FF28" w14:textId="77777777" w:rsidR="007E7489" w:rsidRPr="00336280" w:rsidRDefault="007E7489" w:rsidP="002D7B68">
            <w:pPr>
              <w:rPr>
                <w:rFonts w:cs="Arial"/>
                <w:spacing w:val="-1"/>
              </w:rPr>
            </w:pPr>
            <w:r>
              <w:rPr>
                <w:rFonts w:cs="Arial"/>
                <w:spacing w:val="-1"/>
              </w:rPr>
              <w:t>Vård- och omsorgspersonal.namn</w:t>
            </w:r>
          </w:p>
        </w:tc>
        <w:tc>
          <w:tcPr>
            <w:tcW w:w="2410" w:type="dxa"/>
            <w:vAlign w:val="center"/>
          </w:tcPr>
          <w:p w14:paraId="0FC65456"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469E2090"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/healthcareProfessionalName</w:t>
            </w:r>
          </w:p>
        </w:tc>
      </w:tr>
      <w:tr w:rsidR="007E7489" w:rsidRPr="00C469F0" w14:paraId="08E3B044" w14:textId="77777777" w:rsidTr="002D7B68">
        <w:trPr>
          <w:trHeight w:val="397"/>
        </w:trPr>
        <w:tc>
          <w:tcPr>
            <w:tcW w:w="1809" w:type="dxa"/>
            <w:vAlign w:val="center"/>
          </w:tcPr>
          <w:p w14:paraId="226DA2D1" w14:textId="77777777" w:rsidR="007E7489" w:rsidRPr="00336280" w:rsidRDefault="007E7489" w:rsidP="002D7B68">
            <w:pPr>
              <w:rPr>
                <w:lang w:val="en-US"/>
              </w:rPr>
            </w:pPr>
            <w:r>
              <w:t>AccountableHealthcareProfessionalType.</w:t>
            </w:r>
            <w:r w:rsidRPr="00C469F0">
              <w:t>healthcareProfessionalRoleCode</w:t>
            </w:r>
          </w:p>
        </w:tc>
        <w:tc>
          <w:tcPr>
            <w:tcW w:w="1843" w:type="dxa"/>
          </w:tcPr>
          <w:p w14:paraId="630BF102" w14:textId="77777777" w:rsidR="007E7489" w:rsidRPr="00C11300" w:rsidRDefault="007E7489" w:rsidP="002D7B68">
            <w:pPr>
              <w:rPr>
                <w:rFonts w:cs="Arial"/>
                <w:i/>
                <w:color w:val="FF0000"/>
              </w:rPr>
            </w:pPr>
            <w:r>
              <w:rPr>
                <w:rFonts w:cs="Arial"/>
                <w:spacing w:val="-1"/>
              </w:rPr>
              <w:t>Vård- och omsorgspersonal.befattning</w:t>
            </w:r>
          </w:p>
        </w:tc>
        <w:tc>
          <w:tcPr>
            <w:tcW w:w="2410" w:type="dxa"/>
            <w:vAlign w:val="center"/>
          </w:tcPr>
          <w:p w14:paraId="5C29C5B2"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3260" w:type="dxa"/>
            <w:vAlign w:val="center"/>
          </w:tcPr>
          <w:p w14:paraId="4992340D" w14:textId="77777777" w:rsidR="007E7489" w:rsidRDefault="007E7489" w:rsidP="002D7B68">
            <w:r>
              <w:t>diagnosis</w:t>
            </w:r>
            <w:r w:rsidRPr="00C469F0">
              <w:t>/</w:t>
            </w:r>
            <w:r>
              <w:t>diagnosisHeader</w:t>
            </w:r>
            <w:r w:rsidRPr="00C469F0">
              <w:t>/</w:t>
            </w:r>
            <w:r>
              <w:t>accountableHealthcareProfessional</w:t>
            </w:r>
            <w:r w:rsidRPr="00C469F0">
              <w:t>/healthcareProfessionalRoleCode</w:t>
            </w:r>
          </w:p>
        </w:tc>
      </w:tr>
      <w:tr w:rsidR="007E7489" w:rsidRPr="00240132" w14:paraId="3E171EB1" w14:textId="77777777" w:rsidTr="002D7B68">
        <w:trPr>
          <w:trHeight w:val="397"/>
        </w:trPr>
        <w:tc>
          <w:tcPr>
            <w:tcW w:w="1809" w:type="dxa"/>
            <w:vAlign w:val="center"/>
          </w:tcPr>
          <w:p w14:paraId="21EDD681" w14:textId="77777777" w:rsidR="007E7489" w:rsidRDefault="007E7489" w:rsidP="002D7B68">
            <w:r>
              <w:t>HealthcareProfessionalOrgUnitType.</w:t>
            </w:r>
            <w:r w:rsidRPr="00C469F0">
              <w:t>orgUnitHSAId</w:t>
            </w:r>
          </w:p>
        </w:tc>
        <w:tc>
          <w:tcPr>
            <w:tcW w:w="1843" w:type="dxa"/>
          </w:tcPr>
          <w:p w14:paraId="3C4AD660" w14:textId="77777777" w:rsidR="007E7489" w:rsidRPr="00336280" w:rsidRDefault="007E7489" w:rsidP="002D7B68">
            <w:pPr>
              <w:rPr>
                <w:rFonts w:cs="Arial"/>
                <w:spacing w:val="-1"/>
              </w:rPr>
            </w:pPr>
            <w:r>
              <w:rPr>
                <w:rFonts w:cs="Arial"/>
                <w:spacing w:val="-1"/>
              </w:rPr>
              <w:t>Enhet.enhets-id</w:t>
            </w:r>
          </w:p>
        </w:tc>
        <w:tc>
          <w:tcPr>
            <w:tcW w:w="2410" w:type="dxa"/>
            <w:vAlign w:val="center"/>
          </w:tcPr>
          <w:p w14:paraId="1E0EED9B"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3260" w:type="dxa"/>
            <w:vAlign w:val="center"/>
          </w:tcPr>
          <w:p w14:paraId="3DBE06C9" w14:textId="77777777" w:rsidR="007E7489" w:rsidRPr="00F41A15"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B5201E0" w14:textId="77777777" w:rsidTr="002D7B68">
        <w:trPr>
          <w:trHeight w:val="397"/>
        </w:trPr>
        <w:tc>
          <w:tcPr>
            <w:tcW w:w="1809" w:type="dxa"/>
            <w:vAlign w:val="center"/>
          </w:tcPr>
          <w:p w14:paraId="180145B1" w14:textId="77777777" w:rsidR="007E7489" w:rsidRDefault="007E7489" w:rsidP="002D7B68">
            <w:r>
              <w:t>HealthcareProfessionalOrgUnitType.</w:t>
            </w:r>
            <w:r w:rsidRPr="00C469F0">
              <w:t>orgUnitname</w:t>
            </w:r>
          </w:p>
        </w:tc>
        <w:tc>
          <w:tcPr>
            <w:tcW w:w="1843" w:type="dxa"/>
          </w:tcPr>
          <w:p w14:paraId="03DB6588" w14:textId="77777777" w:rsidR="007E7489" w:rsidRPr="00336280" w:rsidRDefault="007E7489" w:rsidP="002D7B68">
            <w:pPr>
              <w:rPr>
                <w:rFonts w:cs="Arial"/>
                <w:spacing w:val="-1"/>
              </w:rPr>
            </w:pPr>
            <w:r>
              <w:rPr>
                <w:rFonts w:cs="Arial"/>
                <w:spacing w:val="-1"/>
              </w:rPr>
              <w:t>Enhet.enhetsnamn</w:t>
            </w:r>
          </w:p>
        </w:tc>
        <w:tc>
          <w:tcPr>
            <w:tcW w:w="2410" w:type="dxa"/>
            <w:vAlign w:val="center"/>
          </w:tcPr>
          <w:p w14:paraId="12D2B7CC"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3260" w:type="dxa"/>
            <w:vAlign w:val="center"/>
          </w:tcPr>
          <w:p w14:paraId="38E1D916"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73C82966" w14:textId="77777777" w:rsidTr="002D7B68">
        <w:trPr>
          <w:trHeight w:val="397"/>
        </w:trPr>
        <w:tc>
          <w:tcPr>
            <w:tcW w:w="1809" w:type="dxa"/>
            <w:vAlign w:val="center"/>
          </w:tcPr>
          <w:p w14:paraId="241EC2E5" w14:textId="77777777" w:rsidR="007E7489" w:rsidRDefault="007E7489" w:rsidP="002D7B68">
            <w:r>
              <w:t>HealthcareProfessionalOrgUnitType.</w:t>
            </w:r>
            <w:r w:rsidRPr="00C469F0">
              <w:t>orgUnitTelecom</w:t>
            </w:r>
          </w:p>
        </w:tc>
        <w:tc>
          <w:tcPr>
            <w:tcW w:w="1843" w:type="dxa"/>
          </w:tcPr>
          <w:p w14:paraId="4B27A0D6" w14:textId="77777777" w:rsidR="007E7489" w:rsidRDefault="007E7489" w:rsidP="002D7B68">
            <w:pPr>
              <w:rPr>
                <w:rFonts w:cs="Arial"/>
              </w:rPr>
            </w:pPr>
            <w:r>
              <w:rPr>
                <w:rFonts w:cs="Arial"/>
                <w:spacing w:val="-1"/>
              </w:rPr>
              <w:t>Enhet.telefonnummer</w:t>
            </w:r>
          </w:p>
        </w:tc>
        <w:tc>
          <w:tcPr>
            <w:tcW w:w="2410" w:type="dxa"/>
            <w:vAlign w:val="center"/>
          </w:tcPr>
          <w:p w14:paraId="4A51FCD2" w14:textId="77777777" w:rsidR="007E7489" w:rsidRPr="00336280" w:rsidRDefault="007E7489" w:rsidP="002D7B68">
            <w:pPr>
              <w:rPr>
                <w:rFonts w:cs="Arial"/>
                <w:spacing w:val="-1"/>
              </w:rPr>
            </w:pPr>
            <w:r>
              <w:rPr>
                <w:rFonts w:cs="Arial"/>
              </w:rPr>
              <w:t>Tele och eKommunikation.tele ekom adress</w:t>
            </w:r>
          </w:p>
        </w:tc>
        <w:tc>
          <w:tcPr>
            <w:tcW w:w="3260" w:type="dxa"/>
            <w:vAlign w:val="center"/>
          </w:tcPr>
          <w:p w14:paraId="465CDE47"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2C0019B9" w14:textId="77777777" w:rsidTr="002D7B68">
        <w:trPr>
          <w:trHeight w:val="397"/>
        </w:trPr>
        <w:tc>
          <w:tcPr>
            <w:tcW w:w="1809" w:type="dxa"/>
            <w:vAlign w:val="center"/>
          </w:tcPr>
          <w:p w14:paraId="60E92590" w14:textId="77777777" w:rsidR="007E7489" w:rsidRDefault="007E7489" w:rsidP="002D7B68">
            <w:r>
              <w:t>HealthcareProfessionalOrgUnitType.</w:t>
            </w:r>
            <w:r w:rsidRPr="00C469F0">
              <w:t>orgUnitEmail</w:t>
            </w:r>
          </w:p>
        </w:tc>
        <w:tc>
          <w:tcPr>
            <w:tcW w:w="1843" w:type="dxa"/>
          </w:tcPr>
          <w:p w14:paraId="6B52FAB9" w14:textId="77777777" w:rsidR="007E7489" w:rsidRDefault="007E7489" w:rsidP="002D7B68">
            <w:pPr>
              <w:rPr>
                <w:rFonts w:cs="Arial"/>
              </w:rPr>
            </w:pPr>
            <w:r>
              <w:rPr>
                <w:rFonts w:cs="Arial"/>
                <w:spacing w:val="-1"/>
              </w:rPr>
              <w:t>Enhet.e-postadress</w:t>
            </w:r>
          </w:p>
        </w:tc>
        <w:tc>
          <w:tcPr>
            <w:tcW w:w="2410" w:type="dxa"/>
            <w:vAlign w:val="center"/>
          </w:tcPr>
          <w:p w14:paraId="69697D3F" w14:textId="77777777" w:rsidR="007E7489" w:rsidRDefault="007E7489" w:rsidP="002D7B68">
            <w:pPr>
              <w:rPr>
                <w:rFonts w:cs="Arial"/>
              </w:rPr>
            </w:pPr>
            <w:r>
              <w:rPr>
                <w:rFonts w:cs="Arial"/>
              </w:rPr>
              <w:t>Tele och eKommunikation.tele ekom adress</w:t>
            </w:r>
          </w:p>
        </w:tc>
        <w:tc>
          <w:tcPr>
            <w:tcW w:w="3260" w:type="dxa"/>
            <w:vAlign w:val="center"/>
          </w:tcPr>
          <w:p w14:paraId="0EF6C56A"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52B16878" w14:textId="77777777" w:rsidTr="002D7B68">
        <w:trPr>
          <w:trHeight w:val="397"/>
        </w:trPr>
        <w:tc>
          <w:tcPr>
            <w:tcW w:w="1809" w:type="dxa"/>
            <w:vAlign w:val="center"/>
          </w:tcPr>
          <w:p w14:paraId="1AE79A1D" w14:textId="77777777" w:rsidR="007E7489" w:rsidRDefault="007E7489" w:rsidP="002D7B68">
            <w:r>
              <w:t>HealthcareProfessionalOrgUnitType.</w:t>
            </w:r>
            <w:r w:rsidRPr="00C469F0">
              <w:t>orgUnitAddress</w:t>
            </w:r>
          </w:p>
        </w:tc>
        <w:tc>
          <w:tcPr>
            <w:tcW w:w="1843" w:type="dxa"/>
          </w:tcPr>
          <w:p w14:paraId="420FFE16" w14:textId="77777777" w:rsidR="007E7489" w:rsidRDefault="007E7489" w:rsidP="002D7B68">
            <w:pPr>
              <w:rPr>
                <w:rFonts w:cs="Arial"/>
                <w:spacing w:val="-1"/>
              </w:rPr>
            </w:pPr>
            <w:r>
              <w:rPr>
                <w:rFonts w:cs="Arial"/>
                <w:spacing w:val="-1"/>
              </w:rPr>
              <w:t>Enhet.postadress</w:t>
            </w:r>
          </w:p>
        </w:tc>
        <w:tc>
          <w:tcPr>
            <w:tcW w:w="2410" w:type="dxa"/>
            <w:vAlign w:val="center"/>
          </w:tcPr>
          <w:p w14:paraId="7A936AA1" w14:textId="77777777" w:rsidR="007E7489" w:rsidRDefault="007E7489" w:rsidP="002D7B68">
            <w:pPr>
              <w:rPr>
                <w:rFonts w:cs="Arial"/>
                <w:spacing w:val="-1"/>
              </w:rPr>
            </w:pPr>
            <w:r>
              <w:rPr>
                <w:rFonts w:cs="Arial"/>
                <w:spacing w:val="-1"/>
              </w:rPr>
              <w:t>Adress.adress 1,</w:t>
            </w:r>
          </w:p>
          <w:p w14:paraId="046E9E20" w14:textId="77777777" w:rsidR="007E7489" w:rsidRDefault="007E7489" w:rsidP="002D7B68">
            <w:pPr>
              <w:rPr>
                <w:rFonts w:cs="Arial"/>
                <w:spacing w:val="-1"/>
              </w:rPr>
            </w:pPr>
            <w:r>
              <w:rPr>
                <w:rFonts w:cs="Arial"/>
                <w:spacing w:val="-1"/>
              </w:rPr>
              <w:t>Adress.postnummer &amp;</w:t>
            </w:r>
          </w:p>
          <w:p w14:paraId="22B4DA03" w14:textId="77777777" w:rsidR="007E7489" w:rsidRDefault="007E7489" w:rsidP="002D7B68">
            <w:pPr>
              <w:rPr>
                <w:rFonts w:cs="Arial"/>
              </w:rPr>
            </w:pPr>
            <w:r>
              <w:rPr>
                <w:rFonts w:cs="Arial"/>
                <w:spacing w:val="-1"/>
              </w:rPr>
              <w:t>Adress.postort</w:t>
            </w:r>
          </w:p>
        </w:tc>
        <w:tc>
          <w:tcPr>
            <w:tcW w:w="3260" w:type="dxa"/>
            <w:vAlign w:val="center"/>
          </w:tcPr>
          <w:p w14:paraId="0F1C7B43"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45B06FCF" w14:textId="77777777" w:rsidTr="002D7B68">
        <w:trPr>
          <w:trHeight w:val="397"/>
        </w:trPr>
        <w:tc>
          <w:tcPr>
            <w:tcW w:w="1809" w:type="dxa"/>
            <w:vAlign w:val="center"/>
          </w:tcPr>
          <w:p w14:paraId="7B01A718" w14:textId="77777777" w:rsidR="007E7489" w:rsidRDefault="007E7489" w:rsidP="002D7B68">
            <w:r>
              <w:t>HealthcareProfessionalOrgUnitType.</w:t>
            </w:r>
            <w:r w:rsidRPr="00C469F0">
              <w:t>orgUnitLocation</w:t>
            </w:r>
          </w:p>
        </w:tc>
        <w:tc>
          <w:tcPr>
            <w:tcW w:w="1843" w:type="dxa"/>
          </w:tcPr>
          <w:p w14:paraId="09744C51" w14:textId="77777777" w:rsidR="007E7489" w:rsidRPr="00C11300" w:rsidRDefault="007E7489" w:rsidP="002D7B68">
            <w:pPr>
              <w:rPr>
                <w:rFonts w:cs="Arial"/>
                <w:i/>
                <w:color w:val="FF0000"/>
              </w:rPr>
            </w:pPr>
            <w:r>
              <w:rPr>
                <w:rFonts w:cs="Arial"/>
                <w:spacing w:val="-1"/>
              </w:rPr>
              <w:t>Enhet.geografisk plats</w:t>
            </w:r>
          </w:p>
        </w:tc>
        <w:tc>
          <w:tcPr>
            <w:tcW w:w="2410" w:type="dxa"/>
            <w:vAlign w:val="center"/>
          </w:tcPr>
          <w:p w14:paraId="4DA077FF"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02850CC"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1E38D221" w14:textId="77777777" w:rsidTr="002D7B68">
        <w:trPr>
          <w:trHeight w:val="397"/>
        </w:trPr>
        <w:tc>
          <w:tcPr>
            <w:tcW w:w="1809" w:type="dxa"/>
            <w:vAlign w:val="center"/>
          </w:tcPr>
          <w:p w14:paraId="1CBE3FE7" w14:textId="77777777" w:rsidR="007E7489" w:rsidRDefault="007E7489" w:rsidP="002D7B68">
            <w:r>
              <w:t>AccountableHealthcareProfessionalType.</w:t>
            </w:r>
            <w:r w:rsidRPr="00C469F0">
              <w:t>healthcareProfessionalCareUnitHSAId</w:t>
            </w:r>
          </w:p>
        </w:tc>
        <w:tc>
          <w:tcPr>
            <w:tcW w:w="1843" w:type="dxa"/>
          </w:tcPr>
          <w:p w14:paraId="49A64361" w14:textId="77777777" w:rsidR="007E7489" w:rsidRDefault="007E7489" w:rsidP="002D7B68">
            <w:pPr>
              <w:rPr>
                <w:rFonts w:cs="Arial"/>
                <w:spacing w:val="-1"/>
              </w:rPr>
            </w:pPr>
            <w:r>
              <w:rPr>
                <w:rFonts w:cs="Arial"/>
                <w:spacing w:val="-1"/>
              </w:rPr>
              <w:t>Informationsmängd.ägande vårdenhets-id</w:t>
            </w:r>
          </w:p>
        </w:tc>
        <w:tc>
          <w:tcPr>
            <w:tcW w:w="2410" w:type="dxa"/>
            <w:vAlign w:val="center"/>
          </w:tcPr>
          <w:p w14:paraId="0A73BE80" w14:textId="77777777" w:rsidR="007E7489" w:rsidRPr="00C11300" w:rsidRDefault="007E7489" w:rsidP="002D7B68">
            <w:pPr>
              <w:rPr>
                <w:rFonts w:cs="Arial"/>
                <w:i/>
                <w:color w:val="FF0000"/>
              </w:rPr>
            </w:pPr>
            <w:r>
              <w:rPr>
                <w:rFonts w:cs="Arial"/>
                <w:spacing w:val="-1"/>
              </w:rPr>
              <w:t>Informationsresurs.vårdenhet id</w:t>
            </w:r>
          </w:p>
        </w:tc>
        <w:tc>
          <w:tcPr>
            <w:tcW w:w="3260" w:type="dxa"/>
            <w:vAlign w:val="center"/>
          </w:tcPr>
          <w:p w14:paraId="155FFB4F"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/healthcareProfessionalCareUnitHSAId</w:t>
            </w:r>
          </w:p>
        </w:tc>
      </w:tr>
      <w:tr w:rsidR="007E7489" w:rsidRPr="00C469F0" w14:paraId="767A5761" w14:textId="77777777" w:rsidTr="002D7B68">
        <w:trPr>
          <w:trHeight w:val="397"/>
        </w:trPr>
        <w:tc>
          <w:tcPr>
            <w:tcW w:w="1809" w:type="dxa"/>
            <w:vAlign w:val="center"/>
          </w:tcPr>
          <w:p w14:paraId="04E1F9F5" w14:textId="77777777" w:rsidR="007E7489" w:rsidRDefault="007E7489" w:rsidP="002D7B68">
            <w:r>
              <w:t>AccountableHealthcareProfessionalType.</w:t>
            </w:r>
            <w:r w:rsidRPr="00C469F0">
              <w:t>healthcareProfessionalCareGiverHSAId</w:t>
            </w:r>
          </w:p>
        </w:tc>
        <w:tc>
          <w:tcPr>
            <w:tcW w:w="1843" w:type="dxa"/>
          </w:tcPr>
          <w:p w14:paraId="6C3EE7CB" w14:textId="77777777" w:rsidR="007E7489" w:rsidRDefault="007E7489" w:rsidP="002D7B68">
            <w:pPr>
              <w:rPr>
                <w:rFonts w:cs="Arial"/>
                <w:spacing w:val="-1"/>
              </w:rPr>
            </w:pPr>
            <w:r>
              <w:rPr>
                <w:rFonts w:cs="Arial"/>
                <w:spacing w:val="-1"/>
              </w:rPr>
              <w:t>Informationsmängd.ägande vårdgivare-id</w:t>
            </w:r>
          </w:p>
        </w:tc>
        <w:tc>
          <w:tcPr>
            <w:tcW w:w="2410" w:type="dxa"/>
            <w:vAlign w:val="center"/>
          </w:tcPr>
          <w:p w14:paraId="444F5500" w14:textId="77777777" w:rsidR="007E7489" w:rsidRDefault="007E7489" w:rsidP="002D7B68">
            <w:pPr>
              <w:rPr>
                <w:rFonts w:cs="Arial"/>
                <w:spacing w:val="-1"/>
              </w:rPr>
            </w:pPr>
            <w:r>
              <w:rPr>
                <w:rFonts w:cs="Arial"/>
                <w:spacing w:val="-1"/>
              </w:rPr>
              <w:t>Informationsresurs.vårdgivare id</w:t>
            </w:r>
          </w:p>
        </w:tc>
        <w:tc>
          <w:tcPr>
            <w:tcW w:w="3260" w:type="dxa"/>
            <w:vAlign w:val="center"/>
          </w:tcPr>
          <w:p w14:paraId="327CBD63" w14:textId="77777777" w:rsidR="007E7489" w:rsidRDefault="007E7489" w:rsidP="002D7B68">
            <w:r>
              <w:t>diagnosis</w:t>
            </w:r>
            <w:r w:rsidRPr="00C469F0">
              <w:t>/</w:t>
            </w:r>
            <w:r>
              <w:t>diagnosisHeader</w:t>
            </w:r>
            <w:r w:rsidRPr="00C469F0">
              <w:t>/</w:t>
            </w:r>
            <w:r>
              <w:t>accountableHealthcareProfessional</w:t>
            </w:r>
            <w:r w:rsidRPr="00C469F0">
              <w:t>/healthcareProfessionalCareGiverHSAId</w:t>
            </w:r>
          </w:p>
        </w:tc>
      </w:tr>
      <w:tr w:rsidR="007E7489" w:rsidRPr="00C469F0" w14:paraId="3390CCB2" w14:textId="77777777" w:rsidTr="002D7B68">
        <w:trPr>
          <w:trHeight w:val="397"/>
        </w:trPr>
        <w:tc>
          <w:tcPr>
            <w:tcW w:w="1809" w:type="dxa"/>
            <w:vAlign w:val="center"/>
          </w:tcPr>
          <w:p w14:paraId="4E770AF7" w14:textId="77777777" w:rsidR="007E7489" w:rsidRDefault="007E7489" w:rsidP="002D7B68">
            <w:r>
              <w:t>LegalAuthenticatorType</w:t>
            </w:r>
            <w:r w:rsidRPr="00C469F0">
              <w:t>.legalAuthenticatorTime</w:t>
            </w:r>
          </w:p>
        </w:tc>
        <w:tc>
          <w:tcPr>
            <w:tcW w:w="1843" w:type="dxa"/>
          </w:tcPr>
          <w:p w14:paraId="47EC80C5" w14:textId="77777777" w:rsidR="007E7489" w:rsidRPr="00C11300" w:rsidRDefault="007E7489" w:rsidP="002D7B68">
            <w:pPr>
              <w:rPr>
                <w:rFonts w:cs="Arial"/>
                <w:i/>
                <w:color w:val="FF0000"/>
              </w:rPr>
            </w:pPr>
            <w:r>
              <w:t>Vård- och omsorgsdokument.signeringstidpunkt</w:t>
            </w:r>
          </w:p>
        </w:tc>
        <w:tc>
          <w:tcPr>
            <w:tcW w:w="2410" w:type="dxa"/>
            <w:vAlign w:val="center"/>
          </w:tcPr>
          <w:p w14:paraId="5714D3A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5081EC2" w14:textId="77777777" w:rsidR="007E7489" w:rsidRDefault="007E7489" w:rsidP="002D7B68">
            <w:r>
              <w:t>diagnosis</w:t>
            </w:r>
            <w:r w:rsidRPr="00C469F0">
              <w:t>/</w:t>
            </w:r>
            <w:r>
              <w:t>diagnosisHeader/l</w:t>
            </w:r>
            <w:r w:rsidRPr="00C469F0">
              <w:t>egalAuthenticator/legalAuthenticatorTime</w:t>
            </w:r>
          </w:p>
        </w:tc>
      </w:tr>
      <w:tr w:rsidR="007E7489" w:rsidRPr="00C469F0" w14:paraId="42FD6BE1" w14:textId="77777777" w:rsidTr="002D7B68">
        <w:trPr>
          <w:trHeight w:val="397"/>
        </w:trPr>
        <w:tc>
          <w:tcPr>
            <w:tcW w:w="1809" w:type="dxa"/>
            <w:vAlign w:val="center"/>
          </w:tcPr>
          <w:p w14:paraId="5509A8CC" w14:textId="77777777" w:rsidR="007E7489" w:rsidRPr="00C469F0" w:rsidRDefault="007E7489" w:rsidP="002D7B68">
            <w:r>
              <w:t>LegalAuthenticatorType</w:t>
            </w:r>
            <w:r w:rsidRPr="00C469F0">
              <w:t>.legalAuthenticatorHSAId</w:t>
            </w:r>
          </w:p>
        </w:tc>
        <w:tc>
          <w:tcPr>
            <w:tcW w:w="1843" w:type="dxa"/>
          </w:tcPr>
          <w:p w14:paraId="6E9D75AB"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29B81FFA"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7AF813B" w14:textId="77777777" w:rsidR="007E7489" w:rsidRDefault="007E7489" w:rsidP="002D7B68">
            <w:r>
              <w:t>diagnosis</w:t>
            </w:r>
            <w:r w:rsidRPr="00C469F0">
              <w:t>/</w:t>
            </w:r>
            <w:r>
              <w:t>diagnosisHeader</w:t>
            </w:r>
            <w:r w:rsidRPr="00C469F0">
              <w:t>/</w:t>
            </w:r>
            <w:r>
              <w:t>l</w:t>
            </w:r>
            <w:r w:rsidRPr="00C469F0">
              <w:t>egalAuthenticator/legalAuthenticatorHSAId</w:t>
            </w:r>
          </w:p>
        </w:tc>
      </w:tr>
      <w:tr w:rsidR="007E7489" w:rsidRPr="00C469F0" w14:paraId="40D0FDA0" w14:textId="77777777" w:rsidTr="002D7B68">
        <w:trPr>
          <w:trHeight w:val="397"/>
        </w:trPr>
        <w:tc>
          <w:tcPr>
            <w:tcW w:w="1809" w:type="dxa"/>
            <w:vAlign w:val="center"/>
          </w:tcPr>
          <w:p w14:paraId="0F208077" w14:textId="77777777" w:rsidR="007E7489" w:rsidRPr="00C469F0" w:rsidRDefault="007E7489" w:rsidP="002D7B68">
            <w:r>
              <w:t>LegalAuthenticatorType</w:t>
            </w:r>
            <w:r w:rsidRPr="00C469F0">
              <w:t>.legalAuthenticatorName</w:t>
            </w:r>
          </w:p>
        </w:tc>
        <w:tc>
          <w:tcPr>
            <w:tcW w:w="1843" w:type="dxa"/>
          </w:tcPr>
          <w:p w14:paraId="6CED1405"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5E25E5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6EF1798D" w14:textId="77777777" w:rsidR="007E7489" w:rsidRDefault="007E7489" w:rsidP="002D7B68">
            <w:r>
              <w:t>diagnosis</w:t>
            </w:r>
            <w:r w:rsidRPr="00C469F0">
              <w:t>/</w:t>
            </w:r>
            <w:r>
              <w:t>diagnosisHeader</w:t>
            </w:r>
            <w:r w:rsidRPr="00C469F0">
              <w:t>/</w:t>
            </w:r>
            <w:r>
              <w:t>legalAuthenticator/legalAuthenticatorName</w:t>
            </w:r>
          </w:p>
        </w:tc>
      </w:tr>
      <w:tr w:rsidR="007E7489" w:rsidRPr="00C469F0" w14:paraId="3A4341E2" w14:textId="77777777" w:rsidTr="002D7B68">
        <w:trPr>
          <w:trHeight w:val="397"/>
        </w:trPr>
        <w:tc>
          <w:tcPr>
            <w:tcW w:w="1809" w:type="dxa"/>
            <w:vAlign w:val="center"/>
          </w:tcPr>
          <w:p w14:paraId="2C9EB014" w14:textId="77777777" w:rsidR="007E7489" w:rsidRPr="00C469F0" w:rsidRDefault="007E7489" w:rsidP="002D7B68">
            <w:r>
              <w:t>DiagnosisHeaderType</w:t>
            </w:r>
            <w:r w:rsidRPr="00C469F0">
              <w:t>.approvedForPatient</w:t>
            </w:r>
          </w:p>
        </w:tc>
        <w:tc>
          <w:tcPr>
            <w:tcW w:w="1843" w:type="dxa"/>
          </w:tcPr>
          <w:p w14:paraId="5ED5B7A5" w14:textId="77777777" w:rsidR="007E7489" w:rsidRPr="00C11300" w:rsidRDefault="007E7489" w:rsidP="002D7B68">
            <w:pPr>
              <w:rPr>
                <w:rFonts w:cs="Arial"/>
                <w:i/>
                <w:color w:val="FF0000"/>
              </w:rPr>
            </w:pPr>
            <w:r>
              <w:rPr>
                <w:rFonts w:cs="Arial"/>
                <w:i/>
                <w:color w:val="FF0000"/>
              </w:rPr>
              <w:t>Saknar motsvarighet i NPÖ</w:t>
            </w:r>
          </w:p>
        </w:tc>
        <w:tc>
          <w:tcPr>
            <w:tcW w:w="2410" w:type="dxa"/>
            <w:vAlign w:val="center"/>
          </w:tcPr>
          <w:p w14:paraId="47F3209D" w14:textId="77777777" w:rsidR="007E7489" w:rsidRPr="00336280" w:rsidRDefault="007E7489" w:rsidP="002D7B68">
            <w:pPr>
              <w:rPr>
                <w:rFonts w:cs="Arial"/>
                <w:spacing w:val="-1"/>
              </w:rPr>
            </w:pPr>
            <w:r w:rsidRPr="00C11300">
              <w:rPr>
                <w:rFonts w:cs="Arial"/>
                <w:i/>
                <w:color w:val="FF0000"/>
              </w:rPr>
              <w:t>Saknar motsvarighet i V-TIM 2.2</w:t>
            </w:r>
          </w:p>
        </w:tc>
        <w:tc>
          <w:tcPr>
            <w:tcW w:w="3260" w:type="dxa"/>
            <w:vAlign w:val="center"/>
          </w:tcPr>
          <w:p w14:paraId="5537018C" w14:textId="77777777" w:rsidR="007E7489" w:rsidRDefault="007E7489" w:rsidP="002D7B68">
            <w:r>
              <w:t>diagnosis</w:t>
            </w:r>
            <w:r w:rsidRPr="00C469F0">
              <w:t>/</w:t>
            </w:r>
            <w:r>
              <w:t>diagnosisHeader</w:t>
            </w:r>
            <w:r w:rsidRPr="00C469F0">
              <w:t>/approvedForPatient</w:t>
            </w:r>
          </w:p>
        </w:tc>
      </w:tr>
      <w:tr w:rsidR="007E7489" w:rsidRPr="00C469F0" w14:paraId="7702DF82" w14:textId="77777777" w:rsidTr="002D7B68">
        <w:trPr>
          <w:trHeight w:val="397"/>
        </w:trPr>
        <w:tc>
          <w:tcPr>
            <w:tcW w:w="1809" w:type="dxa"/>
            <w:vAlign w:val="center"/>
          </w:tcPr>
          <w:p w14:paraId="414355C4" w14:textId="77777777" w:rsidR="007E7489" w:rsidRDefault="007E7489" w:rsidP="002D7B68">
            <w:r>
              <w:t>DiagnosisHeaderType</w:t>
            </w:r>
            <w:r w:rsidRPr="00C469F0">
              <w:t>.careContactId</w:t>
            </w:r>
          </w:p>
        </w:tc>
        <w:tc>
          <w:tcPr>
            <w:tcW w:w="1843" w:type="dxa"/>
          </w:tcPr>
          <w:p w14:paraId="4F3E11CD" w14:textId="77777777" w:rsidR="007E7489" w:rsidRDefault="007E7489" w:rsidP="002D7B68">
            <w:pPr>
              <w:rPr>
                <w:rFonts w:cs="Arial"/>
                <w:spacing w:val="-1"/>
              </w:rPr>
            </w:pPr>
            <w:r>
              <w:rPr>
                <w:rFonts w:cs="Arial"/>
                <w:spacing w:val="-1"/>
              </w:rPr>
              <w:t>Vård- och omsorgskontakt.kontakt-id</w:t>
            </w:r>
          </w:p>
        </w:tc>
        <w:tc>
          <w:tcPr>
            <w:tcW w:w="2410" w:type="dxa"/>
            <w:vAlign w:val="center"/>
          </w:tcPr>
          <w:p w14:paraId="1B3DB7E5" w14:textId="77777777" w:rsidR="007E7489" w:rsidRPr="00C11300" w:rsidRDefault="007E7489" w:rsidP="002D7B68">
            <w:pPr>
              <w:rPr>
                <w:rFonts w:cs="Arial"/>
                <w:i/>
                <w:color w:val="FF0000"/>
              </w:rPr>
            </w:pPr>
            <w:r>
              <w:rPr>
                <w:rFonts w:cs="Arial"/>
                <w:spacing w:val="-1"/>
              </w:rPr>
              <w:t>Informationsresurs.kontakt id</w:t>
            </w:r>
          </w:p>
        </w:tc>
        <w:tc>
          <w:tcPr>
            <w:tcW w:w="3260" w:type="dxa"/>
            <w:vAlign w:val="center"/>
          </w:tcPr>
          <w:p w14:paraId="29C49E8A" w14:textId="77777777" w:rsidR="007E7489" w:rsidRDefault="007E7489" w:rsidP="002D7B68">
            <w:r>
              <w:t>diagnosis</w:t>
            </w:r>
            <w:r w:rsidRPr="00C469F0">
              <w:t>/</w:t>
            </w:r>
            <w:r>
              <w:t>diagnosisHeader</w:t>
            </w:r>
            <w:r w:rsidRPr="00C469F0">
              <w:t>/careContactId</w:t>
            </w:r>
          </w:p>
        </w:tc>
      </w:tr>
      <w:tr w:rsidR="007E7489" w:rsidRPr="00C469F0" w14:paraId="1846FFC9" w14:textId="77777777" w:rsidTr="002D7B68">
        <w:trPr>
          <w:trHeight w:val="397"/>
        </w:trPr>
        <w:tc>
          <w:tcPr>
            <w:tcW w:w="1809" w:type="dxa"/>
            <w:shd w:val="clear" w:color="auto" w:fill="D9D9D9" w:themeFill="background1" w:themeFillShade="D9"/>
            <w:vAlign w:val="center"/>
          </w:tcPr>
          <w:p w14:paraId="44457417" w14:textId="77777777" w:rsidR="007E7489" w:rsidRDefault="007E7489" w:rsidP="002D7B68">
            <w:r>
              <w:t>DiagnosisBodyType</w:t>
            </w:r>
          </w:p>
        </w:tc>
        <w:tc>
          <w:tcPr>
            <w:tcW w:w="1843" w:type="dxa"/>
            <w:shd w:val="clear" w:color="auto" w:fill="D9D9D9" w:themeFill="background1" w:themeFillShade="D9"/>
          </w:tcPr>
          <w:p w14:paraId="3783658E" w14:textId="77777777" w:rsidR="007E7489" w:rsidRDefault="007E7489" w:rsidP="002D7B68">
            <w:pPr>
              <w:rPr>
                <w:rFonts w:cs="Arial"/>
                <w:spacing w:val="-1"/>
              </w:rPr>
            </w:pPr>
          </w:p>
        </w:tc>
        <w:tc>
          <w:tcPr>
            <w:tcW w:w="2410" w:type="dxa"/>
            <w:shd w:val="clear" w:color="auto" w:fill="D9D9D9" w:themeFill="background1" w:themeFillShade="D9"/>
            <w:vAlign w:val="center"/>
          </w:tcPr>
          <w:p w14:paraId="46DBD233" w14:textId="77777777" w:rsidR="007E7489" w:rsidRDefault="007E7489" w:rsidP="002D7B68">
            <w:pPr>
              <w:rPr>
                <w:rFonts w:cs="Arial"/>
                <w:spacing w:val="-1"/>
              </w:rPr>
            </w:pPr>
          </w:p>
        </w:tc>
        <w:tc>
          <w:tcPr>
            <w:tcW w:w="3260" w:type="dxa"/>
            <w:shd w:val="clear" w:color="auto" w:fill="D9D9D9" w:themeFill="background1" w:themeFillShade="D9"/>
            <w:vAlign w:val="center"/>
          </w:tcPr>
          <w:p w14:paraId="7A1BD1A7" w14:textId="77777777" w:rsidR="007E7489" w:rsidRDefault="007E7489" w:rsidP="002D7B68"/>
        </w:tc>
      </w:tr>
      <w:tr w:rsidR="007E7489" w:rsidRPr="00C469F0" w14:paraId="34078F19" w14:textId="77777777" w:rsidTr="002D7B68">
        <w:trPr>
          <w:trHeight w:val="397"/>
        </w:trPr>
        <w:tc>
          <w:tcPr>
            <w:tcW w:w="1809" w:type="dxa"/>
            <w:vAlign w:val="center"/>
          </w:tcPr>
          <w:p w14:paraId="76CF8F45" w14:textId="77777777" w:rsidR="007E7489" w:rsidRDefault="007E7489" w:rsidP="002D7B68">
            <w:r>
              <w:t>DiagnosisBodyType.typeOfDiagnosis</w:t>
            </w:r>
          </w:p>
        </w:tc>
        <w:tc>
          <w:tcPr>
            <w:tcW w:w="1843" w:type="dxa"/>
          </w:tcPr>
          <w:p w14:paraId="13B82E53" w14:textId="77777777" w:rsidR="007E7489" w:rsidRPr="00F03EA1" w:rsidRDefault="007E7489" w:rsidP="002D7B68">
            <w:pPr>
              <w:rPr>
                <w:rFonts w:cs="Arial"/>
              </w:rPr>
            </w:pPr>
            <w:r w:rsidRPr="00F03EA1">
              <w:rPr>
                <w:rFonts w:cs="Arial"/>
              </w:rPr>
              <w:t>Diagnos.diagnostyp</w:t>
            </w:r>
          </w:p>
        </w:tc>
        <w:tc>
          <w:tcPr>
            <w:tcW w:w="2410" w:type="dxa"/>
            <w:vAlign w:val="center"/>
          </w:tcPr>
          <w:p w14:paraId="1BD5DB21"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76444492" w14:textId="77777777" w:rsidR="007E7489" w:rsidRDefault="007E7489" w:rsidP="002D7B68">
            <w:r>
              <w:t>diagnosis</w:t>
            </w:r>
            <w:r w:rsidRPr="00C469F0">
              <w:t>/</w:t>
            </w:r>
            <w:r>
              <w:t>diagnosisBody/typeOfDiagnosis</w:t>
            </w:r>
          </w:p>
        </w:tc>
      </w:tr>
      <w:tr w:rsidR="007E7489" w:rsidRPr="00C469F0" w14:paraId="1DFE1072" w14:textId="77777777" w:rsidTr="002D7B68">
        <w:trPr>
          <w:trHeight w:val="397"/>
        </w:trPr>
        <w:tc>
          <w:tcPr>
            <w:tcW w:w="1809" w:type="dxa"/>
            <w:vAlign w:val="center"/>
          </w:tcPr>
          <w:p w14:paraId="210987E1" w14:textId="77777777" w:rsidR="007E7489" w:rsidRDefault="007E7489" w:rsidP="002D7B68">
            <w:r>
              <w:t>DiagnosisBodyType.chronicDiagnosis</w:t>
            </w:r>
          </w:p>
        </w:tc>
        <w:tc>
          <w:tcPr>
            <w:tcW w:w="1843" w:type="dxa"/>
          </w:tcPr>
          <w:p w14:paraId="05AE7565" w14:textId="77777777" w:rsidR="007E7489" w:rsidRPr="00F03EA1" w:rsidRDefault="007E7489" w:rsidP="002D7B68">
            <w:pPr>
              <w:rPr>
                <w:rFonts w:cs="Arial"/>
              </w:rPr>
            </w:pPr>
            <w:r w:rsidRPr="00F03EA1">
              <w:rPr>
                <w:rFonts w:cs="Arial"/>
              </w:rPr>
              <w:t>Diagnos.diagnostyp</w:t>
            </w:r>
          </w:p>
        </w:tc>
        <w:tc>
          <w:tcPr>
            <w:tcW w:w="2410" w:type="dxa"/>
            <w:vAlign w:val="center"/>
          </w:tcPr>
          <w:p w14:paraId="10DA4F1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2186C43" w14:textId="77777777" w:rsidR="007E7489" w:rsidRDefault="007E7489" w:rsidP="002D7B68">
            <w:r>
              <w:t>diagnosis</w:t>
            </w:r>
            <w:r w:rsidRPr="00C469F0">
              <w:t>/</w:t>
            </w:r>
            <w:r>
              <w:t>diagnosisBody/chronicDiagnosis</w:t>
            </w:r>
          </w:p>
        </w:tc>
      </w:tr>
      <w:tr w:rsidR="007E7489" w:rsidRPr="00C469F0" w14:paraId="6AA8650D" w14:textId="77777777" w:rsidTr="002D7B68">
        <w:trPr>
          <w:trHeight w:val="397"/>
        </w:trPr>
        <w:tc>
          <w:tcPr>
            <w:tcW w:w="1809" w:type="dxa"/>
            <w:vAlign w:val="center"/>
          </w:tcPr>
          <w:p w14:paraId="36C9B18B" w14:textId="77777777" w:rsidR="007E7489" w:rsidRDefault="007E7489" w:rsidP="002D7B68">
            <w:r>
              <w:t>DiagnosisBodyType.diagnosisTime</w:t>
            </w:r>
          </w:p>
        </w:tc>
        <w:tc>
          <w:tcPr>
            <w:tcW w:w="1843" w:type="dxa"/>
          </w:tcPr>
          <w:p w14:paraId="72ACE9F3" w14:textId="77777777" w:rsidR="007E7489" w:rsidRDefault="007E7489" w:rsidP="002D7B68">
            <w:pPr>
              <w:rPr>
                <w:rFonts w:cs="Arial"/>
                <w:spacing w:val="-1"/>
              </w:rPr>
            </w:pPr>
            <w:r>
              <w:rPr>
                <w:rFonts w:cs="Arial"/>
                <w:spacing w:val="-1"/>
              </w:rPr>
              <w:t>Diagnos.händelsetidpunkt</w:t>
            </w:r>
          </w:p>
        </w:tc>
        <w:tc>
          <w:tcPr>
            <w:tcW w:w="2410" w:type="dxa"/>
            <w:vAlign w:val="center"/>
          </w:tcPr>
          <w:p w14:paraId="4F8833E4" w14:textId="77777777" w:rsidR="00240132" w:rsidRDefault="00240132" w:rsidP="002D7B68">
            <w:pPr>
              <w:rPr>
                <w:rFonts w:cs="Arial"/>
                <w:spacing w:val="-1"/>
              </w:rPr>
            </w:pPr>
            <w:r w:rsidRPr="00240132">
              <w:rPr>
                <w:rFonts w:cs="Arial"/>
                <w:spacing w:val="-1"/>
              </w:rPr>
              <w:t xml:space="preserve">Observerat Uppfattat tillstånd.observerande uppfattande tidpunkt </w:t>
            </w:r>
          </w:p>
          <w:p w14:paraId="0604A748" w14:textId="7B923C09" w:rsidR="00240132" w:rsidRPr="00240132" w:rsidRDefault="00240132" w:rsidP="002D7B68">
            <w:pPr>
              <w:rPr>
                <w:rFonts w:cs="Arial"/>
                <w:i/>
                <w:spacing w:val="-1"/>
              </w:rPr>
            </w:pPr>
            <w:r w:rsidRPr="00240132">
              <w:rPr>
                <w:rFonts w:cs="Arial"/>
                <w:i/>
                <w:spacing w:val="-1"/>
              </w:rPr>
              <w:t>eller</w:t>
            </w:r>
          </w:p>
          <w:p w14:paraId="6E9801EA" w14:textId="373BA3B8" w:rsidR="007E7489" w:rsidRDefault="007E7489" w:rsidP="002D7B68">
            <w:pPr>
              <w:rPr>
                <w:rFonts w:cs="Arial"/>
                <w:spacing w:val="-1"/>
              </w:rPr>
            </w:pPr>
            <w:r>
              <w:rPr>
                <w:rFonts w:cs="Arial"/>
                <w:spacing w:val="-1"/>
              </w:rPr>
              <w:t>Bedömt tillstånd.bedömningstidpunkt</w:t>
            </w:r>
          </w:p>
        </w:tc>
        <w:tc>
          <w:tcPr>
            <w:tcW w:w="3260" w:type="dxa"/>
            <w:vAlign w:val="center"/>
          </w:tcPr>
          <w:p w14:paraId="588E6AE9" w14:textId="77777777" w:rsidR="007E7489" w:rsidRDefault="007E7489" w:rsidP="002D7B68">
            <w:r>
              <w:t>diagnosis</w:t>
            </w:r>
            <w:r w:rsidRPr="00C469F0">
              <w:t>/</w:t>
            </w:r>
            <w:r>
              <w:t>diagnosisBody/diagnosisTime</w:t>
            </w:r>
          </w:p>
        </w:tc>
      </w:tr>
      <w:tr w:rsidR="007E7489" w:rsidRPr="00C469F0" w14:paraId="6704E95F" w14:textId="77777777" w:rsidTr="002D7B68">
        <w:trPr>
          <w:trHeight w:val="397"/>
        </w:trPr>
        <w:tc>
          <w:tcPr>
            <w:tcW w:w="1809" w:type="dxa"/>
            <w:vAlign w:val="center"/>
          </w:tcPr>
          <w:p w14:paraId="59399FF4" w14:textId="77777777" w:rsidR="007E7489" w:rsidRDefault="007E7489" w:rsidP="002D7B68">
            <w:r>
              <w:t>DiagnosisBodyType.diagnosisCode</w:t>
            </w:r>
          </w:p>
        </w:tc>
        <w:tc>
          <w:tcPr>
            <w:tcW w:w="1843" w:type="dxa"/>
          </w:tcPr>
          <w:p w14:paraId="12BA33A0" w14:textId="77777777" w:rsidR="007E7489" w:rsidRPr="00F03EA1" w:rsidRDefault="007E7489" w:rsidP="002D7B68">
            <w:pPr>
              <w:rPr>
                <w:rFonts w:cs="Arial"/>
                <w:i/>
              </w:rPr>
            </w:pPr>
            <w:r w:rsidRPr="00F03EA1">
              <w:rPr>
                <w:rFonts w:cs="Arial"/>
              </w:rPr>
              <w:t>Diagnos.diagnoskod</w:t>
            </w:r>
            <w:r w:rsidRPr="00F03EA1">
              <w:rPr>
                <w:rFonts w:cs="Arial"/>
                <w:i/>
              </w:rPr>
              <w:br/>
            </w:r>
            <w:r>
              <w:rPr>
                <w:rFonts w:cs="Arial"/>
                <w:i/>
              </w:rPr>
              <w:t>(</w:t>
            </w:r>
            <w:r w:rsidRPr="00F03EA1">
              <w:rPr>
                <w:rFonts w:cs="Arial"/>
                <w:i/>
              </w:rPr>
              <w:t>eller</w:t>
            </w:r>
          </w:p>
          <w:p w14:paraId="0C5B4EC1" w14:textId="77777777" w:rsidR="007E7489" w:rsidRPr="00F03EA1" w:rsidRDefault="007E7489" w:rsidP="002D7B68">
            <w:pPr>
              <w:rPr>
                <w:rFonts w:cs="Arial"/>
                <w:color w:val="FF0000"/>
              </w:rPr>
            </w:pPr>
            <w:r w:rsidRPr="00F03EA1">
              <w:rPr>
                <w:rFonts w:cs="Arial"/>
              </w:rPr>
              <w:t>Diagnos.diagnosbeskrivning-kod</w:t>
            </w:r>
            <w:r>
              <w:rPr>
                <w:rFonts w:cs="Arial"/>
              </w:rPr>
              <w:t xml:space="preserve"> + Diagnos.diagnosbeskrivning-text)</w:t>
            </w:r>
          </w:p>
        </w:tc>
        <w:tc>
          <w:tcPr>
            <w:tcW w:w="2410" w:type="dxa"/>
            <w:vAlign w:val="center"/>
          </w:tcPr>
          <w:p w14:paraId="25E8FC7C" w14:textId="77777777" w:rsidR="007E7489" w:rsidRPr="00A76557" w:rsidRDefault="007E7489" w:rsidP="002D7B68">
            <w:pPr>
              <w:rPr>
                <w:rFonts w:cs="Arial"/>
                <w:spacing w:val="-1"/>
              </w:rPr>
            </w:pPr>
            <w:r w:rsidRPr="00A76557">
              <w:rPr>
                <w:rFonts w:cs="Arial"/>
              </w:rPr>
              <w:t>Hälsorelaterat tillstånd.sammanfattande tillståndsbeteckning</w:t>
            </w:r>
          </w:p>
        </w:tc>
        <w:tc>
          <w:tcPr>
            <w:tcW w:w="3260" w:type="dxa"/>
            <w:vAlign w:val="center"/>
          </w:tcPr>
          <w:p w14:paraId="762AE7A0" w14:textId="77777777" w:rsidR="007E7489" w:rsidRDefault="007E7489" w:rsidP="002D7B68">
            <w:r>
              <w:t>diagnosis</w:t>
            </w:r>
            <w:r w:rsidRPr="00C469F0">
              <w:t>/</w:t>
            </w:r>
            <w:r>
              <w:t>diagnosisBody/diagnosisCode</w:t>
            </w:r>
          </w:p>
        </w:tc>
      </w:tr>
      <w:tr w:rsidR="007E7489" w:rsidRPr="00C469F0" w14:paraId="5498E816" w14:textId="77777777" w:rsidTr="002D7B68">
        <w:trPr>
          <w:trHeight w:val="397"/>
        </w:trPr>
        <w:tc>
          <w:tcPr>
            <w:tcW w:w="1809" w:type="dxa"/>
            <w:vAlign w:val="center"/>
          </w:tcPr>
          <w:p w14:paraId="4279D247" w14:textId="77777777" w:rsidR="007E7489" w:rsidRDefault="007E7489" w:rsidP="002D7B68">
            <w:r>
              <w:t>RelatedDiagnosisType.documentId</w:t>
            </w:r>
          </w:p>
        </w:tc>
        <w:tc>
          <w:tcPr>
            <w:tcW w:w="1843" w:type="dxa"/>
          </w:tcPr>
          <w:p w14:paraId="5684D5CB" w14:textId="77777777" w:rsidR="007E7489" w:rsidRPr="00060973" w:rsidRDefault="007E7489" w:rsidP="002D7B68">
            <w:pPr>
              <w:rPr>
                <w:rFonts w:cs="Arial"/>
                <w:color w:val="FF0000"/>
              </w:rPr>
            </w:pPr>
            <w:r w:rsidRPr="00060973">
              <w:rPr>
                <w:rFonts w:cs="Arial"/>
              </w:rPr>
              <w:t>Diagnos.</w:t>
            </w:r>
            <w:r w:rsidRPr="00060973">
              <w:rPr>
                <w:rFonts w:cs="Arial"/>
                <w:i/>
              </w:rPr>
              <w:t>relaterar till</w:t>
            </w:r>
            <w:r w:rsidRPr="00060973">
              <w:rPr>
                <w:rFonts w:cs="Arial"/>
              </w:rPr>
              <w:t>.Diagnos.diagnos-id</w:t>
            </w:r>
          </w:p>
        </w:tc>
        <w:tc>
          <w:tcPr>
            <w:tcW w:w="2410" w:type="dxa"/>
            <w:vAlign w:val="center"/>
          </w:tcPr>
          <w:p w14:paraId="410AAB15"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1521267" w14:textId="77777777" w:rsidR="007E7489" w:rsidRDefault="007E7489" w:rsidP="002D7B68">
            <w:r>
              <w:t>diagnosis</w:t>
            </w:r>
            <w:r w:rsidRPr="00C469F0">
              <w:t>/</w:t>
            </w:r>
            <w: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Heading2"/>
      </w:pPr>
      <w:bookmarkStart w:id="109" w:name="_Toc278568935"/>
      <w:r>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835"/>
        <w:gridCol w:w="2693"/>
      </w:tblGrid>
      <w:tr w:rsidR="007E7489" w:rsidRPr="00C469F0" w14:paraId="61729201" w14:textId="77777777" w:rsidTr="002D7B68">
        <w:trPr>
          <w:trHeight w:val="397"/>
        </w:trPr>
        <w:tc>
          <w:tcPr>
            <w:tcW w:w="1809" w:type="dxa"/>
            <w:shd w:val="clear" w:color="auto" w:fill="D9D9D9" w:themeFill="background1" w:themeFillShade="D9"/>
            <w:vAlign w:val="center"/>
          </w:tcPr>
          <w:p w14:paraId="40073A02" w14:textId="77777777" w:rsidR="007E7489" w:rsidRPr="00C469F0" w:rsidRDefault="007E7489" w:rsidP="002D7B68">
            <w:pPr>
              <w:rPr>
                <w:b/>
              </w:rPr>
            </w:pPr>
            <w:r w:rsidRPr="00C469F0">
              <w:rPr>
                <w:b/>
              </w:rPr>
              <w:t>Klass.attribut</w:t>
            </w:r>
          </w:p>
        </w:tc>
        <w:tc>
          <w:tcPr>
            <w:tcW w:w="2127" w:type="dxa"/>
            <w:shd w:val="clear" w:color="auto" w:fill="D9D9D9" w:themeFill="background1" w:themeFillShade="D9"/>
            <w:vAlign w:val="center"/>
          </w:tcPr>
          <w:p w14:paraId="70493411" w14:textId="77777777" w:rsidR="007E7489" w:rsidRPr="00C469F0" w:rsidRDefault="007E7489" w:rsidP="002D7B68">
            <w:pPr>
              <w:rPr>
                <w:b/>
              </w:rPr>
            </w:pPr>
            <w:r>
              <w:rPr>
                <w:b/>
              </w:rPr>
              <w:t>Mappning mot NPÖ</w:t>
            </w:r>
          </w:p>
        </w:tc>
        <w:tc>
          <w:tcPr>
            <w:tcW w:w="2835" w:type="dxa"/>
            <w:shd w:val="clear" w:color="auto" w:fill="D9D9D9" w:themeFill="background1" w:themeFillShade="D9"/>
            <w:vAlign w:val="center"/>
          </w:tcPr>
          <w:p w14:paraId="435F6C1B" w14:textId="77777777" w:rsidR="007E7489" w:rsidRPr="00C469F0" w:rsidRDefault="007E7489" w:rsidP="002D7B68">
            <w:pPr>
              <w:rPr>
                <w:b/>
              </w:rPr>
            </w:pPr>
            <w:r w:rsidRPr="00C469F0">
              <w:rPr>
                <w:b/>
              </w:rPr>
              <w:t>Mappning mot V-TIM 2.2</w:t>
            </w:r>
          </w:p>
        </w:tc>
        <w:tc>
          <w:tcPr>
            <w:tcW w:w="2693" w:type="dxa"/>
            <w:shd w:val="clear" w:color="auto" w:fill="D9D9D9" w:themeFill="background1" w:themeFillShade="D9"/>
            <w:vAlign w:val="center"/>
          </w:tcPr>
          <w:p w14:paraId="3EC3326F" w14:textId="77777777" w:rsidR="007E7489" w:rsidRPr="00C469F0" w:rsidRDefault="007E7489" w:rsidP="002D7B68">
            <w:pPr>
              <w:rPr>
                <w:b/>
              </w:rPr>
            </w:pPr>
            <w:r w:rsidRPr="00C469F0">
              <w:rPr>
                <w:b/>
              </w:rPr>
              <w:t>Mappning mot XSD schema</w:t>
            </w:r>
          </w:p>
        </w:tc>
      </w:tr>
      <w:tr w:rsidR="007E7489" w:rsidRPr="00C469F0" w14:paraId="451A8B4C" w14:textId="77777777" w:rsidTr="002D7B68">
        <w:trPr>
          <w:trHeight w:val="397"/>
        </w:trPr>
        <w:tc>
          <w:tcPr>
            <w:tcW w:w="1809" w:type="dxa"/>
            <w:vAlign w:val="center"/>
          </w:tcPr>
          <w:p w14:paraId="03582DB9" w14:textId="77777777" w:rsidR="007E7489" w:rsidRDefault="007E7489" w:rsidP="002D7B68">
            <w:r>
              <w:t>AlertInformationType</w:t>
            </w:r>
          </w:p>
        </w:tc>
        <w:tc>
          <w:tcPr>
            <w:tcW w:w="2127" w:type="dxa"/>
          </w:tcPr>
          <w:p w14:paraId="68DEC143" w14:textId="77777777" w:rsidR="007E7489" w:rsidRDefault="007E7489" w:rsidP="002D7B68">
            <w:pPr>
              <w:rPr>
                <w:rFonts w:cs="Arial"/>
                <w:spacing w:val="-1"/>
              </w:rPr>
            </w:pPr>
            <w:r>
              <w:rPr>
                <w:rFonts w:cs="Arial"/>
                <w:spacing w:val="-1"/>
              </w:rPr>
              <w:t>Uppmärksamhetssignal</w:t>
            </w:r>
          </w:p>
        </w:tc>
        <w:tc>
          <w:tcPr>
            <w:tcW w:w="2835" w:type="dxa"/>
            <w:vAlign w:val="center"/>
          </w:tcPr>
          <w:p w14:paraId="44A903E0" w14:textId="77777777" w:rsidR="007E7489" w:rsidRDefault="007E7489" w:rsidP="002D7B68">
            <w:pPr>
              <w:rPr>
                <w:rFonts w:cs="Arial"/>
                <w:spacing w:val="-1"/>
              </w:rPr>
            </w:pPr>
            <w:r>
              <w:rPr>
                <w:rFonts w:cs="Arial"/>
                <w:spacing w:val="-1"/>
              </w:rPr>
              <w:t>Hälsorelaterad risk</w:t>
            </w:r>
          </w:p>
          <w:p w14:paraId="23068EBB" w14:textId="77777777" w:rsidR="007E7489" w:rsidRDefault="007E7489" w:rsidP="002D7B68">
            <w:pPr>
              <w:rPr>
                <w:rFonts w:cs="Arial"/>
                <w:i/>
                <w:spacing w:val="-1"/>
              </w:rPr>
            </w:pPr>
            <w:r w:rsidRPr="00311146">
              <w:rPr>
                <w:rFonts w:cs="Arial"/>
                <w:i/>
                <w:spacing w:val="-1"/>
              </w:rPr>
              <w:t>eller</w:t>
            </w:r>
          </w:p>
          <w:p w14:paraId="4D9E540E" w14:textId="77777777" w:rsidR="007E7489" w:rsidRPr="00FB6EB6" w:rsidRDefault="007E7489" w:rsidP="002D7B68">
            <w:pPr>
              <w:rPr>
                <w:rFonts w:cs="Arial"/>
                <w:spacing w:val="-1"/>
              </w:rPr>
            </w:pPr>
            <w:r>
              <w:rPr>
                <w:rFonts w:cs="Arial"/>
                <w:spacing w:val="-1"/>
              </w:rPr>
              <w:t>Potentiellt tillstånd.risktillstånd</w:t>
            </w:r>
          </w:p>
          <w:p w14:paraId="4E0B78CC" w14:textId="77777777" w:rsidR="007E7489" w:rsidRPr="00311146" w:rsidRDefault="007E7489" w:rsidP="002D7B68">
            <w:pPr>
              <w:rPr>
                <w:rFonts w:cs="Arial"/>
                <w:i/>
                <w:spacing w:val="-1"/>
              </w:rPr>
            </w:pPr>
            <w:r>
              <w:rPr>
                <w:rFonts w:cs="Arial"/>
                <w:i/>
                <w:spacing w:val="-1"/>
              </w:rPr>
              <w:t>eller</w:t>
            </w:r>
          </w:p>
          <w:p w14:paraId="2926108A" w14:textId="77777777" w:rsidR="007E7489" w:rsidRPr="005E1A70" w:rsidRDefault="007E7489" w:rsidP="002D7B68">
            <w:pPr>
              <w:rPr>
                <w:rFonts w:cs="Arial"/>
                <w:spacing w:val="-1"/>
              </w:rPr>
            </w:pPr>
            <w:r w:rsidRPr="00C11300">
              <w:rPr>
                <w:rFonts w:cs="Arial"/>
                <w:i/>
                <w:color w:val="FF0000"/>
              </w:rPr>
              <w:t>Saknar motsvarighet i V-TIM 2.2</w:t>
            </w:r>
          </w:p>
        </w:tc>
        <w:tc>
          <w:tcPr>
            <w:tcW w:w="2693" w:type="dxa"/>
            <w:vAlign w:val="center"/>
          </w:tcPr>
          <w:p w14:paraId="34553D39" w14:textId="77777777" w:rsidR="007E7489" w:rsidRPr="00C469F0" w:rsidRDefault="007E7489" w:rsidP="002D7B68"/>
        </w:tc>
      </w:tr>
      <w:tr w:rsidR="007E7489" w:rsidRPr="00C469F0" w14:paraId="1CF5BA33" w14:textId="77777777" w:rsidTr="002D7B68">
        <w:trPr>
          <w:trHeight w:val="397"/>
        </w:trPr>
        <w:tc>
          <w:tcPr>
            <w:tcW w:w="1809" w:type="dxa"/>
            <w:vAlign w:val="center"/>
          </w:tcPr>
          <w:p w14:paraId="265EC96A" w14:textId="77777777" w:rsidR="007E7489" w:rsidRPr="00C469F0" w:rsidRDefault="007E7489" w:rsidP="002D7B68">
            <w:r>
              <w:t>AlertInformationHeaderType</w:t>
            </w:r>
            <w:r w:rsidRPr="00E34474">
              <w:t>.documentId</w:t>
            </w:r>
          </w:p>
        </w:tc>
        <w:tc>
          <w:tcPr>
            <w:tcW w:w="2127" w:type="dxa"/>
          </w:tcPr>
          <w:p w14:paraId="1D61A314" w14:textId="77777777" w:rsidR="007E7489" w:rsidRPr="00A41322" w:rsidRDefault="007E7489" w:rsidP="002D7B68">
            <w:pPr>
              <w:rPr>
                <w:rFonts w:cs="Arial"/>
              </w:rPr>
            </w:pPr>
            <w:r>
              <w:rPr>
                <w:rFonts w:cs="Arial"/>
              </w:rPr>
              <w:t>Uppmärksamhetssignal.uppmärksamhetssignal-id</w:t>
            </w:r>
          </w:p>
        </w:tc>
        <w:tc>
          <w:tcPr>
            <w:tcW w:w="2835" w:type="dxa"/>
            <w:vAlign w:val="center"/>
          </w:tcPr>
          <w:p w14:paraId="45B9F940" w14:textId="77777777" w:rsidR="007E7489" w:rsidRPr="00A41322" w:rsidRDefault="007E7489" w:rsidP="002D7B68">
            <w:pPr>
              <w:rPr>
                <w:rFonts w:cs="Arial"/>
              </w:rPr>
            </w:pPr>
            <w:r w:rsidRPr="00A41322">
              <w:rPr>
                <w:rFonts w:cs="Arial"/>
              </w:rPr>
              <w:t>Hälsorelaterad risk.hälsorelaterad risk_id</w:t>
            </w:r>
          </w:p>
          <w:p w14:paraId="0A9BF4EE" w14:textId="77777777" w:rsidR="007E7489" w:rsidRPr="00A41322" w:rsidRDefault="007E7489" w:rsidP="002D7B68">
            <w:pPr>
              <w:rPr>
                <w:rFonts w:cs="Arial"/>
                <w:i/>
              </w:rPr>
            </w:pPr>
            <w:r w:rsidRPr="00A41322">
              <w:rPr>
                <w:rFonts w:cs="Arial"/>
                <w:i/>
              </w:rPr>
              <w:t>eller</w:t>
            </w:r>
          </w:p>
          <w:p w14:paraId="1C0FF86C" w14:textId="77777777" w:rsidR="007E7489" w:rsidRPr="00C469F0" w:rsidRDefault="007E7489" w:rsidP="002D7B68">
            <w:pPr>
              <w:rPr>
                <w:rFonts w:cs="Arial"/>
                <w:spacing w:val="-1"/>
              </w:rPr>
            </w:pPr>
            <w:r w:rsidRPr="00C11300">
              <w:rPr>
                <w:rFonts w:cs="Arial"/>
                <w:i/>
                <w:color w:val="FF0000"/>
              </w:rPr>
              <w:t>Saknar motsvarighet i V-TIM 2.2</w:t>
            </w:r>
          </w:p>
        </w:tc>
        <w:tc>
          <w:tcPr>
            <w:tcW w:w="2693" w:type="dxa"/>
            <w:vAlign w:val="center"/>
          </w:tcPr>
          <w:p w14:paraId="2BBA1649" w14:textId="77777777" w:rsidR="007E7489" w:rsidRPr="00C469F0" w:rsidRDefault="007E7489" w:rsidP="002D7B68">
            <w:r>
              <w:t>alertInformation</w:t>
            </w:r>
            <w:r w:rsidRPr="00E34474">
              <w:t>/</w:t>
            </w:r>
            <w:r>
              <w:t>alertInformation</w:t>
            </w:r>
            <w:r w:rsidRPr="00E34474">
              <w:t>Header/documentId</w:t>
            </w:r>
          </w:p>
        </w:tc>
      </w:tr>
      <w:tr w:rsidR="007E7489" w:rsidRPr="00C469F0" w14:paraId="43129D02" w14:textId="77777777" w:rsidTr="002D7B68">
        <w:trPr>
          <w:trHeight w:val="397"/>
        </w:trPr>
        <w:tc>
          <w:tcPr>
            <w:tcW w:w="1809" w:type="dxa"/>
            <w:vAlign w:val="center"/>
          </w:tcPr>
          <w:p w14:paraId="19F4FB8A" w14:textId="77777777" w:rsidR="007E7489" w:rsidRPr="00E34474" w:rsidRDefault="007E7489" w:rsidP="002D7B68">
            <w:r>
              <w:t>AlertInformationHeaderType</w:t>
            </w:r>
            <w:r w:rsidRPr="00C469F0">
              <w:t>.sourceSystemHSAId</w:t>
            </w:r>
          </w:p>
        </w:tc>
        <w:tc>
          <w:tcPr>
            <w:tcW w:w="2127" w:type="dxa"/>
          </w:tcPr>
          <w:p w14:paraId="66629BC5" w14:textId="77777777" w:rsidR="007E7489" w:rsidRPr="003079DB" w:rsidRDefault="007E7489" w:rsidP="002D7B68">
            <w:pPr>
              <w:rPr>
                <w:rFonts w:cs="Arial"/>
                <w:color w:val="FF0000"/>
              </w:rPr>
            </w:pPr>
            <w:r w:rsidRPr="003079DB">
              <w:rPr>
                <w:rFonts w:cs="Arial"/>
              </w:rPr>
              <w:t>Informationmängd.system-id</w:t>
            </w:r>
          </w:p>
        </w:tc>
        <w:tc>
          <w:tcPr>
            <w:tcW w:w="2835" w:type="dxa"/>
            <w:vAlign w:val="center"/>
          </w:tcPr>
          <w:p w14:paraId="6FFECF12" w14:textId="77777777" w:rsidR="007E7489" w:rsidRPr="00E34474" w:rsidRDefault="007E7489" w:rsidP="002D7B68">
            <w:r w:rsidRPr="00C11300">
              <w:rPr>
                <w:rFonts w:cs="Arial"/>
                <w:i/>
                <w:color w:val="FF0000"/>
              </w:rPr>
              <w:t>Saknar motsvarighet i V-TIM 2.2</w:t>
            </w:r>
          </w:p>
        </w:tc>
        <w:tc>
          <w:tcPr>
            <w:tcW w:w="2693" w:type="dxa"/>
            <w:vAlign w:val="center"/>
          </w:tcPr>
          <w:p w14:paraId="1D5AE512" w14:textId="77777777" w:rsidR="007E7489" w:rsidRPr="00E34474" w:rsidRDefault="007E7489" w:rsidP="002D7B68">
            <w:r>
              <w:t>alertInformation</w:t>
            </w:r>
            <w:r w:rsidRPr="00C469F0">
              <w:t>/</w:t>
            </w:r>
            <w:r>
              <w:t>alertInformationHeader</w:t>
            </w:r>
            <w:r w:rsidRPr="00C469F0">
              <w:t>/sourceSystemHSAId</w:t>
            </w:r>
          </w:p>
        </w:tc>
      </w:tr>
      <w:tr w:rsidR="007E7489" w:rsidRPr="00C469F0" w14:paraId="65259C39" w14:textId="77777777" w:rsidTr="002D7B68">
        <w:trPr>
          <w:trHeight w:val="397"/>
        </w:trPr>
        <w:tc>
          <w:tcPr>
            <w:tcW w:w="1809" w:type="dxa"/>
            <w:vAlign w:val="center"/>
          </w:tcPr>
          <w:p w14:paraId="3C1E3BC8" w14:textId="77777777" w:rsidR="007E7489" w:rsidRDefault="007E7489" w:rsidP="002D7B68">
            <w:r>
              <w:t>AlertInformationHeaderType</w:t>
            </w:r>
            <w:r w:rsidRPr="00C469F0">
              <w:t>.patientId</w:t>
            </w:r>
          </w:p>
        </w:tc>
        <w:tc>
          <w:tcPr>
            <w:tcW w:w="2127" w:type="dxa"/>
          </w:tcPr>
          <w:p w14:paraId="6EE82A44" w14:textId="77777777" w:rsidR="007E7489" w:rsidRDefault="007E7489" w:rsidP="002D7B68">
            <w:pPr>
              <w:rPr>
                <w:rFonts w:cs="Arial"/>
                <w:spacing w:val="-1"/>
              </w:rPr>
            </w:pPr>
            <w:r>
              <w:rPr>
                <w:rFonts w:cs="Arial"/>
                <w:spacing w:val="-1"/>
              </w:rPr>
              <w:t>Vård- och omsorgstagare.person-id</w:t>
            </w:r>
          </w:p>
        </w:tc>
        <w:tc>
          <w:tcPr>
            <w:tcW w:w="2835" w:type="dxa"/>
            <w:vAlign w:val="center"/>
          </w:tcPr>
          <w:p w14:paraId="5BAA5EE6" w14:textId="77777777" w:rsidR="007E7489" w:rsidRPr="00C11300" w:rsidRDefault="007E7489" w:rsidP="002D7B68">
            <w:pPr>
              <w:rPr>
                <w:rFonts w:cs="Arial"/>
                <w:i/>
                <w:color w:val="FF0000"/>
              </w:rPr>
            </w:pPr>
            <w:r>
              <w:rPr>
                <w:rFonts w:cs="Arial"/>
                <w:spacing w:val="-1"/>
              </w:rPr>
              <w:t>Patient.person-id</w:t>
            </w:r>
          </w:p>
        </w:tc>
        <w:tc>
          <w:tcPr>
            <w:tcW w:w="2693" w:type="dxa"/>
            <w:vAlign w:val="center"/>
          </w:tcPr>
          <w:p w14:paraId="3207827C" w14:textId="77777777" w:rsidR="007E7489" w:rsidRDefault="007E7489" w:rsidP="002D7B68">
            <w:r>
              <w:t>alertInformation</w:t>
            </w:r>
            <w:r w:rsidRPr="00C469F0">
              <w:t>/</w:t>
            </w:r>
            <w:r>
              <w:t>alertInformationHeader</w:t>
            </w:r>
            <w:r w:rsidRPr="00C469F0">
              <w:t>/patientId</w:t>
            </w:r>
          </w:p>
        </w:tc>
      </w:tr>
      <w:tr w:rsidR="007E7489" w:rsidRPr="00C469F0" w14:paraId="4B07D7F8" w14:textId="77777777" w:rsidTr="002D7B68">
        <w:trPr>
          <w:trHeight w:val="397"/>
        </w:trPr>
        <w:tc>
          <w:tcPr>
            <w:tcW w:w="1809" w:type="dxa"/>
            <w:vAlign w:val="center"/>
          </w:tcPr>
          <w:p w14:paraId="6EE713FD" w14:textId="77777777" w:rsidR="007E7489" w:rsidRDefault="007E7489" w:rsidP="002D7B68">
            <w:r>
              <w:t>AlertInformationHeaderType.accountableHealthcareProfessional</w:t>
            </w:r>
          </w:p>
        </w:tc>
        <w:tc>
          <w:tcPr>
            <w:tcW w:w="2127" w:type="dxa"/>
          </w:tcPr>
          <w:p w14:paraId="31F6D695" w14:textId="77777777" w:rsidR="007E7489" w:rsidRPr="003079DB" w:rsidRDefault="007E7489" w:rsidP="002D7B68">
            <w:pPr>
              <w:rPr>
                <w:rFonts w:cs="Arial"/>
                <w:color w:val="FF0000"/>
              </w:rPr>
            </w:pPr>
            <w:r>
              <w:rPr>
                <w:rFonts w:cs="Arial"/>
              </w:rPr>
              <w:t>Uppmärksamhetssignal</w:t>
            </w:r>
            <w:r w:rsidRPr="003079DB">
              <w:rPr>
                <w:rFonts w:cs="Arial"/>
              </w:rPr>
              <w:t>.</w:t>
            </w:r>
            <w:r>
              <w:rPr>
                <w:rFonts w:cs="Arial"/>
                <w:i/>
              </w:rPr>
              <w:t>verifieras av</w:t>
            </w:r>
          </w:p>
        </w:tc>
        <w:tc>
          <w:tcPr>
            <w:tcW w:w="2835" w:type="dxa"/>
            <w:vAlign w:val="center"/>
          </w:tcPr>
          <w:p w14:paraId="6592EDC4"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50B857A9" w14:textId="77777777" w:rsidR="007E7489" w:rsidRDefault="007E7489" w:rsidP="002D7B68">
            <w:r>
              <w:t>alertInformation</w:t>
            </w:r>
            <w:r w:rsidRPr="00C469F0">
              <w:t>/</w:t>
            </w:r>
            <w:r>
              <w:t>alertInformationHeader</w:t>
            </w:r>
            <w:r w:rsidRPr="00C469F0">
              <w:t>/</w:t>
            </w:r>
            <w:r>
              <w:t>accountableHealthcareProfessional</w:t>
            </w:r>
          </w:p>
        </w:tc>
      </w:tr>
      <w:tr w:rsidR="007E7489" w:rsidRPr="00C469F0" w14:paraId="434746FB" w14:textId="77777777" w:rsidTr="002D7B68">
        <w:trPr>
          <w:trHeight w:val="397"/>
        </w:trPr>
        <w:tc>
          <w:tcPr>
            <w:tcW w:w="1809" w:type="dxa"/>
            <w:vAlign w:val="center"/>
          </w:tcPr>
          <w:p w14:paraId="06F51C50" w14:textId="77777777" w:rsidR="007E7489" w:rsidRDefault="007E7489" w:rsidP="002D7B68">
            <w:r>
              <w:t>AccountableHealthcareProfessionalType.</w:t>
            </w:r>
            <w:r w:rsidRPr="00C469F0">
              <w:t>authorTime</w:t>
            </w:r>
          </w:p>
        </w:tc>
        <w:tc>
          <w:tcPr>
            <w:tcW w:w="2127" w:type="dxa"/>
          </w:tcPr>
          <w:p w14:paraId="044BED07" w14:textId="77777777" w:rsidR="007E7489" w:rsidRPr="00114E72" w:rsidRDefault="007E7489" w:rsidP="002D7B68">
            <w:pPr>
              <w:rPr>
                <w:rFonts w:cs="Arial"/>
                <w:color w:val="FF0000"/>
              </w:rPr>
            </w:pPr>
            <w:r>
              <w:rPr>
                <w:rFonts w:cs="Arial"/>
              </w:rPr>
              <w:t>Uppmärksamhetssignal</w:t>
            </w:r>
            <w:r w:rsidRPr="00114E72">
              <w:rPr>
                <w:rFonts w:cs="Arial"/>
              </w:rPr>
              <w:t>.registreringstidpunkt</w:t>
            </w:r>
          </w:p>
        </w:tc>
        <w:tc>
          <w:tcPr>
            <w:tcW w:w="2835" w:type="dxa"/>
            <w:vAlign w:val="center"/>
          </w:tcPr>
          <w:p w14:paraId="6FD0CF5A" w14:textId="77777777" w:rsidR="007E7489" w:rsidRPr="00C11300" w:rsidRDefault="007E7489" w:rsidP="002D7B68">
            <w:pPr>
              <w:rPr>
                <w:rFonts w:cs="Arial"/>
                <w:i/>
                <w:color w:val="FF0000"/>
              </w:rPr>
            </w:pPr>
            <w:r w:rsidRPr="00ED0985">
              <w:rPr>
                <w:rFonts w:cs="Arial"/>
                <w:szCs w:val="20"/>
              </w:rPr>
              <w:t>Versionsuppgift.tidpunkt</w:t>
            </w:r>
          </w:p>
        </w:tc>
        <w:tc>
          <w:tcPr>
            <w:tcW w:w="2693" w:type="dxa"/>
            <w:vAlign w:val="center"/>
          </w:tcPr>
          <w:p w14:paraId="38AF972C" w14:textId="77777777" w:rsidR="007E7489" w:rsidRDefault="007E7489" w:rsidP="002D7B68">
            <w:r>
              <w:t>alertInformation</w:t>
            </w:r>
            <w:r w:rsidRPr="00C469F0">
              <w:t>/</w:t>
            </w:r>
            <w:r>
              <w:t>alertInformationHeader</w:t>
            </w:r>
            <w:r w:rsidRPr="00C469F0">
              <w:t>/</w:t>
            </w:r>
            <w:r>
              <w:t xml:space="preserve"> accountableHealthcareProfessional</w:t>
            </w:r>
            <w:r w:rsidRPr="00C469F0">
              <w:t xml:space="preserve"> </w:t>
            </w:r>
            <w:r>
              <w:t>/authorTime</w:t>
            </w:r>
          </w:p>
        </w:tc>
      </w:tr>
      <w:tr w:rsidR="007E7489" w:rsidRPr="00C469F0" w14:paraId="3E0AA5A4" w14:textId="77777777" w:rsidTr="002D7B68">
        <w:trPr>
          <w:trHeight w:val="397"/>
        </w:trPr>
        <w:tc>
          <w:tcPr>
            <w:tcW w:w="1809" w:type="dxa"/>
            <w:vAlign w:val="center"/>
          </w:tcPr>
          <w:p w14:paraId="207AD66A" w14:textId="77777777" w:rsidR="007E7489" w:rsidRDefault="007E7489" w:rsidP="002D7B68">
            <w:r>
              <w:t>AccountableHealthcareProfessionalType.</w:t>
            </w:r>
            <w:r w:rsidRPr="00C469F0">
              <w:t>healthcareProfessionalHSAId</w:t>
            </w:r>
          </w:p>
        </w:tc>
        <w:tc>
          <w:tcPr>
            <w:tcW w:w="2127" w:type="dxa"/>
          </w:tcPr>
          <w:p w14:paraId="23806212" w14:textId="77777777" w:rsidR="007E7489" w:rsidRPr="00336280" w:rsidRDefault="007E7489" w:rsidP="002D7B68">
            <w:pPr>
              <w:rPr>
                <w:rFonts w:cs="Arial"/>
                <w:spacing w:val="-1"/>
              </w:rPr>
            </w:pPr>
            <w:r>
              <w:rPr>
                <w:rFonts w:cs="Arial"/>
                <w:spacing w:val="-1"/>
              </w:rPr>
              <w:t>Vård- och omsorgspersonal.personal-id</w:t>
            </w:r>
          </w:p>
        </w:tc>
        <w:tc>
          <w:tcPr>
            <w:tcW w:w="2835" w:type="dxa"/>
            <w:vAlign w:val="center"/>
          </w:tcPr>
          <w:p w14:paraId="0F3F23E9"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04514D2F" w14:textId="77777777" w:rsidR="007E7489" w:rsidRDefault="007E7489" w:rsidP="002D7B68">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7E7489" w:rsidRPr="00C469F0" w14:paraId="2370F7E7" w14:textId="77777777" w:rsidTr="002D7B68">
        <w:trPr>
          <w:trHeight w:val="397"/>
        </w:trPr>
        <w:tc>
          <w:tcPr>
            <w:tcW w:w="1809" w:type="dxa"/>
            <w:vAlign w:val="center"/>
          </w:tcPr>
          <w:p w14:paraId="39816CCE" w14:textId="77777777" w:rsidR="007E7489" w:rsidRDefault="007E7489" w:rsidP="002D7B68">
            <w:r>
              <w:rPr>
                <w:lang w:val="en-US"/>
              </w:rPr>
              <w:t>AccountableHealthcareProfessionalType.</w:t>
            </w:r>
            <w:r w:rsidRPr="00C469F0">
              <w:t>healthcareProfessionalName</w:t>
            </w:r>
          </w:p>
        </w:tc>
        <w:tc>
          <w:tcPr>
            <w:tcW w:w="2127" w:type="dxa"/>
          </w:tcPr>
          <w:p w14:paraId="3537E7B7" w14:textId="77777777" w:rsidR="007E7489" w:rsidRPr="00336280" w:rsidRDefault="007E7489" w:rsidP="002D7B68">
            <w:pPr>
              <w:rPr>
                <w:rFonts w:cs="Arial"/>
                <w:spacing w:val="-1"/>
              </w:rPr>
            </w:pPr>
            <w:r>
              <w:rPr>
                <w:rFonts w:cs="Arial"/>
                <w:spacing w:val="-1"/>
              </w:rPr>
              <w:t>Vård- och omsorgspersonal.namn</w:t>
            </w:r>
          </w:p>
        </w:tc>
        <w:tc>
          <w:tcPr>
            <w:tcW w:w="2835" w:type="dxa"/>
            <w:vAlign w:val="center"/>
          </w:tcPr>
          <w:p w14:paraId="3CC118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56E4D29F"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/healthcareProfessionalName</w:t>
            </w:r>
          </w:p>
        </w:tc>
      </w:tr>
      <w:tr w:rsidR="007E7489" w:rsidRPr="00C469F0" w14:paraId="290B5234" w14:textId="77777777" w:rsidTr="002D7B68">
        <w:trPr>
          <w:trHeight w:val="397"/>
        </w:trPr>
        <w:tc>
          <w:tcPr>
            <w:tcW w:w="1809" w:type="dxa"/>
            <w:vAlign w:val="center"/>
          </w:tcPr>
          <w:p w14:paraId="3FE3201A" w14:textId="77777777" w:rsidR="007E7489" w:rsidRPr="00336280" w:rsidRDefault="007E7489" w:rsidP="002D7B68">
            <w:pPr>
              <w:rPr>
                <w:lang w:val="en-US"/>
              </w:rPr>
            </w:pPr>
            <w:r>
              <w:t>AccountableHealthcareProfessionalType.</w:t>
            </w:r>
            <w:r w:rsidRPr="00C469F0">
              <w:t>healthcareProfessionalRoleCode</w:t>
            </w:r>
          </w:p>
        </w:tc>
        <w:tc>
          <w:tcPr>
            <w:tcW w:w="2127" w:type="dxa"/>
          </w:tcPr>
          <w:p w14:paraId="07534E5B" w14:textId="77777777" w:rsidR="007E7489" w:rsidRPr="00C11300" w:rsidRDefault="007E7489" w:rsidP="002D7B68">
            <w:pPr>
              <w:rPr>
                <w:rFonts w:cs="Arial"/>
                <w:i/>
                <w:color w:val="FF0000"/>
              </w:rPr>
            </w:pPr>
            <w:r>
              <w:rPr>
                <w:rFonts w:cs="Arial"/>
                <w:spacing w:val="-1"/>
              </w:rPr>
              <w:t>Vård- och omsorgspersonal.befattning</w:t>
            </w:r>
          </w:p>
        </w:tc>
        <w:tc>
          <w:tcPr>
            <w:tcW w:w="2835" w:type="dxa"/>
            <w:vAlign w:val="center"/>
          </w:tcPr>
          <w:p w14:paraId="21F1A26C"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2693" w:type="dxa"/>
            <w:vAlign w:val="center"/>
          </w:tcPr>
          <w:p w14:paraId="4DF0C6E6" w14:textId="77777777" w:rsidR="007E7489" w:rsidRDefault="007E7489" w:rsidP="002D7B68">
            <w:r>
              <w:t>alertInformation</w:t>
            </w:r>
            <w:r w:rsidRPr="00C469F0">
              <w:t>/</w:t>
            </w:r>
            <w:r>
              <w:t>alertInformationHeader</w:t>
            </w:r>
            <w:r w:rsidRPr="00C469F0">
              <w:t>/</w:t>
            </w:r>
            <w:r>
              <w:t>accountableHealthcareProfessional</w:t>
            </w:r>
            <w:r w:rsidRPr="00C469F0">
              <w:t>/healthcareProfessionalRoleCode</w:t>
            </w:r>
          </w:p>
        </w:tc>
      </w:tr>
      <w:tr w:rsidR="007E7489" w:rsidRPr="00240132" w14:paraId="573D6B06" w14:textId="77777777" w:rsidTr="002D7B68">
        <w:trPr>
          <w:trHeight w:val="397"/>
        </w:trPr>
        <w:tc>
          <w:tcPr>
            <w:tcW w:w="1809" w:type="dxa"/>
            <w:vAlign w:val="center"/>
          </w:tcPr>
          <w:p w14:paraId="325D56E7" w14:textId="77777777" w:rsidR="007E7489" w:rsidRDefault="007E7489" w:rsidP="002D7B68">
            <w:r>
              <w:t>HealthcareProfessionalOrgUnitType.</w:t>
            </w:r>
            <w:r w:rsidRPr="00C469F0">
              <w:t>orgUnitHSAId</w:t>
            </w:r>
          </w:p>
        </w:tc>
        <w:tc>
          <w:tcPr>
            <w:tcW w:w="2127" w:type="dxa"/>
          </w:tcPr>
          <w:p w14:paraId="41DBB6BB" w14:textId="77777777" w:rsidR="007E7489" w:rsidRPr="00336280" w:rsidRDefault="007E7489" w:rsidP="002D7B68">
            <w:pPr>
              <w:rPr>
                <w:rFonts w:cs="Arial"/>
                <w:spacing w:val="-1"/>
              </w:rPr>
            </w:pPr>
            <w:r>
              <w:rPr>
                <w:rFonts w:cs="Arial"/>
                <w:spacing w:val="-1"/>
              </w:rPr>
              <w:t>Enhet.enhets-id</w:t>
            </w:r>
          </w:p>
        </w:tc>
        <w:tc>
          <w:tcPr>
            <w:tcW w:w="2835" w:type="dxa"/>
            <w:vAlign w:val="center"/>
          </w:tcPr>
          <w:p w14:paraId="24FE0378"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2693" w:type="dxa"/>
            <w:vAlign w:val="center"/>
          </w:tcPr>
          <w:p w14:paraId="3FD7DCC6" w14:textId="77777777" w:rsidR="007E7489" w:rsidRPr="00F41A15"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25BD6ECE" w14:textId="77777777" w:rsidTr="002D7B68">
        <w:trPr>
          <w:trHeight w:val="397"/>
        </w:trPr>
        <w:tc>
          <w:tcPr>
            <w:tcW w:w="1809" w:type="dxa"/>
            <w:vAlign w:val="center"/>
          </w:tcPr>
          <w:p w14:paraId="6A3FAFE0" w14:textId="77777777" w:rsidR="007E7489" w:rsidRDefault="007E7489" w:rsidP="002D7B68">
            <w:r>
              <w:t>HealthcareProfessionalOrgUnitType.</w:t>
            </w:r>
            <w:r w:rsidRPr="00C469F0">
              <w:t>orgUnitname</w:t>
            </w:r>
          </w:p>
        </w:tc>
        <w:tc>
          <w:tcPr>
            <w:tcW w:w="2127" w:type="dxa"/>
          </w:tcPr>
          <w:p w14:paraId="284B1764" w14:textId="77777777" w:rsidR="007E7489" w:rsidRPr="00336280" w:rsidRDefault="007E7489" w:rsidP="002D7B68">
            <w:pPr>
              <w:rPr>
                <w:rFonts w:cs="Arial"/>
                <w:spacing w:val="-1"/>
              </w:rPr>
            </w:pPr>
            <w:r>
              <w:rPr>
                <w:rFonts w:cs="Arial"/>
                <w:spacing w:val="-1"/>
              </w:rPr>
              <w:t>Enhet.enhetsnamn</w:t>
            </w:r>
          </w:p>
        </w:tc>
        <w:tc>
          <w:tcPr>
            <w:tcW w:w="2835" w:type="dxa"/>
            <w:vAlign w:val="center"/>
          </w:tcPr>
          <w:p w14:paraId="63CD2A32"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2693" w:type="dxa"/>
            <w:vAlign w:val="center"/>
          </w:tcPr>
          <w:p w14:paraId="50D8BC5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6C4C7D03" w14:textId="77777777" w:rsidTr="002D7B68">
        <w:trPr>
          <w:trHeight w:val="397"/>
        </w:trPr>
        <w:tc>
          <w:tcPr>
            <w:tcW w:w="1809" w:type="dxa"/>
            <w:vAlign w:val="center"/>
          </w:tcPr>
          <w:p w14:paraId="6F50A695" w14:textId="77777777" w:rsidR="007E7489" w:rsidRDefault="007E7489" w:rsidP="002D7B68">
            <w:r>
              <w:t>HealthcareProfessionalOrgUnitType.</w:t>
            </w:r>
            <w:r w:rsidRPr="00C469F0">
              <w:t>orgUnitTelecom</w:t>
            </w:r>
          </w:p>
        </w:tc>
        <w:tc>
          <w:tcPr>
            <w:tcW w:w="2127" w:type="dxa"/>
          </w:tcPr>
          <w:p w14:paraId="0413827E" w14:textId="77777777" w:rsidR="007E7489" w:rsidRDefault="007E7489" w:rsidP="002D7B68">
            <w:pPr>
              <w:rPr>
                <w:rFonts w:cs="Arial"/>
              </w:rPr>
            </w:pPr>
            <w:r>
              <w:rPr>
                <w:rFonts w:cs="Arial"/>
                <w:spacing w:val="-1"/>
              </w:rPr>
              <w:t>Enhet.telefonnummer</w:t>
            </w:r>
          </w:p>
        </w:tc>
        <w:tc>
          <w:tcPr>
            <w:tcW w:w="2835" w:type="dxa"/>
            <w:vAlign w:val="center"/>
          </w:tcPr>
          <w:p w14:paraId="7B81BFA9" w14:textId="77777777" w:rsidR="007E7489" w:rsidRPr="00336280" w:rsidRDefault="007E7489" w:rsidP="002D7B68">
            <w:pPr>
              <w:rPr>
                <w:rFonts w:cs="Arial"/>
                <w:spacing w:val="-1"/>
              </w:rPr>
            </w:pPr>
            <w:r>
              <w:rPr>
                <w:rFonts w:cs="Arial"/>
              </w:rPr>
              <w:t>Tele och eKommunikation.tele ekom adress</w:t>
            </w:r>
          </w:p>
        </w:tc>
        <w:tc>
          <w:tcPr>
            <w:tcW w:w="2693" w:type="dxa"/>
            <w:vAlign w:val="center"/>
          </w:tcPr>
          <w:p w14:paraId="3BA2B6D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053393DF" w14:textId="77777777" w:rsidTr="002D7B68">
        <w:trPr>
          <w:trHeight w:val="397"/>
        </w:trPr>
        <w:tc>
          <w:tcPr>
            <w:tcW w:w="1809" w:type="dxa"/>
            <w:vAlign w:val="center"/>
          </w:tcPr>
          <w:p w14:paraId="4D64DD6A" w14:textId="77777777" w:rsidR="007E7489" w:rsidRDefault="007E7489" w:rsidP="002D7B68">
            <w:r>
              <w:t>HealthcareProfessionalOrgUnitType.</w:t>
            </w:r>
            <w:r w:rsidRPr="00C469F0">
              <w:t>orgUnitEmail</w:t>
            </w:r>
          </w:p>
        </w:tc>
        <w:tc>
          <w:tcPr>
            <w:tcW w:w="2127" w:type="dxa"/>
          </w:tcPr>
          <w:p w14:paraId="318F1921" w14:textId="77777777" w:rsidR="007E7489" w:rsidRDefault="007E7489" w:rsidP="002D7B68">
            <w:pPr>
              <w:rPr>
                <w:rFonts w:cs="Arial"/>
              </w:rPr>
            </w:pPr>
            <w:r>
              <w:rPr>
                <w:rFonts w:cs="Arial"/>
                <w:spacing w:val="-1"/>
              </w:rPr>
              <w:t>Enhet.e-postadress</w:t>
            </w:r>
          </w:p>
        </w:tc>
        <w:tc>
          <w:tcPr>
            <w:tcW w:w="2835" w:type="dxa"/>
            <w:vAlign w:val="center"/>
          </w:tcPr>
          <w:p w14:paraId="59C3D6DC" w14:textId="77777777" w:rsidR="007E7489" w:rsidRDefault="007E7489" w:rsidP="002D7B68">
            <w:pPr>
              <w:rPr>
                <w:rFonts w:cs="Arial"/>
              </w:rPr>
            </w:pPr>
            <w:r>
              <w:rPr>
                <w:rFonts w:cs="Arial"/>
              </w:rPr>
              <w:t>Tele och eKommunikation.tele ekom adress</w:t>
            </w:r>
          </w:p>
        </w:tc>
        <w:tc>
          <w:tcPr>
            <w:tcW w:w="2693" w:type="dxa"/>
            <w:vAlign w:val="center"/>
          </w:tcPr>
          <w:p w14:paraId="4916A7E3"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2B2BC0F7" w14:textId="77777777" w:rsidTr="002D7B68">
        <w:trPr>
          <w:trHeight w:val="397"/>
        </w:trPr>
        <w:tc>
          <w:tcPr>
            <w:tcW w:w="1809" w:type="dxa"/>
            <w:vAlign w:val="center"/>
          </w:tcPr>
          <w:p w14:paraId="26BC94C6" w14:textId="77777777" w:rsidR="007E7489" w:rsidRDefault="007E7489" w:rsidP="002D7B68">
            <w:r>
              <w:t>HealthcareProfessionalOrgUnitType.</w:t>
            </w:r>
            <w:r w:rsidRPr="00C469F0">
              <w:t>orgUnitAddress</w:t>
            </w:r>
          </w:p>
        </w:tc>
        <w:tc>
          <w:tcPr>
            <w:tcW w:w="2127" w:type="dxa"/>
          </w:tcPr>
          <w:p w14:paraId="2BA443B3" w14:textId="77777777" w:rsidR="007E7489" w:rsidRDefault="007E7489" w:rsidP="002D7B68">
            <w:pPr>
              <w:rPr>
                <w:rFonts w:cs="Arial"/>
                <w:spacing w:val="-1"/>
              </w:rPr>
            </w:pPr>
            <w:r>
              <w:rPr>
                <w:rFonts w:cs="Arial"/>
                <w:spacing w:val="-1"/>
              </w:rPr>
              <w:t>Enhet.postadress</w:t>
            </w:r>
          </w:p>
        </w:tc>
        <w:tc>
          <w:tcPr>
            <w:tcW w:w="2835" w:type="dxa"/>
            <w:vAlign w:val="center"/>
          </w:tcPr>
          <w:p w14:paraId="57C606B6" w14:textId="77777777" w:rsidR="007E7489" w:rsidRDefault="007E7489" w:rsidP="002D7B68">
            <w:pPr>
              <w:rPr>
                <w:rFonts w:cs="Arial"/>
                <w:spacing w:val="-1"/>
              </w:rPr>
            </w:pPr>
            <w:r>
              <w:rPr>
                <w:rFonts w:cs="Arial"/>
                <w:spacing w:val="-1"/>
              </w:rPr>
              <w:t>Adress.adress 1,</w:t>
            </w:r>
          </w:p>
          <w:p w14:paraId="62FC6867" w14:textId="77777777" w:rsidR="007E7489" w:rsidRDefault="007E7489" w:rsidP="002D7B68">
            <w:pPr>
              <w:rPr>
                <w:rFonts w:cs="Arial"/>
                <w:spacing w:val="-1"/>
              </w:rPr>
            </w:pPr>
            <w:r>
              <w:rPr>
                <w:rFonts w:cs="Arial"/>
                <w:spacing w:val="-1"/>
              </w:rPr>
              <w:t>Adress.postnummer &amp;</w:t>
            </w:r>
          </w:p>
          <w:p w14:paraId="083E3407" w14:textId="77777777" w:rsidR="007E7489" w:rsidRDefault="007E7489" w:rsidP="002D7B68">
            <w:pPr>
              <w:rPr>
                <w:rFonts w:cs="Arial"/>
              </w:rPr>
            </w:pPr>
            <w:r>
              <w:rPr>
                <w:rFonts w:cs="Arial"/>
                <w:spacing w:val="-1"/>
              </w:rPr>
              <w:t>Adress.postort</w:t>
            </w:r>
          </w:p>
        </w:tc>
        <w:tc>
          <w:tcPr>
            <w:tcW w:w="2693" w:type="dxa"/>
            <w:vAlign w:val="center"/>
          </w:tcPr>
          <w:p w14:paraId="555EA6A4"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6DC46223" w14:textId="77777777" w:rsidTr="002D7B68">
        <w:trPr>
          <w:trHeight w:val="397"/>
        </w:trPr>
        <w:tc>
          <w:tcPr>
            <w:tcW w:w="1809" w:type="dxa"/>
            <w:vAlign w:val="center"/>
          </w:tcPr>
          <w:p w14:paraId="48967FF9" w14:textId="77777777" w:rsidR="007E7489" w:rsidRDefault="007E7489" w:rsidP="002D7B68">
            <w:r>
              <w:t>HealthcareProfessionalOrgUnitType.</w:t>
            </w:r>
            <w:r w:rsidRPr="00C469F0">
              <w:t>orgUnitLocation</w:t>
            </w:r>
          </w:p>
        </w:tc>
        <w:tc>
          <w:tcPr>
            <w:tcW w:w="2127" w:type="dxa"/>
          </w:tcPr>
          <w:p w14:paraId="50B84ECB" w14:textId="77777777" w:rsidR="007E7489" w:rsidRPr="00C11300" w:rsidRDefault="007E7489" w:rsidP="002D7B68">
            <w:pPr>
              <w:rPr>
                <w:rFonts w:cs="Arial"/>
                <w:i/>
                <w:color w:val="FF0000"/>
              </w:rPr>
            </w:pPr>
            <w:r>
              <w:rPr>
                <w:rFonts w:cs="Arial"/>
                <w:spacing w:val="-1"/>
              </w:rPr>
              <w:t>Enhet.geografisk plats</w:t>
            </w:r>
          </w:p>
        </w:tc>
        <w:tc>
          <w:tcPr>
            <w:tcW w:w="2835" w:type="dxa"/>
            <w:vAlign w:val="center"/>
          </w:tcPr>
          <w:p w14:paraId="49B3ABB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CCE9F5D"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312B8520" w14:textId="77777777" w:rsidTr="002D7B68">
        <w:trPr>
          <w:trHeight w:val="397"/>
        </w:trPr>
        <w:tc>
          <w:tcPr>
            <w:tcW w:w="1809" w:type="dxa"/>
            <w:vAlign w:val="center"/>
          </w:tcPr>
          <w:p w14:paraId="21F5D120" w14:textId="77777777" w:rsidR="007E7489" w:rsidRDefault="007E7489" w:rsidP="002D7B68">
            <w:r>
              <w:t>AccountableHealthcareProfessionalType.</w:t>
            </w:r>
            <w:r w:rsidRPr="00C469F0">
              <w:t>healthcareProfessionalCareUnitHSAId</w:t>
            </w:r>
          </w:p>
        </w:tc>
        <w:tc>
          <w:tcPr>
            <w:tcW w:w="2127" w:type="dxa"/>
          </w:tcPr>
          <w:p w14:paraId="6E648E91" w14:textId="77777777" w:rsidR="007E7489" w:rsidRDefault="007E7489" w:rsidP="002D7B68">
            <w:pPr>
              <w:rPr>
                <w:rFonts w:cs="Arial"/>
                <w:spacing w:val="-1"/>
              </w:rPr>
            </w:pPr>
            <w:r>
              <w:rPr>
                <w:rFonts w:cs="Arial"/>
                <w:spacing w:val="-1"/>
              </w:rPr>
              <w:t>Informationsmängd.ägande vårdenhets-id</w:t>
            </w:r>
          </w:p>
        </w:tc>
        <w:tc>
          <w:tcPr>
            <w:tcW w:w="2835" w:type="dxa"/>
            <w:vAlign w:val="center"/>
          </w:tcPr>
          <w:p w14:paraId="22BE37A1" w14:textId="77777777" w:rsidR="007E7489" w:rsidRPr="00C11300" w:rsidRDefault="007E7489" w:rsidP="002D7B68">
            <w:pPr>
              <w:rPr>
                <w:rFonts w:cs="Arial"/>
                <w:i/>
                <w:color w:val="FF0000"/>
              </w:rPr>
            </w:pPr>
            <w:r>
              <w:rPr>
                <w:rFonts w:cs="Arial"/>
                <w:spacing w:val="-1"/>
              </w:rPr>
              <w:t>Informationsresurs.vårdenhet id</w:t>
            </w:r>
          </w:p>
        </w:tc>
        <w:tc>
          <w:tcPr>
            <w:tcW w:w="2693" w:type="dxa"/>
            <w:vAlign w:val="center"/>
          </w:tcPr>
          <w:p w14:paraId="7668E524"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7E7489" w:rsidRPr="00C469F0" w14:paraId="7857B599" w14:textId="77777777" w:rsidTr="002D7B68">
        <w:trPr>
          <w:trHeight w:val="397"/>
        </w:trPr>
        <w:tc>
          <w:tcPr>
            <w:tcW w:w="1809" w:type="dxa"/>
            <w:vAlign w:val="center"/>
          </w:tcPr>
          <w:p w14:paraId="6D9ED797" w14:textId="77777777" w:rsidR="007E7489" w:rsidRDefault="007E7489" w:rsidP="002D7B68">
            <w:r>
              <w:t>AccountableHealthcareProfessionalType.</w:t>
            </w:r>
            <w:r w:rsidRPr="00C469F0">
              <w:t>healthcareProfessionalCareGiverHSAId</w:t>
            </w:r>
          </w:p>
        </w:tc>
        <w:tc>
          <w:tcPr>
            <w:tcW w:w="2127" w:type="dxa"/>
          </w:tcPr>
          <w:p w14:paraId="01C1BA30" w14:textId="77777777" w:rsidR="007E7489" w:rsidRDefault="007E7489" w:rsidP="002D7B68">
            <w:pPr>
              <w:rPr>
                <w:rFonts w:cs="Arial"/>
                <w:spacing w:val="-1"/>
              </w:rPr>
            </w:pPr>
            <w:r>
              <w:rPr>
                <w:rFonts w:cs="Arial"/>
                <w:spacing w:val="-1"/>
              </w:rPr>
              <w:t>Informationsmängd.ägande vårdgivare-id</w:t>
            </w:r>
          </w:p>
        </w:tc>
        <w:tc>
          <w:tcPr>
            <w:tcW w:w="2835" w:type="dxa"/>
            <w:vAlign w:val="center"/>
          </w:tcPr>
          <w:p w14:paraId="00108082" w14:textId="77777777" w:rsidR="007E7489" w:rsidRDefault="007E7489" w:rsidP="002D7B68">
            <w:pPr>
              <w:rPr>
                <w:rFonts w:cs="Arial"/>
                <w:spacing w:val="-1"/>
              </w:rPr>
            </w:pPr>
            <w:r>
              <w:rPr>
                <w:rFonts w:cs="Arial"/>
                <w:spacing w:val="-1"/>
              </w:rPr>
              <w:t>Informationsresurs.vårdgivare id</w:t>
            </w:r>
          </w:p>
        </w:tc>
        <w:tc>
          <w:tcPr>
            <w:tcW w:w="2693" w:type="dxa"/>
            <w:vAlign w:val="center"/>
          </w:tcPr>
          <w:p w14:paraId="141EB022" w14:textId="77777777" w:rsidR="007E7489" w:rsidRDefault="007E7489" w:rsidP="002D7B68">
            <w:r>
              <w:t>alertInformation</w:t>
            </w:r>
            <w:r w:rsidRPr="00C469F0">
              <w:t>/</w:t>
            </w:r>
            <w:r>
              <w:t>alertInformationHeader</w:t>
            </w:r>
            <w:r w:rsidRPr="00C469F0">
              <w:t>/</w:t>
            </w:r>
            <w:r>
              <w:t>accountableHealthcareProfessional</w:t>
            </w:r>
            <w:r w:rsidRPr="00C469F0">
              <w:t>/healthcareProfessionalCareGiverHSAId</w:t>
            </w:r>
          </w:p>
        </w:tc>
      </w:tr>
      <w:tr w:rsidR="007E7489" w:rsidRPr="00C469F0" w14:paraId="5F6A0556" w14:textId="77777777" w:rsidTr="002D7B68">
        <w:trPr>
          <w:trHeight w:val="397"/>
        </w:trPr>
        <w:tc>
          <w:tcPr>
            <w:tcW w:w="1809" w:type="dxa"/>
            <w:vAlign w:val="center"/>
          </w:tcPr>
          <w:p w14:paraId="57DEB916" w14:textId="77777777" w:rsidR="007E7489" w:rsidRDefault="007E7489" w:rsidP="002D7B68">
            <w:r>
              <w:t>LegalAuthenticatorType</w:t>
            </w:r>
            <w:r w:rsidRPr="00C469F0">
              <w:t>.legalAuthenticatorTime</w:t>
            </w:r>
          </w:p>
        </w:tc>
        <w:tc>
          <w:tcPr>
            <w:tcW w:w="2127" w:type="dxa"/>
          </w:tcPr>
          <w:p w14:paraId="166F6506" w14:textId="77777777" w:rsidR="007E7489" w:rsidRPr="00C11300" w:rsidRDefault="007E7489" w:rsidP="002D7B68">
            <w:pPr>
              <w:rPr>
                <w:rFonts w:cs="Arial"/>
                <w:i/>
                <w:color w:val="FF0000"/>
              </w:rPr>
            </w:pPr>
            <w:r>
              <w:t>Vård- och omsorgsdokument.signeringstidpunkt</w:t>
            </w:r>
          </w:p>
        </w:tc>
        <w:tc>
          <w:tcPr>
            <w:tcW w:w="2835" w:type="dxa"/>
            <w:vAlign w:val="center"/>
          </w:tcPr>
          <w:p w14:paraId="4A835D76"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CA5603E" w14:textId="77777777" w:rsidR="007E7489" w:rsidRDefault="007E7489" w:rsidP="002D7B68">
            <w:r>
              <w:t>alertInformation</w:t>
            </w:r>
            <w:r w:rsidRPr="00C469F0">
              <w:t>/</w:t>
            </w:r>
            <w:r>
              <w:t>alertInformationHeader/l</w:t>
            </w:r>
            <w:r w:rsidRPr="00C469F0">
              <w:t>egalAuthenticator/legalAuthenticatorTime</w:t>
            </w:r>
          </w:p>
        </w:tc>
      </w:tr>
      <w:tr w:rsidR="007E7489" w:rsidRPr="00C469F0" w14:paraId="50D6ED09" w14:textId="77777777" w:rsidTr="002D7B68">
        <w:trPr>
          <w:trHeight w:val="397"/>
        </w:trPr>
        <w:tc>
          <w:tcPr>
            <w:tcW w:w="1809" w:type="dxa"/>
            <w:vAlign w:val="center"/>
          </w:tcPr>
          <w:p w14:paraId="015B93C8" w14:textId="77777777" w:rsidR="007E7489" w:rsidRPr="00C469F0" w:rsidRDefault="007E7489" w:rsidP="002D7B68">
            <w:r>
              <w:t>LegalAuthenticatorType</w:t>
            </w:r>
            <w:r w:rsidRPr="00C469F0">
              <w:t>.legalAuthenticatorHSAId</w:t>
            </w:r>
          </w:p>
        </w:tc>
        <w:tc>
          <w:tcPr>
            <w:tcW w:w="2127" w:type="dxa"/>
          </w:tcPr>
          <w:p w14:paraId="31410379"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262F0C0E"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75EE44EB" w14:textId="77777777" w:rsidR="007E7489" w:rsidRDefault="007E7489" w:rsidP="002D7B68">
            <w:r>
              <w:t>alertInformation</w:t>
            </w:r>
            <w:r w:rsidRPr="00C469F0">
              <w:t>/</w:t>
            </w:r>
            <w:r>
              <w:t>alertInformationHeader</w:t>
            </w:r>
            <w:r w:rsidRPr="00C469F0">
              <w:t>/</w:t>
            </w:r>
            <w:r>
              <w:t>l</w:t>
            </w:r>
            <w:r w:rsidRPr="00C469F0">
              <w:t>egalAuthenticator/legalAuthenticatorHSAId</w:t>
            </w:r>
          </w:p>
        </w:tc>
      </w:tr>
      <w:tr w:rsidR="007E7489" w:rsidRPr="00C469F0" w14:paraId="07F972D2" w14:textId="77777777" w:rsidTr="002D7B68">
        <w:trPr>
          <w:trHeight w:val="397"/>
        </w:trPr>
        <w:tc>
          <w:tcPr>
            <w:tcW w:w="1809" w:type="dxa"/>
            <w:vAlign w:val="center"/>
          </w:tcPr>
          <w:p w14:paraId="605045AA" w14:textId="77777777" w:rsidR="007E7489" w:rsidRPr="00C469F0" w:rsidRDefault="007E7489" w:rsidP="002D7B68">
            <w:r>
              <w:t>LegalAuthenticatorType</w:t>
            </w:r>
            <w:r w:rsidRPr="00C469F0">
              <w:t>.legalAuthenticatorName</w:t>
            </w:r>
          </w:p>
        </w:tc>
        <w:tc>
          <w:tcPr>
            <w:tcW w:w="2127" w:type="dxa"/>
          </w:tcPr>
          <w:p w14:paraId="028D6AF8"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064D6844"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62A5A6B6" w14:textId="77777777" w:rsidR="007E7489" w:rsidRDefault="007E7489" w:rsidP="002D7B68">
            <w:r>
              <w:t>alertInformation</w:t>
            </w:r>
            <w:r w:rsidRPr="00C469F0">
              <w:t>/</w:t>
            </w:r>
            <w:r>
              <w:t>alertInformationHeader</w:t>
            </w:r>
            <w:r w:rsidRPr="00C469F0">
              <w:t>/</w:t>
            </w:r>
            <w:r>
              <w:t>legalAuthenticator/legalAuthenticatorName</w:t>
            </w:r>
          </w:p>
        </w:tc>
      </w:tr>
      <w:tr w:rsidR="007E7489" w:rsidRPr="00C469F0" w14:paraId="73FA909C" w14:textId="77777777" w:rsidTr="002D7B68">
        <w:trPr>
          <w:trHeight w:val="397"/>
        </w:trPr>
        <w:tc>
          <w:tcPr>
            <w:tcW w:w="1809" w:type="dxa"/>
            <w:vAlign w:val="center"/>
          </w:tcPr>
          <w:p w14:paraId="07B69D43" w14:textId="77777777" w:rsidR="007E7489" w:rsidRPr="00C469F0" w:rsidRDefault="007E7489" w:rsidP="002D7B68">
            <w:r>
              <w:t>AlertInformationHeaderType</w:t>
            </w:r>
            <w:r w:rsidRPr="00C469F0">
              <w:t>.approvedForPatient</w:t>
            </w:r>
          </w:p>
        </w:tc>
        <w:tc>
          <w:tcPr>
            <w:tcW w:w="2127" w:type="dxa"/>
          </w:tcPr>
          <w:p w14:paraId="03BBC4F2" w14:textId="77777777" w:rsidR="007E7489" w:rsidRPr="00C11300" w:rsidRDefault="007E7489" w:rsidP="002D7B68">
            <w:pPr>
              <w:rPr>
                <w:rFonts w:cs="Arial"/>
                <w:i/>
                <w:color w:val="FF0000"/>
              </w:rPr>
            </w:pPr>
            <w:r>
              <w:rPr>
                <w:rFonts w:cs="Arial"/>
                <w:i/>
                <w:color w:val="FF0000"/>
              </w:rPr>
              <w:t>Saknar motsvarighet i NPÖ</w:t>
            </w:r>
          </w:p>
        </w:tc>
        <w:tc>
          <w:tcPr>
            <w:tcW w:w="2835" w:type="dxa"/>
            <w:vAlign w:val="center"/>
          </w:tcPr>
          <w:p w14:paraId="557F34D4" w14:textId="77777777" w:rsidR="007E7489" w:rsidRPr="00336280" w:rsidRDefault="007E7489" w:rsidP="002D7B68">
            <w:pPr>
              <w:rPr>
                <w:rFonts w:cs="Arial"/>
                <w:spacing w:val="-1"/>
              </w:rPr>
            </w:pPr>
            <w:r w:rsidRPr="00C11300">
              <w:rPr>
                <w:rFonts w:cs="Arial"/>
                <w:i/>
                <w:color w:val="FF0000"/>
              </w:rPr>
              <w:t>Saknar motsvarighet i V-TIM 2.2</w:t>
            </w:r>
          </w:p>
        </w:tc>
        <w:tc>
          <w:tcPr>
            <w:tcW w:w="2693" w:type="dxa"/>
            <w:vAlign w:val="center"/>
          </w:tcPr>
          <w:p w14:paraId="0C1A9CB5" w14:textId="77777777" w:rsidR="007E7489" w:rsidRDefault="007E7489" w:rsidP="002D7B68">
            <w:r>
              <w:t>alertInformation</w:t>
            </w:r>
            <w:r w:rsidRPr="00C469F0">
              <w:t>/</w:t>
            </w:r>
            <w:r>
              <w:t>alertInformationHeader</w:t>
            </w:r>
            <w:r w:rsidRPr="00C469F0">
              <w:t>/approvedForPatient</w:t>
            </w:r>
          </w:p>
        </w:tc>
      </w:tr>
      <w:tr w:rsidR="007E7489" w:rsidRPr="00C469F0" w14:paraId="3858BF5E" w14:textId="77777777" w:rsidTr="002D7B68">
        <w:trPr>
          <w:trHeight w:val="397"/>
        </w:trPr>
        <w:tc>
          <w:tcPr>
            <w:tcW w:w="1809" w:type="dxa"/>
            <w:vAlign w:val="center"/>
          </w:tcPr>
          <w:p w14:paraId="6E8AAE19" w14:textId="77777777" w:rsidR="007E7489" w:rsidRDefault="007E7489" w:rsidP="002D7B68">
            <w:r>
              <w:t>AlertInformationHeaderType</w:t>
            </w:r>
            <w:r w:rsidRPr="00C469F0">
              <w:t>.careContactId</w:t>
            </w:r>
          </w:p>
        </w:tc>
        <w:tc>
          <w:tcPr>
            <w:tcW w:w="2127" w:type="dxa"/>
          </w:tcPr>
          <w:p w14:paraId="5945F7FB" w14:textId="77777777" w:rsidR="007E7489" w:rsidRDefault="007E7489" w:rsidP="002D7B68">
            <w:pPr>
              <w:rPr>
                <w:rFonts w:cs="Arial"/>
                <w:spacing w:val="-1"/>
              </w:rPr>
            </w:pPr>
            <w:r>
              <w:rPr>
                <w:rFonts w:cs="Arial"/>
                <w:spacing w:val="-1"/>
              </w:rPr>
              <w:t>Vård- och omsorgskontakt.kontakt-id</w:t>
            </w:r>
          </w:p>
        </w:tc>
        <w:tc>
          <w:tcPr>
            <w:tcW w:w="2835" w:type="dxa"/>
            <w:vAlign w:val="center"/>
          </w:tcPr>
          <w:p w14:paraId="6C473E9C" w14:textId="77777777" w:rsidR="007E7489" w:rsidRPr="00C11300" w:rsidRDefault="007E7489" w:rsidP="002D7B68">
            <w:pPr>
              <w:rPr>
                <w:rFonts w:cs="Arial"/>
                <w:i/>
                <w:color w:val="FF0000"/>
              </w:rPr>
            </w:pPr>
            <w:r>
              <w:rPr>
                <w:rFonts w:cs="Arial"/>
                <w:spacing w:val="-1"/>
              </w:rPr>
              <w:t>Informationsresurs.kontakt id</w:t>
            </w:r>
          </w:p>
        </w:tc>
        <w:tc>
          <w:tcPr>
            <w:tcW w:w="2693" w:type="dxa"/>
            <w:vAlign w:val="center"/>
          </w:tcPr>
          <w:p w14:paraId="0439CC21" w14:textId="77777777" w:rsidR="007E7489" w:rsidRDefault="007E7489" w:rsidP="002D7B68">
            <w:r>
              <w:t>alertInformation</w:t>
            </w:r>
            <w:r w:rsidRPr="00C469F0">
              <w:t>/</w:t>
            </w:r>
            <w:r>
              <w:t>alertInformationHeader</w:t>
            </w:r>
            <w:r w:rsidRPr="00C469F0">
              <w:t>/careContactId</w:t>
            </w:r>
          </w:p>
        </w:tc>
      </w:tr>
      <w:tr w:rsidR="007E7489" w:rsidRPr="00C469F0" w14:paraId="004D22DF" w14:textId="77777777" w:rsidTr="002D7B68">
        <w:trPr>
          <w:trHeight w:val="397"/>
        </w:trPr>
        <w:tc>
          <w:tcPr>
            <w:tcW w:w="1809" w:type="dxa"/>
            <w:shd w:val="clear" w:color="auto" w:fill="D9D9D9" w:themeFill="background1" w:themeFillShade="D9"/>
            <w:vAlign w:val="center"/>
          </w:tcPr>
          <w:p w14:paraId="3FB24786" w14:textId="77777777" w:rsidR="007E7489" w:rsidRDefault="007E7489" w:rsidP="002D7B68">
            <w:r>
              <w:t>AlertInformationBodyType</w:t>
            </w:r>
          </w:p>
        </w:tc>
        <w:tc>
          <w:tcPr>
            <w:tcW w:w="2127" w:type="dxa"/>
            <w:shd w:val="clear" w:color="auto" w:fill="D9D9D9" w:themeFill="background1" w:themeFillShade="D9"/>
          </w:tcPr>
          <w:p w14:paraId="356EB95F" w14:textId="77777777" w:rsidR="007E7489" w:rsidRDefault="007E7489" w:rsidP="002D7B68">
            <w:pPr>
              <w:rPr>
                <w:rFonts w:cs="Arial"/>
                <w:spacing w:val="-1"/>
              </w:rPr>
            </w:pPr>
          </w:p>
        </w:tc>
        <w:tc>
          <w:tcPr>
            <w:tcW w:w="2835" w:type="dxa"/>
            <w:shd w:val="clear" w:color="auto" w:fill="D9D9D9" w:themeFill="background1" w:themeFillShade="D9"/>
            <w:vAlign w:val="center"/>
          </w:tcPr>
          <w:p w14:paraId="73CA353E" w14:textId="77777777" w:rsidR="007E7489" w:rsidRDefault="007E7489" w:rsidP="002D7B68">
            <w:pPr>
              <w:rPr>
                <w:rFonts w:cs="Arial"/>
                <w:spacing w:val="-1"/>
              </w:rPr>
            </w:pPr>
          </w:p>
        </w:tc>
        <w:tc>
          <w:tcPr>
            <w:tcW w:w="2693" w:type="dxa"/>
            <w:shd w:val="clear" w:color="auto" w:fill="D9D9D9" w:themeFill="background1" w:themeFillShade="D9"/>
            <w:vAlign w:val="center"/>
          </w:tcPr>
          <w:p w14:paraId="2F699385" w14:textId="77777777" w:rsidR="007E7489" w:rsidRDefault="007E7489" w:rsidP="002D7B68"/>
        </w:tc>
      </w:tr>
      <w:tr w:rsidR="007E7489" w:rsidRPr="00C469F0" w14:paraId="10692326" w14:textId="77777777" w:rsidTr="002D7B68">
        <w:trPr>
          <w:trHeight w:val="397"/>
        </w:trPr>
        <w:tc>
          <w:tcPr>
            <w:tcW w:w="1809" w:type="dxa"/>
            <w:vAlign w:val="center"/>
          </w:tcPr>
          <w:p w14:paraId="2A3F786A" w14:textId="77777777" w:rsidR="007E7489" w:rsidRDefault="007E7489" w:rsidP="002D7B68">
            <w:r>
              <w:t>AlertInformationBodyType.typeOfAlertInformation</w:t>
            </w:r>
          </w:p>
        </w:tc>
        <w:tc>
          <w:tcPr>
            <w:tcW w:w="2127" w:type="dxa"/>
          </w:tcPr>
          <w:p w14:paraId="5FFB4536" w14:textId="77777777" w:rsidR="007E7489" w:rsidRDefault="007E7489" w:rsidP="002D7B68">
            <w:pPr>
              <w:rPr>
                <w:rFonts w:cs="Arial"/>
              </w:rPr>
            </w:pPr>
            <w:r w:rsidRPr="009B64C5">
              <w:rPr>
                <w:rFonts w:cs="Arial"/>
              </w:rPr>
              <w:t>Uppmärksamhetssignal.</w:t>
            </w:r>
            <w:r>
              <w:rPr>
                <w:rFonts w:cs="Arial"/>
              </w:rPr>
              <w:t>typ av uppmärksammat förhållande kod</w:t>
            </w:r>
          </w:p>
          <w:p w14:paraId="459B1484" w14:textId="77777777" w:rsidR="007E7489" w:rsidRPr="009B64C5" w:rsidRDefault="007E7489" w:rsidP="002D7B68">
            <w:pPr>
              <w:rPr>
                <w:rFonts w:cs="Arial"/>
                <w:i/>
              </w:rPr>
            </w:pPr>
            <w:r w:rsidRPr="009B64C5">
              <w:rPr>
                <w:rFonts w:cs="Arial"/>
                <w:i/>
              </w:rPr>
              <w:t>eller</w:t>
            </w:r>
          </w:p>
          <w:p w14:paraId="696ED502" w14:textId="77777777" w:rsidR="007E7489" w:rsidRPr="009B64C5" w:rsidRDefault="007E7489" w:rsidP="002D7B68">
            <w:pPr>
              <w:rPr>
                <w:rFonts w:cs="Arial"/>
              </w:rPr>
            </w:pPr>
            <w:r w:rsidRPr="009B64C5">
              <w:rPr>
                <w:rFonts w:cs="Arial"/>
              </w:rPr>
              <w:t>Uppmärksamhetssignal.</w:t>
            </w:r>
            <w:r>
              <w:rPr>
                <w:rFonts w:cs="Arial"/>
              </w:rPr>
              <w:t>typ av uppmärksammat förhållande text</w:t>
            </w:r>
          </w:p>
        </w:tc>
        <w:tc>
          <w:tcPr>
            <w:tcW w:w="2835" w:type="dxa"/>
            <w:vAlign w:val="center"/>
          </w:tcPr>
          <w:p w14:paraId="5BEE8B6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96630C0" w14:textId="77777777" w:rsidR="007E7489" w:rsidRDefault="007E7489" w:rsidP="002D7B68">
            <w:r>
              <w:t>alertInformation</w:t>
            </w:r>
            <w:r w:rsidRPr="00C469F0">
              <w:t>/</w:t>
            </w:r>
            <w:r>
              <w:t>alertInformationBody/typeOfAlertInformation</w:t>
            </w:r>
          </w:p>
        </w:tc>
      </w:tr>
      <w:tr w:rsidR="007E7489" w:rsidRPr="00C469F0" w14:paraId="75F67E60" w14:textId="77777777" w:rsidTr="002D7B68">
        <w:trPr>
          <w:trHeight w:val="397"/>
        </w:trPr>
        <w:tc>
          <w:tcPr>
            <w:tcW w:w="1809" w:type="dxa"/>
            <w:vAlign w:val="center"/>
          </w:tcPr>
          <w:p w14:paraId="2C7623C6" w14:textId="77777777" w:rsidR="007E7489" w:rsidRDefault="007E7489" w:rsidP="002D7B68">
            <w:r>
              <w:t>AlertInformationBodyType.ascertainedDate</w:t>
            </w:r>
          </w:p>
        </w:tc>
        <w:tc>
          <w:tcPr>
            <w:tcW w:w="2127" w:type="dxa"/>
          </w:tcPr>
          <w:p w14:paraId="4B473AE5" w14:textId="77777777" w:rsidR="007E7489" w:rsidRPr="00CF3C42" w:rsidRDefault="007E7489" w:rsidP="002D7B68">
            <w:pPr>
              <w:rPr>
                <w:rFonts w:cs="Arial"/>
              </w:rPr>
            </w:pPr>
            <w:r w:rsidRPr="009B64C5">
              <w:rPr>
                <w:rFonts w:cs="Arial"/>
              </w:rPr>
              <w:t>Uppmärksamhetssignal.</w:t>
            </w:r>
            <w:r>
              <w:rPr>
                <w:rFonts w:cs="Arial"/>
              </w:rPr>
              <w:t>konstaterat datum</w:t>
            </w:r>
          </w:p>
        </w:tc>
        <w:tc>
          <w:tcPr>
            <w:tcW w:w="2835" w:type="dxa"/>
            <w:vAlign w:val="center"/>
          </w:tcPr>
          <w:p w14:paraId="06AB467A" w14:textId="77777777" w:rsidR="007E7489" w:rsidRPr="00CF3C42" w:rsidRDefault="007E7489" w:rsidP="002D7B68">
            <w:pPr>
              <w:rPr>
                <w:rFonts w:cs="Arial"/>
                <w:spacing w:val="-1"/>
              </w:rPr>
            </w:pPr>
            <w:r w:rsidRPr="00CF3C42">
              <w:rPr>
                <w:rFonts w:cs="Arial"/>
              </w:rPr>
              <w:t>Observerat uppfattat tillstånd.observerande uppfattande tidpunkt</w:t>
            </w:r>
          </w:p>
        </w:tc>
        <w:tc>
          <w:tcPr>
            <w:tcW w:w="2693" w:type="dxa"/>
            <w:vAlign w:val="center"/>
          </w:tcPr>
          <w:p w14:paraId="73BB5D48" w14:textId="77777777" w:rsidR="007E7489" w:rsidRDefault="007E7489" w:rsidP="002D7B68">
            <w:r>
              <w:t>alertInformation</w:t>
            </w:r>
            <w:r w:rsidRPr="00C469F0">
              <w:t>/</w:t>
            </w:r>
            <w:r>
              <w:t>alertInformationBody/ascertainedDate</w:t>
            </w:r>
          </w:p>
        </w:tc>
      </w:tr>
      <w:tr w:rsidR="007E7489" w:rsidRPr="00C469F0" w14:paraId="0575EAF3" w14:textId="77777777" w:rsidTr="002D7B68">
        <w:trPr>
          <w:trHeight w:val="397"/>
        </w:trPr>
        <w:tc>
          <w:tcPr>
            <w:tcW w:w="1809" w:type="dxa"/>
            <w:vAlign w:val="center"/>
          </w:tcPr>
          <w:p w14:paraId="0C5B2662" w14:textId="77777777" w:rsidR="007E7489" w:rsidRDefault="007E7489" w:rsidP="002D7B68">
            <w:r>
              <w:t>AlertInformationBodyType.verifiedTime</w:t>
            </w:r>
          </w:p>
        </w:tc>
        <w:tc>
          <w:tcPr>
            <w:tcW w:w="2127" w:type="dxa"/>
          </w:tcPr>
          <w:p w14:paraId="1FDC3AAC" w14:textId="77777777" w:rsidR="007E7489" w:rsidRPr="00C11300" w:rsidRDefault="007E7489" w:rsidP="002D7B68">
            <w:pPr>
              <w:rPr>
                <w:rFonts w:cs="Arial"/>
                <w:i/>
                <w:color w:val="FF0000"/>
              </w:rPr>
            </w:pPr>
            <w:r w:rsidRPr="009B64C5">
              <w:rPr>
                <w:rFonts w:cs="Arial"/>
              </w:rPr>
              <w:t>Uppmärksamhetssignal.</w:t>
            </w:r>
            <w:r>
              <w:rPr>
                <w:rFonts w:cs="Arial"/>
              </w:rPr>
              <w:t>verifierad tidpunkt</w:t>
            </w:r>
          </w:p>
        </w:tc>
        <w:tc>
          <w:tcPr>
            <w:tcW w:w="2835" w:type="dxa"/>
            <w:vAlign w:val="center"/>
          </w:tcPr>
          <w:p w14:paraId="5EC38D6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F13CB96" w14:textId="77777777" w:rsidR="007E7489" w:rsidRDefault="007E7489" w:rsidP="002D7B68">
            <w:r>
              <w:t>alertInformation</w:t>
            </w:r>
            <w:r w:rsidRPr="00C469F0">
              <w:t>/</w:t>
            </w:r>
            <w:r>
              <w:t>alertInformationBody/verifiedTime</w:t>
            </w:r>
          </w:p>
        </w:tc>
      </w:tr>
      <w:tr w:rsidR="007E7489" w:rsidRPr="00C469F0" w14:paraId="6B55681F" w14:textId="77777777" w:rsidTr="002D7B68">
        <w:trPr>
          <w:trHeight w:val="397"/>
        </w:trPr>
        <w:tc>
          <w:tcPr>
            <w:tcW w:w="1809" w:type="dxa"/>
            <w:vAlign w:val="center"/>
          </w:tcPr>
          <w:p w14:paraId="17C31B43" w14:textId="77777777" w:rsidR="007E7489" w:rsidRDefault="007E7489" w:rsidP="002D7B68">
            <w:r>
              <w:t>AlertInformationBodyType.validityTimePeriod</w:t>
            </w:r>
          </w:p>
        </w:tc>
        <w:tc>
          <w:tcPr>
            <w:tcW w:w="2127" w:type="dxa"/>
          </w:tcPr>
          <w:p w14:paraId="32F9888C" w14:textId="77777777" w:rsidR="007E7489" w:rsidRPr="00FB6EB6" w:rsidRDefault="007E7489" w:rsidP="002D7B68">
            <w:pPr>
              <w:rPr>
                <w:rFonts w:cs="Arial"/>
              </w:rPr>
            </w:pPr>
            <w:r w:rsidRPr="009B64C5">
              <w:rPr>
                <w:rFonts w:cs="Arial"/>
              </w:rPr>
              <w:t>Uppmärksamhetssignal.</w:t>
            </w:r>
            <w:r>
              <w:rPr>
                <w:rFonts w:cs="Arial"/>
              </w:rPr>
              <w:t>giltighetstid</w:t>
            </w:r>
          </w:p>
        </w:tc>
        <w:tc>
          <w:tcPr>
            <w:tcW w:w="2835" w:type="dxa"/>
            <w:vAlign w:val="center"/>
          </w:tcPr>
          <w:p w14:paraId="29F826F9" w14:textId="77777777" w:rsidR="007E7489" w:rsidRPr="00FB6EB6" w:rsidRDefault="007E7489" w:rsidP="002D7B68">
            <w:pPr>
              <w:rPr>
                <w:rFonts w:cs="Arial"/>
                <w:spacing w:val="-1"/>
              </w:rPr>
            </w:pPr>
            <w:r w:rsidRPr="00FB6EB6">
              <w:rPr>
                <w:rFonts w:cs="Arial"/>
              </w:rPr>
              <w:t>Observerat uppfattat tillstånd Hälsokomponentspecifikation.tidsförlopp</w:t>
            </w:r>
          </w:p>
        </w:tc>
        <w:tc>
          <w:tcPr>
            <w:tcW w:w="2693" w:type="dxa"/>
            <w:vAlign w:val="center"/>
          </w:tcPr>
          <w:p w14:paraId="2FFBD634" w14:textId="77777777" w:rsidR="007E7489" w:rsidRDefault="007E7489" w:rsidP="002D7B68">
            <w:r>
              <w:t>alertInformation</w:t>
            </w:r>
            <w:r w:rsidRPr="00C469F0">
              <w:t>/</w:t>
            </w:r>
            <w:r>
              <w:t>alertInformationBody/validityTimePeriod</w:t>
            </w:r>
          </w:p>
        </w:tc>
      </w:tr>
      <w:tr w:rsidR="007E7489" w:rsidRPr="00C469F0" w14:paraId="6964E189" w14:textId="77777777" w:rsidTr="002D7B68">
        <w:trPr>
          <w:trHeight w:val="397"/>
        </w:trPr>
        <w:tc>
          <w:tcPr>
            <w:tcW w:w="1809" w:type="dxa"/>
            <w:vAlign w:val="center"/>
          </w:tcPr>
          <w:p w14:paraId="4688684B" w14:textId="77777777" w:rsidR="007E7489" w:rsidRDefault="007E7489" w:rsidP="002D7B68">
            <w:r>
              <w:t>AlertInformationBodyType.alertInformationComment</w:t>
            </w:r>
          </w:p>
        </w:tc>
        <w:tc>
          <w:tcPr>
            <w:tcW w:w="2127" w:type="dxa"/>
          </w:tcPr>
          <w:p w14:paraId="7A15E8F9" w14:textId="77777777" w:rsidR="007E7489" w:rsidRPr="00C11300" w:rsidRDefault="007E7489" w:rsidP="002D7B68">
            <w:pPr>
              <w:rPr>
                <w:rFonts w:cs="Arial"/>
                <w:i/>
                <w:color w:val="FF0000"/>
              </w:rPr>
            </w:pPr>
            <w:r w:rsidRPr="009B64C5">
              <w:rPr>
                <w:rFonts w:cs="Arial"/>
              </w:rPr>
              <w:t>Uppmärksamhetssignal.</w:t>
            </w:r>
            <w:r>
              <w:rPr>
                <w:rFonts w:cs="Arial"/>
              </w:rPr>
              <w:t>kommentar till uppmärksamhet</w:t>
            </w:r>
          </w:p>
        </w:tc>
        <w:tc>
          <w:tcPr>
            <w:tcW w:w="2835" w:type="dxa"/>
            <w:vAlign w:val="center"/>
          </w:tcPr>
          <w:p w14:paraId="35978F98"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26C8CDE" w14:textId="77777777" w:rsidR="007E7489" w:rsidRDefault="007E7489" w:rsidP="002D7B68">
            <w:r>
              <w:t>alertInformation</w:t>
            </w:r>
            <w:r w:rsidRPr="00C469F0">
              <w:t>/</w:t>
            </w:r>
            <w:r>
              <w:t>alertInformationBody/alertInformationComment</w:t>
            </w:r>
          </w:p>
        </w:tc>
      </w:tr>
      <w:tr w:rsidR="007E7489" w:rsidRPr="00C469F0" w14:paraId="68BC9EE1" w14:textId="77777777" w:rsidTr="002D7B68">
        <w:trPr>
          <w:trHeight w:val="397"/>
        </w:trPr>
        <w:tc>
          <w:tcPr>
            <w:tcW w:w="1809" w:type="dxa"/>
            <w:vAlign w:val="center"/>
          </w:tcPr>
          <w:p w14:paraId="5E2D2A25" w14:textId="77777777" w:rsidR="007E7489" w:rsidRDefault="007E7489" w:rsidP="002D7B68">
            <w:r>
              <w:t>AlertInformationBodyType.obsoleteTime</w:t>
            </w:r>
          </w:p>
        </w:tc>
        <w:tc>
          <w:tcPr>
            <w:tcW w:w="2127" w:type="dxa"/>
          </w:tcPr>
          <w:p w14:paraId="05B6C46E" w14:textId="77777777" w:rsidR="007E7489" w:rsidRPr="00C11300" w:rsidRDefault="007E7489" w:rsidP="002D7B68">
            <w:pPr>
              <w:rPr>
                <w:rFonts w:cs="Arial"/>
                <w:i/>
                <w:color w:val="FF0000"/>
              </w:rPr>
            </w:pPr>
            <w:r w:rsidRPr="009B64C5">
              <w:rPr>
                <w:rFonts w:cs="Arial"/>
              </w:rPr>
              <w:t>Uppmärksamhetssignal.</w:t>
            </w:r>
            <w:r>
              <w:rPr>
                <w:rFonts w:cs="Arial"/>
              </w:rPr>
              <w:t>inaktuell tidpunkt</w:t>
            </w:r>
          </w:p>
        </w:tc>
        <w:tc>
          <w:tcPr>
            <w:tcW w:w="2835" w:type="dxa"/>
            <w:vAlign w:val="center"/>
          </w:tcPr>
          <w:p w14:paraId="4F9A7485"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7374F3DF" w14:textId="77777777" w:rsidR="007E7489" w:rsidRDefault="007E7489" w:rsidP="002D7B68">
            <w:r>
              <w:t>alertInformation</w:t>
            </w:r>
            <w:r w:rsidRPr="00C469F0">
              <w:t>/</w:t>
            </w:r>
            <w:r>
              <w:t>alertInformationBody/obsoleteTime</w:t>
            </w:r>
          </w:p>
        </w:tc>
      </w:tr>
      <w:tr w:rsidR="007E7489" w:rsidRPr="00C469F0" w14:paraId="0EE0BF6F" w14:textId="77777777" w:rsidTr="002D7B68">
        <w:trPr>
          <w:trHeight w:val="397"/>
        </w:trPr>
        <w:tc>
          <w:tcPr>
            <w:tcW w:w="1809" w:type="dxa"/>
            <w:vAlign w:val="center"/>
          </w:tcPr>
          <w:p w14:paraId="27281B18" w14:textId="77777777" w:rsidR="007E7489" w:rsidRDefault="007E7489" w:rsidP="002D7B68">
            <w:r>
              <w:t>AlertInformationBodyType.obsoleteComment</w:t>
            </w:r>
          </w:p>
        </w:tc>
        <w:tc>
          <w:tcPr>
            <w:tcW w:w="2127" w:type="dxa"/>
          </w:tcPr>
          <w:p w14:paraId="48A43D23" w14:textId="77777777" w:rsidR="007E7489" w:rsidRPr="00C11300" w:rsidRDefault="007E7489" w:rsidP="002D7B68">
            <w:pPr>
              <w:rPr>
                <w:rFonts w:cs="Arial"/>
                <w:i/>
                <w:color w:val="FF0000"/>
              </w:rPr>
            </w:pPr>
            <w:r w:rsidRPr="009B64C5">
              <w:rPr>
                <w:rFonts w:cs="Arial"/>
              </w:rPr>
              <w:t>Uppmärksamhetssignal.</w:t>
            </w:r>
            <w:r>
              <w:rPr>
                <w:rFonts w:cs="Arial"/>
              </w:rPr>
              <w:t>kommentar om inaktuell</w:t>
            </w:r>
          </w:p>
        </w:tc>
        <w:tc>
          <w:tcPr>
            <w:tcW w:w="2835" w:type="dxa"/>
            <w:vAlign w:val="center"/>
          </w:tcPr>
          <w:p w14:paraId="5FCA4440"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DA93199" w14:textId="77777777" w:rsidR="007E7489" w:rsidRDefault="007E7489" w:rsidP="002D7B68">
            <w:r>
              <w:t>alertInformation</w:t>
            </w:r>
            <w:r w:rsidRPr="00C469F0">
              <w:t>/</w:t>
            </w:r>
            <w:r>
              <w:t>alertInformationBody/obsoleteComment</w:t>
            </w:r>
          </w:p>
        </w:tc>
      </w:tr>
      <w:tr w:rsidR="007E7489" w:rsidRPr="00C469F0" w14:paraId="399A6887" w14:textId="77777777" w:rsidTr="002D7B68">
        <w:trPr>
          <w:trHeight w:val="397"/>
        </w:trPr>
        <w:tc>
          <w:tcPr>
            <w:tcW w:w="1809" w:type="dxa"/>
            <w:vAlign w:val="center"/>
          </w:tcPr>
          <w:p w14:paraId="5F1CBABF" w14:textId="77777777" w:rsidR="007E7489" w:rsidRDefault="007E7489" w:rsidP="002D7B68">
            <w:r>
              <w:t>HypersensitivityType.typeOfSensitivity</w:t>
            </w:r>
          </w:p>
        </w:tc>
        <w:tc>
          <w:tcPr>
            <w:tcW w:w="2127" w:type="dxa"/>
          </w:tcPr>
          <w:p w14:paraId="6C351EC8" w14:textId="77777777" w:rsidR="007E7489" w:rsidRPr="00C11300" w:rsidRDefault="007E7489" w:rsidP="002D7B68">
            <w:pPr>
              <w:rPr>
                <w:rFonts w:cs="Arial"/>
                <w:i/>
                <w:color w:val="FF0000"/>
              </w:rPr>
            </w:pPr>
            <w:r w:rsidRPr="009B64C5">
              <w:rPr>
                <w:rFonts w:cs="Arial"/>
              </w:rPr>
              <w:t>Uppmärksamhetssignal.</w:t>
            </w:r>
            <w:r>
              <w:rPr>
                <w:rFonts w:cs="Arial"/>
              </w:rPr>
              <w:t>typ av överkänslighet</w:t>
            </w:r>
          </w:p>
        </w:tc>
        <w:tc>
          <w:tcPr>
            <w:tcW w:w="2835" w:type="dxa"/>
            <w:vAlign w:val="center"/>
          </w:tcPr>
          <w:p w14:paraId="4CEABFFD"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4D424F3" w14:textId="77777777" w:rsidR="007E7489" w:rsidRDefault="007E7489" w:rsidP="002D7B68">
            <w:r>
              <w:t>alertInformation</w:t>
            </w:r>
            <w:r w:rsidRPr="00C469F0">
              <w:t>/</w:t>
            </w:r>
            <w:r>
              <w:t>alertInformationBody/hyperSensitivity/typeOfSensitvity</w:t>
            </w:r>
          </w:p>
        </w:tc>
      </w:tr>
      <w:tr w:rsidR="007E7489" w:rsidRPr="00C469F0" w14:paraId="7BD4CD49" w14:textId="77777777" w:rsidTr="002D7B68">
        <w:trPr>
          <w:trHeight w:val="397"/>
        </w:trPr>
        <w:tc>
          <w:tcPr>
            <w:tcW w:w="1809" w:type="dxa"/>
            <w:vAlign w:val="center"/>
          </w:tcPr>
          <w:p w14:paraId="73A8CC3F" w14:textId="77777777" w:rsidR="007E7489" w:rsidRDefault="007E7489" w:rsidP="002D7B68">
            <w:r>
              <w:t>HypersensitivityType.degreeOfSeverity</w:t>
            </w:r>
          </w:p>
        </w:tc>
        <w:tc>
          <w:tcPr>
            <w:tcW w:w="2127" w:type="dxa"/>
          </w:tcPr>
          <w:p w14:paraId="2DB0787C" w14:textId="77777777" w:rsidR="007E7489" w:rsidRPr="001542CF" w:rsidRDefault="007E7489" w:rsidP="002D7B68">
            <w:r w:rsidRPr="009B64C5">
              <w:rPr>
                <w:rFonts w:cs="Arial"/>
              </w:rPr>
              <w:t>Uppmärksamhetssignal.</w:t>
            </w:r>
            <w:r>
              <w:rPr>
                <w:rFonts w:cs="Arial"/>
              </w:rPr>
              <w:t>allvarlighetsgrad</w:t>
            </w:r>
          </w:p>
        </w:tc>
        <w:tc>
          <w:tcPr>
            <w:tcW w:w="2835" w:type="dxa"/>
            <w:vAlign w:val="center"/>
          </w:tcPr>
          <w:p w14:paraId="660B0097" w14:textId="77777777" w:rsidR="007E7489" w:rsidRDefault="007E7489" w:rsidP="002D7B68">
            <w:pPr>
              <w:rPr>
                <w:rFonts w:cs="Arial"/>
                <w:spacing w:val="-1"/>
              </w:rPr>
            </w:pPr>
            <w:r w:rsidRPr="001542CF">
              <w:t>Bedömt tillstånd Svårighetsgrad.svårighetsgrad</w:t>
            </w:r>
          </w:p>
        </w:tc>
        <w:tc>
          <w:tcPr>
            <w:tcW w:w="2693" w:type="dxa"/>
            <w:vAlign w:val="center"/>
          </w:tcPr>
          <w:p w14:paraId="4F228F00" w14:textId="77777777" w:rsidR="007E7489" w:rsidRDefault="007E7489" w:rsidP="002D7B68">
            <w:r>
              <w:t>alertInformation</w:t>
            </w:r>
            <w:r w:rsidRPr="00C469F0">
              <w:t>/</w:t>
            </w:r>
            <w:r>
              <w:t>alertInformationBody/hyperSensitivity/degreeOfSeverity</w:t>
            </w:r>
          </w:p>
        </w:tc>
      </w:tr>
      <w:tr w:rsidR="007E7489" w:rsidRPr="00C469F0" w14:paraId="4B530D90" w14:textId="77777777" w:rsidTr="002D7B68">
        <w:trPr>
          <w:trHeight w:val="397"/>
        </w:trPr>
        <w:tc>
          <w:tcPr>
            <w:tcW w:w="1809" w:type="dxa"/>
            <w:vAlign w:val="center"/>
          </w:tcPr>
          <w:p w14:paraId="2DD46501" w14:textId="77777777" w:rsidR="007E7489" w:rsidRDefault="007E7489" w:rsidP="002D7B68">
            <w:r>
              <w:t>HypersensitivityType.degreeOfCertainty</w:t>
            </w:r>
          </w:p>
        </w:tc>
        <w:tc>
          <w:tcPr>
            <w:tcW w:w="2127" w:type="dxa"/>
          </w:tcPr>
          <w:p w14:paraId="48339807" w14:textId="77777777" w:rsidR="007E7489" w:rsidRPr="00C11300" w:rsidRDefault="007E7489" w:rsidP="002D7B68">
            <w:pPr>
              <w:rPr>
                <w:rFonts w:cs="Arial"/>
                <w:i/>
                <w:color w:val="FF0000"/>
              </w:rPr>
            </w:pPr>
            <w:r w:rsidRPr="009B64C5">
              <w:rPr>
                <w:rFonts w:cs="Arial"/>
              </w:rPr>
              <w:t>Uppmärksamhetssignal.</w:t>
            </w:r>
            <w:r>
              <w:rPr>
                <w:rFonts w:cs="Arial"/>
              </w:rPr>
              <w:t>visshetsgrad</w:t>
            </w:r>
          </w:p>
        </w:tc>
        <w:tc>
          <w:tcPr>
            <w:tcW w:w="2835" w:type="dxa"/>
            <w:vAlign w:val="center"/>
          </w:tcPr>
          <w:p w14:paraId="7E5C150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D9F1771" w14:textId="77777777" w:rsidR="007E7489" w:rsidRDefault="007E7489" w:rsidP="002D7B68">
            <w:r>
              <w:t>alertInformation</w:t>
            </w:r>
            <w:r w:rsidRPr="00C469F0">
              <w:t>/</w:t>
            </w:r>
            <w:r>
              <w:t>alertInformationBody/hyperSensitivity/degreeOfCertainty</w:t>
            </w:r>
          </w:p>
        </w:tc>
      </w:tr>
      <w:tr w:rsidR="007E7489" w:rsidRPr="00240132" w14:paraId="45963006" w14:textId="77777777" w:rsidTr="002D7B68">
        <w:trPr>
          <w:trHeight w:val="397"/>
        </w:trPr>
        <w:tc>
          <w:tcPr>
            <w:tcW w:w="1809" w:type="dxa"/>
            <w:vAlign w:val="center"/>
          </w:tcPr>
          <w:p w14:paraId="4C3C1A0A" w14:textId="77777777" w:rsidR="007E7489" w:rsidRDefault="007E7489" w:rsidP="002D7B68">
            <w:r>
              <w:t>PharmaceuticalHypersensitivityType.atcSubstance</w:t>
            </w:r>
          </w:p>
        </w:tc>
        <w:tc>
          <w:tcPr>
            <w:tcW w:w="2127" w:type="dxa"/>
          </w:tcPr>
          <w:p w14:paraId="38BFCB79" w14:textId="77777777" w:rsidR="007E7489" w:rsidRDefault="007E7489" w:rsidP="002D7B68">
            <w:pPr>
              <w:rPr>
                <w:rFonts w:cs="Arial"/>
                <w:spacing w:val="-1"/>
              </w:rPr>
            </w:pPr>
            <w:r w:rsidRPr="009B64C5">
              <w:rPr>
                <w:rFonts w:cs="Arial"/>
              </w:rPr>
              <w:t>Uppmärksamhetssignal.</w:t>
            </w:r>
            <w:r>
              <w:rPr>
                <w:rFonts w:cs="Arial"/>
              </w:rPr>
              <w:t>substans</w:t>
            </w:r>
          </w:p>
        </w:tc>
        <w:tc>
          <w:tcPr>
            <w:tcW w:w="2835" w:type="dxa"/>
            <w:vAlign w:val="center"/>
          </w:tcPr>
          <w:p w14:paraId="30EDB2A1" w14:textId="77777777" w:rsidR="007E7489" w:rsidRDefault="007E7489" w:rsidP="002D7B68">
            <w:pPr>
              <w:rPr>
                <w:rFonts w:cs="Arial"/>
                <w:spacing w:val="-1"/>
              </w:rPr>
            </w:pPr>
            <w:r>
              <w:rPr>
                <w:rFonts w:cs="Arial"/>
                <w:spacing w:val="-1"/>
              </w:rPr>
              <w:t xml:space="preserve">Aktiv substans.aktiv substans </w:t>
            </w:r>
          </w:p>
          <w:p w14:paraId="29EAA3E1" w14:textId="77777777" w:rsidR="007E7489" w:rsidRPr="00C20847" w:rsidRDefault="007E7489" w:rsidP="002D7B68">
            <w:pPr>
              <w:rPr>
                <w:rFonts w:cs="Arial"/>
                <w:i/>
                <w:spacing w:val="-1"/>
              </w:rPr>
            </w:pPr>
            <w:r w:rsidRPr="00C20847">
              <w:rPr>
                <w:rFonts w:cs="Arial"/>
                <w:i/>
                <w:spacing w:val="-1"/>
              </w:rPr>
              <w:t>och</w:t>
            </w:r>
          </w:p>
          <w:p w14:paraId="299DBCF7"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23671B7C" w14:textId="77777777" w:rsidR="007E7489" w:rsidRPr="00904130" w:rsidRDefault="007E7489" w:rsidP="002D7B68">
            <w:pPr>
              <w:rPr>
                <w:lang w:val="en-US"/>
              </w:rPr>
            </w:pPr>
            <w:r w:rsidRPr="00904130">
              <w:rPr>
                <w:lang w:val="en-US"/>
              </w:rPr>
              <w:t>alertInformation/alertInformationBody/hyperSensitivity/pharmaceuticalHypersensitivity/atcSubstance</w:t>
            </w:r>
          </w:p>
        </w:tc>
      </w:tr>
      <w:tr w:rsidR="007E7489" w:rsidRPr="00240132" w14:paraId="00499A78" w14:textId="77777777" w:rsidTr="002D7B68">
        <w:trPr>
          <w:trHeight w:val="397"/>
        </w:trPr>
        <w:tc>
          <w:tcPr>
            <w:tcW w:w="1809" w:type="dxa"/>
            <w:vAlign w:val="center"/>
          </w:tcPr>
          <w:p w14:paraId="2DBD3710" w14:textId="77777777" w:rsidR="007E7489" w:rsidRDefault="007E7489" w:rsidP="002D7B68">
            <w:r>
              <w:t>PharmaceuticalHypersensitivityType.nonATCSubstance</w:t>
            </w:r>
          </w:p>
        </w:tc>
        <w:tc>
          <w:tcPr>
            <w:tcW w:w="2127" w:type="dxa"/>
          </w:tcPr>
          <w:p w14:paraId="4EF63555" w14:textId="77777777" w:rsidR="007E7489" w:rsidRDefault="007E7489" w:rsidP="002D7B68">
            <w:pPr>
              <w:rPr>
                <w:rFonts w:cs="Arial"/>
                <w:spacing w:val="-1"/>
              </w:rPr>
            </w:pPr>
            <w:r w:rsidRPr="009B64C5">
              <w:rPr>
                <w:rFonts w:cs="Arial"/>
              </w:rPr>
              <w:t>Uppmärksamhetssignal.</w:t>
            </w:r>
            <w:r>
              <w:rPr>
                <w:rFonts w:cs="Arial"/>
              </w:rPr>
              <w:t>substans ej enligt ATC</w:t>
            </w:r>
          </w:p>
        </w:tc>
        <w:tc>
          <w:tcPr>
            <w:tcW w:w="2835" w:type="dxa"/>
            <w:vAlign w:val="center"/>
          </w:tcPr>
          <w:p w14:paraId="5668D385" w14:textId="77777777" w:rsidR="007E7489" w:rsidRDefault="007E7489" w:rsidP="002D7B68">
            <w:pPr>
              <w:rPr>
                <w:rFonts w:cs="Arial"/>
                <w:spacing w:val="-1"/>
              </w:rPr>
            </w:pPr>
            <w:r>
              <w:rPr>
                <w:rFonts w:cs="Arial"/>
                <w:spacing w:val="-1"/>
              </w:rPr>
              <w:t>Aktiv substans.aktiv substans</w:t>
            </w:r>
          </w:p>
        </w:tc>
        <w:tc>
          <w:tcPr>
            <w:tcW w:w="2693" w:type="dxa"/>
            <w:vAlign w:val="center"/>
          </w:tcPr>
          <w:p w14:paraId="0E8786C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7E7489" w:rsidRPr="00240132" w14:paraId="6882FE8D" w14:textId="77777777" w:rsidTr="002D7B68">
        <w:trPr>
          <w:trHeight w:val="397"/>
        </w:trPr>
        <w:tc>
          <w:tcPr>
            <w:tcW w:w="1809" w:type="dxa"/>
            <w:vAlign w:val="center"/>
          </w:tcPr>
          <w:p w14:paraId="22B7A6D7" w14:textId="77777777" w:rsidR="007E7489" w:rsidRDefault="007E7489" w:rsidP="002D7B68">
            <w:r>
              <w:t>PharmaceuticalHypersensitivityType.nonATCSubstanceComment</w:t>
            </w:r>
          </w:p>
        </w:tc>
        <w:tc>
          <w:tcPr>
            <w:tcW w:w="2127" w:type="dxa"/>
          </w:tcPr>
          <w:p w14:paraId="7A885740" w14:textId="77777777" w:rsidR="007E7489" w:rsidRPr="00C11300" w:rsidRDefault="007E7489" w:rsidP="002D7B68">
            <w:pPr>
              <w:rPr>
                <w:rFonts w:cs="Arial"/>
                <w:i/>
                <w:color w:val="FF0000"/>
              </w:rPr>
            </w:pPr>
            <w:r w:rsidRPr="009B64C5">
              <w:rPr>
                <w:rFonts w:cs="Arial"/>
              </w:rPr>
              <w:t>Uppmärksamhetssignal.</w:t>
            </w:r>
            <w:r>
              <w:rPr>
                <w:rFonts w:cs="Arial"/>
              </w:rPr>
              <w:t>ej ATC kommentar</w:t>
            </w:r>
          </w:p>
        </w:tc>
        <w:tc>
          <w:tcPr>
            <w:tcW w:w="2835" w:type="dxa"/>
            <w:vAlign w:val="center"/>
          </w:tcPr>
          <w:p w14:paraId="5B8835F9"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38B77E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7E7489" w:rsidRPr="00904130" w14:paraId="6FB85C9D" w14:textId="77777777" w:rsidTr="002D7B68">
        <w:trPr>
          <w:trHeight w:val="397"/>
        </w:trPr>
        <w:tc>
          <w:tcPr>
            <w:tcW w:w="1809" w:type="dxa"/>
            <w:vAlign w:val="center"/>
          </w:tcPr>
          <w:p w14:paraId="046C652E" w14:textId="77777777" w:rsidR="007E7489" w:rsidRDefault="007E7489" w:rsidP="002D7B68">
            <w:r>
              <w:t>PharmaceuticalHypersensitivityType.pharmaceuticalProductId</w:t>
            </w:r>
          </w:p>
        </w:tc>
        <w:tc>
          <w:tcPr>
            <w:tcW w:w="2127" w:type="dxa"/>
          </w:tcPr>
          <w:p w14:paraId="4D725626" w14:textId="77777777" w:rsidR="007E7489" w:rsidRDefault="007E7489" w:rsidP="002D7B68">
            <w:pPr>
              <w:rPr>
                <w:rFonts w:cs="Arial"/>
                <w:spacing w:val="-1"/>
              </w:rPr>
            </w:pPr>
            <w:r w:rsidRPr="009B64C5">
              <w:rPr>
                <w:rFonts w:cs="Arial"/>
              </w:rPr>
              <w:t>Uppmärksamhetssignal.</w:t>
            </w:r>
            <w:r>
              <w:rPr>
                <w:rFonts w:cs="Arial"/>
              </w:rPr>
              <w:t>läkemedelsprodukt</w:t>
            </w:r>
          </w:p>
        </w:tc>
        <w:tc>
          <w:tcPr>
            <w:tcW w:w="2835" w:type="dxa"/>
            <w:vAlign w:val="center"/>
          </w:tcPr>
          <w:p w14:paraId="365FD1BD"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14FE02A6"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pharmaceuticalProductId</w:t>
            </w:r>
          </w:p>
        </w:tc>
      </w:tr>
      <w:tr w:rsidR="007E7489" w:rsidRPr="00904130" w14:paraId="492296A3" w14:textId="77777777" w:rsidTr="002D7B68">
        <w:trPr>
          <w:trHeight w:val="397"/>
        </w:trPr>
        <w:tc>
          <w:tcPr>
            <w:tcW w:w="1809" w:type="dxa"/>
            <w:vAlign w:val="center"/>
          </w:tcPr>
          <w:p w14:paraId="0EC5E9BA" w14:textId="77777777" w:rsidR="007E7489" w:rsidRPr="00904130" w:rsidRDefault="007E7489" w:rsidP="002D7B68">
            <w:pPr>
              <w:rPr>
                <w:lang w:val="en-US"/>
              </w:rPr>
            </w:pPr>
            <w:r>
              <w:rPr>
                <w:lang w:val="en-US"/>
              </w:rPr>
              <w:t>OtherHypersensitivityType.hypersensitivityAgent</w:t>
            </w:r>
          </w:p>
        </w:tc>
        <w:tc>
          <w:tcPr>
            <w:tcW w:w="2127" w:type="dxa"/>
          </w:tcPr>
          <w:p w14:paraId="59A42D41" w14:textId="77777777" w:rsidR="007E7489" w:rsidRDefault="007E7489" w:rsidP="002D7B68">
            <w:pPr>
              <w:rPr>
                <w:rFonts w:cs="Arial"/>
                <w:spacing w:val="-1"/>
              </w:rPr>
            </w:pPr>
            <w:r w:rsidRPr="009B64C5">
              <w:rPr>
                <w:rFonts w:cs="Arial"/>
              </w:rPr>
              <w:t>Uppmärksamhetssignal.</w:t>
            </w:r>
            <w:r>
              <w:rPr>
                <w:rFonts w:cs="Arial"/>
              </w:rPr>
              <w:t>agens överkänslighet</w:t>
            </w:r>
          </w:p>
        </w:tc>
        <w:tc>
          <w:tcPr>
            <w:tcW w:w="2835" w:type="dxa"/>
            <w:vAlign w:val="center"/>
          </w:tcPr>
          <w:p w14:paraId="0A6908A8"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7A7DDA09"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w:t>
            </w:r>
          </w:p>
        </w:tc>
      </w:tr>
      <w:tr w:rsidR="007E7489" w:rsidRPr="00904130" w14:paraId="1986E116" w14:textId="77777777" w:rsidTr="002D7B68">
        <w:trPr>
          <w:trHeight w:val="397"/>
        </w:trPr>
        <w:tc>
          <w:tcPr>
            <w:tcW w:w="1809" w:type="dxa"/>
            <w:vAlign w:val="center"/>
          </w:tcPr>
          <w:p w14:paraId="4EF9BF5C" w14:textId="77777777" w:rsidR="007E7489" w:rsidRPr="00904130" w:rsidRDefault="007E7489" w:rsidP="002D7B68">
            <w:pPr>
              <w:rPr>
                <w:lang w:val="en-US"/>
              </w:rPr>
            </w:pPr>
            <w:r>
              <w:rPr>
                <w:lang w:val="en-US"/>
              </w:rPr>
              <w:t>OtherHypersensitivityType.hypersensitivityAgentCode</w:t>
            </w:r>
          </w:p>
        </w:tc>
        <w:tc>
          <w:tcPr>
            <w:tcW w:w="2127" w:type="dxa"/>
          </w:tcPr>
          <w:p w14:paraId="5E2F0596" w14:textId="77777777" w:rsidR="007E7489" w:rsidRDefault="007E7489" w:rsidP="002D7B68">
            <w:pPr>
              <w:rPr>
                <w:rFonts w:cs="Arial"/>
                <w:spacing w:val="-1"/>
              </w:rPr>
            </w:pPr>
            <w:r w:rsidRPr="009B64C5">
              <w:rPr>
                <w:rFonts w:cs="Arial"/>
              </w:rPr>
              <w:t>Uppmärksamhetssignal.</w:t>
            </w:r>
            <w:r>
              <w:rPr>
                <w:rFonts w:cs="Arial"/>
              </w:rPr>
              <w:t>agens överkänslighet kod</w:t>
            </w:r>
          </w:p>
        </w:tc>
        <w:tc>
          <w:tcPr>
            <w:tcW w:w="2835" w:type="dxa"/>
            <w:vAlign w:val="center"/>
          </w:tcPr>
          <w:p w14:paraId="4CF62B2D"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1AE33577"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hypersensitivityAgentCode</w:t>
            </w:r>
          </w:p>
        </w:tc>
      </w:tr>
      <w:tr w:rsidR="007E7489" w:rsidRPr="00904130" w14:paraId="45ED2861" w14:textId="77777777" w:rsidTr="002D7B68">
        <w:trPr>
          <w:trHeight w:val="397"/>
        </w:trPr>
        <w:tc>
          <w:tcPr>
            <w:tcW w:w="1809" w:type="dxa"/>
            <w:vAlign w:val="center"/>
          </w:tcPr>
          <w:p w14:paraId="6675CE13" w14:textId="77777777" w:rsidR="007E7489" w:rsidRPr="00904130" w:rsidRDefault="007E7489" w:rsidP="002D7B68">
            <w:pPr>
              <w:rPr>
                <w:lang w:val="en-US"/>
              </w:rPr>
            </w:pPr>
            <w:r>
              <w:rPr>
                <w:lang w:val="en-US"/>
              </w:rPr>
              <w:t>SeriousDiseaseType.disease</w:t>
            </w:r>
          </w:p>
        </w:tc>
        <w:tc>
          <w:tcPr>
            <w:tcW w:w="2127" w:type="dxa"/>
          </w:tcPr>
          <w:p w14:paraId="506F9AE0" w14:textId="77777777" w:rsidR="007E7489" w:rsidRPr="00B73498" w:rsidRDefault="007E7489" w:rsidP="002D7B68">
            <w:pPr>
              <w:rPr>
                <w:rFonts w:cs="Arial"/>
                <w:spacing w:val="-1"/>
              </w:rPr>
            </w:pPr>
            <w:r w:rsidRPr="009B64C5">
              <w:rPr>
                <w:rFonts w:cs="Arial"/>
              </w:rPr>
              <w:t>Uppmärksamhetssignal.</w:t>
            </w:r>
            <w:r>
              <w:rPr>
                <w:rFonts w:cs="Arial"/>
              </w:rPr>
              <w:t>sjukdom</w:t>
            </w:r>
          </w:p>
        </w:tc>
        <w:tc>
          <w:tcPr>
            <w:tcW w:w="2835" w:type="dxa"/>
            <w:vAlign w:val="center"/>
          </w:tcPr>
          <w:p w14:paraId="64955366" w14:textId="77777777" w:rsidR="007E7489" w:rsidRPr="00B73498"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4FAD4998" w14:textId="77777777" w:rsidR="007E7489" w:rsidRPr="00904130" w:rsidRDefault="007E7489" w:rsidP="002D7B68">
            <w:pPr>
              <w:rPr>
                <w:lang w:val="en-US"/>
              </w:rPr>
            </w:pPr>
            <w:r w:rsidRPr="00904130">
              <w:rPr>
                <w:lang w:val="en-US"/>
              </w:rPr>
              <w:t>alertInformation/alertInformationBody/</w:t>
            </w:r>
            <w:r>
              <w:rPr>
                <w:lang w:val="en-US"/>
              </w:rPr>
              <w:t>seriousDisease/disease</w:t>
            </w:r>
          </w:p>
        </w:tc>
      </w:tr>
      <w:tr w:rsidR="007E7489" w:rsidRPr="00904130" w14:paraId="336F4F24" w14:textId="77777777" w:rsidTr="002D7B68">
        <w:trPr>
          <w:trHeight w:val="397"/>
        </w:trPr>
        <w:tc>
          <w:tcPr>
            <w:tcW w:w="1809" w:type="dxa"/>
            <w:vAlign w:val="center"/>
          </w:tcPr>
          <w:p w14:paraId="3632FB1D" w14:textId="77777777" w:rsidR="007E7489" w:rsidRPr="00904130" w:rsidRDefault="007E7489" w:rsidP="002D7B68">
            <w:pPr>
              <w:rPr>
                <w:lang w:val="en-US"/>
              </w:rPr>
            </w:pPr>
            <w:r>
              <w:rPr>
                <w:lang w:val="en-US"/>
              </w:rPr>
              <w:t>TreatmentType.treatmentDescription</w:t>
            </w:r>
          </w:p>
        </w:tc>
        <w:tc>
          <w:tcPr>
            <w:tcW w:w="2127" w:type="dxa"/>
          </w:tcPr>
          <w:p w14:paraId="5CD85443" w14:textId="77777777" w:rsidR="007E7489" w:rsidRDefault="007E7489" w:rsidP="002D7B68">
            <w:pPr>
              <w:rPr>
                <w:rFonts w:cs="Arial"/>
                <w:spacing w:val="-1"/>
                <w:lang w:val="en-US"/>
              </w:rPr>
            </w:pPr>
            <w:r w:rsidRPr="009B64C5">
              <w:rPr>
                <w:rFonts w:cs="Arial"/>
              </w:rPr>
              <w:t>Uppmärksamhetssignal.</w:t>
            </w:r>
            <w:r>
              <w:rPr>
                <w:rFonts w:cs="Arial"/>
              </w:rPr>
              <w:t>behandling</w:t>
            </w:r>
          </w:p>
        </w:tc>
        <w:tc>
          <w:tcPr>
            <w:tcW w:w="2835" w:type="dxa"/>
            <w:vAlign w:val="center"/>
          </w:tcPr>
          <w:p w14:paraId="7225682D" w14:textId="77777777" w:rsidR="007E7489" w:rsidRPr="00904130" w:rsidRDefault="007E7489" w:rsidP="002D7B68">
            <w:pPr>
              <w:rPr>
                <w:rFonts w:cs="Arial"/>
                <w:spacing w:val="-1"/>
                <w:lang w:val="en-US"/>
              </w:rPr>
            </w:pPr>
            <w:r>
              <w:rPr>
                <w:rFonts w:cs="Arial"/>
                <w:spacing w:val="-1"/>
                <w:lang w:val="en-US"/>
              </w:rPr>
              <w:t>Aktivitet.aktivitetsbeskrivning</w:t>
            </w:r>
          </w:p>
        </w:tc>
        <w:tc>
          <w:tcPr>
            <w:tcW w:w="2693" w:type="dxa"/>
            <w:vAlign w:val="center"/>
          </w:tcPr>
          <w:p w14:paraId="201A7E63" w14:textId="77777777" w:rsidR="007E7489" w:rsidRPr="00904130" w:rsidRDefault="007E7489" w:rsidP="002D7B68">
            <w:pPr>
              <w:rPr>
                <w:lang w:val="en-US"/>
              </w:rPr>
            </w:pPr>
            <w:r w:rsidRPr="00904130">
              <w:rPr>
                <w:lang w:val="en-US"/>
              </w:rPr>
              <w:t>alertInformation/alertInformationBody/</w:t>
            </w:r>
            <w:r>
              <w:rPr>
                <w:lang w:val="en-US"/>
              </w:rPr>
              <w:t>treatment/treatmentDescription</w:t>
            </w:r>
          </w:p>
        </w:tc>
      </w:tr>
      <w:tr w:rsidR="007E7489" w:rsidRPr="00904130" w14:paraId="47F470FE" w14:textId="77777777" w:rsidTr="002D7B68">
        <w:trPr>
          <w:trHeight w:val="397"/>
        </w:trPr>
        <w:tc>
          <w:tcPr>
            <w:tcW w:w="1809" w:type="dxa"/>
            <w:vAlign w:val="center"/>
          </w:tcPr>
          <w:p w14:paraId="503BF43D" w14:textId="77777777" w:rsidR="007E7489" w:rsidRPr="00904130" w:rsidRDefault="007E7489" w:rsidP="002D7B68">
            <w:pPr>
              <w:rPr>
                <w:lang w:val="en-US"/>
              </w:rPr>
            </w:pPr>
            <w:r>
              <w:rPr>
                <w:lang w:val="en-US"/>
              </w:rPr>
              <w:t>TreatmentType.treatmentCode</w:t>
            </w:r>
          </w:p>
        </w:tc>
        <w:tc>
          <w:tcPr>
            <w:tcW w:w="2127" w:type="dxa"/>
          </w:tcPr>
          <w:p w14:paraId="2715B209" w14:textId="77777777" w:rsidR="007E7489" w:rsidRDefault="007E7489" w:rsidP="002D7B68">
            <w:pPr>
              <w:rPr>
                <w:rFonts w:cs="Arial"/>
                <w:spacing w:val="-1"/>
                <w:lang w:val="en-US"/>
              </w:rPr>
            </w:pPr>
            <w:r w:rsidRPr="009B64C5">
              <w:rPr>
                <w:rFonts w:cs="Arial"/>
              </w:rPr>
              <w:t>Uppmärksamhetssignal.</w:t>
            </w:r>
            <w:r>
              <w:rPr>
                <w:rFonts w:cs="Arial"/>
              </w:rPr>
              <w:t>behandlingskod</w:t>
            </w:r>
          </w:p>
        </w:tc>
        <w:tc>
          <w:tcPr>
            <w:tcW w:w="2835" w:type="dxa"/>
            <w:vAlign w:val="center"/>
          </w:tcPr>
          <w:p w14:paraId="065BD000" w14:textId="77777777" w:rsidR="007E7489" w:rsidRPr="00904130" w:rsidRDefault="007E7489" w:rsidP="002D7B68">
            <w:pPr>
              <w:rPr>
                <w:rFonts w:cs="Arial"/>
                <w:spacing w:val="-1"/>
                <w:lang w:val="en-US"/>
              </w:rPr>
            </w:pPr>
            <w:r>
              <w:rPr>
                <w:rFonts w:cs="Arial"/>
                <w:spacing w:val="-1"/>
                <w:lang w:val="en-US"/>
              </w:rPr>
              <w:t>Aktivitet.aktivitetskod</w:t>
            </w:r>
          </w:p>
        </w:tc>
        <w:tc>
          <w:tcPr>
            <w:tcW w:w="2693" w:type="dxa"/>
            <w:vAlign w:val="center"/>
          </w:tcPr>
          <w:p w14:paraId="0B47437B" w14:textId="77777777" w:rsidR="007E7489" w:rsidRPr="00904130" w:rsidRDefault="007E7489" w:rsidP="002D7B68">
            <w:pPr>
              <w:rPr>
                <w:lang w:val="en-US"/>
              </w:rPr>
            </w:pPr>
            <w:r w:rsidRPr="00904130">
              <w:rPr>
                <w:lang w:val="en-US"/>
              </w:rPr>
              <w:t>alertInformation/alertInformationBody/</w:t>
            </w:r>
            <w:r>
              <w:rPr>
                <w:lang w:val="en-US"/>
              </w:rPr>
              <w:t>treatment/treatmentCode</w:t>
            </w:r>
          </w:p>
        </w:tc>
      </w:tr>
      <w:tr w:rsidR="007E7489" w:rsidRPr="00904130" w14:paraId="72FDBF28" w14:textId="77777777" w:rsidTr="002D7B68">
        <w:trPr>
          <w:trHeight w:val="397"/>
        </w:trPr>
        <w:tc>
          <w:tcPr>
            <w:tcW w:w="1809" w:type="dxa"/>
            <w:vAlign w:val="center"/>
          </w:tcPr>
          <w:p w14:paraId="079F99AB" w14:textId="77777777" w:rsidR="007E7489" w:rsidRPr="00904130" w:rsidRDefault="007E7489" w:rsidP="002D7B68">
            <w:pPr>
              <w:rPr>
                <w:lang w:val="en-US"/>
              </w:rPr>
            </w:pPr>
            <w:r>
              <w:rPr>
                <w:lang w:val="en-US"/>
              </w:rPr>
              <w:t>TreatmentType.pharmaceuticalTreatment</w:t>
            </w:r>
          </w:p>
        </w:tc>
        <w:tc>
          <w:tcPr>
            <w:tcW w:w="2127" w:type="dxa"/>
          </w:tcPr>
          <w:p w14:paraId="10D6DCFC" w14:textId="77777777" w:rsidR="007E7489" w:rsidRPr="00C11300" w:rsidRDefault="007E7489" w:rsidP="002D7B68">
            <w:pPr>
              <w:rPr>
                <w:rFonts w:cs="Arial"/>
                <w:i/>
                <w:color w:val="FF0000"/>
              </w:rPr>
            </w:pPr>
            <w:r w:rsidRPr="009B64C5">
              <w:rPr>
                <w:rFonts w:cs="Arial"/>
              </w:rPr>
              <w:t>Uppmärksamhetssignal.</w:t>
            </w:r>
            <w:r>
              <w:rPr>
                <w:rFonts w:cs="Arial"/>
              </w:rPr>
              <w:t>läkemedelsbehandling</w:t>
            </w:r>
          </w:p>
        </w:tc>
        <w:tc>
          <w:tcPr>
            <w:tcW w:w="2835" w:type="dxa"/>
            <w:vAlign w:val="center"/>
          </w:tcPr>
          <w:p w14:paraId="1DE87B4D"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ACF04F2" w14:textId="77777777" w:rsidR="007E7489" w:rsidRPr="00904130" w:rsidRDefault="007E7489" w:rsidP="002D7B68">
            <w:pPr>
              <w:rPr>
                <w:lang w:val="en-US"/>
              </w:rPr>
            </w:pPr>
            <w:r w:rsidRPr="00904130">
              <w:rPr>
                <w:lang w:val="en-US"/>
              </w:rPr>
              <w:t>alertInformation/alertInformationBody/</w:t>
            </w:r>
            <w:r>
              <w:rPr>
                <w:lang w:val="en-US"/>
              </w:rPr>
              <w:t>treatment/pharmaceuticalTreatment</w:t>
            </w:r>
          </w:p>
        </w:tc>
      </w:tr>
      <w:tr w:rsidR="007E7489" w:rsidRPr="00904130" w14:paraId="0753298F" w14:textId="77777777" w:rsidTr="002D7B68">
        <w:trPr>
          <w:trHeight w:val="397"/>
        </w:trPr>
        <w:tc>
          <w:tcPr>
            <w:tcW w:w="1809" w:type="dxa"/>
            <w:vAlign w:val="center"/>
          </w:tcPr>
          <w:p w14:paraId="0B9B5C7E" w14:textId="77777777" w:rsidR="007E7489" w:rsidRPr="00904130" w:rsidRDefault="007E7489" w:rsidP="002D7B68">
            <w:pPr>
              <w:rPr>
                <w:lang w:val="en-US"/>
              </w:rPr>
            </w:pPr>
            <w:r>
              <w:rPr>
                <w:lang w:val="en-US"/>
              </w:rPr>
              <w:t>RestrictionOfCareType.restrictionOfCareComment</w:t>
            </w:r>
          </w:p>
        </w:tc>
        <w:tc>
          <w:tcPr>
            <w:tcW w:w="2127" w:type="dxa"/>
          </w:tcPr>
          <w:p w14:paraId="62380418" w14:textId="77777777" w:rsidR="007E7489" w:rsidRPr="00C11300" w:rsidRDefault="007E7489" w:rsidP="002D7B68">
            <w:pPr>
              <w:rPr>
                <w:rFonts w:cs="Arial"/>
                <w:i/>
                <w:color w:val="FF0000"/>
              </w:rPr>
            </w:pPr>
            <w:r w:rsidRPr="009B64C5">
              <w:rPr>
                <w:rFonts w:cs="Arial"/>
              </w:rPr>
              <w:t>Uppmärksamhetssignal.</w:t>
            </w:r>
            <w:r>
              <w:rPr>
                <w:rFonts w:cs="Arial"/>
              </w:rPr>
              <w:t>vårdbegränsning</w:t>
            </w:r>
          </w:p>
        </w:tc>
        <w:tc>
          <w:tcPr>
            <w:tcW w:w="2835" w:type="dxa"/>
            <w:vAlign w:val="center"/>
          </w:tcPr>
          <w:p w14:paraId="1A020103"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59ED7FF8" w14:textId="77777777" w:rsidR="007E7489" w:rsidRPr="00904130" w:rsidRDefault="007E7489" w:rsidP="002D7B68">
            <w:pPr>
              <w:rPr>
                <w:lang w:val="en-US"/>
              </w:rPr>
            </w:pPr>
            <w:r w:rsidRPr="00904130">
              <w:rPr>
                <w:lang w:val="en-US"/>
              </w:rPr>
              <w:t>alertInformation/alertInformationBody/</w:t>
            </w:r>
            <w:r>
              <w:rPr>
                <w:lang w:val="en-US"/>
              </w:rPr>
              <w:t>restrictionOfCare/restrictionOfCareComment</w:t>
            </w:r>
          </w:p>
        </w:tc>
      </w:tr>
      <w:tr w:rsidR="007E7489" w:rsidRPr="00904130" w14:paraId="415BA9FE" w14:textId="77777777" w:rsidTr="002D7B68">
        <w:trPr>
          <w:trHeight w:val="397"/>
        </w:trPr>
        <w:tc>
          <w:tcPr>
            <w:tcW w:w="1809" w:type="dxa"/>
            <w:vAlign w:val="center"/>
          </w:tcPr>
          <w:p w14:paraId="1C6E0BF9" w14:textId="77777777" w:rsidR="007E7489" w:rsidRPr="00904130" w:rsidRDefault="007E7489" w:rsidP="002D7B68">
            <w:pPr>
              <w:rPr>
                <w:lang w:val="en-US"/>
              </w:rPr>
            </w:pPr>
            <w:r>
              <w:rPr>
                <w:lang w:val="en-US"/>
              </w:rPr>
              <w:t>CommunicableDiseaseType.communicableDiseaseCode</w:t>
            </w:r>
          </w:p>
        </w:tc>
        <w:tc>
          <w:tcPr>
            <w:tcW w:w="2127" w:type="dxa"/>
          </w:tcPr>
          <w:p w14:paraId="44CE0BB3" w14:textId="77777777" w:rsidR="007E7489" w:rsidRPr="00B73498" w:rsidRDefault="007E7489" w:rsidP="002D7B68">
            <w:pPr>
              <w:rPr>
                <w:rFonts w:cs="Arial"/>
                <w:spacing w:val="-1"/>
              </w:rPr>
            </w:pPr>
            <w:r w:rsidRPr="009B64C5">
              <w:rPr>
                <w:rFonts w:cs="Arial"/>
              </w:rPr>
              <w:t>Uppmärksamhetssignal.</w:t>
            </w:r>
            <w:r>
              <w:rPr>
                <w:rFonts w:cs="Arial"/>
              </w:rPr>
              <w:t>smittsam sjukdom</w:t>
            </w:r>
          </w:p>
        </w:tc>
        <w:tc>
          <w:tcPr>
            <w:tcW w:w="2835" w:type="dxa"/>
            <w:vAlign w:val="center"/>
          </w:tcPr>
          <w:p w14:paraId="2FA3AD5E" w14:textId="77777777" w:rsidR="007E7489" w:rsidRPr="00B151EC"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353EB2BC" w14:textId="77777777" w:rsidR="007E7489" w:rsidRPr="00904130" w:rsidRDefault="007E7489" w:rsidP="002D7B68">
            <w:pPr>
              <w:rPr>
                <w:lang w:val="en-US"/>
              </w:rPr>
            </w:pPr>
            <w:r w:rsidRPr="00904130">
              <w:rPr>
                <w:lang w:val="en-US"/>
              </w:rPr>
              <w:t>alertInformation/alertInformationBody/</w:t>
            </w:r>
            <w:r>
              <w:rPr>
                <w:lang w:val="en-US"/>
              </w:rPr>
              <w:t>communicableDisease/communicableDiseaseCode</w:t>
            </w:r>
          </w:p>
        </w:tc>
      </w:tr>
      <w:tr w:rsidR="007E7489" w:rsidRPr="00904130" w14:paraId="0CE6B4F9" w14:textId="77777777" w:rsidTr="002D7B68">
        <w:trPr>
          <w:trHeight w:val="397"/>
        </w:trPr>
        <w:tc>
          <w:tcPr>
            <w:tcW w:w="1809" w:type="dxa"/>
            <w:vAlign w:val="center"/>
          </w:tcPr>
          <w:p w14:paraId="74954AFD" w14:textId="77777777" w:rsidR="007E7489" w:rsidRPr="00904130" w:rsidRDefault="007E7489" w:rsidP="002D7B68">
            <w:pPr>
              <w:rPr>
                <w:lang w:val="en-US"/>
              </w:rPr>
            </w:pPr>
            <w:r>
              <w:rPr>
                <w:lang w:val="en-US"/>
              </w:rPr>
              <w:t>CommunicableDiseaseType.routeOfTransmission</w:t>
            </w:r>
          </w:p>
        </w:tc>
        <w:tc>
          <w:tcPr>
            <w:tcW w:w="2127" w:type="dxa"/>
          </w:tcPr>
          <w:p w14:paraId="1E6AC453" w14:textId="77777777" w:rsidR="007E7489" w:rsidRPr="00C11300" w:rsidRDefault="007E7489" w:rsidP="002D7B68">
            <w:pPr>
              <w:rPr>
                <w:rFonts w:cs="Arial"/>
                <w:i/>
                <w:color w:val="FF0000"/>
              </w:rPr>
            </w:pPr>
            <w:r w:rsidRPr="009B64C5">
              <w:rPr>
                <w:rFonts w:cs="Arial"/>
              </w:rPr>
              <w:t>Uppmärksamhetssignal.</w:t>
            </w:r>
            <w:r>
              <w:rPr>
                <w:rFonts w:cs="Arial"/>
              </w:rPr>
              <w:t>smittväg</w:t>
            </w:r>
          </w:p>
        </w:tc>
        <w:tc>
          <w:tcPr>
            <w:tcW w:w="2835" w:type="dxa"/>
            <w:vAlign w:val="center"/>
          </w:tcPr>
          <w:p w14:paraId="00FA53B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1E6B13E3" w14:textId="77777777" w:rsidR="007E7489" w:rsidRPr="00904130" w:rsidRDefault="007E7489" w:rsidP="002D7B68">
            <w:pPr>
              <w:rPr>
                <w:lang w:val="en-US"/>
              </w:rPr>
            </w:pPr>
            <w:r w:rsidRPr="00904130">
              <w:rPr>
                <w:lang w:val="en-US"/>
              </w:rPr>
              <w:t>alertInformation/alertInformationBody/</w:t>
            </w:r>
            <w:r>
              <w:rPr>
                <w:lang w:val="en-US"/>
              </w:rPr>
              <w:t>communicableDisease/routeOfTransmission</w:t>
            </w:r>
          </w:p>
        </w:tc>
      </w:tr>
      <w:tr w:rsidR="007E7489" w:rsidRPr="00904130" w14:paraId="03460FDE" w14:textId="77777777" w:rsidTr="002D7B68">
        <w:trPr>
          <w:trHeight w:val="397"/>
        </w:trPr>
        <w:tc>
          <w:tcPr>
            <w:tcW w:w="1809" w:type="dxa"/>
            <w:vAlign w:val="center"/>
          </w:tcPr>
          <w:p w14:paraId="09B97AB5" w14:textId="77777777" w:rsidR="007E7489" w:rsidRPr="00904130" w:rsidRDefault="007E7489" w:rsidP="002D7B68">
            <w:pPr>
              <w:rPr>
                <w:lang w:val="en-US"/>
              </w:rPr>
            </w:pPr>
            <w:r>
              <w:rPr>
                <w:lang w:val="en-US"/>
              </w:rPr>
              <w:t>UnstructuredAlertInformationType.unstructuredAlertInformationHeading</w:t>
            </w:r>
          </w:p>
        </w:tc>
        <w:tc>
          <w:tcPr>
            <w:tcW w:w="2127" w:type="dxa"/>
          </w:tcPr>
          <w:p w14:paraId="2BA51D1A" w14:textId="77777777" w:rsidR="007E7489" w:rsidRPr="00C11300" w:rsidRDefault="007E7489" w:rsidP="002D7B68">
            <w:pPr>
              <w:rPr>
                <w:rFonts w:cs="Arial"/>
                <w:i/>
                <w:color w:val="FF0000"/>
              </w:rPr>
            </w:pPr>
            <w:r w:rsidRPr="009B64C5">
              <w:rPr>
                <w:rFonts w:cs="Arial"/>
              </w:rPr>
              <w:t>Uppmärksamhetssignal.</w:t>
            </w:r>
            <w:r>
              <w:rPr>
                <w:rFonts w:cs="Arial"/>
              </w:rPr>
              <w:t>ej strukturanpassad rubrik</w:t>
            </w:r>
          </w:p>
        </w:tc>
        <w:tc>
          <w:tcPr>
            <w:tcW w:w="2835" w:type="dxa"/>
            <w:vAlign w:val="center"/>
          </w:tcPr>
          <w:p w14:paraId="785A3822"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3828761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unstructuredAlertInformation/unstructuredAlertInformationHeading</w:t>
            </w:r>
          </w:p>
        </w:tc>
      </w:tr>
      <w:tr w:rsidR="007E7489" w:rsidRPr="00904130" w14:paraId="267EF243" w14:textId="77777777" w:rsidTr="002D7B68">
        <w:trPr>
          <w:trHeight w:val="397"/>
        </w:trPr>
        <w:tc>
          <w:tcPr>
            <w:tcW w:w="1809" w:type="dxa"/>
            <w:vAlign w:val="center"/>
          </w:tcPr>
          <w:p w14:paraId="31DB7923" w14:textId="77777777" w:rsidR="007E7489" w:rsidRPr="00904130" w:rsidRDefault="007E7489" w:rsidP="002D7B68">
            <w:pPr>
              <w:rPr>
                <w:lang w:val="en-US"/>
              </w:rPr>
            </w:pPr>
            <w:r>
              <w:rPr>
                <w:lang w:val="en-US"/>
              </w:rPr>
              <w:t>UnstructuredAlertInformationType.unstructuredAlertInformationContent</w:t>
            </w:r>
          </w:p>
        </w:tc>
        <w:tc>
          <w:tcPr>
            <w:tcW w:w="2127" w:type="dxa"/>
          </w:tcPr>
          <w:p w14:paraId="4BC3041D" w14:textId="77777777" w:rsidR="007E7489" w:rsidRPr="00C11300" w:rsidRDefault="007E7489" w:rsidP="002D7B68">
            <w:pPr>
              <w:rPr>
                <w:rFonts w:cs="Arial"/>
                <w:i/>
                <w:color w:val="FF0000"/>
              </w:rPr>
            </w:pPr>
            <w:r w:rsidRPr="009B64C5">
              <w:rPr>
                <w:rFonts w:cs="Arial"/>
              </w:rPr>
              <w:t>Uppmärksamhetssignal.</w:t>
            </w:r>
            <w:r>
              <w:rPr>
                <w:rFonts w:cs="Arial"/>
              </w:rPr>
              <w:t>ej strukturanpassat innehåll</w:t>
            </w:r>
          </w:p>
        </w:tc>
        <w:tc>
          <w:tcPr>
            <w:tcW w:w="2835" w:type="dxa"/>
            <w:vAlign w:val="center"/>
          </w:tcPr>
          <w:p w14:paraId="1381B98F"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B8617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unstructuredAlertInformation/unstructuredAlertInformationContent</w:t>
            </w:r>
          </w:p>
        </w:tc>
      </w:tr>
      <w:tr w:rsidR="007E7489" w:rsidRPr="00904130" w14:paraId="1C38371E" w14:textId="77777777" w:rsidTr="002D7B68">
        <w:trPr>
          <w:trHeight w:val="397"/>
        </w:trPr>
        <w:tc>
          <w:tcPr>
            <w:tcW w:w="1809" w:type="dxa"/>
            <w:vAlign w:val="center"/>
          </w:tcPr>
          <w:p w14:paraId="6F20AF75" w14:textId="77777777" w:rsidR="007E7489" w:rsidRPr="00904130" w:rsidRDefault="007E7489" w:rsidP="002D7B68">
            <w:pPr>
              <w:rPr>
                <w:lang w:val="en-US"/>
              </w:rPr>
            </w:pPr>
            <w:r>
              <w:rPr>
                <w:lang w:val="en-US"/>
              </w:rPr>
              <w:t>AlertInformationRelationshipType.typeOfAlertInformationRelationship</w:t>
            </w:r>
          </w:p>
        </w:tc>
        <w:tc>
          <w:tcPr>
            <w:tcW w:w="2127" w:type="dxa"/>
          </w:tcPr>
          <w:p w14:paraId="53F80168" w14:textId="77777777" w:rsidR="007E7489" w:rsidRPr="00C11300" w:rsidRDefault="007E7489" w:rsidP="002D7B68">
            <w:pPr>
              <w:rPr>
                <w:rFonts w:cs="Arial"/>
                <w:i/>
                <w:color w:val="FF0000"/>
              </w:rPr>
            </w:pPr>
            <w:r>
              <w:rPr>
                <w:rFonts w:cs="Arial"/>
              </w:rPr>
              <w:t>Samband uppmärksamhetssignal.typ av samband</w:t>
            </w:r>
          </w:p>
        </w:tc>
        <w:tc>
          <w:tcPr>
            <w:tcW w:w="2835" w:type="dxa"/>
            <w:vAlign w:val="center"/>
          </w:tcPr>
          <w:p w14:paraId="6C5ACDD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96BF5D" w14:textId="77777777" w:rsidR="007E7489" w:rsidRPr="00904130" w:rsidRDefault="007E7489" w:rsidP="002D7B68">
            <w:pPr>
              <w:rPr>
                <w:lang w:val="en-US"/>
              </w:rPr>
            </w:pPr>
            <w:r w:rsidRPr="00904130">
              <w:rPr>
                <w:lang w:val="en-US"/>
              </w:rPr>
              <w:t>alertInformation/alertInformationBody/</w:t>
            </w:r>
            <w:r>
              <w:rPr>
                <w:lang w:val="en-US"/>
              </w:rPr>
              <w:t>alertInformationRelationship/typeOfAlertInfomationRelationship</w:t>
            </w:r>
          </w:p>
        </w:tc>
      </w:tr>
      <w:tr w:rsidR="007E7489" w:rsidRPr="00904130" w14:paraId="51703366" w14:textId="77777777" w:rsidTr="002D7B68">
        <w:trPr>
          <w:trHeight w:val="397"/>
        </w:trPr>
        <w:tc>
          <w:tcPr>
            <w:tcW w:w="1809" w:type="dxa"/>
            <w:vAlign w:val="center"/>
          </w:tcPr>
          <w:p w14:paraId="33A735C4" w14:textId="77777777" w:rsidR="007E7489" w:rsidRPr="00904130" w:rsidRDefault="007E7489" w:rsidP="002D7B68">
            <w:pPr>
              <w:rPr>
                <w:lang w:val="en-US"/>
              </w:rPr>
            </w:pPr>
            <w:r>
              <w:rPr>
                <w:lang w:val="en-US"/>
              </w:rPr>
              <w:t>AlertInformationRelationshipType.relationComment</w:t>
            </w:r>
          </w:p>
        </w:tc>
        <w:tc>
          <w:tcPr>
            <w:tcW w:w="2127" w:type="dxa"/>
          </w:tcPr>
          <w:p w14:paraId="30C67F10" w14:textId="77777777" w:rsidR="007E7489" w:rsidRPr="00C11300" w:rsidRDefault="007E7489" w:rsidP="002D7B68">
            <w:pPr>
              <w:rPr>
                <w:rFonts w:cs="Arial"/>
                <w:i/>
                <w:color w:val="FF0000"/>
              </w:rPr>
            </w:pPr>
            <w:r>
              <w:rPr>
                <w:rFonts w:cs="Arial"/>
              </w:rPr>
              <w:t>Samband uppmärksamhetssignal.kommentar samband</w:t>
            </w:r>
          </w:p>
        </w:tc>
        <w:tc>
          <w:tcPr>
            <w:tcW w:w="2835" w:type="dxa"/>
            <w:vAlign w:val="center"/>
          </w:tcPr>
          <w:p w14:paraId="4A05610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4B67352F" w14:textId="77777777" w:rsidR="007E7489" w:rsidRPr="00904130" w:rsidRDefault="007E7489" w:rsidP="002D7B68">
            <w:pPr>
              <w:rPr>
                <w:lang w:val="en-US"/>
              </w:rPr>
            </w:pPr>
            <w:r w:rsidRPr="00904130">
              <w:rPr>
                <w:lang w:val="en-US"/>
              </w:rPr>
              <w:t>alertInformation/alertInformationBody/</w:t>
            </w:r>
            <w:r>
              <w:rPr>
                <w:lang w:val="en-US"/>
              </w:rPr>
              <w:t>alertInformationRelationship/relationComment</w:t>
            </w:r>
          </w:p>
        </w:tc>
      </w:tr>
      <w:tr w:rsidR="007E7489" w:rsidRPr="00904130" w14:paraId="59DC15C2" w14:textId="77777777" w:rsidTr="002D7B68">
        <w:trPr>
          <w:trHeight w:val="397"/>
        </w:trPr>
        <w:tc>
          <w:tcPr>
            <w:tcW w:w="1809" w:type="dxa"/>
            <w:vAlign w:val="center"/>
          </w:tcPr>
          <w:p w14:paraId="5870BC66" w14:textId="77777777" w:rsidR="007E7489" w:rsidRPr="00904130" w:rsidRDefault="007E7489" w:rsidP="002D7B68">
            <w:pPr>
              <w:rPr>
                <w:lang w:val="en-US"/>
              </w:rPr>
            </w:pPr>
            <w:r>
              <w:rPr>
                <w:lang w:val="en-US"/>
              </w:rPr>
              <w:t>RelatedAlertInformationType.documentId</w:t>
            </w:r>
          </w:p>
        </w:tc>
        <w:tc>
          <w:tcPr>
            <w:tcW w:w="2127" w:type="dxa"/>
          </w:tcPr>
          <w:p w14:paraId="77F887EB" w14:textId="77777777" w:rsidR="007E7489" w:rsidRPr="00A41322" w:rsidRDefault="007E7489" w:rsidP="002D7B68">
            <w:pPr>
              <w:rPr>
                <w:rFonts w:cs="Arial"/>
              </w:rPr>
            </w:pPr>
            <w:r>
              <w:rPr>
                <w:rFonts w:cs="Arial"/>
              </w:rPr>
              <w:t>Samband uppmärksamhetssignal.</w:t>
            </w:r>
            <w:r w:rsidRPr="009B64C5">
              <w:rPr>
                <w:rFonts w:cs="Arial"/>
                <w:i/>
              </w:rPr>
              <w:t>har samband till</w:t>
            </w:r>
            <w:r>
              <w:rPr>
                <w:rFonts w:cs="Arial"/>
              </w:rPr>
              <w:t>.Uppmärksamhetssignal.uppmärksamhetssignal-id</w:t>
            </w:r>
          </w:p>
        </w:tc>
        <w:tc>
          <w:tcPr>
            <w:tcW w:w="2835" w:type="dxa"/>
            <w:vAlign w:val="center"/>
          </w:tcPr>
          <w:p w14:paraId="14832DAC" w14:textId="77777777" w:rsidR="007E7489" w:rsidRPr="00A41322" w:rsidRDefault="007E7489" w:rsidP="002D7B68">
            <w:pPr>
              <w:rPr>
                <w:rFonts w:cs="Arial"/>
              </w:rPr>
            </w:pPr>
            <w:r w:rsidRPr="00A41322">
              <w:rPr>
                <w:rFonts w:cs="Arial"/>
              </w:rPr>
              <w:t>Hälsorelaterad risk.hälsorelaterad risk_id</w:t>
            </w:r>
          </w:p>
          <w:p w14:paraId="077BD729" w14:textId="77777777" w:rsidR="007E7489" w:rsidRPr="00A41322" w:rsidRDefault="007E7489" w:rsidP="002D7B68">
            <w:pPr>
              <w:rPr>
                <w:rFonts w:cs="Arial"/>
                <w:i/>
              </w:rPr>
            </w:pPr>
            <w:r w:rsidRPr="00A41322">
              <w:rPr>
                <w:rFonts w:cs="Arial"/>
                <w:i/>
              </w:rPr>
              <w:t>eller</w:t>
            </w:r>
          </w:p>
          <w:p w14:paraId="34F9F1C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3BDF7E6" w14:textId="77777777" w:rsidR="007E7489" w:rsidRPr="00904130" w:rsidRDefault="007E7489" w:rsidP="002D7B68">
            <w:pPr>
              <w:rPr>
                <w:lang w:val="en-US"/>
              </w:rPr>
            </w:pPr>
            <w:r w:rsidRPr="00904130">
              <w:rPr>
                <w:lang w:val="en-US"/>
              </w:rPr>
              <w:t>alertInformation/alertInformationBody/</w:t>
            </w:r>
            <w:r>
              <w:rPr>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0" w:name="_Toc278568936"/>
      <w:r>
        <w:t>MIM Funktionsstatus</w:t>
      </w:r>
      <w:bookmarkEnd w:id="110"/>
    </w:p>
    <w:p w14:paraId="1E506820" w14:textId="4A05DC84" w:rsidR="00825A53" w:rsidRDefault="001C2008" w:rsidP="00825A53">
      <w:r>
        <w:rPr>
          <w:noProof/>
          <w:lang w:val="en-US"/>
        </w:rPr>
        <w:drawing>
          <wp:inline distT="0" distB="0" distL="0" distR="0" wp14:anchorId="5DE98AB8" wp14:editId="2B66D058">
            <wp:extent cx="6609448" cy="4799558"/>
            <wp:effectExtent l="0" t="0" r="0" b="127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5">
                      <a:extLst>
                        <a:ext uri="{28A0092B-C50C-407E-A947-70E740481C1C}">
                          <a14:useLocalDpi xmlns:a14="http://schemas.microsoft.com/office/drawing/2010/main" val="0"/>
                        </a:ext>
                      </a:extLst>
                    </a:blip>
                    <a:stretch>
                      <a:fillRect/>
                    </a:stretch>
                  </pic:blipFill>
                  <pic:spPr>
                    <a:xfrm>
                      <a:off x="0" y="0"/>
                      <a:ext cx="6609448" cy="4799558"/>
                    </a:xfrm>
                    <a:prstGeom prst="rect">
                      <a:avLst/>
                    </a:prstGeom>
                  </pic:spPr>
                </pic:pic>
              </a:graphicData>
            </a:graphic>
          </wp:inline>
        </w:drawing>
      </w:r>
    </w:p>
    <w:p w14:paraId="0DB75989" w14:textId="77777777" w:rsidR="00825A53" w:rsidRPr="00E31E52" w:rsidRDefault="00825A53" w:rsidP="00825A53">
      <w:pPr>
        <w:rPr>
          <w:lang w:val="en-US"/>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268"/>
        <w:gridCol w:w="1984"/>
        <w:gridCol w:w="3544"/>
      </w:tblGrid>
      <w:tr w:rsidR="007E7489" w:rsidRPr="00C469F0" w14:paraId="66269632" w14:textId="77777777" w:rsidTr="002D7B68">
        <w:trPr>
          <w:trHeight w:val="397"/>
        </w:trPr>
        <w:tc>
          <w:tcPr>
            <w:tcW w:w="2093" w:type="dxa"/>
            <w:shd w:val="clear" w:color="auto" w:fill="D9D9D9" w:themeFill="background1" w:themeFillShade="D9"/>
            <w:vAlign w:val="center"/>
          </w:tcPr>
          <w:p w14:paraId="23D28609" w14:textId="77777777" w:rsidR="007E7489" w:rsidRPr="005C20F0" w:rsidRDefault="007E7489" w:rsidP="002D7B68">
            <w:pPr>
              <w:rPr>
                <w:b/>
              </w:rPr>
            </w:pPr>
            <w:r w:rsidRPr="005C20F0">
              <w:rPr>
                <w:b/>
              </w:rPr>
              <w:t>Klass.attribut</w:t>
            </w:r>
          </w:p>
        </w:tc>
        <w:tc>
          <w:tcPr>
            <w:tcW w:w="2268" w:type="dxa"/>
            <w:shd w:val="clear" w:color="auto" w:fill="D9D9D9" w:themeFill="background1" w:themeFillShade="D9"/>
            <w:vAlign w:val="center"/>
          </w:tcPr>
          <w:p w14:paraId="5E6CDD10" w14:textId="77777777" w:rsidR="007E7489" w:rsidRPr="005C20F0" w:rsidRDefault="007E7489" w:rsidP="002D7B68">
            <w:pPr>
              <w:rPr>
                <w:b/>
              </w:rPr>
            </w:pPr>
            <w:r>
              <w:rPr>
                <w:b/>
              </w:rPr>
              <w:t>Mappning mot NPÖ</w:t>
            </w:r>
          </w:p>
        </w:tc>
        <w:tc>
          <w:tcPr>
            <w:tcW w:w="1984" w:type="dxa"/>
            <w:shd w:val="clear" w:color="auto" w:fill="D9D9D9" w:themeFill="background1" w:themeFillShade="D9"/>
            <w:vAlign w:val="center"/>
          </w:tcPr>
          <w:p w14:paraId="116987D5" w14:textId="77777777" w:rsidR="007E7489" w:rsidRPr="005C20F0" w:rsidRDefault="007E7489" w:rsidP="002D7B68">
            <w:pPr>
              <w:rPr>
                <w:b/>
              </w:rPr>
            </w:pPr>
            <w:r w:rsidRPr="005C20F0">
              <w:rPr>
                <w:b/>
              </w:rPr>
              <w:t>Mappning mot V-TIM 2.2</w:t>
            </w:r>
          </w:p>
        </w:tc>
        <w:tc>
          <w:tcPr>
            <w:tcW w:w="3544" w:type="dxa"/>
            <w:shd w:val="clear" w:color="auto" w:fill="D9D9D9" w:themeFill="background1" w:themeFillShade="D9"/>
            <w:vAlign w:val="center"/>
          </w:tcPr>
          <w:p w14:paraId="188CA1C4" w14:textId="77777777" w:rsidR="007E7489" w:rsidRPr="005C20F0" w:rsidRDefault="007E7489" w:rsidP="002D7B68">
            <w:pPr>
              <w:rPr>
                <w:b/>
              </w:rPr>
            </w:pPr>
            <w:r w:rsidRPr="005C20F0">
              <w:rPr>
                <w:b/>
              </w:rPr>
              <w:t>Mappning mot XSD schema</w:t>
            </w:r>
          </w:p>
        </w:tc>
      </w:tr>
      <w:tr w:rsidR="007E7489" w:rsidRPr="00825A53" w14:paraId="58C46CFD" w14:textId="77777777" w:rsidTr="002D7B68">
        <w:trPr>
          <w:trHeight w:val="397"/>
        </w:trPr>
        <w:tc>
          <w:tcPr>
            <w:tcW w:w="2093" w:type="dxa"/>
            <w:vAlign w:val="center"/>
          </w:tcPr>
          <w:p w14:paraId="715CECA1" w14:textId="77777777" w:rsidR="007E7489" w:rsidRPr="005C20F0" w:rsidRDefault="007E7489" w:rsidP="002D7B68">
            <w:r w:rsidRPr="005C20F0">
              <w:t>FunctionalStatusAssessmentType</w:t>
            </w:r>
          </w:p>
        </w:tc>
        <w:tc>
          <w:tcPr>
            <w:tcW w:w="2268" w:type="dxa"/>
          </w:tcPr>
          <w:p w14:paraId="14EECEFB" w14:textId="77777777" w:rsidR="007E7489" w:rsidRDefault="007E7489" w:rsidP="002D7B68">
            <w:pPr>
              <w:rPr>
                <w:rFonts w:cs="Arial"/>
                <w:spacing w:val="-1"/>
              </w:rPr>
            </w:pPr>
            <w:r>
              <w:rPr>
                <w:rFonts w:cs="Arial"/>
                <w:spacing w:val="-1"/>
              </w:rPr>
              <w:t>Funktionsnedsättning</w:t>
            </w:r>
          </w:p>
          <w:p w14:paraId="28873BA4" w14:textId="77777777" w:rsidR="007E7489" w:rsidRPr="00EF39D7" w:rsidRDefault="007E7489" w:rsidP="002D7B68">
            <w:pPr>
              <w:rPr>
                <w:rFonts w:cs="Arial"/>
                <w:i/>
                <w:spacing w:val="-1"/>
              </w:rPr>
            </w:pPr>
            <w:r w:rsidRPr="00EF39D7">
              <w:rPr>
                <w:rFonts w:cs="Arial"/>
                <w:i/>
                <w:spacing w:val="-1"/>
              </w:rPr>
              <w:t>och</w:t>
            </w:r>
          </w:p>
          <w:p w14:paraId="6707CEDA" w14:textId="77777777" w:rsidR="007E7489" w:rsidRDefault="007E7489" w:rsidP="002D7B68">
            <w:pPr>
              <w:rPr>
                <w:rFonts w:cs="Arial"/>
                <w:spacing w:val="-1"/>
              </w:rPr>
            </w:pPr>
            <w:r>
              <w:rPr>
                <w:rFonts w:cs="Arial"/>
                <w:spacing w:val="-1"/>
              </w:rPr>
              <w:t>PADL</w:t>
            </w:r>
          </w:p>
        </w:tc>
        <w:tc>
          <w:tcPr>
            <w:tcW w:w="1984" w:type="dxa"/>
            <w:vAlign w:val="center"/>
          </w:tcPr>
          <w:p w14:paraId="31977DF4" w14:textId="77777777" w:rsidR="007E7489" w:rsidRPr="005C20F0" w:rsidRDefault="007E7489" w:rsidP="002D7B68">
            <w:pPr>
              <w:rPr>
                <w:rFonts w:cs="Arial"/>
                <w:i/>
                <w:color w:val="FF0000"/>
              </w:rPr>
            </w:pPr>
          </w:p>
        </w:tc>
        <w:tc>
          <w:tcPr>
            <w:tcW w:w="3544" w:type="dxa"/>
            <w:vAlign w:val="center"/>
          </w:tcPr>
          <w:p w14:paraId="1BC7BDAE" w14:textId="77777777" w:rsidR="007E7489" w:rsidRPr="005C20F0" w:rsidRDefault="007E7489" w:rsidP="002D7B68"/>
        </w:tc>
      </w:tr>
      <w:tr w:rsidR="007E7489" w:rsidRPr="00825A53" w14:paraId="2ED48F54" w14:textId="77777777" w:rsidTr="002D7B68">
        <w:trPr>
          <w:trHeight w:val="397"/>
        </w:trPr>
        <w:tc>
          <w:tcPr>
            <w:tcW w:w="2093" w:type="dxa"/>
            <w:vAlign w:val="center"/>
          </w:tcPr>
          <w:p w14:paraId="02960945" w14:textId="77777777" w:rsidR="007E7489" w:rsidRPr="005C20F0" w:rsidRDefault="007E7489" w:rsidP="002D7B68">
            <w:r w:rsidRPr="005C20F0">
              <w:t>PatientSummaryHeaderType.documentId</w:t>
            </w:r>
          </w:p>
        </w:tc>
        <w:tc>
          <w:tcPr>
            <w:tcW w:w="2268" w:type="dxa"/>
          </w:tcPr>
          <w:p w14:paraId="50EE49FF" w14:textId="77777777" w:rsidR="007E7489" w:rsidRDefault="007E7489" w:rsidP="002D7B68">
            <w:pPr>
              <w:rPr>
                <w:rFonts w:cs="Arial"/>
              </w:rPr>
            </w:pPr>
            <w:r>
              <w:rPr>
                <w:rFonts w:cs="Arial"/>
              </w:rPr>
              <w:t>Funktionsnedsättning.tillstånds-id</w:t>
            </w:r>
          </w:p>
          <w:p w14:paraId="6099A2BD" w14:textId="77777777" w:rsidR="007E7489" w:rsidRPr="00EF39D7" w:rsidRDefault="007E7489" w:rsidP="002D7B68">
            <w:pPr>
              <w:rPr>
                <w:rFonts w:cs="Arial"/>
                <w:i/>
              </w:rPr>
            </w:pPr>
            <w:r w:rsidRPr="00EF39D7">
              <w:rPr>
                <w:rFonts w:cs="Arial"/>
                <w:i/>
              </w:rPr>
              <w:t>och</w:t>
            </w:r>
          </w:p>
          <w:p w14:paraId="01051B1C" w14:textId="77777777" w:rsidR="007E7489" w:rsidRPr="00A41322" w:rsidRDefault="007E7489" w:rsidP="002D7B68">
            <w:pPr>
              <w:rPr>
                <w:rFonts w:cs="Arial"/>
              </w:rPr>
            </w:pPr>
            <w:r>
              <w:rPr>
                <w:rFonts w:cs="Arial"/>
              </w:rPr>
              <w:t>PADL.tillstånds-id</w:t>
            </w:r>
          </w:p>
        </w:tc>
        <w:tc>
          <w:tcPr>
            <w:tcW w:w="1984" w:type="dxa"/>
            <w:vAlign w:val="center"/>
          </w:tcPr>
          <w:p w14:paraId="3BEDAA9C"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7B6E74F" w14:textId="77777777" w:rsidR="007E7489" w:rsidRPr="005C20F0" w:rsidRDefault="007E7489" w:rsidP="002D7B68">
            <w:r w:rsidRPr="005C20F0">
              <w:t>functionalStatusAssessment/functionalStatusAssessmentHeader/documentId</w:t>
            </w:r>
          </w:p>
        </w:tc>
      </w:tr>
      <w:tr w:rsidR="007E7489" w:rsidRPr="00825A53" w14:paraId="0318B204" w14:textId="77777777" w:rsidTr="002D7B68">
        <w:trPr>
          <w:trHeight w:val="397"/>
        </w:trPr>
        <w:tc>
          <w:tcPr>
            <w:tcW w:w="2093" w:type="dxa"/>
            <w:vAlign w:val="center"/>
          </w:tcPr>
          <w:p w14:paraId="2B8B43E3" w14:textId="77777777" w:rsidR="007E7489" w:rsidRPr="005C20F0" w:rsidRDefault="007E7489" w:rsidP="002D7B68">
            <w:r w:rsidRPr="005C20F0">
              <w:t>PatientSummaryHeaderType.sourceSystemHSAId</w:t>
            </w:r>
          </w:p>
        </w:tc>
        <w:tc>
          <w:tcPr>
            <w:tcW w:w="2268" w:type="dxa"/>
          </w:tcPr>
          <w:p w14:paraId="18B8220D" w14:textId="77777777" w:rsidR="007E7489" w:rsidRPr="003079DB" w:rsidRDefault="007E7489" w:rsidP="002D7B68">
            <w:pPr>
              <w:rPr>
                <w:rFonts w:cs="Arial"/>
                <w:color w:val="FF0000"/>
              </w:rPr>
            </w:pPr>
            <w:r w:rsidRPr="003079DB">
              <w:rPr>
                <w:rFonts w:cs="Arial"/>
              </w:rPr>
              <w:t>Informationmängd.system-id</w:t>
            </w:r>
          </w:p>
        </w:tc>
        <w:tc>
          <w:tcPr>
            <w:tcW w:w="1984" w:type="dxa"/>
            <w:vAlign w:val="center"/>
          </w:tcPr>
          <w:p w14:paraId="6AFF043E" w14:textId="77777777" w:rsidR="007E7489" w:rsidRPr="005C20F0" w:rsidRDefault="007E7489" w:rsidP="002D7B68">
            <w:r w:rsidRPr="005C20F0">
              <w:rPr>
                <w:rFonts w:cs="Arial"/>
                <w:i/>
                <w:color w:val="FF0000"/>
              </w:rPr>
              <w:t>Saknar motsvarighet i V-TIM 2.2</w:t>
            </w:r>
          </w:p>
        </w:tc>
        <w:tc>
          <w:tcPr>
            <w:tcW w:w="3544" w:type="dxa"/>
            <w:vAlign w:val="center"/>
          </w:tcPr>
          <w:p w14:paraId="5452AF37" w14:textId="77777777" w:rsidR="007E7489" w:rsidRPr="005C20F0" w:rsidRDefault="007E7489" w:rsidP="002D7B68">
            <w:r w:rsidRPr="005C20F0">
              <w:t>functionalStatusAssessment/functionalStatusAssessmentHeader/sourceSystemHSAId</w:t>
            </w:r>
          </w:p>
        </w:tc>
      </w:tr>
      <w:tr w:rsidR="007E7489" w:rsidRPr="00825A53" w14:paraId="5B701D88" w14:textId="77777777" w:rsidTr="002D7B68">
        <w:trPr>
          <w:trHeight w:val="397"/>
        </w:trPr>
        <w:tc>
          <w:tcPr>
            <w:tcW w:w="2093" w:type="dxa"/>
            <w:vAlign w:val="center"/>
          </w:tcPr>
          <w:p w14:paraId="6571FF8B" w14:textId="77777777" w:rsidR="007E7489" w:rsidRPr="005C20F0" w:rsidRDefault="007E7489" w:rsidP="002D7B68">
            <w:r w:rsidRPr="005C20F0">
              <w:t>PatientSummaryHeaderType.documentTime</w:t>
            </w:r>
          </w:p>
        </w:tc>
        <w:tc>
          <w:tcPr>
            <w:tcW w:w="2268" w:type="dxa"/>
          </w:tcPr>
          <w:p w14:paraId="61656B43" w14:textId="77777777" w:rsidR="007E7489" w:rsidRDefault="007E7489" w:rsidP="002D7B68">
            <w:pPr>
              <w:rPr>
                <w:rFonts w:cs="Arial"/>
                <w:spacing w:val="-1"/>
              </w:rPr>
            </w:pPr>
            <w:r>
              <w:rPr>
                <w:rFonts w:cs="Arial"/>
                <w:spacing w:val="-1"/>
              </w:rPr>
              <w:t>Funktionsnedsättning.händelsetidpunkt</w:t>
            </w:r>
          </w:p>
          <w:p w14:paraId="0AD0CC2D" w14:textId="77777777" w:rsidR="007E7489" w:rsidRPr="00350262" w:rsidRDefault="007E7489" w:rsidP="002D7B68">
            <w:pPr>
              <w:rPr>
                <w:rFonts w:cs="Arial"/>
                <w:i/>
                <w:spacing w:val="-1"/>
              </w:rPr>
            </w:pPr>
            <w:r w:rsidRPr="00350262">
              <w:rPr>
                <w:rFonts w:cs="Arial"/>
                <w:i/>
                <w:spacing w:val="-1"/>
              </w:rPr>
              <w:t>och</w:t>
            </w:r>
          </w:p>
          <w:p w14:paraId="07357DDE" w14:textId="77777777" w:rsidR="007E7489" w:rsidRDefault="007E7489" w:rsidP="002D7B68">
            <w:pPr>
              <w:rPr>
                <w:rFonts w:cs="Arial"/>
                <w:spacing w:val="-1"/>
              </w:rPr>
            </w:pPr>
            <w:r>
              <w:rPr>
                <w:rFonts w:cs="Arial"/>
                <w:spacing w:val="-1"/>
              </w:rPr>
              <w:t>PADL.händelsetidpunkt</w:t>
            </w:r>
          </w:p>
        </w:tc>
        <w:tc>
          <w:tcPr>
            <w:tcW w:w="1984" w:type="dxa"/>
            <w:vAlign w:val="center"/>
          </w:tcPr>
          <w:p w14:paraId="2A2A64DF" w14:textId="77777777" w:rsidR="007E7489" w:rsidRPr="005C20F0" w:rsidRDefault="007E7489" w:rsidP="002D7B68">
            <w:pPr>
              <w:rPr>
                <w:rFonts w:cs="Arial"/>
                <w:spacing w:val="-1"/>
              </w:rPr>
            </w:pPr>
            <w:r w:rsidRPr="005C20F0">
              <w:rPr>
                <w:rFonts w:cs="Arial"/>
                <w:spacing w:val="-1"/>
              </w:rPr>
              <w:t>Bedömt tillstånd.bedömningstidpunkt</w:t>
            </w:r>
          </w:p>
        </w:tc>
        <w:tc>
          <w:tcPr>
            <w:tcW w:w="3544" w:type="dxa"/>
            <w:vAlign w:val="center"/>
          </w:tcPr>
          <w:p w14:paraId="376C93D5" w14:textId="77777777" w:rsidR="007E7489" w:rsidRPr="005C20F0" w:rsidRDefault="007E7489" w:rsidP="002D7B68">
            <w:r w:rsidRPr="005C20F0">
              <w:t>functionalStatusAssessment/functionalStatusAssessmentHeader/documentTime</w:t>
            </w:r>
          </w:p>
        </w:tc>
      </w:tr>
      <w:tr w:rsidR="007E7489" w:rsidRPr="00825A53" w14:paraId="2AB93514" w14:textId="77777777" w:rsidTr="002D7B68">
        <w:trPr>
          <w:trHeight w:val="397"/>
        </w:trPr>
        <w:tc>
          <w:tcPr>
            <w:tcW w:w="2093" w:type="dxa"/>
            <w:vAlign w:val="center"/>
          </w:tcPr>
          <w:p w14:paraId="7729CB5C" w14:textId="77777777" w:rsidR="007E7489" w:rsidRPr="005C20F0" w:rsidRDefault="007E7489" w:rsidP="002D7B68">
            <w:r w:rsidRPr="005C20F0">
              <w:t>PatientSummaryHeaderType.patientId</w:t>
            </w:r>
          </w:p>
        </w:tc>
        <w:tc>
          <w:tcPr>
            <w:tcW w:w="2268" w:type="dxa"/>
          </w:tcPr>
          <w:p w14:paraId="196B8A46" w14:textId="77777777" w:rsidR="007E7489" w:rsidRPr="003079DB" w:rsidRDefault="007E7489" w:rsidP="002D7B68">
            <w:pPr>
              <w:rPr>
                <w:rFonts w:cs="Arial"/>
                <w:color w:val="FF0000"/>
              </w:rPr>
            </w:pPr>
            <w:r>
              <w:rPr>
                <w:rFonts w:cs="Arial"/>
                <w:spacing w:val="-1"/>
              </w:rPr>
              <w:t>Vård- och omsorgstagare.person-id</w:t>
            </w:r>
          </w:p>
        </w:tc>
        <w:tc>
          <w:tcPr>
            <w:tcW w:w="1984" w:type="dxa"/>
            <w:vAlign w:val="center"/>
          </w:tcPr>
          <w:p w14:paraId="4DA47107" w14:textId="77777777" w:rsidR="007E7489" w:rsidRPr="005C20F0" w:rsidRDefault="007E7489" w:rsidP="002D7B68">
            <w:pPr>
              <w:rPr>
                <w:rFonts w:cs="Arial"/>
                <w:i/>
                <w:color w:val="FF0000"/>
              </w:rPr>
            </w:pPr>
            <w:r w:rsidRPr="005C20F0">
              <w:rPr>
                <w:rFonts w:cs="Arial"/>
                <w:spacing w:val="-1"/>
              </w:rPr>
              <w:t>Patient.person-id</w:t>
            </w:r>
          </w:p>
        </w:tc>
        <w:tc>
          <w:tcPr>
            <w:tcW w:w="3544" w:type="dxa"/>
            <w:vAlign w:val="center"/>
          </w:tcPr>
          <w:p w14:paraId="3890EBF7" w14:textId="77777777" w:rsidR="007E7489" w:rsidRPr="005C20F0" w:rsidRDefault="007E7489" w:rsidP="002D7B68">
            <w:r w:rsidRPr="005C20F0">
              <w:t>functionalStatusAssessment/functionalStatusAssessmentHeader/patientId</w:t>
            </w:r>
          </w:p>
        </w:tc>
      </w:tr>
      <w:tr w:rsidR="007E7489" w:rsidRPr="00825A53" w14:paraId="5DB966D0" w14:textId="77777777" w:rsidTr="002D7B68">
        <w:trPr>
          <w:trHeight w:val="397"/>
        </w:trPr>
        <w:tc>
          <w:tcPr>
            <w:tcW w:w="2093" w:type="dxa"/>
            <w:vAlign w:val="center"/>
          </w:tcPr>
          <w:p w14:paraId="1E360BA5" w14:textId="77777777" w:rsidR="007E7489" w:rsidRPr="005C20F0" w:rsidRDefault="007E7489" w:rsidP="002D7B68">
            <w:r w:rsidRPr="005C20F0">
              <w:t>PatientSummaryHeaderType.accountableHealthcareProfessional</w:t>
            </w:r>
          </w:p>
        </w:tc>
        <w:tc>
          <w:tcPr>
            <w:tcW w:w="2268" w:type="dxa"/>
          </w:tcPr>
          <w:p w14:paraId="1A698871" w14:textId="77777777" w:rsidR="007E7489" w:rsidRDefault="007E7489" w:rsidP="002D7B68">
            <w:pPr>
              <w:rPr>
                <w:rFonts w:cs="Arial"/>
                <w:i/>
              </w:rPr>
            </w:pPr>
            <w:r>
              <w:rPr>
                <w:rFonts w:cs="Arial"/>
              </w:rPr>
              <w:t>Funktionsnedsättning</w:t>
            </w:r>
            <w:r w:rsidRPr="003079DB">
              <w:rPr>
                <w:rFonts w:cs="Arial"/>
              </w:rPr>
              <w:t>.</w:t>
            </w:r>
            <w:r>
              <w:rPr>
                <w:rFonts w:cs="Arial"/>
                <w:i/>
              </w:rPr>
              <w:t>har ansvarig</w:t>
            </w:r>
          </w:p>
          <w:p w14:paraId="5DA4262C" w14:textId="77777777" w:rsidR="007E7489" w:rsidRDefault="007E7489" w:rsidP="002D7B68">
            <w:pPr>
              <w:rPr>
                <w:rFonts w:cs="Arial"/>
                <w:i/>
              </w:rPr>
            </w:pPr>
            <w:r>
              <w:rPr>
                <w:rFonts w:cs="Arial"/>
                <w:i/>
              </w:rPr>
              <w:t>och</w:t>
            </w:r>
          </w:p>
          <w:p w14:paraId="7D595EFD" w14:textId="77777777" w:rsidR="007E7489" w:rsidRPr="003079DB" w:rsidRDefault="007E7489" w:rsidP="002D7B68">
            <w:pPr>
              <w:rPr>
                <w:rFonts w:cs="Arial"/>
                <w:color w:val="FF0000"/>
              </w:rPr>
            </w:pPr>
            <w:r w:rsidRPr="00A2467B">
              <w:rPr>
                <w:rFonts w:cs="Arial"/>
              </w:rPr>
              <w:t>PADL</w:t>
            </w:r>
            <w:r>
              <w:rPr>
                <w:rFonts w:cs="Arial"/>
                <w:i/>
              </w:rPr>
              <w:t>.har ansvarig</w:t>
            </w:r>
          </w:p>
        </w:tc>
        <w:tc>
          <w:tcPr>
            <w:tcW w:w="1984" w:type="dxa"/>
            <w:vAlign w:val="center"/>
          </w:tcPr>
          <w:p w14:paraId="689E1D86" w14:textId="77777777" w:rsidR="007E7489" w:rsidRPr="005C20F0" w:rsidRDefault="007E7489" w:rsidP="002D7B68">
            <w:pPr>
              <w:rPr>
                <w:rFonts w:cs="Arial"/>
                <w:spacing w:val="-1"/>
              </w:rPr>
            </w:pPr>
            <w:r w:rsidRPr="005C20F0">
              <w:rPr>
                <w:rFonts w:cs="Arial"/>
                <w:spacing w:val="-1"/>
              </w:rPr>
              <w:t>Bedömd tillstånd.bedömare</w:t>
            </w:r>
          </w:p>
        </w:tc>
        <w:tc>
          <w:tcPr>
            <w:tcW w:w="3544" w:type="dxa"/>
            <w:vAlign w:val="center"/>
          </w:tcPr>
          <w:p w14:paraId="14DF8336" w14:textId="77777777" w:rsidR="007E7489" w:rsidRPr="005C20F0" w:rsidRDefault="007E7489" w:rsidP="002D7B68">
            <w:r w:rsidRPr="005C20F0">
              <w:t>functionalStatusAssessment/functionalStatusAssessmentHeader/accountableHealthcareProfessional</w:t>
            </w:r>
          </w:p>
        </w:tc>
      </w:tr>
      <w:tr w:rsidR="007E7489" w:rsidRPr="00825A53" w14:paraId="1C490F67" w14:textId="77777777" w:rsidTr="002D7B68">
        <w:trPr>
          <w:trHeight w:val="397"/>
        </w:trPr>
        <w:tc>
          <w:tcPr>
            <w:tcW w:w="2093" w:type="dxa"/>
            <w:vAlign w:val="center"/>
          </w:tcPr>
          <w:p w14:paraId="2CAA1C3F" w14:textId="77777777" w:rsidR="007E7489" w:rsidRPr="005C20F0" w:rsidRDefault="007E7489" w:rsidP="002D7B68">
            <w:r w:rsidRPr="005C20F0">
              <w:t>HealthcareProfessionalType.authorTime</w:t>
            </w:r>
          </w:p>
        </w:tc>
        <w:tc>
          <w:tcPr>
            <w:tcW w:w="2268" w:type="dxa"/>
          </w:tcPr>
          <w:p w14:paraId="150A58D5" w14:textId="77777777" w:rsidR="007E7489" w:rsidRDefault="007E7489" w:rsidP="002D7B68">
            <w:pPr>
              <w:rPr>
                <w:rFonts w:cs="Arial"/>
                <w:spacing w:val="-1"/>
              </w:rPr>
            </w:pPr>
            <w:r>
              <w:rPr>
                <w:rFonts w:cs="Arial"/>
                <w:spacing w:val="-1"/>
              </w:rPr>
              <w:t>Funktionsnedsättning.</w:t>
            </w:r>
            <w:r w:rsidRPr="00114E72">
              <w:rPr>
                <w:rFonts w:cs="Arial"/>
              </w:rPr>
              <w:t>registreringstidpunkt</w:t>
            </w:r>
          </w:p>
          <w:p w14:paraId="48FEA2D8" w14:textId="77777777" w:rsidR="007E7489" w:rsidRPr="00350262" w:rsidRDefault="007E7489" w:rsidP="002D7B68">
            <w:pPr>
              <w:rPr>
                <w:rFonts w:cs="Arial"/>
                <w:i/>
                <w:spacing w:val="-1"/>
              </w:rPr>
            </w:pPr>
            <w:r w:rsidRPr="00350262">
              <w:rPr>
                <w:rFonts w:cs="Arial"/>
                <w:i/>
                <w:spacing w:val="-1"/>
              </w:rPr>
              <w:t>och</w:t>
            </w:r>
          </w:p>
          <w:p w14:paraId="6BBA0C89" w14:textId="77777777" w:rsidR="007E7489" w:rsidRPr="00114E72" w:rsidRDefault="007E7489" w:rsidP="002D7B68">
            <w:pPr>
              <w:rPr>
                <w:rFonts w:cs="Arial"/>
                <w:color w:val="FF0000"/>
              </w:rPr>
            </w:pPr>
            <w:r>
              <w:rPr>
                <w:rFonts w:cs="Arial"/>
                <w:spacing w:val="-1"/>
              </w:rPr>
              <w:t>PADL.</w:t>
            </w:r>
            <w:r w:rsidRPr="00114E72">
              <w:rPr>
                <w:rFonts w:cs="Arial"/>
              </w:rPr>
              <w:t>registreringstidpunkt</w:t>
            </w:r>
          </w:p>
        </w:tc>
        <w:tc>
          <w:tcPr>
            <w:tcW w:w="1984" w:type="dxa"/>
            <w:vAlign w:val="center"/>
          </w:tcPr>
          <w:p w14:paraId="5B7FDC54" w14:textId="77777777" w:rsidR="007E7489" w:rsidRPr="005C20F0" w:rsidRDefault="007E7489" w:rsidP="002D7B68">
            <w:pPr>
              <w:rPr>
                <w:rFonts w:cs="Arial"/>
                <w:i/>
                <w:color w:val="FF0000"/>
              </w:rPr>
            </w:pPr>
            <w:r w:rsidRPr="00ED0985">
              <w:rPr>
                <w:rFonts w:cs="Arial"/>
                <w:szCs w:val="20"/>
              </w:rPr>
              <w:t>Versionsuppgift.tidpunkt</w:t>
            </w:r>
          </w:p>
        </w:tc>
        <w:tc>
          <w:tcPr>
            <w:tcW w:w="3544" w:type="dxa"/>
            <w:vAlign w:val="center"/>
          </w:tcPr>
          <w:p w14:paraId="53346665" w14:textId="77777777" w:rsidR="007E7489" w:rsidRPr="005C20F0" w:rsidRDefault="007E7489" w:rsidP="002D7B68">
            <w:r w:rsidRPr="005C20F0">
              <w:t>functionalStatusAssessment/functionalStatusAssessmentHeader/accountableHealthcareProfessional /authorTime</w:t>
            </w:r>
          </w:p>
        </w:tc>
      </w:tr>
      <w:tr w:rsidR="007E7489" w:rsidRPr="00825A53" w14:paraId="432071B3" w14:textId="77777777" w:rsidTr="002D7B68">
        <w:trPr>
          <w:trHeight w:val="397"/>
        </w:trPr>
        <w:tc>
          <w:tcPr>
            <w:tcW w:w="2093" w:type="dxa"/>
            <w:vAlign w:val="center"/>
          </w:tcPr>
          <w:p w14:paraId="39E0ACAC" w14:textId="77777777" w:rsidR="007E7489" w:rsidRPr="005C20F0" w:rsidRDefault="007E7489" w:rsidP="002D7B68">
            <w:r w:rsidRPr="005C20F0">
              <w:t>HealthcareProfessionalType.healthcareProfessionalHSAId</w:t>
            </w:r>
          </w:p>
        </w:tc>
        <w:tc>
          <w:tcPr>
            <w:tcW w:w="2268" w:type="dxa"/>
          </w:tcPr>
          <w:p w14:paraId="7B4D1C8B" w14:textId="77777777" w:rsidR="007E7489" w:rsidRPr="00336280" w:rsidRDefault="007E7489" w:rsidP="002D7B68">
            <w:pPr>
              <w:rPr>
                <w:rFonts w:cs="Arial"/>
                <w:spacing w:val="-1"/>
              </w:rPr>
            </w:pPr>
            <w:r>
              <w:rPr>
                <w:rFonts w:cs="Arial"/>
                <w:spacing w:val="-1"/>
              </w:rPr>
              <w:t>Vård- och omsorgspersonal.personal-id</w:t>
            </w:r>
          </w:p>
        </w:tc>
        <w:tc>
          <w:tcPr>
            <w:tcW w:w="1984" w:type="dxa"/>
            <w:vAlign w:val="center"/>
          </w:tcPr>
          <w:p w14:paraId="584D0D6F"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1F094ECB" w14:textId="77777777" w:rsidR="007E7489" w:rsidRPr="005C20F0" w:rsidRDefault="007E7489" w:rsidP="002D7B68">
            <w:r w:rsidRPr="005C20F0">
              <w:rPr>
                <w:lang w:val="en-US"/>
              </w:rPr>
              <w:t>functionalStatusAssessment/functionalStatusAssessmentHeader/accountableHealthcareProfessional/healthcareProfessionalHSAId</w:t>
            </w:r>
          </w:p>
        </w:tc>
      </w:tr>
      <w:tr w:rsidR="007E7489" w:rsidRPr="00825A53" w14:paraId="33760E2C" w14:textId="77777777" w:rsidTr="002D7B68">
        <w:trPr>
          <w:trHeight w:val="397"/>
        </w:trPr>
        <w:tc>
          <w:tcPr>
            <w:tcW w:w="2093" w:type="dxa"/>
            <w:vAlign w:val="center"/>
          </w:tcPr>
          <w:p w14:paraId="4EB6C375" w14:textId="77777777" w:rsidR="007E7489" w:rsidRPr="005C20F0" w:rsidRDefault="007E7489" w:rsidP="002D7B68">
            <w:r w:rsidRPr="005C20F0">
              <w:t>HealthcareProfessionalType.healthcareProfessionalName</w:t>
            </w:r>
          </w:p>
        </w:tc>
        <w:tc>
          <w:tcPr>
            <w:tcW w:w="2268" w:type="dxa"/>
          </w:tcPr>
          <w:p w14:paraId="54753AC4" w14:textId="77777777" w:rsidR="007E7489" w:rsidRPr="00336280" w:rsidRDefault="007E7489" w:rsidP="002D7B68">
            <w:pPr>
              <w:rPr>
                <w:rFonts w:cs="Arial"/>
                <w:spacing w:val="-1"/>
              </w:rPr>
            </w:pPr>
            <w:r>
              <w:rPr>
                <w:rFonts w:cs="Arial"/>
                <w:spacing w:val="-1"/>
              </w:rPr>
              <w:t>Vård- och omsorgspersonal.namn</w:t>
            </w:r>
          </w:p>
        </w:tc>
        <w:tc>
          <w:tcPr>
            <w:tcW w:w="1984" w:type="dxa"/>
            <w:vAlign w:val="center"/>
          </w:tcPr>
          <w:p w14:paraId="305C542F"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11666E3" w14:textId="77777777" w:rsidR="007E7489" w:rsidRPr="005C20F0" w:rsidRDefault="007E7489" w:rsidP="002D7B68">
            <w:pPr>
              <w:rPr>
                <w:lang w:val="en-US"/>
              </w:rPr>
            </w:pPr>
            <w:r w:rsidRPr="005C20F0">
              <w:t>functionalStatusAssessment/functionalStatusAssessmentHeader/accountableHealthcareProfessional/healthcareProfessionalName</w:t>
            </w:r>
          </w:p>
        </w:tc>
      </w:tr>
      <w:tr w:rsidR="007E7489" w:rsidRPr="00825A53" w14:paraId="5AA322ED" w14:textId="77777777" w:rsidTr="002D7B68">
        <w:trPr>
          <w:trHeight w:val="397"/>
        </w:trPr>
        <w:tc>
          <w:tcPr>
            <w:tcW w:w="2093" w:type="dxa"/>
            <w:vAlign w:val="center"/>
          </w:tcPr>
          <w:p w14:paraId="530A838D" w14:textId="77777777" w:rsidR="007E7489" w:rsidRPr="005C20F0" w:rsidRDefault="007E7489" w:rsidP="002D7B68">
            <w:pPr>
              <w:rPr>
                <w:lang w:val="en-US"/>
              </w:rPr>
            </w:pPr>
            <w:r w:rsidRPr="005C20F0">
              <w:t>HealthcareProfessionalType.healthcareProfessionalRoleCode</w:t>
            </w:r>
          </w:p>
        </w:tc>
        <w:tc>
          <w:tcPr>
            <w:tcW w:w="2268" w:type="dxa"/>
          </w:tcPr>
          <w:p w14:paraId="5565A2B2" w14:textId="77777777" w:rsidR="007E7489" w:rsidRPr="00C11300" w:rsidRDefault="007E7489" w:rsidP="002D7B68">
            <w:pPr>
              <w:rPr>
                <w:rFonts w:cs="Arial"/>
                <w:i/>
                <w:color w:val="FF0000"/>
              </w:rPr>
            </w:pPr>
            <w:r>
              <w:rPr>
                <w:rFonts w:cs="Arial"/>
                <w:spacing w:val="-1"/>
              </w:rPr>
              <w:t>Vård- och omsorgspersonal.befattning</w:t>
            </w:r>
          </w:p>
        </w:tc>
        <w:tc>
          <w:tcPr>
            <w:tcW w:w="1984" w:type="dxa"/>
            <w:vAlign w:val="center"/>
          </w:tcPr>
          <w:p w14:paraId="371F64C6" w14:textId="77777777" w:rsidR="007E7489" w:rsidRPr="005C20F0" w:rsidRDefault="007E7489" w:rsidP="002D7B68">
            <w:pPr>
              <w:rPr>
                <w:rFonts w:cs="Arial"/>
                <w:spacing w:val="-1"/>
              </w:rPr>
            </w:pPr>
            <w:r w:rsidRPr="00650D5F">
              <w:rPr>
                <w:rFonts w:cs="Arial"/>
                <w:i/>
                <w:color w:val="000000" w:themeColor="text1"/>
                <w:szCs w:val="20"/>
              </w:rPr>
              <w:t>HSA-personal</w:t>
            </w:r>
          </w:p>
        </w:tc>
        <w:tc>
          <w:tcPr>
            <w:tcW w:w="3544" w:type="dxa"/>
            <w:vAlign w:val="center"/>
          </w:tcPr>
          <w:p w14:paraId="4A69DF2A" w14:textId="77777777" w:rsidR="007E7489" w:rsidRPr="005C20F0" w:rsidRDefault="007E7489" w:rsidP="002D7B68">
            <w:r w:rsidRPr="005C20F0">
              <w:t>functionalStatusAssessment/functionalStatusAssessmentHeader/accountableHealthcareProfessional/healthcareProfessionalRoleCode</w:t>
            </w:r>
          </w:p>
        </w:tc>
      </w:tr>
      <w:tr w:rsidR="007E7489" w:rsidRPr="00240132" w14:paraId="2E48679B" w14:textId="77777777" w:rsidTr="002D7B68">
        <w:trPr>
          <w:trHeight w:val="397"/>
        </w:trPr>
        <w:tc>
          <w:tcPr>
            <w:tcW w:w="2093" w:type="dxa"/>
            <w:vAlign w:val="center"/>
          </w:tcPr>
          <w:p w14:paraId="3F7FC1AD" w14:textId="77777777" w:rsidR="007E7489" w:rsidRPr="005C20F0" w:rsidRDefault="007E7489" w:rsidP="002D7B68">
            <w:r w:rsidRPr="005C20F0">
              <w:t>HealthcareProfessionalOrgUnitType.orgUnitHSAId</w:t>
            </w:r>
          </w:p>
        </w:tc>
        <w:tc>
          <w:tcPr>
            <w:tcW w:w="2268" w:type="dxa"/>
          </w:tcPr>
          <w:p w14:paraId="2335F30D" w14:textId="77777777" w:rsidR="007E7489" w:rsidRPr="00336280" w:rsidRDefault="007E7489" w:rsidP="002D7B68">
            <w:pPr>
              <w:rPr>
                <w:rFonts w:cs="Arial"/>
                <w:spacing w:val="-1"/>
              </w:rPr>
            </w:pPr>
            <w:r>
              <w:rPr>
                <w:rFonts w:cs="Arial"/>
                <w:spacing w:val="-1"/>
              </w:rPr>
              <w:t>Enhet.enhets-id</w:t>
            </w:r>
          </w:p>
        </w:tc>
        <w:tc>
          <w:tcPr>
            <w:tcW w:w="1984" w:type="dxa"/>
            <w:vAlign w:val="center"/>
          </w:tcPr>
          <w:p w14:paraId="67B9EE18" w14:textId="77777777" w:rsidR="007E7489" w:rsidRPr="005C20F0" w:rsidRDefault="007E7489" w:rsidP="002D7B68">
            <w:pPr>
              <w:rPr>
                <w:rFonts w:cs="Arial"/>
                <w:i/>
                <w:color w:val="FF0000"/>
              </w:rPr>
            </w:pPr>
            <w:r w:rsidRPr="005C20F0">
              <w:rPr>
                <w:rFonts w:cs="Arial"/>
                <w:spacing w:val="-1"/>
              </w:rPr>
              <w:t>Vård- och omsorgsutövare.enhet id</w:t>
            </w:r>
          </w:p>
        </w:tc>
        <w:tc>
          <w:tcPr>
            <w:tcW w:w="3544" w:type="dxa"/>
            <w:vAlign w:val="center"/>
          </w:tcPr>
          <w:p w14:paraId="62F00DA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functionalStatusAssessment/functionalStatusAssessmentHeader/accountableHealthcareProfessional/healthcareProfessionalOrgUnit/orgUnitHSAId</w:t>
            </w:r>
          </w:p>
        </w:tc>
      </w:tr>
      <w:tr w:rsidR="007E7489" w:rsidRPr="00240132" w14:paraId="05A53A7D" w14:textId="77777777" w:rsidTr="002D7B68">
        <w:trPr>
          <w:trHeight w:val="397"/>
        </w:trPr>
        <w:tc>
          <w:tcPr>
            <w:tcW w:w="2093" w:type="dxa"/>
            <w:vAlign w:val="center"/>
          </w:tcPr>
          <w:p w14:paraId="2ABB7808" w14:textId="77777777" w:rsidR="007E7489" w:rsidRPr="005C20F0" w:rsidRDefault="007E7489" w:rsidP="002D7B68">
            <w:r w:rsidRPr="005C20F0">
              <w:t>HealthcareProfessionalOrgUnitType.orgUnitname</w:t>
            </w:r>
          </w:p>
        </w:tc>
        <w:tc>
          <w:tcPr>
            <w:tcW w:w="2268" w:type="dxa"/>
          </w:tcPr>
          <w:p w14:paraId="74F892C2" w14:textId="77777777" w:rsidR="007E7489" w:rsidRPr="00336280" w:rsidRDefault="007E7489" w:rsidP="002D7B68">
            <w:pPr>
              <w:rPr>
                <w:rFonts w:cs="Arial"/>
                <w:spacing w:val="-1"/>
              </w:rPr>
            </w:pPr>
            <w:r>
              <w:rPr>
                <w:rFonts w:cs="Arial"/>
                <w:spacing w:val="-1"/>
              </w:rPr>
              <w:t>Enhet.enhetsnamn</w:t>
            </w:r>
          </w:p>
        </w:tc>
        <w:tc>
          <w:tcPr>
            <w:tcW w:w="1984" w:type="dxa"/>
            <w:vAlign w:val="center"/>
          </w:tcPr>
          <w:p w14:paraId="7F232418" w14:textId="77777777" w:rsidR="007E7489" w:rsidRPr="005C20F0" w:rsidRDefault="007E7489" w:rsidP="002D7B68">
            <w:pPr>
              <w:rPr>
                <w:rFonts w:cs="Arial"/>
                <w:spacing w:val="-1"/>
              </w:rPr>
            </w:pPr>
            <w:r w:rsidRPr="005C20F0">
              <w:rPr>
                <w:rFonts w:cs="Arial"/>
                <w:spacing w:val="-1"/>
              </w:rPr>
              <w:t>Vård- och omsorgsutövare.enhet namn</w:t>
            </w:r>
          </w:p>
        </w:tc>
        <w:tc>
          <w:tcPr>
            <w:tcW w:w="3544" w:type="dxa"/>
            <w:vAlign w:val="center"/>
          </w:tcPr>
          <w:p w14:paraId="022CA43C"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functionalStatusAssessment/functionalStatusAssessmentHeader/accountableHealthcareProfessional/healthcareProfessionalOrgUnit/orgUnitname</w:t>
            </w:r>
          </w:p>
        </w:tc>
      </w:tr>
      <w:tr w:rsidR="007E7489" w:rsidRPr="00240132" w14:paraId="4A2CDDCE" w14:textId="77777777" w:rsidTr="002D7B68">
        <w:trPr>
          <w:trHeight w:val="397"/>
        </w:trPr>
        <w:tc>
          <w:tcPr>
            <w:tcW w:w="2093" w:type="dxa"/>
            <w:vAlign w:val="center"/>
          </w:tcPr>
          <w:p w14:paraId="2EC172BA" w14:textId="77777777" w:rsidR="007E7489" w:rsidRPr="005C20F0" w:rsidRDefault="007E7489" w:rsidP="002D7B68">
            <w:r w:rsidRPr="005C20F0">
              <w:t>HealthcareProfessionalOrgUnitType.orgUnitTelecom</w:t>
            </w:r>
          </w:p>
        </w:tc>
        <w:tc>
          <w:tcPr>
            <w:tcW w:w="2268" w:type="dxa"/>
          </w:tcPr>
          <w:p w14:paraId="4E5B2593" w14:textId="77777777" w:rsidR="007E7489" w:rsidRDefault="007E7489" w:rsidP="002D7B68">
            <w:pPr>
              <w:rPr>
                <w:rFonts w:cs="Arial"/>
              </w:rPr>
            </w:pPr>
            <w:r>
              <w:rPr>
                <w:rFonts w:cs="Arial"/>
                <w:spacing w:val="-1"/>
              </w:rPr>
              <w:t>Enhet.telefonnummer</w:t>
            </w:r>
          </w:p>
        </w:tc>
        <w:tc>
          <w:tcPr>
            <w:tcW w:w="1984" w:type="dxa"/>
            <w:vAlign w:val="center"/>
          </w:tcPr>
          <w:p w14:paraId="19BD4518" w14:textId="77777777" w:rsidR="007E7489" w:rsidRPr="005C20F0" w:rsidRDefault="007E7489" w:rsidP="002D7B68">
            <w:pPr>
              <w:rPr>
                <w:rFonts w:cs="Arial"/>
                <w:spacing w:val="-1"/>
              </w:rPr>
            </w:pPr>
            <w:r w:rsidRPr="005C20F0">
              <w:rPr>
                <w:rFonts w:cs="Arial"/>
              </w:rPr>
              <w:t>Tele och eKommunikation.tele ekom adress</w:t>
            </w:r>
          </w:p>
        </w:tc>
        <w:tc>
          <w:tcPr>
            <w:tcW w:w="3544" w:type="dxa"/>
            <w:vAlign w:val="center"/>
          </w:tcPr>
          <w:p w14:paraId="0D106CDC"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functionalStatusAssessment/functionalStatusAssessmentHeader/accountableHealthcareProfessional/healthcareProfessionalOrgUnit/orgUnitTelecom</w:t>
            </w:r>
          </w:p>
        </w:tc>
      </w:tr>
      <w:tr w:rsidR="007E7489" w:rsidRPr="00240132" w14:paraId="7D0FA268" w14:textId="77777777" w:rsidTr="002D7B68">
        <w:trPr>
          <w:trHeight w:val="397"/>
        </w:trPr>
        <w:tc>
          <w:tcPr>
            <w:tcW w:w="2093" w:type="dxa"/>
            <w:vAlign w:val="center"/>
          </w:tcPr>
          <w:p w14:paraId="36461648" w14:textId="77777777" w:rsidR="007E7489" w:rsidRPr="005C20F0" w:rsidRDefault="007E7489" w:rsidP="002D7B68">
            <w:r w:rsidRPr="005C20F0">
              <w:t>HealthcareProfessionalOrgUnitType.orgUnitEmail</w:t>
            </w:r>
          </w:p>
        </w:tc>
        <w:tc>
          <w:tcPr>
            <w:tcW w:w="2268" w:type="dxa"/>
          </w:tcPr>
          <w:p w14:paraId="39D197F5" w14:textId="77777777" w:rsidR="007E7489" w:rsidRDefault="007E7489" w:rsidP="002D7B68">
            <w:pPr>
              <w:rPr>
                <w:rFonts w:cs="Arial"/>
              </w:rPr>
            </w:pPr>
            <w:r>
              <w:rPr>
                <w:rFonts w:cs="Arial"/>
                <w:spacing w:val="-1"/>
              </w:rPr>
              <w:t>Enhet.e-postadress</w:t>
            </w:r>
          </w:p>
        </w:tc>
        <w:tc>
          <w:tcPr>
            <w:tcW w:w="1984" w:type="dxa"/>
            <w:vAlign w:val="center"/>
          </w:tcPr>
          <w:p w14:paraId="38BF56A4" w14:textId="77777777" w:rsidR="007E7489" w:rsidRPr="005C20F0" w:rsidRDefault="007E7489" w:rsidP="002D7B68">
            <w:pPr>
              <w:rPr>
                <w:rFonts w:cs="Arial"/>
              </w:rPr>
            </w:pPr>
            <w:r w:rsidRPr="005C20F0">
              <w:rPr>
                <w:rFonts w:cs="Arial"/>
              </w:rPr>
              <w:t>Tele och eKommunikation.tele ekom adress</w:t>
            </w:r>
          </w:p>
        </w:tc>
        <w:tc>
          <w:tcPr>
            <w:tcW w:w="3544" w:type="dxa"/>
            <w:vAlign w:val="center"/>
          </w:tcPr>
          <w:p w14:paraId="1F6B93BE"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functionalStatusAssessment/functionalStatusAssessmentHeader/accountableHealthcareProfessional/healthcareProfessionalOrgUnit/orgUnitEmail</w:t>
            </w:r>
          </w:p>
        </w:tc>
      </w:tr>
      <w:tr w:rsidR="007E7489" w:rsidRPr="00240132" w14:paraId="4C517582" w14:textId="77777777" w:rsidTr="002D7B68">
        <w:trPr>
          <w:trHeight w:val="397"/>
        </w:trPr>
        <w:tc>
          <w:tcPr>
            <w:tcW w:w="2093" w:type="dxa"/>
            <w:vAlign w:val="center"/>
          </w:tcPr>
          <w:p w14:paraId="5BD66D6F" w14:textId="77777777" w:rsidR="007E7489" w:rsidRPr="005C20F0" w:rsidRDefault="007E7489" w:rsidP="002D7B68">
            <w:r w:rsidRPr="005C20F0">
              <w:t>HealthcareProfessionalOrgUnitType.orgUnitAddress</w:t>
            </w:r>
          </w:p>
        </w:tc>
        <w:tc>
          <w:tcPr>
            <w:tcW w:w="2268" w:type="dxa"/>
          </w:tcPr>
          <w:p w14:paraId="4C312CB1" w14:textId="77777777" w:rsidR="007E7489" w:rsidRDefault="007E7489" w:rsidP="002D7B68">
            <w:pPr>
              <w:rPr>
                <w:rFonts w:cs="Arial"/>
                <w:spacing w:val="-1"/>
              </w:rPr>
            </w:pPr>
            <w:r>
              <w:rPr>
                <w:rFonts w:cs="Arial"/>
                <w:spacing w:val="-1"/>
              </w:rPr>
              <w:t>Enhet.postadress</w:t>
            </w:r>
          </w:p>
        </w:tc>
        <w:tc>
          <w:tcPr>
            <w:tcW w:w="1984" w:type="dxa"/>
            <w:vAlign w:val="center"/>
          </w:tcPr>
          <w:p w14:paraId="158C5553" w14:textId="77777777" w:rsidR="007E7489" w:rsidRPr="005C20F0" w:rsidRDefault="007E7489" w:rsidP="002D7B68">
            <w:pPr>
              <w:rPr>
                <w:rFonts w:cs="Arial"/>
                <w:spacing w:val="-1"/>
              </w:rPr>
            </w:pPr>
            <w:r w:rsidRPr="005C20F0">
              <w:rPr>
                <w:rFonts w:cs="Arial"/>
                <w:spacing w:val="-1"/>
              </w:rPr>
              <w:t>Adress.adress 1,</w:t>
            </w:r>
          </w:p>
          <w:p w14:paraId="43B20E85" w14:textId="77777777" w:rsidR="007E7489" w:rsidRPr="005C20F0" w:rsidRDefault="007E7489" w:rsidP="002D7B68">
            <w:pPr>
              <w:rPr>
                <w:rFonts w:cs="Arial"/>
                <w:spacing w:val="-1"/>
              </w:rPr>
            </w:pPr>
            <w:r w:rsidRPr="005C20F0">
              <w:rPr>
                <w:rFonts w:cs="Arial"/>
                <w:spacing w:val="-1"/>
              </w:rPr>
              <w:t>Adress.postnummer &amp;</w:t>
            </w:r>
          </w:p>
          <w:p w14:paraId="20E3D517" w14:textId="77777777" w:rsidR="007E7489" w:rsidRPr="005C20F0" w:rsidRDefault="007E7489" w:rsidP="002D7B68">
            <w:pPr>
              <w:rPr>
                <w:rFonts w:cs="Arial"/>
              </w:rPr>
            </w:pPr>
            <w:r w:rsidRPr="005C20F0">
              <w:rPr>
                <w:rFonts w:cs="Arial"/>
                <w:spacing w:val="-1"/>
              </w:rPr>
              <w:t>Adress.postort</w:t>
            </w:r>
          </w:p>
        </w:tc>
        <w:tc>
          <w:tcPr>
            <w:tcW w:w="3544" w:type="dxa"/>
            <w:vAlign w:val="center"/>
          </w:tcPr>
          <w:p w14:paraId="5F72A5DA"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functionalStatusAssessment/functionalStatusAssessmentHeader/accountableHealthcareProfessional/healthcareProfessionalOrgUnit/orgUnitAddress</w:t>
            </w:r>
          </w:p>
        </w:tc>
      </w:tr>
      <w:tr w:rsidR="007E7489" w:rsidRPr="00240132" w14:paraId="3C53D6C6" w14:textId="77777777" w:rsidTr="002D7B68">
        <w:trPr>
          <w:trHeight w:val="397"/>
        </w:trPr>
        <w:tc>
          <w:tcPr>
            <w:tcW w:w="2093" w:type="dxa"/>
            <w:vAlign w:val="center"/>
          </w:tcPr>
          <w:p w14:paraId="6C15E9D8" w14:textId="77777777" w:rsidR="007E7489" w:rsidRPr="005C20F0" w:rsidRDefault="007E7489" w:rsidP="002D7B68">
            <w:r w:rsidRPr="005C20F0">
              <w:t>HealthcareProfessionalOrgUnitType.orgUnitLocation</w:t>
            </w:r>
          </w:p>
        </w:tc>
        <w:tc>
          <w:tcPr>
            <w:tcW w:w="2268" w:type="dxa"/>
          </w:tcPr>
          <w:p w14:paraId="1FB8F9B5" w14:textId="77777777" w:rsidR="007E7489" w:rsidRPr="00C11300" w:rsidRDefault="007E7489" w:rsidP="002D7B68">
            <w:pPr>
              <w:rPr>
                <w:rFonts w:cs="Arial"/>
                <w:i/>
                <w:color w:val="FF0000"/>
              </w:rPr>
            </w:pPr>
            <w:r>
              <w:rPr>
                <w:rFonts w:cs="Arial"/>
                <w:spacing w:val="-1"/>
              </w:rPr>
              <w:t>Enhet.geografisk plats</w:t>
            </w:r>
          </w:p>
        </w:tc>
        <w:tc>
          <w:tcPr>
            <w:tcW w:w="1984" w:type="dxa"/>
            <w:vAlign w:val="center"/>
          </w:tcPr>
          <w:p w14:paraId="16506082"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93273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functionalStatusAssessment/functionalStatusAssessmentHeader/accountableHealthcareProfessional/healthcareProfessionalOrgUnit/orgUnitLocation</w:t>
            </w:r>
          </w:p>
        </w:tc>
      </w:tr>
      <w:tr w:rsidR="007E7489" w:rsidRPr="00825A53" w14:paraId="736D9438" w14:textId="77777777" w:rsidTr="002D7B68">
        <w:trPr>
          <w:trHeight w:val="397"/>
        </w:trPr>
        <w:tc>
          <w:tcPr>
            <w:tcW w:w="2093" w:type="dxa"/>
            <w:vAlign w:val="center"/>
          </w:tcPr>
          <w:p w14:paraId="77633E72" w14:textId="77777777" w:rsidR="007E7489" w:rsidRPr="005C20F0" w:rsidRDefault="007E7489" w:rsidP="002D7B68">
            <w:r w:rsidRPr="005C20F0">
              <w:t>HealthcareProfessionalType.healthcareProfessionalCareUnitHSAId</w:t>
            </w:r>
          </w:p>
        </w:tc>
        <w:tc>
          <w:tcPr>
            <w:tcW w:w="2268" w:type="dxa"/>
          </w:tcPr>
          <w:p w14:paraId="355F976C" w14:textId="77777777" w:rsidR="007E7489" w:rsidRDefault="007E7489" w:rsidP="002D7B68">
            <w:pPr>
              <w:rPr>
                <w:rFonts w:cs="Arial"/>
                <w:spacing w:val="-1"/>
              </w:rPr>
            </w:pPr>
            <w:r>
              <w:rPr>
                <w:rFonts w:cs="Arial"/>
                <w:spacing w:val="-1"/>
              </w:rPr>
              <w:t>Informationsmängd.ägande vårdenhets-id</w:t>
            </w:r>
          </w:p>
        </w:tc>
        <w:tc>
          <w:tcPr>
            <w:tcW w:w="1984" w:type="dxa"/>
            <w:vAlign w:val="center"/>
          </w:tcPr>
          <w:p w14:paraId="2F40D564" w14:textId="77777777" w:rsidR="007E7489" w:rsidRPr="005C20F0" w:rsidRDefault="007E7489" w:rsidP="002D7B68">
            <w:pPr>
              <w:rPr>
                <w:rFonts w:cs="Arial"/>
                <w:i/>
                <w:color w:val="FF0000"/>
              </w:rPr>
            </w:pPr>
            <w:r w:rsidRPr="005C20F0">
              <w:rPr>
                <w:rFonts w:cs="Arial"/>
                <w:spacing w:val="-1"/>
              </w:rPr>
              <w:t>Informationsresurs.vårdenhet id</w:t>
            </w:r>
          </w:p>
        </w:tc>
        <w:tc>
          <w:tcPr>
            <w:tcW w:w="3544" w:type="dxa"/>
            <w:vAlign w:val="center"/>
          </w:tcPr>
          <w:p w14:paraId="654717EC" w14:textId="77777777" w:rsidR="007E7489" w:rsidRPr="005C20F0" w:rsidRDefault="007E7489" w:rsidP="002D7B68">
            <w:pPr>
              <w:rPr>
                <w:lang w:val="en-US"/>
              </w:rPr>
            </w:pPr>
            <w:r w:rsidRPr="005C20F0">
              <w:t>functionalStatusAssessment/functionalStatusAssessmentHeader/accountableHealthcareProfessional/healthcareProfessionalCareUnitHSAId</w:t>
            </w:r>
          </w:p>
        </w:tc>
      </w:tr>
      <w:tr w:rsidR="007E7489" w:rsidRPr="00825A53" w14:paraId="5D245B09" w14:textId="77777777" w:rsidTr="002D7B68">
        <w:trPr>
          <w:trHeight w:val="397"/>
        </w:trPr>
        <w:tc>
          <w:tcPr>
            <w:tcW w:w="2093" w:type="dxa"/>
            <w:vAlign w:val="center"/>
          </w:tcPr>
          <w:p w14:paraId="4DDC203A" w14:textId="77777777" w:rsidR="007E7489" w:rsidRPr="005C20F0" w:rsidRDefault="007E7489" w:rsidP="002D7B68">
            <w:r w:rsidRPr="005C20F0">
              <w:t>HealthcareProfessionalType.healthcareProfessionalCareGiverHSAId</w:t>
            </w:r>
          </w:p>
        </w:tc>
        <w:tc>
          <w:tcPr>
            <w:tcW w:w="2268" w:type="dxa"/>
          </w:tcPr>
          <w:p w14:paraId="10CD42E4" w14:textId="77777777" w:rsidR="007E7489" w:rsidRDefault="007E7489" w:rsidP="002D7B68">
            <w:pPr>
              <w:rPr>
                <w:rFonts w:cs="Arial"/>
                <w:spacing w:val="-1"/>
              </w:rPr>
            </w:pPr>
            <w:r>
              <w:rPr>
                <w:rFonts w:cs="Arial"/>
                <w:spacing w:val="-1"/>
              </w:rPr>
              <w:t>Informationsmängd.ägande vårdgivare-id</w:t>
            </w:r>
          </w:p>
        </w:tc>
        <w:tc>
          <w:tcPr>
            <w:tcW w:w="1984" w:type="dxa"/>
            <w:vAlign w:val="center"/>
          </w:tcPr>
          <w:p w14:paraId="2D8BD4EF" w14:textId="77777777" w:rsidR="007E7489" w:rsidRPr="005C20F0" w:rsidRDefault="007E7489" w:rsidP="002D7B68">
            <w:pPr>
              <w:rPr>
                <w:rFonts w:cs="Arial"/>
                <w:spacing w:val="-1"/>
              </w:rPr>
            </w:pPr>
            <w:r w:rsidRPr="005C20F0">
              <w:rPr>
                <w:rFonts w:cs="Arial"/>
                <w:spacing w:val="-1"/>
              </w:rPr>
              <w:t>Informationsresurs.vårdgivare id</w:t>
            </w:r>
          </w:p>
        </w:tc>
        <w:tc>
          <w:tcPr>
            <w:tcW w:w="3544" w:type="dxa"/>
            <w:vAlign w:val="center"/>
          </w:tcPr>
          <w:p w14:paraId="68749FD3" w14:textId="77777777" w:rsidR="007E7489" w:rsidRPr="005C20F0" w:rsidRDefault="007E7489" w:rsidP="002D7B68">
            <w:r w:rsidRPr="005C20F0">
              <w:t>functionalStatusAssessment/functionalStatusAssessmentHeader/accountableHealthcareProfessional/healthcareProfessionalCareGiverHSAId</w:t>
            </w:r>
          </w:p>
        </w:tc>
      </w:tr>
      <w:tr w:rsidR="007E7489" w:rsidRPr="00825A53" w14:paraId="31679844" w14:textId="77777777" w:rsidTr="002D7B68">
        <w:trPr>
          <w:trHeight w:val="397"/>
        </w:trPr>
        <w:tc>
          <w:tcPr>
            <w:tcW w:w="2093" w:type="dxa"/>
            <w:vAlign w:val="center"/>
          </w:tcPr>
          <w:p w14:paraId="56C54BFF" w14:textId="77777777" w:rsidR="007E7489" w:rsidRPr="005C20F0" w:rsidRDefault="007E7489" w:rsidP="002D7B68">
            <w:r w:rsidRPr="005C20F0">
              <w:t>LegalAuthenticatorType.legalAuthenticatorTime</w:t>
            </w:r>
          </w:p>
        </w:tc>
        <w:tc>
          <w:tcPr>
            <w:tcW w:w="2268" w:type="dxa"/>
          </w:tcPr>
          <w:p w14:paraId="6A016CC5" w14:textId="77777777" w:rsidR="007E7489" w:rsidRPr="00C11300" w:rsidRDefault="007E7489" w:rsidP="002D7B68">
            <w:pPr>
              <w:rPr>
                <w:rFonts w:cs="Arial"/>
                <w:i/>
                <w:color w:val="FF0000"/>
              </w:rPr>
            </w:pPr>
            <w:r>
              <w:t>Vård- och omsorgsdokument.signeringstidpunkt</w:t>
            </w:r>
          </w:p>
        </w:tc>
        <w:tc>
          <w:tcPr>
            <w:tcW w:w="1984" w:type="dxa"/>
            <w:vAlign w:val="center"/>
          </w:tcPr>
          <w:p w14:paraId="53B6BA6D"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1AC0EA" w14:textId="77777777" w:rsidR="007E7489" w:rsidRPr="005C20F0" w:rsidRDefault="007E7489" w:rsidP="002D7B68">
            <w:r w:rsidRPr="005C20F0">
              <w:t>functionalStatusAssessment/functionalStatusAssessmentHeader/legalAuthenticator/legalAuthenticatorTime</w:t>
            </w:r>
          </w:p>
        </w:tc>
      </w:tr>
      <w:tr w:rsidR="007E7489" w:rsidRPr="00825A53" w14:paraId="3F8014FE" w14:textId="77777777" w:rsidTr="002D7B68">
        <w:trPr>
          <w:trHeight w:val="397"/>
        </w:trPr>
        <w:tc>
          <w:tcPr>
            <w:tcW w:w="2093" w:type="dxa"/>
            <w:vAlign w:val="center"/>
          </w:tcPr>
          <w:p w14:paraId="6E493893" w14:textId="77777777" w:rsidR="007E7489" w:rsidRPr="005C20F0" w:rsidRDefault="007E7489" w:rsidP="002D7B68">
            <w:r w:rsidRPr="005C20F0">
              <w:t>LegalAuthenticatorType.legalAuthenticatorHSAId</w:t>
            </w:r>
          </w:p>
        </w:tc>
        <w:tc>
          <w:tcPr>
            <w:tcW w:w="2268" w:type="dxa"/>
          </w:tcPr>
          <w:p w14:paraId="0A0C515F"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159A67A1"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5F865537" w14:textId="77777777" w:rsidR="007E7489" w:rsidRPr="005C20F0" w:rsidRDefault="007E7489" w:rsidP="002D7B68">
            <w:r w:rsidRPr="005C20F0">
              <w:t>functionalStatusAssessment/functionalStatusAssessmentHeader/legalAuthenticator/legalAuthenticatorHSAId</w:t>
            </w:r>
          </w:p>
        </w:tc>
      </w:tr>
      <w:tr w:rsidR="007E7489" w:rsidRPr="00825A53" w14:paraId="687DCC3D" w14:textId="77777777" w:rsidTr="002D7B68">
        <w:trPr>
          <w:trHeight w:val="397"/>
        </w:trPr>
        <w:tc>
          <w:tcPr>
            <w:tcW w:w="2093" w:type="dxa"/>
            <w:vAlign w:val="center"/>
          </w:tcPr>
          <w:p w14:paraId="2FB23156" w14:textId="77777777" w:rsidR="007E7489" w:rsidRPr="005C20F0" w:rsidRDefault="007E7489" w:rsidP="002D7B68">
            <w:r w:rsidRPr="005C20F0">
              <w:t>LegalAuthenticatorType.legalAuthenticatorName</w:t>
            </w:r>
          </w:p>
        </w:tc>
        <w:tc>
          <w:tcPr>
            <w:tcW w:w="2268" w:type="dxa"/>
          </w:tcPr>
          <w:p w14:paraId="621B7AA5"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533CF3F1"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46742E2" w14:textId="77777777" w:rsidR="007E7489" w:rsidRPr="005C20F0" w:rsidRDefault="007E7489" w:rsidP="002D7B68">
            <w:r w:rsidRPr="005C20F0">
              <w:t>functionalStatusAssessment/functionalStatusAssessmentHeader/legalAuthenticator/legalAuthenticatorName</w:t>
            </w:r>
          </w:p>
        </w:tc>
      </w:tr>
      <w:tr w:rsidR="007E7489" w:rsidRPr="00240132" w14:paraId="4F6A6947" w14:textId="77777777" w:rsidTr="002D7B68">
        <w:trPr>
          <w:trHeight w:val="397"/>
        </w:trPr>
        <w:tc>
          <w:tcPr>
            <w:tcW w:w="2093" w:type="dxa"/>
            <w:vAlign w:val="center"/>
          </w:tcPr>
          <w:p w14:paraId="3D112ED4" w14:textId="77777777" w:rsidR="007E7489" w:rsidRPr="005C20F0" w:rsidRDefault="007E7489" w:rsidP="002D7B68">
            <w:r w:rsidRPr="005C20F0">
              <w:t>LegalAuthenticatorType.legalAuthenticatorRoleCode</w:t>
            </w:r>
          </w:p>
        </w:tc>
        <w:tc>
          <w:tcPr>
            <w:tcW w:w="2268" w:type="dxa"/>
          </w:tcPr>
          <w:p w14:paraId="573E5FB8" w14:textId="77777777" w:rsidR="007E7489" w:rsidRPr="00C11300" w:rsidRDefault="007E7489" w:rsidP="002D7B68">
            <w:pPr>
              <w:rPr>
                <w:rFonts w:cs="Arial"/>
                <w:i/>
                <w:color w:val="FF0000"/>
              </w:rPr>
            </w:pPr>
            <w:r>
              <w:rPr>
                <w:rFonts w:cs="Arial"/>
                <w:i/>
                <w:color w:val="FF0000"/>
              </w:rPr>
              <w:t>Saknar motsvarighet i NPÖ</w:t>
            </w:r>
          </w:p>
        </w:tc>
        <w:tc>
          <w:tcPr>
            <w:tcW w:w="1984" w:type="dxa"/>
            <w:vAlign w:val="center"/>
          </w:tcPr>
          <w:p w14:paraId="0EEAF47B"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66B1D5F8" w14:textId="77777777" w:rsidR="007E7489" w:rsidRPr="005C20F0" w:rsidRDefault="007E7489" w:rsidP="002D7B68">
            <w:pPr>
              <w:rPr>
                <w:lang w:val="en-US"/>
              </w:rPr>
            </w:pPr>
            <w:r w:rsidRPr="005C20F0">
              <w:rPr>
                <w:lang w:val="en-US"/>
              </w:rPr>
              <w:t>functionalStatusAssessment/functionalStatusAssessmentHeader/legalAuthenticator/legalAuthenticator RoleCode</w:t>
            </w:r>
          </w:p>
        </w:tc>
      </w:tr>
      <w:tr w:rsidR="007E7489" w:rsidRPr="00825A53" w14:paraId="359812D7" w14:textId="77777777" w:rsidTr="002D7B68">
        <w:trPr>
          <w:trHeight w:val="397"/>
        </w:trPr>
        <w:tc>
          <w:tcPr>
            <w:tcW w:w="2093" w:type="dxa"/>
            <w:vAlign w:val="center"/>
          </w:tcPr>
          <w:p w14:paraId="4055AEFF" w14:textId="77777777" w:rsidR="007E7489" w:rsidRPr="005C20F0" w:rsidRDefault="007E7489" w:rsidP="002D7B68">
            <w:r w:rsidRPr="005C20F0">
              <w:t>PatientSummaryHeaderType.approvedForPatient</w:t>
            </w:r>
          </w:p>
        </w:tc>
        <w:tc>
          <w:tcPr>
            <w:tcW w:w="2268" w:type="dxa"/>
          </w:tcPr>
          <w:p w14:paraId="32273D30" w14:textId="77777777" w:rsidR="007E7489" w:rsidRDefault="007E7489" w:rsidP="002D7B68">
            <w:pPr>
              <w:rPr>
                <w:rFonts w:cs="Arial"/>
                <w:spacing w:val="-1"/>
              </w:rPr>
            </w:pPr>
            <w:r>
              <w:rPr>
                <w:rFonts w:cs="Arial"/>
                <w:i/>
                <w:color w:val="FF0000"/>
              </w:rPr>
              <w:t>Saknar motsvarighet i NPÖ</w:t>
            </w:r>
          </w:p>
        </w:tc>
        <w:tc>
          <w:tcPr>
            <w:tcW w:w="1984" w:type="dxa"/>
            <w:vAlign w:val="center"/>
          </w:tcPr>
          <w:p w14:paraId="26631808"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429DAA39" w14:textId="77777777" w:rsidR="007E7489" w:rsidRPr="005C20F0" w:rsidRDefault="007E7489" w:rsidP="002D7B68">
            <w:r w:rsidRPr="005C20F0">
              <w:t>functionalStatusAssessment/functionalStatusAssessmentHeader/approvedForPatient</w:t>
            </w:r>
          </w:p>
        </w:tc>
      </w:tr>
      <w:tr w:rsidR="007E7489" w:rsidRPr="00825A53" w14:paraId="15A29818" w14:textId="77777777" w:rsidTr="002D7B68">
        <w:trPr>
          <w:trHeight w:val="397"/>
        </w:trPr>
        <w:tc>
          <w:tcPr>
            <w:tcW w:w="2093" w:type="dxa"/>
            <w:vAlign w:val="center"/>
          </w:tcPr>
          <w:p w14:paraId="26179C8C" w14:textId="77777777" w:rsidR="007E7489" w:rsidRPr="005C20F0" w:rsidRDefault="007E7489" w:rsidP="002D7B68">
            <w:r w:rsidRPr="005C20F0">
              <w:t>PatientSummaryHeaderType.careContactId</w:t>
            </w:r>
          </w:p>
        </w:tc>
        <w:tc>
          <w:tcPr>
            <w:tcW w:w="2268" w:type="dxa"/>
          </w:tcPr>
          <w:p w14:paraId="72DD638C" w14:textId="77777777" w:rsidR="007E7489" w:rsidRPr="005C20F0" w:rsidRDefault="007E7489" w:rsidP="002D7B68">
            <w:pPr>
              <w:rPr>
                <w:rFonts w:cs="Arial"/>
                <w:spacing w:val="-1"/>
              </w:rPr>
            </w:pPr>
            <w:r>
              <w:rPr>
                <w:rFonts w:cs="Arial"/>
                <w:spacing w:val="-1"/>
              </w:rPr>
              <w:t>Vård- och omsorgskontakt.kontakt-id</w:t>
            </w:r>
          </w:p>
        </w:tc>
        <w:tc>
          <w:tcPr>
            <w:tcW w:w="1984" w:type="dxa"/>
            <w:vAlign w:val="center"/>
          </w:tcPr>
          <w:p w14:paraId="3240F702" w14:textId="77777777" w:rsidR="007E7489" w:rsidRPr="005C20F0" w:rsidRDefault="007E7489" w:rsidP="002D7B68">
            <w:pPr>
              <w:rPr>
                <w:rFonts w:cs="Arial"/>
                <w:i/>
                <w:color w:val="FF0000"/>
              </w:rPr>
            </w:pPr>
            <w:r w:rsidRPr="005C20F0">
              <w:rPr>
                <w:rFonts w:cs="Arial"/>
                <w:spacing w:val="-1"/>
              </w:rPr>
              <w:t>Informationsresurs.kontakt id</w:t>
            </w:r>
          </w:p>
        </w:tc>
        <w:tc>
          <w:tcPr>
            <w:tcW w:w="3544" w:type="dxa"/>
            <w:vAlign w:val="center"/>
          </w:tcPr>
          <w:p w14:paraId="0150D907" w14:textId="77777777" w:rsidR="007E7489" w:rsidRPr="005C20F0" w:rsidRDefault="007E7489" w:rsidP="002D7B68">
            <w:r w:rsidRPr="005C20F0">
              <w:t>functionalStatusAssessment/functionalStatusAssessmentHeader/careContactId</w:t>
            </w:r>
          </w:p>
        </w:tc>
      </w:tr>
      <w:tr w:rsidR="007E7489" w:rsidRPr="00825A53" w14:paraId="2B59D4DC" w14:textId="77777777" w:rsidTr="002D7B68">
        <w:trPr>
          <w:trHeight w:val="397"/>
        </w:trPr>
        <w:tc>
          <w:tcPr>
            <w:tcW w:w="2093" w:type="dxa"/>
            <w:shd w:val="clear" w:color="auto" w:fill="D9D9D9" w:themeFill="background1" w:themeFillShade="D9"/>
            <w:vAlign w:val="center"/>
          </w:tcPr>
          <w:p w14:paraId="19B18D31" w14:textId="77777777" w:rsidR="007E7489" w:rsidRPr="005C20F0" w:rsidRDefault="007E7489" w:rsidP="002D7B68">
            <w:r w:rsidRPr="005C20F0">
              <w:t>FunctionalStatusAssessmentBodyType</w:t>
            </w:r>
          </w:p>
        </w:tc>
        <w:tc>
          <w:tcPr>
            <w:tcW w:w="2268" w:type="dxa"/>
            <w:shd w:val="clear" w:color="auto" w:fill="D9D9D9" w:themeFill="background1" w:themeFillShade="D9"/>
          </w:tcPr>
          <w:p w14:paraId="4B823FD1" w14:textId="77777777" w:rsidR="007E7489" w:rsidRPr="005C20F0" w:rsidRDefault="007E7489" w:rsidP="002D7B68">
            <w:pPr>
              <w:rPr>
                <w:rFonts w:cs="Arial"/>
                <w:spacing w:val="-1"/>
              </w:rPr>
            </w:pPr>
          </w:p>
        </w:tc>
        <w:tc>
          <w:tcPr>
            <w:tcW w:w="1984" w:type="dxa"/>
            <w:shd w:val="clear" w:color="auto" w:fill="D9D9D9" w:themeFill="background1" w:themeFillShade="D9"/>
            <w:vAlign w:val="center"/>
          </w:tcPr>
          <w:p w14:paraId="5ED72128" w14:textId="77777777" w:rsidR="007E7489" w:rsidRPr="005C20F0" w:rsidRDefault="007E7489" w:rsidP="002D7B68">
            <w:pPr>
              <w:rPr>
                <w:rFonts w:cs="Arial"/>
                <w:spacing w:val="-1"/>
              </w:rPr>
            </w:pPr>
          </w:p>
        </w:tc>
        <w:tc>
          <w:tcPr>
            <w:tcW w:w="3544" w:type="dxa"/>
            <w:shd w:val="clear" w:color="auto" w:fill="D9D9D9" w:themeFill="background1" w:themeFillShade="D9"/>
            <w:vAlign w:val="center"/>
          </w:tcPr>
          <w:p w14:paraId="7E1FF729" w14:textId="77777777" w:rsidR="007E7489" w:rsidRPr="005C20F0" w:rsidRDefault="007E7489" w:rsidP="002D7B68"/>
        </w:tc>
      </w:tr>
      <w:tr w:rsidR="007E7489" w:rsidRPr="00825A53" w14:paraId="31DCB426" w14:textId="77777777" w:rsidTr="002D7B68">
        <w:trPr>
          <w:trHeight w:val="397"/>
        </w:trPr>
        <w:tc>
          <w:tcPr>
            <w:tcW w:w="2093" w:type="dxa"/>
            <w:vAlign w:val="center"/>
          </w:tcPr>
          <w:p w14:paraId="3047C43B" w14:textId="77777777" w:rsidR="007E7489" w:rsidRPr="005C20F0" w:rsidRDefault="007E7489" w:rsidP="002D7B68">
            <w:r w:rsidRPr="005C20F0">
              <w:t>FunctionalStatusAssessmentBodyType.assessmentCategory</w:t>
            </w:r>
          </w:p>
        </w:tc>
        <w:tc>
          <w:tcPr>
            <w:tcW w:w="2268" w:type="dxa"/>
          </w:tcPr>
          <w:p w14:paraId="4C3FC9C6" w14:textId="77777777" w:rsidR="007E7489" w:rsidRPr="00FD2F5F" w:rsidRDefault="007E7489" w:rsidP="002D7B68">
            <w:pPr>
              <w:rPr>
                <w:rFonts w:cs="Arial"/>
                <w:i/>
              </w:rPr>
            </w:pPr>
            <w:r w:rsidRPr="00FD2F5F">
              <w:rPr>
                <w:rFonts w:cs="Arial"/>
                <w:i/>
              </w:rPr>
              <w:t>Val av</w:t>
            </w:r>
            <w:r>
              <w:rPr>
                <w:rFonts w:cs="Arial"/>
                <w:i/>
              </w:rPr>
              <w:t xml:space="preserve"> (en av)</w:t>
            </w:r>
          </w:p>
          <w:p w14:paraId="462C8F90" w14:textId="77777777" w:rsidR="007E7489" w:rsidRDefault="007E7489" w:rsidP="002D7B68">
            <w:pPr>
              <w:rPr>
                <w:rFonts w:cs="Arial"/>
              </w:rPr>
            </w:pPr>
            <w:r>
              <w:rPr>
                <w:rFonts w:cs="Arial"/>
              </w:rPr>
              <w:t>Funktionsnedsättning,</w:t>
            </w:r>
          </w:p>
          <w:p w14:paraId="368C70F6" w14:textId="77777777" w:rsidR="007E7489" w:rsidRPr="000F4A2A" w:rsidRDefault="007E7489" w:rsidP="002D7B68">
            <w:pPr>
              <w:rPr>
                <w:rFonts w:cs="Arial"/>
              </w:rPr>
            </w:pPr>
            <w:r w:rsidRPr="00FD2F5F">
              <w:rPr>
                <w:rFonts w:cs="Arial"/>
              </w:rPr>
              <w:t>PADL</w:t>
            </w:r>
          </w:p>
        </w:tc>
        <w:tc>
          <w:tcPr>
            <w:tcW w:w="1984" w:type="dxa"/>
            <w:vAlign w:val="center"/>
          </w:tcPr>
          <w:p w14:paraId="44D66B8D"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70E8E66C" w14:textId="77777777" w:rsidR="007E7489" w:rsidRPr="005C20F0" w:rsidRDefault="007E7489" w:rsidP="002D7B68">
            <w:r w:rsidRPr="005C20F0">
              <w:t>functionalStatusAssessment/functionalStatusAssessmentBody/assessmentCategory</w:t>
            </w:r>
          </w:p>
        </w:tc>
      </w:tr>
      <w:tr w:rsidR="007E7489" w:rsidRPr="00825A53" w14:paraId="259AD898" w14:textId="77777777" w:rsidTr="002D7B68">
        <w:trPr>
          <w:trHeight w:val="397"/>
        </w:trPr>
        <w:tc>
          <w:tcPr>
            <w:tcW w:w="2093" w:type="dxa"/>
            <w:vAlign w:val="center"/>
          </w:tcPr>
          <w:p w14:paraId="7AF7D378" w14:textId="77777777" w:rsidR="007E7489" w:rsidRPr="005C20F0" w:rsidRDefault="007E7489" w:rsidP="002D7B68">
            <w:r w:rsidRPr="005C20F0">
              <w:t>FunctionalStatusAssessmentBodyType.comment</w:t>
            </w:r>
          </w:p>
        </w:tc>
        <w:tc>
          <w:tcPr>
            <w:tcW w:w="2268" w:type="dxa"/>
          </w:tcPr>
          <w:p w14:paraId="10788F3E" w14:textId="77777777" w:rsidR="007E7489" w:rsidRPr="005C20F0" w:rsidRDefault="007E7489" w:rsidP="002D7B68">
            <w:pPr>
              <w:rPr>
                <w:rFonts w:cs="Arial"/>
              </w:rPr>
            </w:pPr>
            <w:r>
              <w:rPr>
                <w:rFonts w:cs="Arial"/>
              </w:rPr>
              <w:t>PADL.kommentar</w:t>
            </w:r>
          </w:p>
        </w:tc>
        <w:tc>
          <w:tcPr>
            <w:tcW w:w="1984" w:type="dxa"/>
            <w:vAlign w:val="center"/>
          </w:tcPr>
          <w:p w14:paraId="7C1BFFAF" w14:textId="77777777" w:rsidR="007E7489" w:rsidRPr="005C20F0" w:rsidRDefault="007E7489" w:rsidP="002D7B68">
            <w:pPr>
              <w:rPr>
                <w:rFonts w:cs="Arial"/>
                <w:color w:val="FF0000"/>
              </w:rPr>
            </w:pPr>
            <w:r w:rsidRPr="005C20F0">
              <w:rPr>
                <w:rFonts w:cs="Arial"/>
              </w:rPr>
              <w:t>Hälsorelaterat tillstånd.kommentar</w:t>
            </w:r>
          </w:p>
        </w:tc>
        <w:tc>
          <w:tcPr>
            <w:tcW w:w="3544" w:type="dxa"/>
          </w:tcPr>
          <w:p w14:paraId="592CC553" w14:textId="77777777" w:rsidR="007E7489" w:rsidRPr="005C20F0" w:rsidRDefault="007E7489" w:rsidP="002D7B68">
            <w:r w:rsidRPr="005C20F0">
              <w:t>functionalStatusAssessment/functionalStatusAssessmentBody/comment</w:t>
            </w:r>
          </w:p>
        </w:tc>
      </w:tr>
      <w:tr w:rsidR="007E7489" w:rsidRPr="00825A53" w14:paraId="6339997D" w14:textId="77777777" w:rsidTr="002D7B68">
        <w:trPr>
          <w:trHeight w:val="397"/>
        </w:trPr>
        <w:tc>
          <w:tcPr>
            <w:tcW w:w="2093" w:type="dxa"/>
            <w:vAlign w:val="center"/>
          </w:tcPr>
          <w:p w14:paraId="40741816" w14:textId="77777777" w:rsidR="007E7489" w:rsidRPr="005C20F0" w:rsidRDefault="007E7489" w:rsidP="002D7B68">
            <w:r w:rsidRPr="005C20F0">
              <w:t>PADLType.typeOfAssessment</w:t>
            </w:r>
          </w:p>
        </w:tc>
        <w:tc>
          <w:tcPr>
            <w:tcW w:w="2268" w:type="dxa"/>
          </w:tcPr>
          <w:p w14:paraId="40CCC7CD" w14:textId="77777777" w:rsidR="007E7489" w:rsidRPr="00FD2F5F" w:rsidRDefault="007E7489" w:rsidP="002D7B68">
            <w:pPr>
              <w:rPr>
                <w:rFonts w:cs="Arial"/>
                <w:i/>
              </w:rPr>
            </w:pPr>
            <w:r w:rsidRPr="00FD2F5F">
              <w:rPr>
                <w:rFonts w:cs="Arial"/>
                <w:i/>
              </w:rPr>
              <w:t>Val av</w:t>
            </w:r>
            <w:r>
              <w:rPr>
                <w:rFonts w:cs="Arial"/>
                <w:i/>
              </w:rPr>
              <w:t xml:space="preserve"> (en av)</w:t>
            </w:r>
          </w:p>
          <w:p w14:paraId="0B19EC13" w14:textId="77777777" w:rsidR="007E7489" w:rsidRDefault="007E7489" w:rsidP="002D7B68">
            <w:pPr>
              <w:rPr>
                <w:rFonts w:cs="Arial"/>
              </w:rPr>
            </w:pPr>
            <w:r w:rsidRPr="00FD2F5F">
              <w:rPr>
                <w:rFonts w:cs="Arial"/>
              </w:rPr>
              <w:t>PADL.personlig hygien</w:t>
            </w:r>
            <w:r>
              <w:rPr>
                <w:rFonts w:cs="Arial"/>
              </w:rPr>
              <w:t>,</w:t>
            </w:r>
          </w:p>
          <w:p w14:paraId="7C825E41" w14:textId="77777777" w:rsidR="007E7489" w:rsidRDefault="007E7489" w:rsidP="002D7B68">
            <w:pPr>
              <w:rPr>
                <w:rFonts w:cs="Arial"/>
              </w:rPr>
            </w:pPr>
            <w:r>
              <w:rPr>
                <w:rFonts w:cs="Arial"/>
              </w:rPr>
              <w:t>PADL.på/avklädning,</w:t>
            </w:r>
          </w:p>
          <w:p w14:paraId="3066DD26" w14:textId="77777777" w:rsidR="007E7489" w:rsidRDefault="007E7489" w:rsidP="002D7B68">
            <w:pPr>
              <w:rPr>
                <w:rFonts w:cs="Arial"/>
              </w:rPr>
            </w:pPr>
            <w:r w:rsidRPr="00FD2F5F">
              <w:rPr>
                <w:rFonts w:cs="Arial"/>
              </w:rPr>
              <w:t>PADL.</w:t>
            </w:r>
            <w:r>
              <w:rPr>
                <w:rFonts w:cs="Arial"/>
              </w:rPr>
              <w:t>förflyttning,</w:t>
            </w:r>
          </w:p>
          <w:p w14:paraId="753EC641" w14:textId="77777777" w:rsidR="007E7489" w:rsidRDefault="007E7489" w:rsidP="002D7B68">
            <w:pPr>
              <w:rPr>
                <w:rFonts w:cs="Arial"/>
              </w:rPr>
            </w:pPr>
            <w:r w:rsidRPr="00FD2F5F">
              <w:rPr>
                <w:rFonts w:cs="Arial"/>
              </w:rPr>
              <w:t>PADL.</w:t>
            </w:r>
            <w:r>
              <w:rPr>
                <w:rFonts w:cs="Arial"/>
              </w:rPr>
              <w:t>toalettbesök,</w:t>
            </w:r>
          </w:p>
          <w:p w14:paraId="0448A873" w14:textId="77777777" w:rsidR="007E7489" w:rsidRPr="00FD2F5F" w:rsidRDefault="007E7489" w:rsidP="002D7B68">
            <w:pPr>
              <w:rPr>
                <w:rFonts w:cs="Arial"/>
                <w:color w:val="FF0000"/>
              </w:rPr>
            </w:pPr>
            <w:r w:rsidRPr="00FD2F5F">
              <w:rPr>
                <w:rFonts w:cs="Arial"/>
              </w:rPr>
              <w:t>PADL.</w:t>
            </w:r>
            <w:r>
              <w:rPr>
                <w:rFonts w:cs="Arial"/>
              </w:rPr>
              <w:t>födointag</w:t>
            </w:r>
          </w:p>
        </w:tc>
        <w:tc>
          <w:tcPr>
            <w:tcW w:w="1984" w:type="dxa"/>
            <w:vAlign w:val="center"/>
          </w:tcPr>
          <w:p w14:paraId="7272E890"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tcPr>
          <w:p w14:paraId="3D50E3A2" w14:textId="77777777" w:rsidR="007E7489" w:rsidRPr="005C20F0" w:rsidRDefault="007E7489" w:rsidP="002D7B68">
            <w:r w:rsidRPr="005C20F0">
              <w:t>functionalStatusAssessment/functionalStatusAssessmentBody/padl/typeOfAssessment</w:t>
            </w:r>
          </w:p>
        </w:tc>
      </w:tr>
      <w:tr w:rsidR="007E7489" w:rsidRPr="00825A53" w14:paraId="59F7A59F" w14:textId="77777777" w:rsidTr="002D7B68">
        <w:trPr>
          <w:trHeight w:val="397"/>
        </w:trPr>
        <w:tc>
          <w:tcPr>
            <w:tcW w:w="2093" w:type="dxa"/>
            <w:vAlign w:val="center"/>
          </w:tcPr>
          <w:p w14:paraId="33C22FDF" w14:textId="77777777" w:rsidR="007E7489" w:rsidRPr="005C20F0" w:rsidRDefault="007E7489" w:rsidP="002D7B68">
            <w:r w:rsidRPr="005C20F0">
              <w:t>PADLType.assessment</w:t>
            </w:r>
          </w:p>
        </w:tc>
        <w:tc>
          <w:tcPr>
            <w:tcW w:w="2268" w:type="dxa"/>
          </w:tcPr>
          <w:p w14:paraId="3BB34139" w14:textId="77777777" w:rsidR="007E7489" w:rsidRPr="00FD2F5F" w:rsidRDefault="007E7489" w:rsidP="002D7B68">
            <w:pPr>
              <w:rPr>
                <w:rFonts w:cs="Arial"/>
                <w:i/>
              </w:rPr>
            </w:pPr>
            <w:r w:rsidRPr="00FD2F5F">
              <w:rPr>
                <w:rFonts w:cs="Arial"/>
                <w:i/>
              </w:rPr>
              <w:t xml:space="preserve">Värde i ovanstående </w:t>
            </w:r>
            <w:r>
              <w:rPr>
                <w:rFonts w:cs="Arial"/>
                <w:i/>
              </w:rPr>
              <w:t>fält</w:t>
            </w:r>
          </w:p>
        </w:tc>
        <w:tc>
          <w:tcPr>
            <w:tcW w:w="1984" w:type="dxa"/>
            <w:vAlign w:val="center"/>
          </w:tcPr>
          <w:p w14:paraId="66D9FEEC" w14:textId="77777777" w:rsidR="007E7489" w:rsidRPr="005C20F0" w:rsidRDefault="007E7489" w:rsidP="002D7B68">
            <w:pPr>
              <w:rPr>
                <w:rFonts w:cs="Arial"/>
                <w:color w:val="FF0000"/>
              </w:rPr>
            </w:pPr>
            <w:r w:rsidRPr="005C20F0">
              <w:rPr>
                <w:rFonts w:cs="Arial"/>
              </w:rPr>
              <w:t>Bedömt tillstånd.bedömning</w:t>
            </w:r>
          </w:p>
        </w:tc>
        <w:tc>
          <w:tcPr>
            <w:tcW w:w="3544" w:type="dxa"/>
          </w:tcPr>
          <w:p w14:paraId="54158E0F" w14:textId="77777777" w:rsidR="007E7489" w:rsidRPr="005C20F0" w:rsidRDefault="007E7489" w:rsidP="002D7B68">
            <w:r w:rsidRPr="005C20F0">
              <w:t>functionalStatusAssessment/functionalStatusAssessmentBody/padl/assessment</w:t>
            </w:r>
          </w:p>
        </w:tc>
      </w:tr>
      <w:tr w:rsidR="007E7489" w:rsidRPr="00825A53" w14:paraId="59BF91AC" w14:textId="77777777" w:rsidTr="002D7B68">
        <w:trPr>
          <w:trHeight w:val="397"/>
        </w:trPr>
        <w:tc>
          <w:tcPr>
            <w:tcW w:w="2093" w:type="dxa"/>
            <w:vAlign w:val="center"/>
          </w:tcPr>
          <w:p w14:paraId="0C99AC3E" w14:textId="77777777" w:rsidR="007E7489" w:rsidRPr="005C20F0" w:rsidRDefault="007E7489" w:rsidP="002D7B68">
            <w:r w:rsidRPr="005C20F0">
              <w:t>DisabilityType.disabilityAssessment</w:t>
            </w:r>
          </w:p>
        </w:tc>
        <w:tc>
          <w:tcPr>
            <w:tcW w:w="2268" w:type="dxa"/>
          </w:tcPr>
          <w:p w14:paraId="7E717414" w14:textId="77777777" w:rsidR="007E7489" w:rsidRDefault="007E7489" w:rsidP="002D7B68">
            <w:pPr>
              <w:rPr>
                <w:rFonts w:cs="Arial"/>
              </w:rPr>
            </w:pPr>
            <w:r>
              <w:rPr>
                <w:rFonts w:cs="Arial"/>
              </w:rPr>
              <w:t>Funktionsnedsättning.funktionsnedsättning kod</w:t>
            </w:r>
          </w:p>
          <w:p w14:paraId="617F0DE3" w14:textId="77777777" w:rsidR="007E7489" w:rsidRPr="00CD42A9" w:rsidRDefault="007E7489" w:rsidP="002D7B68">
            <w:pPr>
              <w:rPr>
                <w:rFonts w:cs="Arial"/>
                <w:i/>
              </w:rPr>
            </w:pPr>
            <w:r w:rsidRPr="00CD42A9">
              <w:rPr>
                <w:rFonts w:cs="Arial"/>
                <w:i/>
              </w:rPr>
              <w:t>och</w:t>
            </w:r>
          </w:p>
          <w:p w14:paraId="6244A996" w14:textId="77777777" w:rsidR="007E7489" w:rsidRPr="005C20F0" w:rsidRDefault="007E7489" w:rsidP="002D7B68">
            <w:pPr>
              <w:rPr>
                <w:rFonts w:cs="Arial"/>
              </w:rPr>
            </w:pPr>
            <w:r>
              <w:rPr>
                <w:rFonts w:cs="Arial"/>
              </w:rPr>
              <w:t>Funktionsnedsättning.funktionsnedsättning text</w:t>
            </w:r>
          </w:p>
        </w:tc>
        <w:tc>
          <w:tcPr>
            <w:tcW w:w="1984" w:type="dxa"/>
            <w:vAlign w:val="center"/>
          </w:tcPr>
          <w:p w14:paraId="7F2ABD73" w14:textId="77777777" w:rsidR="007E7489" w:rsidRPr="005C20F0" w:rsidRDefault="007E7489" w:rsidP="002D7B68">
            <w:pPr>
              <w:rPr>
                <w:rFonts w:cs="Arial"/>
                <w:i/>
                <w:color w:val="FF0000"/>
              </w:rPr>
            </w:pPr>
            <w:r w:rsidRPr="005C20F0">
              <w:rPr>
                <w:rFonts w:cs="Arial"/>
              </w:rPr>
              <w:t>Bedömt tillstånd.bedömning</w:t>
            </w:r>
          </w:p>
        </w:tc>
        <w:tc>
          <w:tcPr>
            <w:tcW w:w="3544" w:type="dxa"/>
          </w:tcPr>
          <w:p w14:paraId="25B2DC71" w14:textId="77777777" w:rsidR="007E7489" w:rsidRPr="005C20F0" w:rsidRDefault="007E7489" w:rsidP="002D7B68">
            <w:r w:rsidRPr="005C20F0">
              <w:t>functionalStatusAssessment/functionalStatusAssessmentBody/disability/disabilityAssessment</w:t>
            </w:r>
          </w:p>
        </w:tc>
      </w:tr>
      <w:tr w:rsidR="007E7489" w:rsidRPr="00825A53" w14:paraId="27E7060F" w14:textId="77777777" w:rsidTr="002D7B68">
        <w:trPr>
          <w:trHeight w:val="397"/>
        </w:trPr>
        <w:tc>
          <w:tcPr>
            <w:tcW w:w="2093" w:type="dxa"/>
            <w:vAlign w:val="center"/>
          </w:tcPr>
          <w:p w14:paraId="25445D49" w14:textId="77777777" w:rsidR="007E7489" w:rsidRPr="005C20F0" w:rsidRDefault="007E7489" w:rsidP="002D7B68">
            <w:r w:rsidRPr="005C20F0">
              <w:t>DisabilityType.comment</w:t>
            </w:r>
          </w:p>
        </w:tc>
        <w:tc>
          <w:tcPr>
            <w:tcW w:w="2268" w:type="dxa"/>
          </w:tcPr>
          <w:p w14:paraId="4ABB7F47" w14:textId="77777777" w:rsidR="007E7489" w:rsidRPr="005C20F0" w:rsidRDefault="007E7489" w:rsidP="002D7B68">
            <w:pPr>
              <w:rPr>
                <w:rFonts w:cs="Arial"/>
              </w:rPr>
            </w:pPr>
            <w:r>
              <w:rPr>
                <w:rFonts w:cs="Arial"/>
              </w:rPr>
              <w:t>Funktionsnedsättning.kommentar</w:t>
            </w:r>
          </w:p>
        </w:tc>
        <w:tc>
          <w:tcPr>
            <w:tcW w:w="1984" w:type="dxa"/>
            <w:vAlign w:val="center"/>
          </w:tcPr>
          <w:p w14:paraId="160EA4C2" w14:textId="77777777" w:rsidR="007E7489" w:rsidRPr="005C20F0" w:rsidRDefault="007E7489" w:rsidP="002D7B68">
            <w:pPr>
              <w:rPr>
                <w:rFonts w:cs="Arial"/>
                <w:i/>
                <w:color w:val="FF0000"/>
              </w:rPr>
            </w:pPr>
            <w:r w:rsidRPr="005C20F0">
              <w:rPr>
                <w:rFonts w:cs="Arial"/>
              </w:rPr>
              <w:t>Hälsorelaterat tillstånd.kommentar</w:t>
            </w:r>
          </w:p>
        </w:tc>
        <w:tc>
          <w:tcPr>
            <w:tcW w:w="3544" w:type="dxa"/>
          </w:tcPr>
          <w:p w14:paraId="4AD35169" w14:textId="77777777" w:rsidR="007E7489" w:rsidRPr="005C20F0" w:rsidRDefault="007E7489" w:rsidP="002D7B68">
            <w:r w:rsidRPr="005C20F0">
              <w:t>functionalStatusAssessment/functionalStatusAssessmentBody/disability/comment</w:t>
            </w:r>
          </w:p>
        </w:tc>
      </w:tr>
      <w:tr w:rsidR="007E7489" w:rsidRPr="00E706A3" w14:paraId="789AFDA2" w14:textId="77777777" w:rsidTr="002D7B68">
        <w:trPr>
          <w:trHeight w:val="397"/>
        </w:trPr>
        <w:tc>
          <w:tcPr>
            <w:tcW w:w="2093" w:type="dxa"/>
          </w:tcPr>
          <w:p w14:paraId="13CE6023"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p>
        </w:tc>
        <w:tc>
          <w:tcPr>
            <w:tcW w:w="2268" w:type="dxa"/>
          </w:tcPr>
          <w:p w14:paraId="6F4AD7CF" w14:textId="77777777" w:rsidR="007E7489" w:rsidRDefault="007E7489" w:rsidP="002D7B68">
            <w:r w:rsidRPr="008E627D">
              <w:rPr>
                <w:rFonts w:cs="Arial"/>
                <w:i/>
                <w:color w:val="FF0000"/>
              </w:rPr>
              <w:t>Saknar motsvarighet i NPÖ</w:t>
            </w:r>
          </w:p>
        </w:tc>
        <w:tc>
          <w:tcPr>
            <w:tcW w:w="1984" w:type="dxa"/>
            <w:vAlign w:val="center"/>
          </w:tcPr>
          <w:p w14:paraId="254609C6"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vAlign w:val="center"/>
          </w:tcPr>
          <w:p w14:paraId="0AF1C83A" w14:textId="77777777" w:rsidR="007E7489" w:rsidRPr="00E706A3" w:rsidRDefault="007E7489" w:rsidP="002D7B68">
            <w:pPr>
              <w:rPr>
                <w:highlight w:val="yellow"/>
                <w:lang w:val="en-US"/>
              </w:rPr>
            </w:pPr>
            <w:r>
              <w:rPr>
                <w:lang w:val="en-US"/>
              </w:rPr>
              <w:t>result</w:t>
            </w:r>
          </w:p>
        </w:tc>
      </w:tr>
      <w:tr w:rsidR="007E7489" w:rsidRPr="00E706A3" w14:paraId="1F5A1A54" w14:textId="77777777" w:rsidTr="002D7B68">
        <w:trPr>
          <w:trHeight w:val="397"/>
        </w:trPr>
        <w:tc>
          <w:tcPr>
            <w:tcW w:w="2093" w:type="dxa"/>
          </w:tcPr>
          <w:p w14:paraId="6D012244"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resultCode</w:t>
            </w:r>
          </w:p>
        </w:tc>
        <w:tc>
          <w:tcPr>
            <w:tcW w:w="2268" w:type="dxa"/>
          </w:tcPr>
          <w:p w14:paraId="5F8C72A1" w14:textId="77777777" w:rsidR="007E7489" w:rsidRDefault="007E7489" w:rsidP="002D7B68">
            <w:r w:rsidRPr="008E627D">
              <w:rPr>
                <w:rFonts w:cs="Arial"/>
                <w:i/>
                <w:color w:val="FF0000"/>
              </w:rPr>
              <w:t>Saknar motsvarighet i NPÖ</w:t>
            </w:r>
          </w:p>
        </w:tc>
        <w:tc>
          <w:tcPr>
            <w:tcW w:w="1984" w:type="dxa"/>
            <w:vAlign w:val="center"/>
          </w:tcPr>
          <w:p w14:paraId="2A1661EE"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37B7C054" w14:textId="77777777" w:rsidR="007E7489" w:rsidRPr="00E706A3" w:rsidRDefault="007E7489" w:rsidP="002D7B68">
            <w:pPr>
              <w:rPr>
                <w:highlight w:val="yellow"/>
                <w:lang w:val="en-US"/>
              </w:rPr>
            </w:pPr>
            <w:r>
              <w:rPr>
                <w:rFonts w:cs="Arial"/>
              </w:rPr>
              <w:t>result/</w:t>
            </w:r>
            <w:r w:rsidRPr="004F7E80">
              <w:rPr>
                <w:rFonts w:cs="Arial"/>
              </w:rPr>
              <w:t>resultCode</w:t>
            </w:r>
          </w:p>
        </w:tc>
      </w:tr>
      <w:tr w:rsidR="007E7489" w:rsidRPr="00E706A3" w14:paraId="72C6B6C1" w14:textId="77777777" w:rsidTr="002D7B68">
        <w:trPr>
          <w:trHeight w:val="397"/>
        </w:trPr>
        <w:tc>
          <w:tcPr>
            <w:tcW w:w="2093" w:type="dxa"/>
          </w:tcPr>
          <w:p w14:paraId="5EB0CAC0"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errorCode</w:t>
            </w:r>
          </w:p>
        </w:tc>
        <w:tc>
          <w:tcPr>
            <w:tcW w:w="2268" w:type="dxa"/>
          </w:tcPr>
          <w:p w14:paraId="3F5F1778" w14:textId="77777777" w:rsidR="007E7489" w:rsidRDefault="007E7489" w:rsidP="002D7B68">
            <w:r w:rsidRPr="008E627D">
              <w:rPr>
                <w:rFonts w:cs="Arial"/>
                <w:i/>
                <w:color w:val="FF0000"/>
              </w:rPr>
              <w:t>Saknar motsvarighet i NPÖ</w:t>
            </w:r>
          </w:p>
        </w:tc>
        <w:tc>
          <w:tcPr>
            <w:tcW w:w="1984" w:type="dxa"/>
            <w:vAlign w:val="center"/>
          </w:tcPr>
          <w:p w14:paraId="3E1429C4"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26930F82" w14:textId="77777777" w:rsidR="007E7489" w:rsidRPr="00E706A3" w:rsidRDefault="007E7489" w:rsidP="002D7B68">
            <w:pPr>
              <w:rPr>
                <w:highlight w:val="yellow"/>
                <w:lang w:val="en-US"/>
              </w:rPr>
            </w:pPr>
            <w:r>
              <w:rPr>
                <w:rFonts w:cs="Arial"/>
              </w:rPr>
              <w:t>result/</w:t>
            </w:r>
            <w:r w:rsidRPr="004F7E80">
              <w:rPr>
                <w:rFonts w:cs="Arial"/>
              </w:rPr>
              <w:t>errorCode</w:t>
            </w:r>
          </w:p>
        </w:tc>
      </w:tr>
      <w:tr w:rsidR="007E7489" w:rsidRPr="00E706A3" w14:paraId="15E39990" w14:textId="77777777" w:rsidTr="002D7B68">
        <w:trPr>
          <w:trHeight w:val="397"/>
        </w:trPr>
        <w:tc>
          <w:tcPr>
            <w:tcW w:w="2093" w:type="dxa"/>
          </w:tcPr>
          <w:p w14:paraId="4C5E03B9"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subcode</w:t>
            </w:r>
          </w:p>
        </w:tc>
        <w:tc>
          <w:tcPr>
            <w:tcW w:w="2268" w:type="dxa"/>
          </w:tcPr>
          <w:p w14:paraId="4DC1A28D" w14:textId="77777777" w:rsidR="007E7489" w:rsidRDefault="007E7489" w:rsidP="002D7B68">
            <w:r w:rsidRPr="008E627D">
              <w:rPr>
                <w:rFonts w:cs="Arial"/>
                <w:i/>
                <w:color w:val="FF0000"/>
              </w:rPr>
              <w:t>Saknar motsvarighet i NPÖ</w:t>
            </w:r>
          </w:p>
        </w:tc>
        <w:tc>
          <w:tcPr>
            <w:tcW w:w="1984" w:type="dxa"/>
            <w:vAlign w:val="center"/>
          </w:tcPr>
          <w:p w14:paraId="1885ECF7"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64E08F3A" w14:textId="77777777" w:rsidR="007E7489" w:rsidRPr="00E706A3" w:rsidRDefault="007E7489" w:rsidP="002D7B68">
            <w:pPr>
              <w:rPr>
                <w:highlight w:val="yellow"/>
                <w:lang w:val="en-US"/>
              </w:rPr>
            </w:pPr>
            <w:r>
              <w:rPr>
                <w:rFonts w:cs="Arial"/>
              </w:rPr>
              <w:t>result/</w:t>
            </w:r>
            <w:r w:rsidRPr="004F7E80">
              <w:rPr>
                <w:rFonts w:cs="Arial"/>
              </w:rPr>
              <w:t>subcode</w:t>
            </w:r>
          </w:p>
        </w:tc>
      </w:tr>
      <w:tr w:rsidR="007E7489" w:rsidRPr="00E706A3" w14:paraId="4A331230" w14:textId="77777777" w:rsidTr="002D7B68">
        <w:trPr>
          <w:trHeight w:val="397"/>
        </w:trPr>
        <w:tc>
          <w:tcPr>
            <w:tcW w:w="2093" w:type="dxa"/>
          </w:tcPr>
          <w:p w14:paraId="5786D598"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logId</w:t>
            </w:r>
          </w:p>
        </w:tc>
        <w:tc>
          <w:tcPr>
            <w:tcW w:w="2268" w:type="dxa"/>
          </w:tcPr>
          <w:p w14:paraId="6ABD0F78" w14:textId="77777777" w:rsidR="007E7489" w:rsidRDefault="007E7489" w:rsidP="002D7B68">
            <w:r w:rsidRPr="008E627D">
              <w:rPr>
                <w:rFonts w:cs="Arial"/>
                <w:i/>
                <w:color w:val="FF0000"/>
              </w:rPr>
              <w:t>Saknar motsvarighet i NPÖ</w:t>
            </w:r>
          </w:p>
        </w:tc>
        <w:tc>
          <w:tcPr>
            <w:tcW w:w="1984" w:type="dxa"/>
            <w:vAlign w:val="center"/>
          </w:tcPr>
          <w:p w14:paraId="720753F8"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1E2D4815" w14:textId="77777777" w:rsidR="007E7489" w:rsidRPr="00E706A3" w:rsidRDefault="007E7489" w:rsidP="002D7B68">
            <w:pPr>
              <w:rPr>
                <w:highlight w:val="yellow"/>
                <w:lang w:val="en-US"/>
              </w:rPr>
            </w:pPr>
            <w:r>
              <w:rPr>
                <w:rFonts w:cs="Arial"/>
              </w:rPr>
              <w:t>result/</w:t>
            </w:r>
            <w:r w:rsidRPr="004F7E80">
              <w:rPr>
                <w:rFonts w:cs="Arial"/>
              </w:rPr>
              <w:t>logId</w:t>
            </w:r>
          </w:p>
        </w:tc>
      </w:tr>
      <w:tr w:rsidR="007E7489" w:rsidRPr="00E706A3" w14:paraId="19D165AC" w14:textId="77777777" w:rsidTr="002D7B68">
        <w:trPr>
          <w:trHeight w:val="397"/>
        </w:trPr>
        <w:tc>
          <w:tcPr>
            <w:tcW w:w="2093" w:type="dxa"/>
          </w:tcPr>
          <w:p w14:paraId="244D9CFF"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message</w:t>
            </w:r>
          </w:p>
        </w:tc>
        <w:tc>
          <w:tcPr>
            <w:tcW w:w="2268" w:type="dxa"/>
          </w:tcPr>
          <w:p w14:paraId="508CA925" w14:textId="77777777" w:rsidR="007E7489" w:rsidRDefault="007E7489" w:rsidP="002D7B68">
            <w:r w:rsidRPr="008E627D">
              <w:rPr>
                <w:rFonts w:cs="Arial"/>
                <w:i/>
                <w:color w:val="FF0000"/>
              </w:rPr>
              <w:t>Saknar motsvarighet i NPÖ</w:t>
            </w:r>
          </w:p>
        </w:tc>
        <w:tc>
          <w:tcPr>
            <w:tcW w:w="1984" w:type="dxa"/>
            <w:vAlign w:val="center"/>
          </w:tcPr>
          <w:p w14:paraId="3F41C75C"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5989E2DF" w14:textId="77777777" w:rsidR="007E7489" w:rsidRPr="00E706A3" w:rsidRDefault="007E7489" w:rsidP="002D7B68">
            <w:pPr>
              <w:rPr>
                <w:highlight w:val="yellow"/>
                <w:lang w:val="en-US"/>
              </w:rPr>
            </w:pPr>
            <w:r>
              <w:rPr>
                <w:rFonts w:cs="Arial"/>
              </w:rPr>
              <w:t>result/</w:t>
            </w:r>
            <w:r w:rsidRPr="004F7E80">
              <w:rPr>
                <w:rFonts w:cs="Arial"/>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78568937"/>
      <w:bookmarkEnd w:id="102"/>
      <w:r>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78568938"/>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00434FD0" w:rsidRPr="003125EA">
        <w:rPr>
          <w:rFonts w:ascii="Georgia" w:hAnsi="Georgia"/>
        </w:rPr>
        <w:t>R</w:t>
      </w:r>
      <w:r w:rsidR="00434FD0">
        <w:rPr>
          <w:rFonts w:ascii="Georgia" w:hAnsi="Georgia"/>
          <w:noProof/>
        </w:rPr>
        <w:t>3</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7856893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7856894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78568941"/>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6"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240132"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r>
      <w:r w:rsidRPr="007E7489">
        <w:rPr>
          <w:lang w:val="en-US"/>
        </w:rPr>
        <w:t xml:space="preserve">&lt;para&gt; … </w:t>
      </w:r>
      <w:r w:rsidRPr="00240132">
        <w:rPr>
          <w:lang w:val="en-US"/>
        </w:rPr>
        <w:t>&lt;/para&gt;</w:t>
      </w:r>
    </w:p>
    <w:p w14:paraId="56E0CA9E"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&lt;para&gt; … &lt;/para&gt;</w:t>
      </w:r>
    </w:p>
    <w:p w14:paraId="08C9FA66"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&lt;section&gt;</w:t>
      </w:r>
    </w:p>
    <w:p w14:paraId="4797DD37"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r>
      <w:r w:rsidRPr="00240132">
        <w:rPr>
          <w:lang w:val="en-US"/>
        </w:rPr>
        <w:tab/>
        <w:t>&lt;title&gt;…&lt;/title&gt;</w:t>
      </w:r>
    </w:p>
    <w:p w14:paraId="280E6FBB" w14:textId="77777777" w:rsidR="001E5949" w:rsidRPr="00D47D0C" w:rsidRDefault="001E5949" w:rsidP="001E5949">
      <w:pPr>
        <w:pStyle w:val="ListParagraph"/>
        <w:tabs>
          <w:tab w:val="left" w:pos="1134"/>
          <w:tab w:val="left" w:pos="1560"/>
          <w:tab w:val="left" w:pos="1985"/>
        </w:tabs>
      </w:pPr>
      <w:r w:rsidRPr="00240132">
        <w:rPr>
          <w:lang w:val="en-US"/>
        </w:rPr>
        <w:tab/>
      </w:r>
      <w:r w:rsidRPr="00240132">
        <w:rPr>
          <w:lang w:val="en-US"/>
        </w:rPr>
        <w:tab/>
      </w:r>
      <w:r w:rsidRPr="00240132">
        <w:rPr>
          <w:lang w:val="en-US"/>
        </w:rPr>
        <w:tab/>
      </w:r>
      <w:r w:rsidRPr="001E5949">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240132" w:rsidRDefault="001E5949" w:rsidP="001E5949">
      <w:pPr>
        <w:pStyle w:val="ListParagraph"/>
        <w:tabs>
          <w:tab w:val="left" w:pos="1134"/>
          <w:tab w:val="left" w:pos="1560"/>
          <w:tab w:val="left" w:pos="1985"/>
        </w:tabs>
      </w:pPr>
      <w:r>
        <w:tab/>
      </w:r>
      <w:r>
        <w:tab/>
      </w:r>
      <w:r>
        <w:tab/>
      </w:r>
      <w:r w:rsidRPr="00240132">
        <w:t>&lt;para&gt; … &lt;/para&gt;</w:t>
      </w:r>
      <w:r w:rsidRPr="00240132">
        <w:tab/>
      </w:r>
    </w:p>
    <w:p w14:paraId="0F81880E" w14:textId="77777777" w:rsidR="001E5949" w:rsidRPr="00CF16C1" w:rsidRDefault="001E5949" w:rsidP="001E5949">
      <w:pPr>
        <w:pStyle w:val="ListParagraph"/>
        <w:tabs>
          <w:tab w:val="left" w:pos="1134"/>
          <w:tab w:val="left" w:pos="1560"/>
          <w:tab w:val="left" w:pos="1985"/>
        </w:tabs>
        <w:rPr>
          <w:lang w:val="en-US"/>
        </w:rPr>
      </w:pPr>
      <w:r w:rsidRPr="00240132">
        <w:tab/>
      </w:r>
      <w:r w:rsidRPr="00240132">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240132" w:rsidRDefault="001E5949" w:rsidP="001E5949">
      <w:pPr>
        <w:pStyle w:val="ListParagraph"/>
        <w:tabs>
          <w:tab w:val="left" w:pos="1134"/>
          <w:tab w:val="left" w:pos="1560"/>
          <w:tab w:val="left" w:pos="1985"/>
        </w:tabs>
        <w:rPr>
          <w:lang w:val="en-US"/>
        </w:rPr>
      </w:pPr>
      <w:r w:rsidRPr="00240132">
        <w:rPr>
          <w:lang w:val="en-US"/>
        </w:rPr>
        <w:t>&lt;/article&gt;</w:t>
      </w:r>
    </w:p>
    <w:p w14:paraId="7A806845" w14:textId="77777777" w:rsidR="001E5949" w:rsidRPr="00240132" w:rsidRDefault="001E5949" w:rsidP="001E5949">
      <w:pPr>
        <w:pStyle w:val="BodyText"/>
        <w:rPr>
          <w:lang w:val="en-US"/>
        </w:rPr>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7"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7E7489" w:rsidRDefault="001E5949" w:rsidP="001E5949">
      <w:pPr>
        <w:pStyle w:val="ListParagraph"/>
        <w:tabs>
          <w:tab w:val="left" w:pos="1134"/>
          <w:tab w:val="left" w:pos="1560"/>
          <w:tab w:val="left" w:pos="1985"/>
        </w:tabs>
        <w:rPr>
          <w:lang w:val="en-US"/>
        </w:rPr>
      </w:pPr>
      <w:r w:rsidRPr="0053364E">
        <w:tab/>
      </w:r>
      <w:r w:rsidRPr="007E7489">
        <w:rPr>
          <w:lang w:val="en-US"/>
        </w:rPr>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7E7489">
        <w:rPr>
          <w:lang w:val="en-US"/>
        </w:rPr>
        <w:tab/>
      </w:r>
      <w:r w:rsidRPr="007E7489">
        <w:rPr>
          <w:lang w:val="en-US"/>
        </w:rPr>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7856894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7856894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78568944"/>
      <w:r>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00434FD0" w:rsidRPr="003125EA">
        <w:t>R</w:t>
      </w:r>
      <w:r w:rsidR="00434FD0">
        <w:rPr>
          <w:noProof/>
        </w:rPr>
        <w:t>4</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7856894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7856894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7856894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7856894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39" w:name="_Toc382487433"/>
      <w:bookmarkStart w:id="140" w:name="_Toc278568949"/>
      <w:r>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00434FD0">
        <w:rPr>
          <w:b/>
          <w:spacing w:val="-1"/>
        </w:rPr>
        <w:t>Error! Reference source not found.</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separate"/>
      </w:r>
      <w:r w:rsidR="00434FD0" w:rsidRPr="003125EA">
        <w:t>R</w:t>
      </w:r>
      <w:r w:rsidR="00434FD0">
        <w:rPr>
          <w:noProof/>
        </w:rPr>
        <w:t>3</w:t>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7856895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7856895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7856895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78568953"/>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49" w:name="_Toc278568954"/>
      <w:r w:rsidRPr="002C338D">
        <w:t>GetFunctionalStatus</w:t>
      </w:r>
      <w:bookmarkEnd w:id="149"/>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0" w:name="_Toc27856895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1" w:name="_Toc27856895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2" w:name="_Toc27856895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419B8147" w14:textId="77777777" w:rsidR="0073695B" w:rsidRPr="00025842" w:rsidRDefault="0073695B" w:rsidP="0073695B">
            <w:pPr>
              <w:spacing w:line="226" w:lineRule="exact"/>
              <w:rPr>
                <w:szCs w:val="20"/>
              </w:rPr>
            </w:pPr>
            <w:r w:rsidRPr="00025842">
              <w:rPr>
                <w:szCs w:val="20"/>
              </w:rPr>
              <w:t xml:space="preserve">Begränsar sökningen till dokument som är skapade i angivet system. </w:t>
            </w:r>
          </w:p>
          <w:p w14:paraId="05BB576A" w14:textId="77777777" w:rsidR="0073695B" w:rsidRDefault="0073695B" w:rsidP="0073695B">
            <w:pPr>
              <w:spacing w:line="226" w:lineRule="exact"/>
              <w:rPr>
                <w:szCs w:val="20"/>
              </w:rPr>
            </w:pPr>
          </w:p>
          <w:p w14:paraId="7F153015" w14:textId="77777777" w:rsidR="0073695B" w:rsidRPr="00025842" w:rsidRDefault="0073695B" w:rsidP="0073695B">
            <w:pPr>
              <w:spacing w:line="226" w:lineRule="exact"/>
              <w:rPr>
                <w:szCs w:val="20"/>
              </w:rPr>
            </w:pPr>
            <w:r w:rsidRPr="00025842">
              <w:rPr>
                <w:szCs w:val="20"/>
              </w:rPr>
              <w:t>Värdet på detta fält måste överensstämma med värdet på logicalAddress i anropets tekniska kuvertering (ex. SOAP-header).</w:t>
            </w:r>
          </w:p>
          <w:p w14:paraId="6AE286C5" w14:textId="77777777" w:rsidR="0073695B" w:rsidRPr="00025842" w:rsidRDefault="0073695B" w:rsidP="0073695B">
            <w:pPr>
              <w:spacing w:line="226" w:lineRule="exact"/>
              <w:ind w:left="102"/>
              <w:rPr>
                <w:spacing w:val="-1"/>
                <w:szCs w:val="20"/>
              </w:rPr>
            </w:pPr>
          </w:p>
          <w:p w14:paraId="0F591833" w14:textId="77777777" w:rsidR="0073695B" w:rsidRPr="00025842" w:rsidRDefault="0073695B" w:rsidP="0073695B">
            <w:pPr>
              <w:spacing w:line="226" w:lineRule="exact"/>
              <w:rPr>
                <w:szCs w:val="20"/>
              </w:rPr>
            </w:pPr>
            <w:r w:rsidRPr="00025842">
              <w:rPr>
                <w:szCs w:val="20"/>
              </w:rPr>
              <w:t>Det innebär i praktiken att aggregerande tjänster inte används när detta fält anges.</w:t>
            </w:r>
          </w:p>
          <w:p w14:paraId="68020DE7" w14:textId="77777777" w:rsidR="0073695B" w:rsidRPr="00025842" w:rsidRDefault="0073695B" w:rsidP="0073695B">
            <w:pPr>
              <w:spacing w:line="226" w:lineRule="exact"/>
              <w:ind w:left="102"/>
              <w:rPr>
                <w:szCs w:val="20"/>
              </w:rPr>
            </w:pPr>
          </w:p>
          <w:p w14:paraId="31DC4BA8" w14:textId="77777777" w:rsidR="0073695B"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6B4F45B8" w14:textId="77777777" w:rsidR="0073695B" w:rsidRPr="00025842"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328DF1" w14:textId="77777777" w:rsidR="0073695B" w:rsidRPr="00025842" w:rsidRDefault="0073695B" w:rsidP="0073695B">
            <w:pPr>
              <w:pStyle w:val="TableParagraph"/>
              <w:spacing w:line="226" w:lineRule="exact"/>
              <w:ind w:left="102"/>
              <w:rPr>
                <w:rFonts w:ascii="Georgia" w:hAnsi="Georgia"/>
                <w:spacing w:val="-1"/>
                <w:sz w:val="20"/>
                <w:szCs w:val="20"/>
              </w:rPr>
            </w:pPr>
          </w:p>
          <w:p w14:paraId="3D7C382F" w14:textId="77777777" w:rsidR="0073695B" w:rsidRPr="00025842" w:rsidRDefault="0073695B" w:rsidP="0073695B">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184308C" w14:textId="77777777" w:rsidR="0073695B" w:rsidRPr="00025842" w:rsidRDefault="0073695B" w:rsidP="0073695B">
            <w:pPr>
              <w:pStyle w:val="TableParagraph"/>
              <w:spacing w:line="226" w:lineRule="exact"/>
              <w:ind w:left="102"/>
              <w:rPr>
                <w:rFonts w:ascii="Georgia" w:hAnsi="Georgia"/>
                <w:spacing w:val="-1"/>
                <w:sz w:val="20"/>
                <w:szCs w:val="20"/>
              </w:rPr>
            </w:pPr>
          </w:p>
          <w:p w14:paraId="0F1784A7" w14:textId="27476405" w:rsidR="002C338D" w:rsidRPr="002C338D" w:rsidRDefault="0073695B" w:rsidP="0073695B">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434FD0" w:rsidRPr="003125EA">
              <w:t>R</w:t>
            </w:r>
            <w:r w:rsidR="00434FD0">
              <w:t>12</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00434FD0" w:rsidRPr="003125EA">
              <w:t>R</w:t>
            </w:r>
            <w:r w:rsidR="00434FD0">
              <w:t>12</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0F9CC78F" w14:textId="77777777" w:rsidR="000F31C6"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p w14:paraId="4027C7F9" w14:textId="653CA335" w:rsidR="007F284C" w:rsidRPr="001C2008" w:rsidRDefault="007F284C" w:rsidP="000D4999">
            <w:pPr>
              <w:rPr>
                <w:rFonts w:cs="Arial"/>
                <w:szCs w:val="20"/>
              </w:rPr>
            </w:pPr>
            <w:r>
              <w:rPr>
                <w:rFonts w:cs="Arial"/>
                <w:szCs w:val="20"/>
              </w:rPr>
              <w:t xml:space="preserve">Värdet här </w:t>
            </w:r>
            <w:r>
              <w:rPr>
                <w:rFonts w:cs="Arial"/>
                <w:b/>
                <w:szCs w:val="20"/>
              </w:rPr>
              <w:t>skall</w:t>
            </w:r>
            <w:r>
              <w:rPr>
                <w:rFonts w:cs="Arial"/>
                <w:szCs w:val="20"/>
              </w:rPr>
              <w:t xml:space="preserve"> stämma överens med </w:t>
            </w:r>
            <w:r w:rsidR="000D4999">
              <w:rPr>
                <w:rFonts w:cs="Arial"/>
                <w:szCs w:val="20"/>
              </w:rPr>
              <w:t xml:space="preserve">elementet </w:t>
            </w:r>
            <w:r>
              <w:rPr>
                <w:rFonts w:cs="Arial"/>
                <w:szCs w:val="20"/>
              </w:rPr>
              <w:t xml:space="preserve">categorization i </w:t>
            </w:r>
            <w:r w:rsidR="000D4999">
              <w:rPr>
                <w:rFonts w:cs="Arial"/>
                <w:szCs w:val="20"/>
              </w:rPr>
              <w:t>den Update som tjänsteproducent skickar till</w:t>
            </w:r>
            <w:r>
              <w:rPr>
                <w:rFonts w:cs="Arial"/>
                <w:szCs w:val="20"/>
              </w:rPr>
              <w:t xml:space="preserve"> EI.</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5EE884C7" w14:textId="775A3F09" w:rsidR="001C2008" w:rsidRPr="001C2008" w:rsidRDefault="007E7489" w:rsidP="007E7489">
            <w:pPr>
              <w:spacing w:before="100" w:beforeAutospacing="1" w:after="100" w:afterAutospacing="1" w:line="240" w:lineRule="auto"/>
              <w:rPr>
                <w:rFonts w:cs="Arial"/>
                <w:szCs w:val="20"/>
              </w:rPr>
            </w:pPr>
            <w:r w:rsidRPr="007E7489">
              <w:rPr>
                <w:rFonts w:cs="Arial"/>
                <w:szCs w:val="20"/>
                <w:highlight w:val="yellow"/>
              </w:rPr>
              <w:t>Den textuella PADL-bedömning som gjorts i kategorin av bedömningar som beskrivs i typeOfAssessment.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434FD0" w:rsidRPr="003125EA">
              <w:t>R</w:t>
            </w:r>
            <w:r w:rsidR="00434FD0">
              <w:t>13</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sidR="00434FD0">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53" w:name="_Toc27856895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E6A69" w14:textId="77777777" w:rsidR="00603EE5" w:rsidRDefault="00603EE5" w:rsidP="00C72B17">
      <w:pPr>
        <w:spacing w:line="240" w:lineRule="auto"/>
      </w:pPr>
      <w:r>
        <w:separator/>
      </w:r>
    </w:p>
  </w:endnote>
  <w:endnote w:type="continuationSeparator" w:id="0">
    <w:p w14:paraId="1C24C5E1" w14:textId="77777777" w:rsidR="00603EE5" w:rsidRDefault="00603E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Footer"/>
          </w:pPr>
        </w:p>
      </w:tc>
      <w:tc>
        <w:tcPr>
          <w:tcW w:w="709" w:type="dxa"/>
        </w:tcPr>
        <w:p w14:paraId="6E332D35" w14:textId="77777777" w:rsidR="00FF1062" w:rsidRPr="004A7C1C" w:rsidRDefault="00FF10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0273C">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0273C">
            <w:rPr>
              <w:rStyle w:val="PageNumber"/>
              <w:noProof/>
            </w:rPr>
            <w:t>33</w:t>
          </w:r>
          <w:r w:rsidRPr="004A7C1C">
            <w:rPr>
              <w:rStyle w:val="PageNumber"/>
            </w:rPr>
            <w:fldChar w:fldCharType="end"/>
          </w:r>
        </w:p>
      </w:tc>
    </w:tr>
  </w:tbl>
  <w:p w14:paraId="6EB65E86" w14:textId="77777777" w:rsidR="00FF1062" w:rsidRDefault="00FF10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Footer"/>
    </w:pPr>
  </w:p>
  <w:p w14:paraId="36E0CB75" w14:textId="77777777" w:rsidR="00FF1062" w:rsidRDefault="00FF1062">
    <w:pPr>
      <w:pStyle w:val="Footer"/>
    </w:pPr>
  </w:p>
  <w:p w14:paraId="68EA24B6" w14:textId="77777777" w:rsidR="00FF1062" w:rsidRDefault="00FF1062">
    <w:pPr>
      <w:pStyle w:val="Footer"/>
    </w:pPr>
  </w:p>
  <w:p w14:paraId="798F58D1" w14:textId="77777777" w:rsidR="00FF1062" w:rsidRDefault="00FF1062">
    <w:pPr>
      <w:pStyle w:val="Footer"/>
    </w:pPr>
  </w:p>
  <w:p w14:paraId="0B4F500D" w14:textId="77777777" w:rsidR="00FF1062" w:rsidRDefault="00FF10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9B6B0" w14:textId="77777777" w:rsidR="00603EE5" w:rsidRDefault="00603EE5" w:rsidP="00C72B17">
      <w:pPr>
        <w:spacing w:line="240" w:lineRule="auto"/>
      </w:pPr>
      <w:r>
        <w:separator/>
      </w:r>
    </w:p>
  </w:footnote>
  <w:footnote w:type="continuationSeparator" w:id="0">
    <w:p w14:paraId="2981E7D5" w14:textId="77777777" w:rsidR="00603EE5" w:rsidRDefault="00603EE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Footer"/>
            <w:rPr>
              <w:rFonts w:ascii="Arial" w:eastAsia="Times New Roman" w:hAnsi="Arial"/>
              <w:color w:val="00A9A7"/>
              <w:sz w:val="14"/>
              <w:szCs w:val="24"/>
              <w:lang w:eastAsia="en-GB"/>
            </w:rPr>
          </w:pPr>
          <w:bookmarkStart w:id="154" w:name="LDnr1"/>
          <w:bookmarkEnd w:id="154"/>
        </w:p>
        <w:p w14:paraId="1A79B92D" w14:textId="77777777" w:rsidR="00FF1062" w:rsidRPr="00095A0D" w:rsidRDefault="00FF10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00434FD0">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90273C">
            <w:rPr>
              <w:rFonts w:ascii="Arial" w:eastAsia="Times New Roman" w:hAnsi="Arial"/>
              <w:noProof/>
              <w:color w:val="00A9A7"/>
              <w:sz w:val="14"/>
              <w:szCs w:val="24"/>
              <w:lang w:eastAsia="en-GB"/>
            </w:rPr>
            <w:t>31/03/15 18:02</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Footer"/>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Header"/>
            <w:rPr>
              <w:rFonts w:cs="Georgia"/>
              <w:sz w:val="12"/>
              <w:szCs w:val="12"/>
            </w:rPr>
          </w:pPr>
        </w:p>
      </w:tc>
      <w:tc>
        <w:tcPr>
          <w:tcW w:w="4049" w:type="dxa"/>
        </w:tcPr>
        <w:p w14:paraId="2813ED1B" w14:textId="77777777" w:rsidR="00FF1062" w:rsidRPr="0024387D" w:rsidRDefault="00FF1062" w:rsidP="00DE4030">
          <w:pPr>
            <w:pStyle w:val="Header"/>
            <w:rPr>
              <w:rFonts w:cs="Georgia"/>
              <w:sz w:val="14"/>
              <w:szCs w:val="14"/>
            </w:rPr>
          </w:pPr>
        </w:p>
      </w:tc>
      <w:tc>
        <w:tcPr>
          <w:tcW w:w="2976" w:type="dxa"/>
        </w:tcPr>
        <w:p w14:paraId="1F7BDFA1" w14:textId="77777777" w:rsidR="00FF1062" w:rsidRDefault="00FF1062" w:rsidP="00DE4030">
          <w:r>
            <w:t xml:space="preserve"> </w:t>
          </w:r>
          <w:bookmarkStart w:id="158" w:name="slask"/>
          <w:bookmarkStart w:id="159" w:name="Addressee"/>
          <w:bookmarkEnd w:id="158"/>
          <w:bookmarkEnd w:id="159"/>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Header"/>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Header"/>
            <w:rPr>
              <w:rFonts w:cs="Georgia"/>
              <w:sz w:val="12"/>
              <w:szCs w:val="12"/>
            </w:rPr>
          </w:pPr>
        </w:p>
      </w:tc>
      <w:tc>
        <w:tcPr>
          <w:tcW w:w="4049" w:type="dxa"/>
        </w:tcPr>
        <w:p w14:paraId="37AA9367" w14:textId="77777777" w:rsidR="00FF1062" w:rsidRPr="002C11AF" w:rsidRDefault="00FF1062" w:rsidP="00DE4030">
          <w:pPr>
            <w:pStyle w:val="Header"/>
            <w:rPr>
              <w:rFonts w:cs="Georgia"/>
              <w:sz w:val="12"/>
              <w:szCs w:val="12"/>
            </w:rPr>
          </w:pPr>
        </w:p>
      </w:tc>
      <w:tc>
        <w:tcPr>
          <w:tcW w:w="2976" w:type="dxa"/>
        </w:tcPr>
        <w:p w14:paraId="25E5B32E" w14:textId="77777777" w:rsidR="00FF1062" w:rsidRPr="002C11AF" w:rsidRDefault="00FF1062" w:rsidP="00DE4030">
          <w:pPr>
            <w:pStyle w:val="Header"/>
            <w:rPr>
              <w:rFonts w:cs="Georgia"/>
              <w:sz w:val="12"/>
              <w:szCs w:val="12"/>
            </w:rPr>
          </w:pPr>
        </w:p>
      </w:tc>
    </w:tr>
  </w:tbl>
  <w:p w14:paraId="4244CC6E" w14:textId="77777777" w:rsidR="00FF1062" w:rsidRPr="003755FD" w:rsidRDefault="00FF1062" w:rsidP="008866A6">
    <w:bookmarkStart w:id="160" w:name="Radera2"/>
    <w:bookmarkEnd w:id="16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2"/>
  </w:num>
  <w:num w:numId="25">
    <w:abstractNumId w:val="13"/>
  </w:num>
  <w:num w:numId="26">
    <w:abstractNumId w:val="31"/>
  </w:num>
  <w:num w:numId="27">
    <w:abstractNumId w:val="32"/>
  </w:num>
  <w:num w:numId="28">
    <w:abstractNumId w:val="9"/>
  </w:num>
  <w:num w:numId="29">
    <w:abstractNumId w:val="22"/>
  </w:num>
  <w:num w:numId="30">
    <w:abstractNumId w:val="16"/>
  </w:num>
  <w:num w:numId="31">
    <w:abstractNumId w:val="11"/>
  </w:num>
  <w:num w:numId="32">
    <w:abstractNumId w:val="10"/>
  </w:num>
  <w:num w:numId="33">
    <w:abstractNumId w:val="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40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0132"/>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4FD0"/>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3EE5"/>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5D32"/>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744B3"/>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E7489"/>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273C"/>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5172C"/>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B43C6"/>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1212"/>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196A"/>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docbook.org/tdg5/en/html/" TargetMode="External"/><Relationship Id="rId27" Type="http://schemas.openxmlformats.org/officeDocument/2006/relationships/hyperlink" Target="http://commons.apache.org/lang/api-2.1/org/apache/commons/lang/StringEscapeUtils.html" TargetMode="External"/><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socialstyrelsen.se/regelverk/handbocker/handbokominformationshanteringochjournalforing"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019E24-2D3E-D346-9F63-3940932B5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36</TotalTime>
  <Pages>33</Pages>
  <Words>13714</Words>
  <Characters>116302</Characters>
  <Application>Microsoft Macintosh Word</Application>
  <DocSecurity>0</DocSecurity>
  <Lines>6841</Lines>
  <Paragraphs>3513</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126503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43</cp:revision>
  <dcterms:created xsi:type="dcterms:W3CDTF">2014-11-05T06:18:00Z</dcterms:created>
  <dcterms:modified xsi:type="dcterms:W3CDTF">2015-04-01T01:04:00Z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2015-03-31</vt:lpwstr>
  </property>
  <property fmtid="{D5CDD505-2E9C-101B-9397-08002B2CF9AE}" pid="8" name="domain_3">
    <vt:lpwstr>description</vt:lpwstr>
  </property>
  <property fmtid="{D5CDD505-2E9C-101B-9397-08002B2CF9AE}" pid="9" name="version">
    <vt:lpwstr>2.1.1</vt:lpwstr>
  </property>
</Properties>
</file>