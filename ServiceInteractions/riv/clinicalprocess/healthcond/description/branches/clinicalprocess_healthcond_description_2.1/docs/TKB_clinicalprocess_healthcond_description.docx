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7E7489" w:rsidRDefault="008866A6" w:rsidP="008866A6">
            <w:pPr>
              <w:pStyle w:val="Title"/>
              <w:rPr>
                <w:color w:val="008000"/>
                <w:lang w:val="en-US"/>
              </w:rPr>
            </w:pPr>
            <w:r w:rsidRPr="00AC5707">
              <w:rPr>
                <w:color w:val="008000"/>
              </w:rPr>
              <w:fldChar w:fldCharType="begin"/>
            </w:r>
            <w:r w:rsidRPr="007E7489">
              <w:rPr>
                <w:color w:val="008000"/>
                <w:lang w:val="en-US"/>
              </w:rPr>
              <w:instrText xml:space="preserve"> TITLE  \* MERGEFORMAT </w:instrText>
            </w:r>
            <w:r w:rsidRPr="00AC5707">
              <w:rPr>
                <w:color w:val="008000"/>
              </w:rPr>
              <w:fldChar w:fldCharType="separate"/>
            </w:r>
            <w:r w:rsidR="003125EA" w:rsidRPr="007E7489">
              <w:rPr>
                <w:color w:val="008000"/>
                <w:lang w:val="en-US"/>
              </w:rPr>
              <w:t>clinicalprocess_healthcond_description</w:t>
            </w:r>
            <w:r w:rsidRPr="00AC5707">
              <w:rPr>
                <w:color w:val="008000"/>
              </w:rPr>
              <w:fldChar w:fldCharType="end"/>
            </w:r>
          </w:p>
          <w:p w14:paraId="57114F81" w14:textId="77777777" w:rsidR="0074276F" w:rsidRPr="007E7489" w:rsidRDefault="0074276F" w:rsidP="008866A6">
            <w:pPr>
              <w:pStyle w:val="BodyText"/>
              <w:rPr>
                <w:sz w:val="32"/>
                <w:lang w:val="en-US"/>
              </w:rPr>
            </w:pPr>
          </w:p>
          <w:p w14:paraId="56EAF9CA" w14:textId="37B79EBF" w:rsidR="008866A6" w:rsidRPr="007E7489" w:rsidRDefault="008866A6" w:rsidP="008866A6">
            <w:pPr>
              <w:pStyle w:val="BodyText"/>
              <w:rPr>
                <w:sz w:val="32"/>
                <w:lang w:val="en-US"/>
              </w:rPr>
            </w:pPr>
            <w:r w:rsidRPr="007E7489">
              <w:rPr>
                <w:sz w:val="32"/>
                <w:lang w:val="en-US"/>
              </w:rPr>
              <w:t xml:space="preserve">Version </w:t>
            </w:r>
            <w:r w:rsidR="00E57C71">
              <w:rPr>
                <w:color w:val="008000"/>
                <w:sz w:val="32"/>
              </w:rPr>
              <w:fldChar w:fldCharType="begin"/>
            </w:r>
            <w:r w:rsidR="00E57C71" w:rsidRPr="007E7489">
              <w:rPr>
                <w:color w:val="008000"/>
                <w:sz w:val="32"/>
                <w:lang w:val="en-US"/>
              </w:rPr>
              <w:instrText xml:space="preserve"> DOCPROPERTY "version" \* MERGEFORMAT </w:instrText>
            </w:r>
            <w:r w:rsidR="00E57C71">
              <w:rPr>
                <w:color w:val="008000"/>
                <w:sz w:val="32"/>
              </w:rPr>
              <w:fldChar w:fldCharType="separate"/>
            </w:r>
            <w:r w:rsidR="0090273C">
              <w:rPr>
                <w:color w:val="008000"/>
                <w:sz w:val="32"/>
                <w:lang w:val="en-US"/>
              </w:rPr>
              <w:t>2.1.1</w:t>
            </w:r>
            <w:r w:rsidR="00E57C71">
              <w:rPr>
                <w:color w:val="008000"/>
                <w:sz w:val="32"/>
              </w:rPr>
              <w:fldChar w:fldCharType="end"/>
            </w:r>
            <w:r w:rsidR="000D4E05" w:rsidRPr="007E7489">
              <w:rPr>
                <w:sz w:val="32"/>
                <w:lang w:val="en-US"/>
              </w:rPr>
              <w:t xml:space="preserve"> </w:t>
            </w:r>
          </w:p>
          <w:p w14:paraId="6880CD5E" w14:textId="77777777" w:rsidR="008866A6" w:rsidRPr="007E7489" w:rsidRDefault="000D4E05" w:rsidP="007D7250">
            <w:pPr>
              <w:pStyle w:val="BodyText"/>
              <w:rPr>
                <w:color w:val="008000"/>
                <w:sz w:val="32"/>
                <w:lang w:val="en-US"/>
              </w:rPr>
            </w:pPr>
            <w:r w:rsidRPr="000D4E05">
              <w:rPr>
                <w:color w:val="008000"/>
                <w:sz w:val="32"/>
              </w:rPr>
              <w:fldChar w:fldCharType="begin"/>
            </w:r>
            <w:r w:rsidRPr="007E7489">
              <w:rPr>
                <w:color w:val="008000"/>
                <w:sz w:val="32"/>
                <w:lang w:val="en-US"/>
              </w:rPr>
              <w:instrText xml:space="preserve"> DOCPROPERTY "arknummer" \* MERGEFORMAT </w:instrText>
            </w:r>
            <w:r w:rsidRPr="000D4E05">
              <w:rPr>
                <w:color w:val="008000"/>
                <w:sz w:val="32"/>
              </w:rPr>
              <w:fldChar w:fldCharType="separate"/>
            </w:r>
            <w:r w:rsidR="00BB53A6" w:rsidRPr="007E7489">
              <w:rPr>
                <w:color w:val="008000"/>
                <w:sz w:val="32"/>
                <w:lang w:val="en-US"/>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90273C">
              <w:rPr>
                <w:color w:val="008000"/>
                <w:sz w:val="32"/>
              </w:rPr>
              <w:t>2015-03-31</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4452C271" w14:textId="77777777" w:rsidR="00C04791"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C04791">
            <w:rPr>
              <w:noProof/>
            </w:rPr>
            <w:t>1</w:t>
          </w:r>
          <w:r w:rsidR="00C04791">
            <w:rPr>
              <w:rFonts w:asciiTheme="minorHAnsi" w:eastAsiaTheme="minorEastAsia" w:hAnsiTheme="minorHAnsi" w:cstheme="minorBidi"/>
              <w:noProof/>
              <w:sz w:val="24"/>
              <w:szCs w:val="24"/>
              <w:lang w:val="en-US" w:eastAsia="ja-JP"/>
            </w:rPr>
            <w:tab/>
          </w:r>
          <w:r w:rsidR="00C04791">
            <w:rPr>
              <w:noProof/>
            </w:rPr>
            <w:t>Inledning</w:t>
          </w:r>
          <w:r w:rsidR="00C04791">
            <w:rPr>
              <w:noProof/>
            </w:rPr>
            <w:tab/>
          </w:r>
          <w:r w:rsidR="00C04791">
            <w:rPr>
              <w:noProof/>
            </w:rPr>
            <w:fldChar w:fldCharType="begin"/>
          </w:r>
          <w:r w:rsidR="00C04791">
            <w:rPr>
              <w:noProof/>
            </w:rPr>
            <w:instrText xml:space="preserve"> PAGEREF _Toc289502712 \h </w:instrText>
          </w:r>
          <w:r w:rsidR="00C04791">
            <w:rPr>
              <w:noProof/>
            </w:rPr>
          </w:r>
          <w:r w:rsidR="00C04791">
            <w:rPr>
              <w:noProof/>
            </w:rPr>
            <w:fldChar w:fldCharType="separate"/>
          </w:r>
          <w:r w:rsidR="00C04791">
            <w:rPr>
              <w:noProof/>
            </w:rPr>
            <w:t>12</w:t>
          </w:r>
          <w:r w:rsidR="00C04791">
            <w:rPr>
              <w:noProof/>
            </w:rPr>
            <w:fldChar w:fldCharType="end"/>
          </w:r>
        </w:p>
        <w:p w14:paraId="35FA352E" w14:textId="77777777" w:rsidR="00C04791" w:rsidRDefault="00C04791">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_Toc289502713 \h </w:instrText>
          </w:r>
          <w:r>
            <w:rPr>
              <w:noProof/>
            </w:rPr>
          </w:r>
          <w:r>
            <w:rPr>
              <w:noProof/>
            </w:rPr>
            <w:fldChar w:fldCharType="separate"/>
          </w:r>
          <w:r>
            <w:rPr>
              <w:noProof/>
            </w:rPr>
            <w:t>12</w:t>
          </w:r>
          <w:r>
            <w:rPr>
              <w:noProof/>
            </w:rPr>
            <w:fldChar w:fldCharType="end"/>
          </w:r>
        </w:p>
        <w:p w14:paraId="5AD6EE2A" w14:textId="77777777" w:rsidR="00C04791" w:rsidRDefault="00C04791">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_Toc289502714 \h </w:instrText>
          </w:r>
          <w:r>
            <w:rPr>
              <w:noProof/>
            </w:rPr>
          </w:r>
          <w:r>
            <w:rPr>
              <w:noProof/>
            </w:rPr>
            <w:fldChar w:fldCharType="separate"/>
          </w:r>
          <w:r>
            <w:rPr>
              <w:noProof/>
            </w:rPr>
            <w:t>12</w:t>
          </w:r>
          <w:r>
            <w:rPr>
              <w:noProof/>
            </w:rPr>
            <w:fldChar w:fldCharType="end"/>
          </w:r>
        </w:p>
        <w:p w14:paraId="027BB3E7" w14:textId="77777777" w:rsidR="00C04791" w:rsidRDefault="00C04791">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_Toc289502715 \h </w:instrText>
          </w:r>
          <w:r>
            <w:rPr>
              <w:noProof/>
            </w:rPr>
          </w:r>
          <w:r>
            <w:rPr>
              <w:noProof/>
            </w:rPr>
            <w:fldChar w:fldCharType="separate"/>
          </w:r>
          <w:r>
            <w:rPr>
              <w:noProof/>
            </w:rPr>
            <w:t>13</w:t>
          </w:r>
          <w:r>
            <w:rPr>
              <w:noProof/>
            </w:rPr>
            <w:fldChar w:fldCharType="end"/>
          </w:r>
        </w:p>
        <w:p w14:paraId="5EB154F2" w14:textId="77777777" w:rsidR="00C04791" w:rsidRDefault="00C04791">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E74100">
            <w:rPr>
              <w:noProof/>
              <w:color w:val="008000"/>
            </w:rPr>
            <w:t>2.1</w:t>
          </w:r>
          <w:r>
            <w:rPr>
              <w:noProof/>
            </w:rPr>
            <w:tab/>
          </w:r>
          <w:r>
            <w:rPr>
              <w:noProof/>
            </w:rPr>
            <w:fldChar w:fldCharType="begin"/>
          </w:r>
          <w:r>
            <w:rPr>
              <w:noProof/>
            </w:rPr>
            <w:instrText xml:space="preserve"> PAGEREF _Toc289502716 \h </w:instrText>
          </w:r>
          <w:r>
            <w:rPr>
              <w:noProof/>
            </w:rPr>
          </w:r>
          <w:r>
            <w:rPr>
              <w:noProof/>
            </w:rPr>
            <w:fldChar w:fldCharType="separate"/>
          </w:r>
          <w:r>
            <w:rPr>
              <w:noProof/>
            </w:rPr>
            <w:t>13</w:t>
          </w:r>
          <w:r>
            <w:rPr>
              <w:noProof/>
            </w:rPr>
            <w:fldChar w:fldCharType="end"/>
          </w:r>
        </w:p>
        <w:p w14:paraId="5414B250" w14:textId="77777777" w:rsidR="00C04791" w:rsidRDefault="00C04791">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_Toc289502717 \h </w:instrText>
          </w:r>
          <w:r>
            <w:rPr>
              <w:noProof/>
            </w:rPr>
          </w:r>
          <w:r>
            <w:rPr>
              <w:noProof/>
            </w:rPr>
            <w:fldChar w:fldCharType="separate"/>
          </w:r>
          <w:r>
            <w:rPr>
              <w:noProof/>
            </w:rPr>
            <w:t>13</w:t>
          </w:r>
          <w:r>
            <w:rPr>
              <w:noProof/>
            </w:rPr>
            <w:fldChar w:fldCharType="end"/>
          </w:r>
        </w:p>
        <w:p w14:paraId="39099535" w14:textId="77777777" w:rsidR="00C04791" w:rsidRDefault="00C04791">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_Toc289502718 \h </w:instrText>
          </w:r>
          <w:r>
            <w:rPr>
              <w:noProof/>
            </w:rPr>
          </w:r>
          <w:r>
            <w:rPr>
              <w:noProof/>
            </w:rPr>
            <w:fldChar w:fldCharType="separate"/>
          </w:r>
          <w:r>
            <w:rPr>
              <w:noProof/>
            </w:rPr>
            <w:t>13</w:t>
          </w:r>
          <w:r>
            <w:rPr>
              <w:noProof/>
            </w:rPr>
            <w:fldChar w:fldCharType="end"/>
          </w:r>
        </w:p>
        <w:p w14:paraId="3FADEC8B" w14:textId="77777777" w:rsidR="00C04791" w:rsidRDefault="00C04791">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_Toc289502719 \h </w:instrText>
          </w:r>
          <w:r>
            <w:rPr>
              <w:noProof/>
            </w:rPr>
          </w:r>
          <w:r>
            <w:rPr>
              <w:noProof/>
            </w:rPr>
            <w:fldChar w:fldCharType="separate"/>
          </w:r>
          <w:r>
            <w:rPr>
              <w:noProof/>
            </w:rPr>
            <w:t>13</w:t>
          </w:r>
          <w:r>
            <w:rPr>
              <w:noProof/>
            </w:rPr>
            <w:fldChar w:fldCharType="end"/>
          </w:r>
        </w:p>
        <w:p w14:paraId="0E58659E" w14:textId="77777777" w:rsidR="00C04791" w:rsidRDefault="00C04791">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_Toc289502720 \h </w:instrText>
          </w:r>
          <w:r>
            <w:rPr>
              <w:noProof/>
            </w:rPr>
          </w:r>
          <w:r>
            <w:rPr>
              <w:noProof/>
            </w:rPr>
            <w:fldChar w:fldCharType="separate"/>
          </w:r>
          <w:r>
            <w:rPr>
              <w:noProof/>
            </w:rPr>
            <w:t>13</w:t>
          </w:r>
          <w:r>
            <w:rPr>
              <w:noProof/>
            </w:rPr>
            <w:fldChar w:fldCharType="end"/>
          </w:r>
        </w:p>
        <w:p w14:paraId="703F1F0F" w14:textId="77777777" w:rsidR="00C04791" w:rsidRDefault="00C04791">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_Toc289502721 \h </w:instrText>
          </w:r>
          <w:r>
            <w:rPr>
              <w:noProof/>
            </w:rPr>
          </w:r>
          <w:r>
            <w:rPr>
              <w:noProof/>
            </w:rPr>
            <w:fldChar w:fldCharType="separate"/>
          </w:r>
          <w:r>
            <w:rPr>
              <w:noProof/>
            </w:rPr>
            <w:t>13</w:t>
          </w:r>
          <w:r>
            <w:rPr>
              <w:noProof/>
            </w:rPr>
            <w:fldChar w:fldCharType="end"/>
          </w:r>
        </w:p>
        <w:p w14:paraId="40977949" w14:textId="77777777" w:rsidR="00C04791" w:rsidRDefault="00C04791">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_Toc289502722 \h </w:instrText>
          </w:r>
          <w:r>
            <w:rPr>
              <w:noProof/>
            </w:rPr>
          </w:r>
          <w:r>
            <w:rPr>
              <w:noProof/>
            </w:rPr>
            <w:fldChar w:fldCharType="separate"/>
          </w:r>
          <w:r>
            <w:rPr>
              <w:noProof/>
            </w:rPr>
            <w:t>14</w:t>
          </w:r>
          <w:r>
            <w:rPr>
              <w:noProof/>
            </w:rPr>
            <w:fldChar w:fldCharType="end"/>
          </w:r>
        </w:p>
        <w:p w14:paraId="0E14C2A9" w14:textId="77777777" w:rsidR="00C04791" w:rsidRDefault="00C04791">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_Toc289502723 \h </w:instrText>
          </w:r>
          <w:r>
            <w:rPr>
              <w:noProof/>
            </w:rPr>
          </w:r>
          <w:r>
            <w:rPr>
              <w:noProof/>
            </w:rPr>
            <w:fldChar w:fldCharType="separate"/>
          </w:r>
          <w:r>
            <w:rPr>
              <w:noProof/>
            </w:rPr>
            <w:t>14</w:t>
          </w:r>
          <w:r>
            <w:rPr>
              <w:noProof/>
            </w:rPr>
            <w:fldChar w:fldCharType="end"/>
          </w:r>
        </w:p>
        <w:p w14:paraId="4D7C7867" w14:textId="77777777" w:rsidR="00C04791" w:rsidRDefault="00C04791">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_Toc289502724 \h </w:instrText>
          </w:r>
          <w:r>
            <w:rPr>
              <w:noProof/>
            </w:rPr>
          </w:r>
          <w:r>
            <w:rPr>
              <w:noProof/>
            </w:rPr>
            <w:fldChar w:fldCharType="separate"/>
          </w:r>
          <w:r>
            <w:rPr>
              <w:noProof/>
            </w:rPr>
            <w:t>18</w:t>
          </w:r>
          <w:r>
            <w:rPr>
              <w:noProof/>
            </w:rPr>
            <w:fldChar w:fldCharType="end"/>
          </w:r>
        </w:p>
        <w:p w14:paraId="3B23EB4C" w14:textId="77777777" w:rsidR="00C04791" w:rsidRDefault="00C04791">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_Toc289502725 \h </w:instrText>
          </w:r>
          <w:r>
            <w:rPr>
              <w:noProof/>
            </w:rPr>
          </w:r>
          <w:r>
            <w:rPr>
              <w:noProof/>
            </w:rPr>
            <w:fldChar w:fldCharType="separate"/>
          </w:r>
          <w:r>
            <w:rPr>
              <w:noProof/>
            </w:rPr>
            <w:t>18</w:t>
          </w:r>
          <w:r>
            <w:rPr>
              <w:noProof/>
            </w:rPr>
            <w:fldChar w:fldCharType="end"/>
          </w:r>
        </w:p>
        <w:p w14:paraId="6C06A151" w14:textId="77777777" w:rsidR="00C04791" w:rsidRDefault="00C04791">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_Toc289502726 \h </w:instrText>
          </w:r>
          <w:r>
            <w:rPr>
              <w:noProof/>
            </w:rPr>
          </w:r>
          <w:r>
            <w:rPr>
              <w:noProof/>
            </w:rPr>
            <w:fldChar w:fldCharType="separate"/>
          </w:r>
          <w:r>
            <w:rPr>
              <w:noProof/>
            </w:rPr>
            <w:t>18</w:t>
          </w:r>
          <w:r>
            <w:rPr>
              <w:noProof/>
            </w:rPr>
            <w:fldChar w:fldCharType="end"/>
          </w:r>
        </w:p>
        <w:p w14:paraId="5567910B" w14:textId="77777777" w:rsidR="00C04791" w:rsidRDefault="00C04791">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_Toc289502727 \h </w:instrText>
          </w:r>
          <w:r>
            <w:rPr>
              <w:noProof/>
            </w:rPr>
          </w:r>
          <w:r>
            <w:rPr>
              <w:noProof/>
            </w:rPr>
            <w:fldChar w:fldCharType="separate"/>
          </w:r>
          <w:r>
            <w:rPr>
              <w:noProof/>
            </w:rPr>
            <w:t>18</w:t>
          </w:r>
          <w:r>
            <w:rPr>
              <w:noProof/>
            </w:rPr>
            <w:fldChar w:fldCharType="end"/>
          </w:r>
        </w:p>
        <w:p w14:paraId="01342D24" w14:textId="77777777" w:rsidR="00C04791" w:rsidRDefault="00C04791">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_Toc289502728 \h </w:instrText>
          </w:r>
          <w:r>
            <w:rPr>
              <w:noProof/>
            </w:rPr>
          </w:r>
          <w:r>
            <w:rPr>
              <w:noProof/>
            </w:rPr>
            <w:fldChar w:fldCharType="separate"/>
          </w:r>
          <w:r>
            <w:rPr>
              <w:noProof/>
            </w:rPr>
            <w:t>20</w:t>
          </w:r>
          <w:r>
            <w:rPr>
              <w:noProof/>
            </w:rPr>
            <w:fldChar w:fldCharType="end"/>
          </w:r>
        </w:p>
        <w:p w14:paraId="49B45EE5" w14:textId="77777777" w:rsidR="00C04791" w:rsidRDefault="00C04791">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_Toc289502729 \h </w:instrText>
          </w:r>
          <w:r>
            <w:rPr>
              <w:noProof/>
            </w:rPr>
          </w:r>
          <w:r>
            <w:rPr>
              <w:noProof/>
            </w:rPr>
            <w:fldChar w:fldCharType="separate"/>
          </w:r>
          <w:r>
            <w:rPr>
              <w:noProof/>
            </w:rPr>
            <w:t>20</w:t>
          </w:r>
          <w:r>
            <w:rPr>
              <w:noProof/>
            </w:rPr>
            <w:fldChar w:fldCharType="end"/>
          </w:r>
        </w:p>
        <w:p w14:paraId="27A96677" w14:textId="77777777" w:rsidR="00C04791" w:rsidRDefault="00C04791">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_Toc289502730 \h </w:instrText>
          </w:r>
          <w:r>
            <w:rPr>
              <w:noProof/>
            </w:rPr>
          </w:r>
          <w:r>
            <w:rPr>
              <w:noProof/>
            </w:rPr>
            <w:fldChar w:fldCharType="separate"/>
          </w:r>
          <w:r>
            <w:rPr>
              <w:noProof/>
            </w:rPr>
            <w:t>23</w:t>
          </w:r>
          <w:r>
            <w:rPr>
              <w:noProof/>
            </w:rPr>
            <w:fldChar w:fldCharType="end"/>
          </w:r>
        </w:p>
        <w:p w14:paraId="28CC980F" w14:textId="77777777" w:rsidR="00C04791" w:rsidRDefault="00C04791">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_Toc289502731 \h </w:instrText>
          </w:r>
          <w:r>
            <w:rPr>
              <w:noProof/>
            </w:rPr>
          </w:r>
          <w:r>
            <w:rPr>
              <w:noProof/>
            </w:rPr>
            <w:fldChar w:fldCharType="separate"/>
          </w:r>
          <w:r>
            <w:rPr>
              <w:noProof/>
            </w:rPr>
            <w:t>23</w:t>
          </w:r>
          <w:r>
            <w:rPr>
              <w:noProof/>
            </w:rPr>
            <w:fldChar w:fldCharType="end"/>
          </w:r>
        </w:p>
        <w:p w14:paraId="4BF22D19" w14:textId="77777777" w:rsidR="00C04791" w:rsidRDefault="00C04791">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_Toc289502732 \h </w:instrText>
          </w:r>
          <w:r>
            <w:rPr>
              <w:noProof/>
            </w:rPr>
          </w:r>
          <w:r>
            <w:rPr>
              <w:noProof/>
            </w:rPr>
            <w:fldChar w:fldCharType="separate"/>
          </w:r>
          <w:r>
            <w:rPr>
              <w:noProof/>
            </w:rPr>
            <w:t>23</w:t>
          </w:r>
          <w:r>
            <w:rPr>
              <w:noProof/>
            </w:rPr>
            <w:fldChar w:fldCharType="end"/>
          </w:r>
        </w:p>
        <w:p w14:paraId="24B8F405" w14:textId="77777777" w:rsidR="00C04791" w:rsidRDefault="00C04791">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_Toc289502733 \h </w:instrText>
          </w:r>
          <w:r>
            <w:rPr>
              <w:noProof/>
            </w:rPr>
          </w:r>
          <w:r>
            <w:rPr>
              <w:noProof/>
            </w:rPr>
            <w:fldChar w:fldCharType="separate"/>
          </w:r>
          <w:r>
            <w:rPr>
              <w:noProof/>
            </w:rPr>
            <w:t>23</w:t>
          </w:r>
          <w:r>
            <w:rPr>
              <w:noProof/>
            </w:rPr>
            <w:fldChar w:fldCharType="end"/>
          </w:r>
        </w:p>
        <w:p w14:paraId="667638C8" w14:textId="77777777" w:rsidR="00C04791" w:rsidRDefault="00C04791">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_Toc289502734 \h </w:instrText>
          </w:r>
          <w:r>
            <w:rPr>
              <w:noProof/>
            </w:rPr>
          </w:r>
          <w:r>
            <w:rPr>
              <w:noProof/>
            </w:rPr>
            <w:fldChar w:fldCharType="separate"/>
          </w:r>
          <w:r>
            <w:rPr>
              <w:noProof/>
            </w:rPr>
            <w:t>24</w:t>
          </w:r>
          <w:r>
            <w:rPr>
              <w:noProof/>
            </w:rPr>
            <w:fldChar w:fldCharType="end"/>
          </w:r>
        </w:p>
        <w:p w14:paraId="606D501C" w14:textId="77777777" w:rsidR="00C04791" w:rsidRDefault="00C04791">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_Toc289502735 \h </w:instrText>
          </w:r>
          <w:r>
            <w:rPr>
              <w:noProof/>
            </w:rPr>
          </w:r>
          <w:r>
            <w:rPr>
              <w:noProof/>
            </w:rPr>
            <w:fldChar w:fldCharType="separate"/>
          </w:r>
          <w:r>
            <w:rPr>
              <w:noProof/>
            </w:rPr>
            <w:t>24</w:t>
          </w:r>
          <w:r>
            <w:rPr>
              <w:noProof/>
            </w:rPr>
            <w:fldChar w:fldCharType="end"/>
          </w:r>
        </w:p>
        <w:p w14:paraId="5CA71AE3" w14:textId="77777777" w:rsidR="00C04791" w:rsidRDefault="00C04791">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_Toc289502736 \h </w:instrText>
          </w:r>
          <w:r>
            <w:rPr>
              <w:noProof/>
            </w:rPr>
          </w:r>
          <w:r>
            <w:rPr>
              <w:noProof/>
            </w:rPr>
            <w:fldChar w:fldCharType="separate"/>
          </w:r>
          <w:r>
            <w:rPr>
              <w:noProof/>
            </w:rPr>
            <w:t>24</w:t>
          </w:r>
          <w:r>
            <w:rPr>
              <w:noProof/>
            </w:rPr>
            <w:fldChar w:fldCharType="end"/>
          </w:r>
        </w:p>
        <w:p w14:paraId="11BF52B4" w14:textId="77777777" w:rsidR="00C04791" w:rsidRDefault="00C04791">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_Toc289502737 \h </w:instrText>
          </w:r>
          <w:r>
            <w:rPr>
              <w:noProof/>
            </w:rPr>
          </w:r>
          <w:r>
            <w:rPr>
              <w:noProof/>
            </w:rPr>
            <w:fldChar w:fldCharType="separate"/>
          </w:r>
          <w:r>
            <w:rPr>
              <w:noProof/>
            </w:rPr>
            <w:t>25</w:t>
          </w:r>
          <w:r>
            <w:rPr>
              <w:noProof/>
            </w:rPr>
            <w:fldChar w:fldCharType="end"/>
          </w:r>
        </w:p>
        <w:p w14:paraId="73D48DDE" w14:textId="77777777" w:rsidR="00C04791" w:rsidRDefault="00C04791">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_Toc289502738 \h </w:instrText>
          </w:r>
          <w:r>
            <w:rPr>
              <w:noProof/>
            </w:rPr>
          </w:r>
          <w:r>
            <w:rPr>
              <w:noProof/>
            </w:rPr>
            <w:fldChar w:fldCharType="separate"/>
          </w:r>
          <w:r>
            <w:rPr>
              <w:noProof/>
            </w:rPr>
            <w:t>25</w:t>
          </w:r>
          <w:r>
            <w:rPr>
              <w:noProof/>
            </w:rPr>
            <w:fldChar w:fldCharType="end"/>
          </w:r>
        </w:p>
        <w:p w14:paraId="3C536C9E" w14:textId="77777777" w:rsidR="00C04791" w:rsidRDefault="00C04791">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_Toc289502739 \h </w:instrText>
          </w:r>
          <w:r>
            <w:rPr>
              <w:noProof/>
            </w:rPr>
          </w:r>
          <w:r>
            <w:rPr>
              <w:noProof/>
            </w:rPr>
            <w:fldChar w:fldCharType="separate"/>
          </w:r>
          <w:r>
            <w:rPr>
              <w:noProof/>
            </w:rPr>
            <w:t>26</w:t>
          </w:r>
          <w:r>
            <w:rPr>
              <w:noProof/>
            </w:rPr>
            <w:fldChar w:fldCharType="end"/>
          </w:r>
        </w:p>
        <w:p w14:paraId="677AC3AF" w14:textId="77777777" w:rsidR="00C04791" w:rsidRDefault="00C04791">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_Toc289502740 \h </w:instrText>
          </w:r>
          <w:r>
            <w:rPr>
              <w:noProof/>
            </w:rPr>
          </w:r>
          <w:r>
            <w:rPr>
              <w:noProof/>
            </w:rPr>
            <w:fldChar w:fldCharType="separate"/>
          </w:r>
          <w:r>
            <w:rPr>
              <w:noProof/>
            </w:rPr>
            <w:t>26</w:t>
          </w:r>
          <w:r>
            <w:rPr>
              <w:noProof/>
            </w:rPr>
            <w:fldChar w:fldCharType="end"/>
          </w:r>
        </w:p>
        <w:p w14:paraId="6BB20C0E" w14:textId="77777777" w:rsidR="00C04791" w:rsidRDefault="00C04791">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lastRenderedPageBreak/>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_Toc289502741 \h </w:instrText>
          </w:r>
          <w:r>
            <w:rPr>
              <w:noProof/>
            </w:rPr>
          </w:r>
          <w:r>
            <w:rPr>
              <w:noProof/>
            </w:rPr>
            <w:fldChar w:fldCharType="separate"/>
          </w:r>
          <w:r>
            <w:rPr>
              <w:noProof/>
            </w:rPr>
            <w:t>27</w:t>
          </w:r>
          <w:r>
            <w:rPr>
              <w:noProof/>
            </w:rPr>
            <w:fldChar w:fldCharType="end"/>
          </w:r>
        </w:p>
        <w:p w14:paraId="28855C1D" w14:textId="77777777" w:rsidR="00C04791" w:rsidRDefault="00C04791">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_Toc289502742 \h </w:instrText>
          </w:r>
          <w:r>
            <w:rPr>
              <w:noProof/>
            </w:rPr>
          </w:r>
          <w:r>
            <w:rPr>
              <w:noProof/>
            </w:rPr>
            <w:fldChar w:fldCharType="separate"/>
          </w:r>
          <w:r>
            <w:rPr>
              <w:noProof/>
            </w:rPr>
            <w:t>27</w:t>
          </w:r>
          <w:r>
            <w:rPr>
              <w:noProof/>
            </w:rPr>
            <w:fldChar w:fldCharType="end"/>
          </w:r>
        </w:p>
        <w:p w14:paraId="1F2B9516" w14:textId="77777777" w:rsidR="00C04791" w:rsidRDefault="00C04791">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_Toc289502743 \h </w:instrText>
          </w:r>
          <w:r>
            <w:rPr>
              <w:noProof/>
            </w:rPr>
          </w:r>
          <w:r>
            <w:rPr>
              <w:noProof/>
            </w:rPr>
            <w:fldChar w:fldCharType="separate"/>
          </w:r>
          <w:r>
            <w:rPr>
              <w:noProof/>
            </w:rPr>
            <w:t>32</w:t>
          </w:r>
          <w:r>
            <w:rPr>
              <w:noProof/>
            </w:rPr>
            <w:fldChar w:fldCharType="end"/>
          </w:r>
        </w:p>
        <w:p w14:paraId="66032A95" w14:textId="77777777" w:rsidR="00C04791" w:rsidRDefault="00C04791">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_Toc289502744 \h </w:instrText>
          </w:r>
          <w:r>
            <w:rPr>
              <w:noProof/>
            </w:rPr>
          </w:r>
          <w:r>
            <w:rPr>
              <w:noProof/>
            </w:rPr>
            <w:fldChar w:fldCharType="separate"/>
          </w:r>
          <w:r>
            <w:rPr>
              <w:noProof/>
            </w:rPr>
            <w:t>36</w:t>
          </w:r>
          <w:r>
            <w:rPr>
              <w:noProof/>
            </w:rPr>
            <w:fldChar w:fldCharType="end"/>
          </w:r>
        </w:p>
        <w:p w14:paraId="22857BCF" w14:textId="77777777" w:rsidR="00C04791" w:rsidRDefault="00C04791">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_Toc289502745 \h </w:instrText>
          </w:r>
          <w:r>
            <w:rPr>
              <w:noProof/>
            </w:rPr>
          </w:r>
          <w:r>
            <w:rPr>
              <w:noProof/>
            </w:rPr>
            <w:fldChar w:fldCharType="separate"/>
          </w:r>
          <w:r>
            <w:rPr>
              <w:noProof/>
            </w:rPr>
            <w:t>42</w:t>
          </w:r>
          <w:r>
            <w:rPr>
              <w:noProof/>
            </w:rPr>
            <w:fldChar w:fldCharType="end"/>
          </w:r>
        </w:p>
        <w:p w14:paraId="75EB7A54" w14:textId="77777777" w:rsidR="00C04791" w:rsidRDefault="00C04791">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_Toc289502746 \h </w:instrText>
          </w:r>
          <w:r>
            <w:rPr>
              <w:noProof/>
            </w:rPr>
          </w:r>
          <w:r>
            <w:rPr>
              <w:noProof/>
            </w:rPr>
            <w:fldChar w:fldCharType="separate"/>
          </w:r>
          <w:r>
            <w:rPr>
              <w:noProof/>
            </w:rPr>
            <w:t>42</w:t>
          </w:r>
          <w:r>
            <w:rPr>
              <w:noProof/>
            </w:rPr>
            <w:fldChar w:fldCharType="end"/>
          </w:r>
        </w:p>
        <w:p w14:paraId="65C0E951" w14:textId="77777777" w:rsidR="00C04791" w:rsidRDefault="00C04791">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_Toc289502747 \h </w:instrText>
          </w:r>
          <w:r>
            <w:rPr>
              <w:noProof/>
            </w:rPr>
          </w:r>
          <w:r>
            <w:rPr>
              <w:noProof/>
            </w:rPr>
            <w:fldChar w:fldCharType="separate"/>
          </w:r>
          <w:r>
            <w:rPr>
              <w:noProof/>
            </w:rPr>
            <w:t>42</w:t>
          </w:r>
          <w:r>
            <w:rPr>
              <w:noProof/>
            </w:rPr>
            <w:fldChar w:fldCharType="end"/>
          </w:r>
        </w:p>
        <w:p w14:paraId="34C3AB8F" w14:textId="77777777" w:rsidR="00C04791" w:rsidRDefault="00C04791">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_Toc289502748 \h </w:instrText>
          </w:r>
          <w:r>
            <w:rPr>
              <w:noProof/>
            </w:rPr>
          </w:r>
          <w:r>
            <w:rPr>
              <w:noProof/>
            </w:rPr>
            <w:fldChar w:fldCharType="separate"/>
          </w:r>
          <w:r>
            <w:rPr>
              <w:noProof/>
            </w:rPr>
            <w:t>42</w:t>
          </w:r>
          <w:r>
            <w:rPr>
              <w:noProof/>
            </w:rPr>
            <w:fldChar w:fldCharType="end"/>
          </w:r>
        </w:p>
        <w:p w14:paraId="51994C56" w14:textId="77777777" w:rsidR="00C04791" w:rsidRDefault="00C04791">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_Toc289502749 \h </w:instrText>
          </w:r>
          <w:r>
            <w:rPr>
              <w:noProof/>
            </w:rPr>
          </w:r>
          <w:r>
            <w:rPr>
              <w:noProof/>
            </w:rPr>
            <w:fldChar w:fldCharType="separate"/>
          </w:r>
          <w:r>
            <w:rPr>
              <w:noProof/>
            </w:rPr>
            <w:t>42</w:t>
          </w:r>
          <w:r>
            <w:rPr>
              <w:noProof/>
            </w:rPr>
            <w:fldChar w:fldCharType="end"/>
          </w:r>
        </w:p>
        <w:p w14:paraId="011272B6" w14:textId="77777777" w:rsidR="00C04791" w:rsidRDefault="00C04791">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_Toc289502750 \h </w:instrText>
          </w:r>
          <w:r>
            <w:rPr>
              <w:noProof/>
            </w:rPr>
          </w:r>
          <w:r>
            <w:rPr>
              <w:noProof/>
            </w:rPr>
            <w:fldChar w:fldCharType="separate"/>
          </w:r>
          <w:r>
            <w:rPr>
              <w:noProof/>
            </w:rPr>
            <w:t>44</w:t>
          </w:r>
          <w:r>
            <w:rPr>
              <w:noProof/>
            </w:rPr>
            <w:fldChar w:fldCharType="end"/>
          </w:r>
        </w:p>
        <w:p w14:paraId="3BC76012" w14:textId="77777777" w:rsidR="00C04791" w:rsidRDefault="00C04791">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_Toc289502751 \h </w:instrText>
          </w:r>
          <w:r>
            <w:rPr>
              <w:noProof/>
            </w:rPr>
          </w:r>
          <w:r>
            <w:rPr>
              <w:noProof/>
            </w:rPr>
            <w:fldChar w:fldCharType="separate"/>
          </w:r>
          <w:r>
            <w:rPr>
              <w:noProof/>
            </w:rPr>
            <w:t>52</w:t>
          </w:r>
          <w:r>
            <w:rPr>
              <w:noProof/>
            </w:rPr>
            <w:fldChar w:fldCharType="end"/>
          </w:r>
        </w:p>
        <w:p w14:paraId="6ABD75F8" w14:textId="77777777" w:rsidR="00C04791" w:rsidRDefault="00C04791">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_Toc289502752 \h </w:instrText>
          </w:r>
          <w:r>
            <w:rPr>
              <w:noProof/>
            </w:rPr>
          </w:r>
          <w:r>
            <w:rPr>
              <w:noProof/>
            </w:rPr>
            <w:fldChar w:fldCharType="separate"/>
          </w:r>
          <w:r>
            <w:rPr>
              <w:noProof/>
            </w:rPr>
            <w:t>53</w:t>
          </w:r>
          <w:r>
            <w:rPr>
              <w:noProof/>
            </w:rPr>
            <w:fldChar w:fldCharType="end"/>
          </w:r>
        </w:p>
        <w:p w14:paraId="016391D3" w14:textId="77777777" w:rsidR="00C04791" w:rsidRDefault="00C04791">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_Toc289502753 \h </w:instrText>
          </w:r>
          <w:r>
            <w:rPr>
              <w:noProof/>
            </w:rPr>
          </w:r>
          <w:r>
            <w:rPr>
              <w:noProof/>
            </w:rPr>
            <w:fldChar w:fldCharType="separate"/>
          </w:r>
          <w:r>
            <w:rPr>
              <w:noProof/>
            </w:rPr>
            <w:t>53</w:t>
          </w:r>
          <w:r>
            <w:rPr>
              <w:noProof/>
            </w:rPr>
            <w:fldChar w:fldCharType="end"/>
          </w:r>
        </w:p>
        <w:p w14:paraId="63DE0040" w14:textId="77777777" w:rsidR="00C04791" w:rsidRDefault="00C04791">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_Toc289502754 \h </w:instrText>
          </w:r>
          <w:r>
            <w:rPr>
              <w:noProof/>
            </w:rPr>
          </w:r>
          <w:r>
            <w:rPr>
              <w:noProof/>
            </w:rPr>
            <w:fldChar w:fldCharType="separate"/>
          </w:r>
          <w:r>
            <w:rPr>
              <w:noProof/>
            </w:rPr>
            <w:t>53</w:t>
          </w:r>
          <w:r>
            <w:rPr>
              <w:noProof/>
            </w:rPr>
            <w:fldChar w:fldCharType="end"/>
          </w:r>
        </w:p>
        <w:p w14:paraId="56BC84B8" w14:textId="77777777" w:rsidR="00C04791" w:rsidRDefault="00C04791">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_Toc289502755 \h </w:instrText>
          </w:r>
          <w:r>
            <w:rPr>
              <w:noProof/>
            </w:rPr>
          </w:r>
          <w:r>
            <w:rPr>
              <w:noProof/>
            </w:rPr>
            <w:fldChar w:fldCharType="separate"/>
          </w:r>
          <w:r>
            <w:rPr>
              <w:noProof/>
            </w:rPr>
            <w:t>53</w:t>
          </w:r>
          <w:r>
            <w:rPr>
              <w:noProof/>
            </w:rPr>
            <w:fldChar w:fldCharType="end"/>
          </w:r>
        </w:p>
        <w:p w14:paraId="193C7A9C" w14:textId="77777777" w:rsidR="00C04791" w:rsidRDefault="00C04791">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_Toc289502756 \h </w:instrText>
          </w:r>
          <w:r>
            <w:rPr>
              <w:noProof/>
            </w:rPr>
          </w:r>
          <w:r>
            <w:rPr>
              <w:noProof/>
            </w:rPr>
            <w:fldChar w:fldCharType="separate"/>
          </w:r>
          <w:r>
            <w:rPr>
              <w:noProof/>
            </w:rPr>
            <w:t>59</w:t>
          </w:r>
          <w:r>
            <w:rPr>
              <w:noProof/>
            </w:rPr>
            <w:fldChar w:fldCharType="end"/>
          </w:r>
        </w:p>
        <w:p w14:paraId="40387E80" w14:textId="77777777" w:rsidR="00C04791" w:rsidRDefault="00C04791">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_Toc289502757 \h </w:instrText>
          </w:r>
          <w:r>
            <w:rPr>
              <w:noProof/>
            </w:rPr>
          </w:r>
          <w:r>
            <w:rPr>
              <w:noProof/>
            </w:rPr>
            <w:fldChar w:fldCharType="separate"/>
          </w:r>
          <w:r>
            <w:rPr>
              <w:noProof/>
            </w:rPr>
            <w:t>60</w:t>
          </w:r>
          <w:r>
            <w:rPr>
              <w:noProof/>
            </w:rPr>
            <w:fldChar w:fldCharType="end"/>
          </w:r>
        </w:p>
        <w:p w14:paraId="5259C772" w14:textId="77777777" w:rsidR="00C04791" w:rsidRDefault="00C04791">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_Toc289502758 \h </w:instrText>
          </w:r>
          <w:r>
            <w:rPr>
              <w:noProof/>
            </w:rPr>
          </w:r>
          <w:r>
            <w:rPr>
              <w:noProof/>
            </w:rPr>
            <w:fldChar w:fldCharType="separate"/>
          </w:r>
          <w:r>
            <w:rPr>
              <w:noProof/>
            </w:rPr>
            <w:t>60</w:t>
          </w:r>
          <w:r>
            <w:rPr>
              <w:noProof/>
            </w:rPr>
            <w:fldChar w:fldCharType="end"/>
          </w:r>
        </w:p>
        <w:p w14:paraId="59453D2D" w14:textId="77777777" w:rsidR="00C04791" w:rsidRDefault="00C04791">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_Toc289502759 \h </w:instrText>
          </w:r>
          <w:r>
            <w:rPr>
              <w:noProof/>
            </w:rPr>
          </w:r>
          <w:r>
            <w:rPr>
              <w:noProof/>
            </w:rPr>
            <w:fldChar w:fldCharType="separate"/>
          </w:r>
          <w:r>
            <w:rPr>
              <w:noProof/>
            </w:rPr>
            <w:t>60</w:t>
          </w:r>
          <w:r>
            <w:rPr>
              <w:noProof/>
            </w:rPr>
            <w:fldChar w:fldCharType="end"/>
          </w:r>
        </w:p>
        <w:p w14:paraId="5048BC3E" w14:textId="77777777" w:rsidR="00C04791" w:rsidRDefault="00C04791">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_Toc289502760 \h </w:instrText>
          </w:r>
          <w:r>
            <w:rPr>
              <w:noProof/>
            </w:rPr>
          </w:r>
          <w:r>
            <w:rPr>
              <w:noProof/>
            </w:rPr>
            <w:fldChar w:fldCharType="separate"/>
          </w:r>
          <w:r>
            <w:rPr>
              <w:noProof/>
            </w:rPr>
            <w:t>60</w:t>
          </w:r>
          <w:r>
            <w:rPr>
              <w:noProof/>
            </w:rPr>
            <w:fldChar w:fldCharType="end"/>
          </w:r>
        </w:p>
        <w:p w14:paraId="116A68A6" w14:textId="77777777" w:rsidR="00C04791" w:rsidRDefault="00C04791">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_Toc289502761 \h </w:instrText>
          </w:r>
          <w:r>
            <w:rPr>
              <w:noProof/>
            </w:rPr>
          </w:r>
          <w:r>
            <w:rPr>
              <w:noProof/>
            </w:rPr>
            <w:fldChar w:fldCharType="separate"/>
          </w:r>
          <w:r>
            <w:rPr>
              <w:noProof/>
            </w:rPr>
            <w:t>76</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0E185C47" w:rsidR="004666A5" w:rsidRPr="00E4288C" w:rsidRDefault="0026150C" w:rsidP="0026150C">
            <w:pPr>
              <w:pStyle w:val="TableText"/>
              <w:jc w:val="left"/>
              <w:rPr>
                <w:rFonts w:ascii="Georgia" w:hAnsi="Georgia"/>
                <w:szCs w:val="22"/>
              </w:rPr>
            </w:pPr>
            <w:r>
              <w:rPr>
                <w:rFonts w:ascii="Georgia" w:hAnsi="Georgia"/>
              </w:rPr>
              <w:t xml:space="preserve">- Uppdaterat beskrivning i </w:t>
            </w:r>
            <w:r w:rsidR="004666A5" w:rsidRPr="00E4288C">
              <w:rPr>
                <w:rFonts w:ascii="Georgia" w:hAnsi="Georgia"/>
              </w:rPr>
              <w:t xml:space="preserve">GetCareDocumentation av tidsattribut. </w:t>
            </w:r>
          </w:p>
          <w:p w14:paraId="79D7833F" w14:textId="77777777" w:rsidR="004666A5" w:rsidRPr="00E4288C" w:rsidRDefault="004666A5" w:rsidP="0026150C">
            <w:pPr>
              <w:pStyle w:val="TableText"/>
              <w:jc w:val="left"/>
              <w:rPr>
                <w:rFonts w:ascii="Georgia" w:hAnsi="Georgia"/>
                <w:szCs w:val="22"/>
              </w:rPr>
            </w:pPr>
            <w:r w:rsidRPr="00E4288C">
              <w:rPr>
                <w:rFonts w:ascii="Georgia" w:hAnsi="Georgia"/>
              </w:rPr>
              <w:t>- Ändrat format på MultiMediaEntry</w:t>
            </w:r>
          </w:p>
          <w:p w14:paraId="5BD30324" w14:textId="77777777" w:rsidR="004666A5" w:rsidRPr="00E4288C" w:rsidRDefault="004666A5" w:rsidP="0026150C">
            <w:pPr>
              <w:pStyle w:val="TableText"/>
              <w:jc w:val="left"/>
              <w:rPr>
                <w:rFonts w:ascii="Georgia" w:hAnsi="Georgia"/>
                <w:szCs w:val="22"/>
              </w:rPr>
            </w:pPr>
            <w:r w:rsidRPr="00E4288C">
              <w:rPr>
                <w:rFonts w:ascii="Georgia" w:hAnsi="Georgia"/>
              </w:rPr>
              <w:t>- authorOtherRole tillagt.</w:t>
            </w:r>
          </w:p>
          <w:p w14:paraId="492C74A3" w14:textId="77777777" w:rsidR="004666A5" w:rsidRPr="00E4288C" w:rsidRDefault="004666A5" w:rsidP="0026150C">
            <w:pPr>
              <w:pStyle w:val="TableText"/>
              <w:jc w:val="lef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26150C">
            <w:pPr>
              <w:pStyle w:val="TableText"/>
              <w:jc w:val="lef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26150C">
            <w:pPr>
              <w:pStyle w:val="TableText"/>
              <w:jc w:val="lef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26150C">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r w:rsidR="005211AD" w:rsidRPr="00E4288C" w14:paraId="41799DE1" w14:textId="77777777" w:rsidTr="0053648F">
        <w:tc>
          <w:tcPr>
            <w:tcW w:w="964" w:type="dxa"/>
          </w:tcPr>
          <w:p w14:paraId="546C5EBB" w14:textId="71AA88D1" w:rsidR="005211AD" w:rsidRDefault="005211AD" w:rsidP="0053648F">
            <w:pPr>
              <w:pStyle w:val="TableText"/>
              <w:rPr>
                <w:rFonts w:ascii="Georgia" w:hAnsi="Georgia"/>
              </w:rPr>
            </w:pPr>
            <w:r>
              <w:rPr>
                <w:rFonts w:ascii="Georgia" w:hAnsi="Georgia"/>
              </w:rPr>
              <w:t>2.1</w:t>
            </w:r>
          </w:p>
        </w:tc>
        <w:tc>
          <w:tcPr>
            <w:tcW w:w="964" w:type="dxa"/>
          </w:tcPr>
          <w:p w14:paraId="5C7AFE0E" w14:textId="364FB017" w:rsidR="005211AD" w:rsidRDefault="005211AD" w:rsidP="0053648F">
            <w:pPr>
              <w:pStyle w:val="TableText"/>
              <w:rPr>
                <w:rFonts w:ascii="Georgia" w:hAnsi="Georgia"/>
              </w:rPr>
            </w:pPr>
            <w:r>
              <w:rPr>
                <w:rFonts w:ascii="Georgia" w:hAnsi="Georgia"/>
              </w:rPr>
              <w:t>RC6</w:t>
            </w:r>
          </w:p>
        </w:tc>
        <w:tc>
          <w:tcPr>
            <w:tcW w:w="1224" w:type="dxa"/>
          </w:tcPr>
          <w:p w14:paraId="75713BEB" w14:textId="2A232711" w:rsidR="005211AD" w:rsidRDefault="005211AD" w:rsidP="0053648F">
            <w:pPr>
              <w:pStyle w:val="TableText"/>
              <w:rPr>
                <w:rFonts w:ascii="Georgia" w:hAnsi="Georgia"/>
              </w:rPr>
            </w:pPr>
            <w:r>
              <w:rPr>
                <w:rFonts w:ascii="Georgia" w:hAnsi="Georgia"/>
              </w:rPr>
              <w:t>2014-10-02</w:t>
            </w:r>
          </w:p>
        </w:tc>
        <w:tc>
          <w:tcPr>
            <w:tcW w:w="4140" w:type="dxa"/>
          </w:tcPr>
          <w:p w14:paraId="1414A899" w14:textId="219E804F" w:rsidR="005211AD" w:rsidRDefault="005211AD" w:rsidP="0053648F">
            <w:pPr>
              <w:numPr>
                <w:ilvl w:val="0"/>
                <w:numId w:val="32"/>
              </w:numPr>
            </w:pPr>
            <w:r>
              <w:t>Åtgärdat kommentarer efter VIS-granskning.</w:t>
            </w:r>
          </w:p>
        </w:tc>
        <w:tc>
          <w:tcPr>
            <w:tcW w:w="1980" w:type="dxa"/>
          </w:tcPr>
          <w:p w14:paraId="7794C3BB" w14:textId="58AD14F7" w:rsidR="005211AD" w:rsidRDefault="005211AD" w:rsidP="0053648F">
            <w:pPr>
              <w:pStyle w:val="TOC1"/>
            </w:pPr>
            <w:r>
              <w:t>Khaled Daham</w:t>
            </w:r>
          </w:p>
        </w:tc>
        <w:tc>
          <w:tcPr>
            <w:tcW w:w="1440" w:type="dxa"/>
          </w:tcPr>
          <w:p w14:paraId="2125C815" w14:textId="77777777" w:rsidR="005211AD" w:rsidRPr="00E4288C" w:rsidRDefault="005211AD" w:rsidP="0053648F">
            <w:pPr>
              <w:pStyle w:val="TableText"/>
              <w:rPr>
                <w:rFonts w:ascii="Georgia" w:hAnsi="Georgia"/>
              </w:rPr>
            </w:pPr>
          </w:p>
        </w:tc>
      </w:tr>
      <w:tr w:rsidR="00FF1062" w:rsidRPr="00E4288C" w14:paraId="575E4777" w14:textId="77777777" w:rsidTr="0053648F">
        <w:tc>
          <w:tcPr>
            <w:tcW w:w="964" w:type="dxa"/>
          </w:tcPr>
          <w:p w14:paraId="71B3695C" w14:textId="2344A2FC" w:rsidR="00FF1062" w:rsidRDefault="00182A36" w:rsidP="0053648F">
            <w:pPr>
              <w:pStyle w:val="TableText"/>
              <w:rPr>
                <w:rFonts w:ascii="Georgia" w:hAnsi="Georgia"/>
              </w:rPr>
            </w:pPr>
            <w:r>
              <w:rPr>
                <w:rFonts w:ascii="Georgia" w:hAnsi="Georgia"/>
              </w:rPr>
              <w:t>2.1</w:t>
            </w:r>
          </w:p>
        </w:tc>
        <w:tc>
          <w:tcPr>
            <w:tcW w:w="964" w:type="dxa"/>
          </w:tcPr>
          <w:p w14:paraId="0ADDED81" w14:textId="1B2D5DB0" w:rsidR="00FF1062" w:rsidRDefault="00182A36" w:rsidP="0053648F">
            <w:pPr>
              <w:pStyle w:val="TableText"/>
              <w:rPr>
                <w:rFonts w:ascii="Georgia" w:hAnsi="Georgia"/>
              </w:rPr>
            </w:pPr>
            <w:r>
              <w:rPr>
                <w:rFonts w:ascii="Georgia" w:hAnsi="Georgia"/>
              </w:rPr>
              <w:t>RC7</w:t>
            </w:r>
          </w:p>
        </w:tc>
        <w:tc>
          <w:tcPr>
            <w:tcW w:w="1224" w:type="dxa"/>
          </w:tcPr>
          <w:p w14:paraId="7EED23BC" w14:textId="366FEEFF" w:rsidR="00FF1062" w:rsidRDefault="00182A36" w:rsidP="0053648F">
            <w:pPr>
              <w:pStyle w:val="TableText"/>
              <w:rPr>
                <w:rFonts w:ascii="Georgia" w:hAnsi="Georgia"/>
              </w:rPr>
            </w:pPr>
            <w:r>
              <w:rPr>
                <w:rFonts w:ascii="Georgia" w:hAnsi="Georgia"/>
              </w:rPr>
              <w:t>2014-11-18</w:t>
            </w:r>
          </w:p>
        </w:tc>
        <w:tc>
          <w:tcPr>
            <w:tcW w:w="4140" w:type="dxa"/>
          </w:tcPr>
          <w:p w14:paraId="3029DAD8" w14:textId="30F3CB1B" w:rsidR="00FF3E42" w:rsidRDefault="00FF3E42" w:rsidP="0053648F">
            <w:pPr>
              <w:numPr>
                <w:ilvl w:val="0"/>
                <w:numId w:val="32"/>
              </w:numPr>
            </w:pPr>
            <w:r>
              <w:t>Fixat stavfel</w:t>
            </w:r>
          </w:p>
          <w:p w14:paraId="31696A9F" w14:textId="77777777" w:rsidR="00182A36" w:rsidRDefault="00182A36" w:rsidP="0053648F">
            <w:pPr>
              <w:numPr>
                <w:ilvl w:val="0"/>
                <w:numId w:val="32"/>
              </w:numPr>
            </w:pPr>
            <w:r>
              <w:t>Lagt till Ineras HSAid för aggregerande tjänster.</w:t>
            </w:r>
          </w:p>
          <w:p w14:paraId="6A80D423" w14:textId="368486A8" w:rsidR="00182A36" w:rsidRDefault="00182A36" w:rsidP="0053648F">
            <w:pPr>
              <w:numPr>
                <w:ilvl w:val="0"/>
                <w:numId w:val="32"/>
              </w:numPr>
            </w:pPr>
            <w:r>
              <w:rPr>
                <w:szCs w:val="20"/>
              </w:rPr>
              <w:t>sourceSystemHSAId krävs vid begäran på reservnummer</w:t>
            </w:r>
          </w:p>
        </w:tc>
        <w:tc>
          <w:tcPr>
            <w:tcW w:w="1980" w:type="dxa"/>
          </w:tcPr>
          <w:p w14:paraId="6B5731D5" w14:textId="2D72C2C8" w:rsidR="00FF1062" w:rsidRDefault="00182A36" w:rsidP="0053648F">
            <w:pPr>
              <w:pStyle w:val="TOC1"/>
            </w:pPr>
            <w:r>
              <w:t>Khaled Daham</w:t>
            </w:r>
          </w:p>
        </w:tc>
        <w:tc>
          <w:tcPr>
            <w:tcW w:w="1440" w:type="dxa"/>
          </w:tcPr>
          <w:p w14:paraId="0B1FA088" w14:textId="77777777" w:rsidR="00FF1062" w:rsidRPr="00E4288C" w:rsidRDefault="00FF1062" w:rsidP="0053648F">
            <w:pPr>
              <w:pStyle w:val="TableText"/>
              <w:rPr>
                <w:rFonts w:ascii="Georgia" w:hAnsi="Georgia"/>
              </w:rPr>
            </w:pPr>
          </w:p>
        </w:tc>
      </w:tr>
      <w:tr w:rsidR="00367542" w:rsidRPr="00E4288C" w14:paraId="4C520E8D" w14:textId="77777777" w:rsidTr="0053648F">
        <w:tc>
          <w:tcPr>
            <w:tcW w:w="964" w:type="dxa"/>
          </w:tcPr>
          <w:p w14:paraId="7118B98E" w14:textId="03050BD2" w:rsidR="00367542" w:rsidRDefault="00367542" w:rsidP="0053648F">
            <w:pPr>
              <w:pStyle w:val="TableText"/>
              <w:rPr>
                <w:rFonts w:ascii="Georgia" w:hAnsi="Georgia"/>
              </w:rPr>
            </w:pPr>
            <w:r>
              <w:rPr>
                <w:rFonts w:ascii="Georgia" w:hAnsi="Georgia"/>
              </w:rPr>
              <w:t>2.1</w:t>
            </w:r>
          </w:p>
        </w:tc>
        <w:tc>
          <w:tcPr>
            <w:tcW w:w="964" w:type="dxa"/>
          </w:tcPr>
          <w:p w14:paraId="5C937572" w14:textId="73A32D89" w:rsidR="00367542" w:rsidRDefault="00367542" w:rsidP="0053648F">
            <w:pPr>
              <w:pStyle w:val="TableText"/>
              <w:rPr>
                <w:rFonts w:ascii="Georgia" w:hAnsi="Georgia"/>
              </w:rPr>
            </w:pPr>
            <w:r>
              <w:rPr>
                <w:rFonts w:ascii="Georgia" w:hAnsi="Georgia"/>
              </w:rPr>
              <w:t>Rc7</w:t>
            </w:r>
          </w:p>
        </w:tc>
        <w:tc>
          <w:tcPr>
            <w:tcW w:w="1224" w:type="dxa"/>
          </w:tcPr>
          <w:p w14:paraId="200D6FCE" w14:textId="5616CE17" w:rsidR="00367542" w:rsidRDefault="00367542" w:rsidP="0053648F">
            <w:pPr>
              <w:pStyle w:val="TableText"/>
              <w:rPr>
                <w:rFonts w:ascii="Georgia" w:hAnsi="Georgia"/>
              </w:rPr>
            </w:pPr>
            <w:r>
              <w:rPr>
                <w:rFonts w:ascii="Georgia" w:hAnsi="Georgia"/>
              </w:rPr>
              <w:t>2014-11-25</w:t>
            </w:r>
          </w:p>
        </w:tc>
        <w:tc>
          <w:tcPr>
            <w:tcW w:w="4140" w:type="dxa"/>
          </w:tcPr>
          <w:p w14:paraId="7CEF31CC" w14:textId="77777777" w:rsidR="00367542" w:rsidRPr="00ED7FDF" w:rsidRDefault="00367542" w:rsidP="00367542">
            <w:pPr>
              <w:numPr>
                <w:ilvl w:val="0"/>
                <w:numId w:val="32"/>
              </w:numPr>
            </w:pPr>
            <w:r w:rsidRPr="007E7489">
              <w:t>Tagit bort alternativet att använda GetUpdates(index-pull) för EI då den inte är implementerad och det pågår diskussioner om att den skall tas bort ifrån TKB för EI.</w:t>
            </w:r>
          </w:p>
          <w:p w14:paraId="5634BFDD" w14:textId="77777777" w:rsidR="00367542" w:rsidRPr="00E34246" w:rsidRDefault="00367542" w:rsidP="00367542">
            <w:pPr>
              <w:numPr>
                <w:ilvl w:val="0"/>
                <w:numId w:val="32"/>
              </w:numPr>
            </w:pPr>
            <w:r w:rsidRPr="00ED7FDF">
              <w:rPr>
                <w:lang w:val="en-US"/>
              </w:rPr>
              <w:t>Uppdaterat sekvensdiagram.</w:t>
            </w:r>
          </w:p>
          <w:p w14:paraId="67715C04" w14:textId="77777777" w:rsidR="00E34246" w:rsidRPr="006452D4" w:rsidRDefault="00E34246" w:rsidP="00367542">
            <w:pPr>
              <w:numPr>
                <w:ilvl w:val="0"/>
                <w:numId w:val="32"/>
              </w:numPr>
            </w:pPr>
            <w:r>
              <w:t xml:space="preserve">Ändrat skrivelse kring medarbetarens åtkomst till att peka på </w:t>
            </w:r>
            <w:r w:rsidRPr="007E7489">
              <w:t>SOSFS 2008:14 istället för PDL-i-praktiken.</w:t>
            </w:r>
          </w:p>
          <w:p w14:paraId="3E870010" w14:textId="10E4CD30" w:rsidR="006452D4" w:rsidRDefault="006452D4" w:rsidP="00367542">
            <w:pPr>
              <w:numPr>
                <w:ilvl w:val="0"/>
                <w:numId w:val="32"/>
              </w:numPr>
            </w:pPr>
            <w:r w:rsidRPr="007E7489">
              <w:t xml:space="preserve">Förtydligat </w:t>
            </w:r>
            <w:r w:rsidR="00FD0A4E" w:rsidRPr="007E7489">
              <w:t>sambandet mellan</w:t>
            </w:r>
            <w:r w:rsidRPr="007E7489">
              <w:t xml:space="preserve"> categorization och assessmentCategory </w:t>
            </w:r>
            <w:r w:rsidRPr="007E7489">
              <w:lastRenderedPageBreak/>
              <w:t>för GetFunctionalStatus</w:t>
            </w:r>
          </w:p>
        </w:tc>
        <w:tc>
          <w:tcPr>
            <w:tcW w:w="1980" w:type="dxa"/>
          </w:tcPr>
          <w:p w14:paraId="5C1A3190" w14:textId="2E3A6154" w:rsidR="00367542" w:rsidRDefault="00367542" w:rsidP="0053648F">
            <w:pPr>
              <w:pStyle w:val="TOC1"/>
            </w:pPr>
            <w:r>
              <w:lastRenderedPageBreak/>
              <w:t>Khaled Daham</w:t>
            </w:r>
          </w:p>
        </w:tc>
        <w:tc>
          <w:tcPr>
            <w:tcW w:w="1440" w:type="dxa"/>
          </w:tcPr>
          <w:p w14:paraId="73EC53A6" w14:textId="77777777" w:rsidR="00367542" w:rsidRPr="00E4288C" w:rsidRDefault="00367542" w:rsidP="0053648F">
            <w:pPr>
              <w:pStyle w:val="TableText"/>
              <w:rPr>
                <w:rFonts w:ascii="Georgia" w:hAnsi="Georgia"/>
              </w:rPr>
            </w:pPr>
          </w:p>
        </w:tc>
      </w:tr>
      <w:tr w:rsidR="007E7489" w:rsidRPr="00E4288C" w14:paraId="19FE7A65" w14:textId="77777777" w:rsidTr="0053648F">
        <w:tc>
          <w:tcPr>
            <w:tcW w:w="964" w:type="dxa"/>
          </w:tcPr>
          <w:p w14:paraId="1D1DFB47" w14:textId="52AA3C8C" w:rsidR="007E7489" w:rsidRDefault="007E7489" w:rsidP="0053648F">
            <w:pPr>
              <w:pStyle w:val="TableText"/>
              <w:rPr>
                <w:rFonts w:ascii="Georgia" w:hAnsi="Georgia"/>
              </w:rPr>
            </w:pPr>
            <w:r>
              <w:rPr>
                <w:rFonts w:ascii="Georgia" w:hAnsi="Georgia"/>
              </w:rPr>
              <w:lastRenderedPageBreak/>
              <w:t>2.1</w:t>
            </w:r>
          </w:p>
        </w:tc>
        <w:tc>
          <w:tcPr>
            <w:tcW w:w="964" w:type="dxa"/>
          </w:tcPr>
          <w:p w14:paraId="223D89DE" w14:textId="77777777" w:rsidR="007E7489" w:rsidRDefault="007E7489" w:rsidP="0053648F">
            <w:pPr>
              <w:pStyle w:val="TableText"/>
              <w:rPr>
                <w:rFonts w:ascii="Georgia" w:hAnsi="Georgia"/>
              </w:rPr>
            </w:pPr>
          </w:p>
        </w:tc>
        <w:tc>
          <w:tcPr>
            <w:tcW w:w="1224" w:type="dxa"/>
          </w:tcPr>
          <w:p w14:paraId="2DDED088" w14:textId="2F9B8921" w:rsidR="007E7489" w:rsidRDefault="00240132" w:rsidP="0053648F">
            <w:pPr>
              <w:pStyle w:val="TableText"/>
              <w:rPr>
                <w:rFonts w:ascii="Georgia" w:hAnsi="Georgia"/>
              </w:rPr>
            </w:pPr>
            <w:r>
              <w:rPr>
                <w:rFonts w:ascii="Georgia" w:hAnsi="Georgia"/>
              </w:rPr>
              <w:t>2015-03-16</w:t>
            </w:r>
          </w:p>
        </w:tc>
        <w:tc>
          <w:tcPr>
            <w:tcW w:w="4140" w:type="dxa"/>
          </w:tcPr>
          <w:p w14:paraId="56FB57E5" w14:textId="77777777" w:rsidR="007E7489" w:rsidRDefault="007E7489" w:rsidP="00367542">
            <w:pPr>
              <w:numPr>
                <w:ilvl w:val="0"/>
                <w:numId w:val="32"/>
              </w:numPr>
            </w:pPr>
            <w:r>
              <w:t>Uppdaterat V-TIM-mappningskapitlet med korrigerade V-TIM-mappningar, och mappning mot NPÖ.</w:t>
            </w:r>
          </w:p>
          <w:p w14:paraId="57F2C4CD" w14:textId="7E7D22C9" w:rsidR="007E7489" w:rsidRPr="007E7489" w:rsidRDefault="007E7489" w:rsidP="007E7489">
            <w:pPr>
              <w:numPr>
                <w:ilvl w:val="0"/>
                <w:numId w:val="32"/>
              </w:numPr>
            </w:pPr>
            <w:r>
              <w:t>Korrigerat beskrivninge n av fältet padl/assessment i GFS.</w:t>
            </w:r>
          </w:p>
        </w:tc>
        <w:tc>
          <w:tcPr>
            <w:tcW w:w="1980" w:type="dxa"/>
          </w:tcPr>
          <w:p w14:paraId="1774CCAF" w14:textId="67E1A81D" w:rsidR="007E7489" w:rsidRDefault="007E7489" w:rsidP="0053648F">
            <w:pPr>
              <w:pStyle w:val="TOC1"/>
            </w:pPr>
            <w:r>
              <w:t>Björn Genfors</w:t>
            </w:r>
          </w:p>
        </w:tc>
        <w:tc>
          <w:tcPr>
            <w:tcW w:w="1440" w:type="dxa"/>
          </w:tcPr>
          <w:p w14:paraId="76DD11BD" w14:textId="77777777" w:rsidR="007E7489" w:rsidRPr="00E4288C" w:rsidRDefault="007E7489" w:rsidP="0053648F">
            <w:pPr>
              <w:pStyle w:val="TableText"/>
              <w:rPr>
                <w:rFonts w:ascii="Georgia" w:hAnsi="Georgia"/>
              </w:rPr>
            </w:pPr>
          </w:p>
        </w:tc>
      </w:tr>
      <w:tr w:rsidR="007744B3" w:rsidRPr="00E4288C" w14:paraId="7DD223D9" w14:textId="77777777" w:rsidTr="0053648F">
        <w:tc>
          <w:tcPr>
            <w:tcW w:w="964" w:type="dxa"/>
          </w:tcPr>
          <w:p w14:paraId="396DD241" w14:textId="01B63E83" w:rsidR="007744B3" w:rsidRDefault="007744B3" w:rsidP="0053648F">
            <w:pPr>
              <w:pStyle w:val="TableText"/>
              <w:rPr>
                <w:rFonts w:ascii="Georgia" w:hAnsi="Georgia"/>
              </w:rPr>
            </w:pPr>
            <w:r>
              <w:rPr>
                <w:rFonts w:ascii="Georgia" w:hAnsi="Georgia"/>
              </w:rPr>
              <w:t>2.1.1</w:t>
            </w:r>
          </w:p>
        </w:tc>
        <w:tc>
          <w:tcPr>
            <w:tcW w:w="964" w:type="dxa"/>
          </w:tcPr>
          <w:p w14:paraId="4527CF78" w14:textId="77777777" w:rsidR="007744B3" w:rsidRDefault="007744B3" w:rsidP="0053648F">
            <w:pPr>
              <w:pStyle w:val="TableText"/>
              <w:rPr>
                <w:rFonts w:ascii="Georgia" w:hAnsi="Georgia"/>
              </w:rPr>
            </w:pPr>
          </w:p>
        </w:tc>
        <w:tc>
          <w:tcPr>
            <w:tcW w:w="1224" w:type="dxa"/>
          </w:tcPr>
          <w:p w14:paraId="234F0FDA" w14:textId="4788D2AC" w:rsidR="007744B3" w:rsidRDefault="007744B3" w:rsidP="0053648F">
            <w:pPr>
              <w:pStyle w:val="TableText"/>
              <w:rPr>
                <w:rFonts w:ascii="Georgia" w:hAnsi="Georgia"/>
              </w:rPr>
            </w:pPr>
            <w:r>
              <w:rPr>
                <w:rFonts w:ascii="Georgia" w:hAnsi="Georgia"/>
              </w:rPr>
              <w:t>2015-03-31</w:t>
            </w:r>
          </w:p>
        </w:tc>
        <w:tc>
          <w:tcPr>
            <w:tcW w:w="4140" w:type="dxa"/>
          </w:tcPr>
          <w:p w14:paraId="2B1FEF32" w14:textId="346D9E54" w:rsidR="007744B3" w:rsidRDefault="007744B3" w:rsidP="00367542">
            <w:pPr>
              <w:numPr>
                <w:ilvl w:val="0"/>
                <w:numId w:val="32"/>
              </w:numPr>
            </w:pPr>
            <w:r>
              <w:t>Tagit bort relation ifrån GetFunctionalStatus</w:t>
            </w:r>
            <w:r w:rsidR="00434FD0">
              <w:t xml:space="preserve"> efter beslut av Inera</w:t>
            </w:r>
          </w:p>
        </w:tc>
        <w:tc>
          <w:tcPr>
            <w:tcW w:w="1980" w:type="dxa"/>
          </w:tcPr>
          <w:p w14:paraId="03281235" w14:textId="11E4DD79" w:rsidR="007744B3" w:rsidRDefault="007744B3" w:rsidP="0053648F">
            <w:pPr>
              <w:pStyle w:val="TOC1"/>
            </w:pPr>
            <w:r>
              <w:t>Khaled Daham</w:t>
            </w:r>
          </w:p>
        </w:tc>
        <w:tc>
          <w:tcPr>
            <w:tcW w:w="1440" w:type="dxa"/>
          </w:tcPr>
          <w:p w14:paraId="334F21D8" w14:textId="77777777" w:rsidR="007744B3" w:rsidRPr="00E4288C" w:rsidRDefault="007744B3" w:rsidP="0053648F">
            <w:pPr>
              <w:pStyle w:val="TableText"/>
              <w:rPr>
                <w:rFonts w:ascii="Georgia" w:hAnsi="Georgia"/>
              </w:rPr>
            </w:pPr>
          </w:p>
        </w:tc>
      </w:tr>
      <w:tr w:rsidR="00B44895" w:rsidRPr="00E4288C" w14:paraId="12E9B908" w14:textId="77777777" w:rsidTr="0053648F">
        <w:tc>
          <w:tcPr>
            <w:tcW w:w="964" w:type="dxa"/>
          </w:tcPr>
          <w:p w14:paraId="22C2EF88" w14:textId="2B6C1936" w:rsidR="00B44895" w:rsidRDefault="00B44895" w:rsidP="0053648F">
            <w:pPr>
              <w:pStyle w:val="TableText"/>
              <w:rPr>
                <w:rFonts w:ascii="Georgia" w:hAnsi="Georgia"/>
              </w:rPr>
            </w:pPr>
            <w:r>
              <w:rPr>
                <w:rFonts w:ascii="Georgia" w:hAnsi="Georgia"/>
              </w:rPr>
              <w:t>2.1.1</w:t>
            </w:r>
          </w:p>
        </w:tc>
        <w:tc>
          <w:tcPr>
            <w:tcW w:w="964" w:type="dxa"/>
          </w:tcPr>
          <w:p w14:paraId="2B6BEDA7" w14:textId="77777777" w:rsidR="00B44895" w:rsidRDefault="00B44895" w:rsidP="0053648F">
            <w:pPr>
              <w:pStyle w:val="TableText"/>
              <w:rPr>
                <w:rFonts w:ascii="Georgia" w:hAnsi="Georgia"/>
              </w:rPr>
            </w:pPr>
          </w:p>
        </w:tc>
        <w:tc>
          <w:tcPr>
            <w:tcW w:w="1224" w:type="dxa"/>
          </w:tcPr>
          <w:p w14:paraId="6688F0D0" w14:textId="6D0FF405" w:rsidR="00B44895" w:rsidRDefault="00B44895" w:rsidP="0053648F">
            <w:pPr>
              <w:pStyle w:val="TableText"/>
              <w:rPr>
                <w:rFonts w:ascii="Georgia" w:hAnsi="Georgia"/>
              </w:rPr>
            </w:pPr>
            <w:r>
              <w:rPr>
                <w:rFonts w:ascii="Georgia" w:hAnsi="Georgia"/>
              </w:rPr>
              <w:t>2015-04-01</w:t>
            </w:r>
          </w:p>
        </w:tc>
        <w:tc>
          <w:tcPr>
            <w:tcW w:w="4140" w:type="dxa"/>
          </w:tcPr>
          <w:p w14:paraId="2E8B50E7" w14:textId="181167FE" w:rsidR="00B44895" w:rsidRDefault="00B44895" w:rsidP="00367542">
            <w:pPr>
              <w:numPr>
                <w:ilvl w:val="0"/>
                <w:numId w:val="32"/>
              </w:numPr>
            </w:pPr>
            <w:r>
              <w:t>Tagit bort GetFunctionlStatus för release</w:t>
            </w:r>
          </w:p>
        </w:tc>
        <w:tc>
          <w:tcPr>
            <w:tcW w:w="1980" w:type="dxa"/>
          </w:tcPr>
          <w:p w14:paraId="31AB72A1" w14:textId="6ECF3EA2" w:rsidR="00B44895" w:rsidRDefault="00B44895" w:rsidP="0053648F">
            <w:pPr>
              <w:pStyle w:val="TOC1"/>
            </w:pPr>
            <w:r>
              <w:t>Khaled Daham</w:t>
            </w:r>
          </w:p>
        </w:tc>
        <w:tc>
          <w:tcPr>
            <w:tcW w:w="1440" w:type="dxa"/>
          </w:tcPr>
          <w:p w14:paraId="1959539F" w14:textId="77777777" w:rsidR="00B44895" w:rsidRPr="00E4288C" w:rsidRDefault="00B44895" w:rsidP="0053648F">
            <w:pPr>
              <w:pStyle w:val="TableText"/>
              <w:rPr>
                <w:rFonts w:ascii="Georgia" w:hAnsi="Georgia"/>
              </w:rPr>
            </w:pPr>
          </w:p>
        </w:tc>
      </w:tr>
    </w:tbl>
    <w:p w14:paraId="6DB30119" w14:textId="0367D399"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784854"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3</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4</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5</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6</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784854"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7</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784854"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8</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784854"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9</w:t>
            </w:r>
            <w:r w:rsidRPr="003125EA">
              <w:rPr>
                <w:rFonts w:ascii="Georgia" w:hAnsi="Georgia"/>
              </w:rPr>
              <w:fldChar w:fldCharType="end"/>
            </w:r>
          </w:p>
        </w:tc>
        <w:tc>
          <w:tcPr>
            <w:tcW w:w="2183" w:type="dxa"/>
          </w:tcPr>
          <w:p w14:paraId="761F5803" w14:textId="77777777" w:rsidR="00886A66" w:rsidRPr="007E7489" w:rsidRDefault="00886A66" w:rsidP="00886A66">
            <w:pPr>
              <w:pStyle w:val="TableText"/>
              <w:jc w:val="left"/>
            </w:pPr>
            <w:r w:rsidRPr="007E7489">
              <w:t>Handbok till SOSFS 2008:14, informationshantering och journalföring</w:t>
            </w:r>
          </w:p>
          <w:p w14:paraId="4BEBBEE9" w14:textId="46639A32" w:rsidR="003125EA" w:rsidRPr="003125EA" w:rsidRDefault="003125EA" w:rsidP="00607BD3">
            <w:pPr>
              <w:pStyle w:val="TableText"/>
              <w:jc w:val="left"/>
              <w:rPr>
                <w:rFonts w:ascii="Georgia" w:hAnsi="Georgia"/>
              </w:rPr>
            </w:pP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53BF1910" w:rsidR="003125EA" w:rsidRPr="003125EA" w:rsidRDefault="00784854" w:rsidP="0039481C">
            <w:pPr>
              <w:pStyle w:val="TableText"/>
              <w:rPr>
                <w:rFonts w:ascii="Georgia" w:hAnsi="Georgia"/>
              </w:rPr>
            </w:pPr>
            <w:hyperlink r:id="rId13" w:history="1">
              <w:r w:rsidR="00886A66">
                <w:rPr>
                  <w:rStyle w:val="Hyperlink"/>
                  <w:rFonts w:ascii="Georgia" w:hAnsi="Georgia"/>
                </w:rPr>
                <w:t>http://www.socialstyrelsen.se/regelverk/handbocker/handbokominformationshanteringochjournalforing</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10</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784854"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11</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784854"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12</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784854"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w:t>
              </w:r>
              <w:r w:rsidR="003125EA" w:rsidRPr="003125EA">
                <w:rPr>
                  <w:rStyle w:val="Hyperlink"/>
                  <w:rFonts w:ascii="Georgia" w:hAnsi="Georgia"/>
                </w:rPr>
                <w:lastRenderedPageBreak/>
                <w:t>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13</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784854"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14</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00434FD0" w:rsidRPr="003125EA">
              <w:rPr>
                <w:rFonts w:ascii="Georgia" w:hAnsi="Georgia"/>
              </w:rPr>
              <w:t>R</w:t>
            </w:r>
            <w:r w:rsidR="00434FD0">
              <w:rPr>
                <w:rFonts w:ascii="Georgia" w:hAnsi="Georgia"/>
                <w:noProof/>
              </w:rPr>
              <w:t>7</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00434FD0" w:rsidRPr="003125EA">
              <w:rPr>
                <w:rFonts w:ascii="Georgia" w:hAnsi="Georgia"/>
              </w:rPr>
              <w:t>R</w:t>
            </w:r>
            <w:r w:rsidR="00434FD0">
              <w:rPr>
                <w:rFonts w:ascii="Georgia" w:hAnsi="Georgia"/>
                <w:noProof/>
              </w:rPr>
              <w:t>7</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9" w:name="_Toc357754843"/>
      <w:bookmarkStart w:id="10" w:name="_Toc243452541"/>
      <w:bookmarkStart w:id="11" w:name="_Toc289502712"/>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434FD0" w:rsidRPr="00434FD0">
        <w:rPr>
          <w:i/>
          <w:szCs w:val="20"/>
        </w:rPr>
        <w:t>R2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434FD0" w:rsidRPr="00434FD0">
        <w:rPr>
          <w:i/>
          <w:szCs w:val="20"/>
        </w:rPr>
        <w:t>R1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2" w:name="_Toc289502713"/>
      <w:bookmarkStart w:id="13" w:name="_Toc269040962"/>
      <w:r>
        <w:t>Svenskt namn</w:t>
      </w:r>
      <w:bookmarkEnd w:id="12"/>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4" w:name="_Toc289502714"/>
      <w:r>
        <w:t>WEB beskrivning</w:t>
      </w:r>
      <w:bookmarkEnd w:id="13"/>
      <w:bookmarkEnd w:id="14"/>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Heading1"/>
      </w:pPr>
      <w:bookmarkStart w:id="22" w:name="_Toc289502715"/>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Pr="00784854" w:rsidRDefault="0039481C" w:rsidP="0039481C">
      <w:pPr>
        <w:pStyle w:val="Heading2"/>
      </w:pPr>
      <w:bookmarkStart w:id="23" w:name="_Toc357754845"/>
      <w:bookmarkStart w:id="24" w:name="_Toc243452543"/>
      <w:bookmarkStart w:id="25" w:name="_Toc289502716"/>
      <w:bookmarkStart w:id="26" w:name="_Toc163300882"/>
      <w:r w:rsidRPr="00784854">
        <w:t xml:space="preserve">Version </w:t>
      </w:r>
      <w:bookmarkEnd w:id="23"/>
      <w:bookmarkEnd w:id="24"/>
      <w:r w:rsidR="00E57C71" w:rsidRPr="00784854">
        <w:fldChar w:fldCharType="begin"/>
      </w:r>
      <w:r w:rsidR="00E57C71" w:rsidRPr="00784854">
        <w:instrText xml:space="preserve"> DOCPROPERTY "version" \* MERGEFORMAT </w:instrText>
      </w:r>
      <w:r w:rsidR="00E57C71" w:rsidRPr="00784854">
        <w:fldChar w:fldCharType="separate"/>
      </w:r>
      <w:r w:rsidR="003125EA" w:rsidRPr="00784854">
        <w:t>2.1</w:t>
      </w:r>
      <w:bookmarkEnd w:id="25"/>
      <w:r w:rsidR="00E57C71" w:rsidRPr="00784854">
        <w:fldChar w:fldCharType="end"/>
      </w:r>
    </w:p>
    <w:p w14:paraId="253F30C6" w14:textId="77777777" w:rsidR="00784854" w:rsidRDefault="00784854" w:rsidP="00784854">
      <w:pPr>
        <w:pStyle w:val="Heading3"/>
      </w:pPr>
      <w:bookmarkStart w:id="27" w:name="_Toc290113441"/>
      <w:r>
        <w:t>Kontrakt som inte är verifierade för release</w:t>
      </w:r>
      <w:bookmarkEnd w:id="27"/>
    </w:p>
    <w:p w14:paraId="043EF566" w14:textId="77777777" w:rsidR="00784854" w:rsidRDefault="00784854" w:rsidP="00784854">
      <w:pPr>
        <w:rPr>
          <w:lang w:val="en-US"/>
        </w:rPr>
      </w:pPr>
      <w:r>
        <w:t xml:space="preserve">Följande kontrakt är borttagna ur denna release </w:t>
      </w:r>
      <w:r w:rsidRPr="00A4201F">
        <w:rPr>
          <w:lang w:val="en-US"/>
        </w:rPr>
        <w:t>i väntan på verifiering i skarp drift</w:t>
      </w:r>
      <w:r>
        <w:rPr>
          <w:lang w:val="en-US"/>
        </w:rPr>
        <w:t>.</w:t>
      </w:r>
    </w:p>
    <w:p w14:paraId="7E58F8E2" w14:textId="77777777" w:rsidR="00784854" w:rsidRPr="00A4201F" w:rsidRDefault="00784854" w:rsidP="00784854"/>
    <w:p w14:paraId="5E9902AF" w14:textId="019A57B7" w:rsidR="00784854" w:rsidRDefault="00784854" w:rsidP="00784854">
      <w:pPr>
        <w:pStyle w:val="ListParagraph"/>
        <w:numPr>
          <w:ilvl w:val="0"/>
          <w:numId w:val="35"/>
        </w:numPr>
      </w:pPr>
      <w:r w:rsidRPr="00A4201F">
        <w:t>Get</w:t>
      </w:r>
      <w:r>
        <w:t>FunctionalStatus</w:t>
      </w:r>
      <w:bookmarkStart w:id="28" w:name="_GoBack"/>
      <w:bookmarkEnd w:id="28"/>
    </w:p>
    <w:p w14:paraId="655266D0" w14:textId="77777777" w:rsidR="00784854" w:rsidRPr="00784854" w:rsidRDefault="00784854" w:rsidP="00784854"/>
    <w:p w14:paraId="2619F25A" w14:textId="77777777" w:rsidR="0039481C" w:rsidRDefault="0039481C" w:rsidP="0039481C">
      <w:pPr>
        <w:pStyle w:val="Heading3"/>
      </w:pPr>
      <w:bookmarkStart w:id="29" w:name="_Toc243452544"/>
      <w:bookmarkStart w:id="30" w:name="_Toc289502717"/>
      <w:r>
        <w:t>Oförändrade tjänstekontrakt</w:t>
      </w:r>
      <w:bookmarkEnd w:id="29"/>
      <w:bookmarkEnd w:id="30"/>
    </w:p>
    <w:p w14:paraId="7D878B6F" w14:textId="77777777" w:rsidR="00703BD5" w:rsidRDefault="00703BD5" w:rsidP="00703BD5">
      <w:bookmarkStart w:id="31"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2" w:name="_Toc289502718"/>
      <w:r>
        <w:t>Nya tjänstekontrakt</w:t>
      </w:r>
      <w:bookmarkEnd w:id="31"/>
      <w:bookmarkEnd w:id="32"/>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3" w:name="_Toc243452546"/>
      <w:bookmarkStart w:id="34" w:name="_Toc289502719"/>
      <w:r>
        <w:t>Förändrade tjänstekontrakt</w:t>
      </w:r>
      <w:bookmarkEnd w:id="33"/>
      <w:bookmarkEnd w:id="34"/>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5FAB650A" w:rsidR="00703BD5" w:rsidRDefault="00703BD5" w:rsidP="00703BD5">
      <w:pPr>
        <w:pStyle w:val="BodyText"/>
      </w:pPr>
      <w:r w:rsidRPr="00676C89">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5" w:name="_Toc243452547"/>
      <w:bookmarkStart w:id="36" w:name="_Toc289502720"/>
      <w:r>
        <w:t>Utgångna tjänstekontrakt</w:t>
      </w:r>
      <w:bookmarkEnd w:id="35"/>
      <w:bookmarkEnd w:id="36"/>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7" w:name="_Toc357754846"/>
      <w:bookmarkStart w:id="38" w:name="_Toc243452548"/>
      <w:bookmarkStart w:id="39" w:name="_Toc289502721"/>
      <w:r w:rsidRPr="0028759B">
        <w:lastRenderedPageBreak/>
        <w:t>Version tidigare</w:t>
      </w:r>
      <w:bookmarkEnd w:id="37"/>
      <w:bookmarkEnd w:id="38"/>
      <w:bookmarkEnd w:id="39"/>
    </w:p>
    <w:p w14:paraId="7719E18E" w14:textId="55790757" w:rsidR="0039481C" w:rsidRPr="00C63695" w:rsidRDefault="0083036F" w:rsidP="00703BD5">
      <w:r>
        <w:t>2.0</w:t>
      </w:r>
    </w:p>
    <w:p w14:paraId="36EF0DDB" w14:textId="77777777" w:rsidR="0039481C" w:rsidRDefault="0039481C" w:rsidP="0039481C">
      <w:pPr>
        <w:pStyle w:val="Heading1"/>
      </w:pPr>
      <w:bookmarkStart w:id="40" w:name="_Toc357754847"/>
      <w:bookmarkStart w:id="41" w:name="_Toc243452549"/>
      <w:bookmarkStart w:id="42" w:name="_Toc289502722"/>
      <w:bookmarkEnd w:id="26"/>
      <w:r>
        <w:t>Tjänstedomänens arkitektur</w:t>
      </w:r>
      <w:bookmarkEnd w:id="40"/>
      <w:bookmarkEnd w:id="41"/>
      <w:bookmarkEnd w:id="42"/>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3" w:name="_Toc357754848"/>
      <w:bookmarkStart w:id="44" w:name="_Toc243452550"/>
      <w:bookmarkStart w:id="45" w:name="_Toc289502723"/>
      <w:r>
        <w:t>Flöden</w:t>
      </w:r>
      <w:bookmarkEnd w:id="43"/>
      <w:bookmarkEnd w:id="44"/>
      <w:bookmarkEnd w:id="45"/>
    </w:p>
    <w:p w14:paraId="6F03BC1E" w14:textId="6B18B857" w:rsidR="00703BD5" w:rsidRPr="00F81A41" w:rsidRDefault="00703BD5" w:rsidP="00703BD5">
      <w:r w:rsidRPr="006D487E">
        <w:t xml:space="preserve">Nedanstående diagram visar hur flödet </w:t>
      </w:r>
      <w:r>
        <w:t xml:space="preserve">principiellt </w:t>
      </w:r>
      <w:r w:rsidRPr="006D487E">
        <w:t xml:space="preserve">ser </w:t>
      </w:r>
      <w:r w:rsidR="000712E2">
        <w:t>ut när information ur kontrakt</w:t>
      </w:r>
      <w:r w:rsidRPr="006D487E">
        <w:t xml:space="preserve"> </w:t>
      </w:r>
      <w:r w:rsidR="000712E2">
        <w:t xml:space="preserve">i tjänstedomänen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434FD0">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1CBCD256" w14:textId="77777777" w:rsidR="0083036F" w:rsidRPr="00F81A41" w:rsidRDefault="0083036F" w:rsidP="0083036F">
      <w:r w:rsidRPr="00F81A41">
        <w:rPr>
          <w:noProof/>
          <w:lang w:val="en-US"/>
        </w:rPr>
        <w:lastRenderedPageBreak/>
        <w:drawing>
          <wp:inline distT="0" distB="0" distL="0" distR="0" wp14:anchorId="67D4440D" wp14:editId="5543A7E6">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434FD0">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943E4E">
        <w:trPr>
          <w:trHeight w:val="709"/>
        </w:trPr>
        <w:tc>
          <w:tcPr>
            <w:tcW w:w="1164" w:type="pct"/>
            <w:tcBorders>
              <w:top w:val="single" w:sz="6" w:space="0" w:color="auto"/>
              <w:bottom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bottom w:val="single" w:sz="6" w:space="0" w:color="auto"/>
            </w:tcBorders>
          </w:tcPr>
          <w:p w14:paraId="21BB954F" w14:textId="1CB0ADB1" w:rsidR="00703BD5" w:rsidRPr="00F81A41" w:rsidRDefault="00943E4E" w:rsidP="0053648F">
            <w:pPr>
              <w:spacing w:before="40" w:after="40"/>
            </w:pPr>
            <w:r w:rsidRPr="002C6251">
              <w:t>Den patient</w:t>
            </w:r>
            <w:r>
              <w:t xml:space="preserve"> som vill få tillgång till information som tjänsterna tillhandahåller</w:t>
            </w:r>
            <w:r w:rsidR="00703BD5" w:rsidRPr="00F81A41">
              <w:t>.</w:t>
            </w:r>
          </w:p>
        </w:tc>
      </w:tr>
      <w:tr w:rsidR="00943E4E" w:rsidRPr="00F81A41" w14:paraId="74E02D11" w14:textId="77777777" w:rsidTr="00703BD5">
        <w:trPr>
          <w:trHeight w:val="709"/>
        </w:trPr>
        <w:tc>
          <w:tcPr>
            <w:tcW w:w="1164" w:type="pct"/>
            <w:tcBorders>
              <w:top w:val="single" w:sz="6" w:space="0" w:color="auto"/>
            </w:tcBorders>
          </w:tcPr>
          <w:p w14:paraId="3179DDC5" w14:textId="6E7D4498" w:rsidR="00943E4E" w:rsidRPr="00F81A41" w:rsidRDefault="00943E4E" w:rsidP="0053648F">
            <w:pPr>
              <w:spacing w:before="40" w:after="40"/>
            </w:pPr>
            <w:r w:rsidRPr="008E0AA0">
              <w:t>Professionen</w:t>
            </w:r>
          </w:p>
        </w:tc>
        <w:tc>
          <w:tcPr>
            <w:tcW w:w="3836" w:type="pct"/>
            <w:tcBorders>
              <w:top w:val="single" w:sz="6" w:space="0" w:color="auto"/>
            </w:tcBorders>
          </w:tcPr>
          <w:p w14:paraId="2B3D9740" w14:textId="56BD8037" w:rsidR="00943E4E" w:rsidRPr="00F81A41" w:rsidRDefault="00943E4E" w:rsidP="0053648F">
            <w:pPr>
              <w:spacing w:before="40" w:after="40"/>
            </w:pPr>
            <w:r w:rsidRPr="008E0AA0">
              <w:t>Den vård- och omsorgsperson som vill få tillgång till patientens data.</w:t>
            </w:r>
          </w:p>
        </w:tc>
      </w:tr>
    </w:tbl>
    <w:p w14:paraId="0589C171" w14:textId="05F49083" w:rsidR="00703BD5" w:rsidRPr="00F81A41" w:rsidRDefault="00703BD5" w:rsidP="00703BD5">
      <w:pPr>
        <w:pStyle w:val="Heading4"/>
      </w:pPr>
      <w:r w:rsidRPr="00F81A41">
        <w:lastRenderedPageBreak/>
        <w:t>Sekvensdiagram</w:t>
      </w:r>
    </w:p>
    <w:p w14:paraId="10CEADD9" w14:textId="457EBFA8" w:rsidR="00703BD5" w:rsidRPr="00F81A41" w:rsidRDefault="000712E2" w:rsidP="00703BD5">
      <w:pPr>
        <w:rPr>
          <w:color w:val="4F81BD" w:themeColor="accent1"/>
        </w:rPr>
      </w:pPr>
      <w:r w:rsidRPr="000712E2">
        <w:rPr>
          <w:noProof/>
          <w:color w:val="4F81BD" w:themeColor="accent1"/>
          <w:lang w:val="en-US"/>
        </w:rPr>
        <w:drawing>
          <wp:inline distT="0" distB="0" distL="0" distR="0" wp14:anchorId="2A8B5B7C" wp14:editId="0F2C9480">
            <wp:extent cx="7001692" cy="3433666"/>
            <wp:effectExtent l="0" t="0" r="889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7001692" cy="3433666"/>
                    </a:xfrm>
                    <a:prstGeom prst="rect">
                      <a:avLst/>
                    </a:prstGeom>
                  </pic:spPr>
                </pic:pic>
              </a:graphicData>
            </a:graphic>
          </wp:inline>
        </w:drawing>
      </w:r>
    </w:p>
    <w:p w14:paraId="63F00E3C" w14:textId="35DDB3EA"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434FD0">
        <w:rPr>
          <w:noProof/>
          <w:color w:val="auto"/>
        </w:rPr>
        <w:t>3</w:t>
      </w:r>
      <w:r w:rsidRPr="00F81A41">
        <w:rPr>
          <w:color w:val="auto"/>
        </w:rPr>
        <w:fldChar w:fldCharType="end"/>
      </w:r>
      <w:r w:rsidRPr="00F81A41">
        <w:rPr>
          <w:color w:val="auto"/>
        </w:rPr>
        <w:t xml:space="preserve"> </w:t>
      </w:r>
      <w:r w:rsidR="00D56BDB" w:rsidRPr="004A01C1">
        <w:rPr>
          <w:b w:val="0"/>
          <w:color w:val="auto"/>
        </w:rPr>
        <w:t xml:space="preserve">Sekvensdiagram över sökning efter information där </w:t>
      </w:r>
      <w:r w:rsidR="00D56BDB">
        <w:rPr>
          <w:b w:val="0"/>
          <w:color w:val="auto"/>
        </w:rPr>
        <w:t>GetAlertInformation</w:t>
      </w:r>
      <w:r w:rsidR="00D56BDB" w:rsidRPr="004A01C1">
        <w:rPr>
          <w:b w:val="0"/>
          <w:color w:val="auto"/>
        </w:rPr>
        <w:t xml:space="preserve"> används som exempel men samma princip gäller för alla kontrakt i tjänstedomänen, diagrammet visar på två alternativa sekvenser där det första alternativet gäller när aggregerande tjänster adresseras och det andra alternativet gäller när källsystemet adresseras.</w:t>
      </w:r>
    </w:p>
    <w:p w14:paraId="0B5EFAAD" w14:textId="77777777" w:rsidR="00703BD5" w:rsidRPr="00F81A41" w:rsidRDefault="00703BD5" w:rsidP="00703BD5">
      <w:pPr>
        <w:pStyle w:val="Heading5"/>
      </w:pPr>
      <w:r w:rsidRPr="00F81A41">
        <w:t xml:space="preserve">Roller </w:t>
      </w:r>
    </w:p>
    <w:tbl>
      <w:tblPr>
        <w:tblStyle w:val="TableGrid"/>
        <w:tblW w:w="11165" w:type="dxa"/>
        <w:tblLook w:val="04A0" w:firstRow="1" w:lastRow="0" w:firstColumn="1" w:lastColumn="0" w:noHBand="0" w:noVBand="1"/>
      </w:tblPr>
      <w:tblGrid>
        <w:gridCol w:w="2409"/>
        <w:gridCol w:w="8756"/>
      </w:tblGrid>
      <w:tr w:rsidR="00703BD5" w:rsidRPr="00F81A41" w14:paraId="77E6BB10" w14:textId="77777777" w:rsidTr="00722A2A">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875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EF6F85" w:rsidRPr="00F81A41" w14:paraId="6AF927E8" w14:textId="77777777" w:rsidTr="00722A2A">
        <w:tc>
          <w:tcPr>
            <w:tcW w:w="2409" w:type="dxa"/>
            <w:tcBorders>
              <w:top w:val="single" w:sz="6" w:space="0" w:color="auto"/>
            </w:tcBorders>
          </w:tcPr>
          <w:p w14:paraId="69A347FA" w14:textId="31397773" w:rsidR="00EF6F85" w:rsidRPr="00F81A41" w:rsidRDefault="00EF6F85" w:rsidP="0053648F">
            <w:pPr>
              <w:spacing w:before="40" w:after="40"/>
            </w:pPr>
            <w:r>
              <w:t>Tjänstekonsument</w:t>
            </w:r>
          </w:p>
        </w:tc>
        <w:tc>
          <w:tcPr>
            <w:tcW w:w="8756" w:type="dxa"/>
            <w:tcBorders>
              <w:top w:val="single" w:sz="6" w:space="0" w:color="auto"/>
            </w:tcBorders>
          </w:tcPr>
          <w:p w14:paraId="380D22B4" w14:textId="47C4F399" w:rsidR="00EF6F85" w:rsidRPr="00F81A41" w:rsidRDefault="00EF6F85" w:rsidP="0053648F">
            <w:pPr>
              <w:spacing w:before="40" w:after="40"/>
            </w:pPr>
            <w:r w:rsidRPr="00211EF1">
              <w:t xml:space="preserve">Det system som </w:t>
            </w:r>
            <w:r>
              <w:t>används för att konsumera information. Dvs det system som använder tjänster enligt ett tjänstekontrakt.</w:t>
            </w:r>
          </w:p>
        </w:tc>
      </w:tr>
      <w:tr w:rsidR="00EF6F85" w:rsidRPr="00F81A41" w14:paraId="39DAD74D" w14:textId="77777777" w:rsidTr="00722A2A">
        <w:tc>
          <w:tcPr>
            <w:tcW w:w="2409" w:type="dxa"/>
          </w:tcPr>
          <w:p w14:paraId="737CEB49" w14:textId="533D4797" w:rsidR="00EF6F85" w:rsidRPr="00F81A41" w:rsidRDefault="00EF6F85" w:rsidP="0053648F">
            <w:pPr>
              <w:spacing w:before="40" w:after="40"/>
            </w:pPr>
            <w:r w:rsidRPr="008A6814">
              <w:t>Tjänsteplattform</w:t>
            </w:r>
          </w:p>
        </w:tc>
        <w:tc>
          <w:tcPr>
            <w:tcW w:w="8756" w:type="dxa"/>
          </w:tcPr>
          <w:p w14:paraId="1A5B410A" w14:textId="16653E58" w:rsidR="00EF6F85" w:rsidRPr="00F81A41" w:rsidRDefault="00EF6F85" w:rsidP="008B25A9">
            <w:pPr>
              <w:spacing w:before="40" w:after="40"/>
            </w:pPr>
            <w:r w:rsidRPr="008A6814">
              <w:t xml:space="preserve">Tjänsteplattformen är </w:t>
            </w:r>
            <w:r>
              <w:t>det lager som hanterar vi</w:t>
            </w:r>
            <w:r w:rsidR="00B60C1B">
              <w:t xml:space="preserve">rtuella tjänster, aggregerande </w:t>
            </w:r>
            <w:r>
              <w:t>tjänster samt anpassningstjänster.</w:t>
            </w:r>
          </w:p>
        </w:tc>
      </w:tr>
      <w:tr w:rsidR="00913A2D" w:rsidRPr="00F81A41" w14:paraId="14A45F41" w14:textId="77777777" w:rsidTr="00722A2A">
        <w:tc>
          <w:tcPr>
            <w:tcW w:w="2409" w:type="dxa"/>
          </w:tcPr>
          <w:p w14:paraId="7831FB4B" w14:textId="3AFEBE1B" w:rsidR="00913A2D" w:rsidRPr="008A6814" w:rsidRDefault="00913A2D" w:rsidP="0053648F">
            <w:pPr>
              <w:spacing w:before="40" w:after="40"/>
            </w:pPr>
            <w:r>
              <w:t>Aggregerande tjänst</w:t>
            </w:r>
          </w:p>
        </w:tc>
        <w:tc>
          <w:tcPr>
            <w:tcW w:w="8756" w:type="dxa"/>
          </w:tcPr>
          <w:p w14:paraId="30825FDD" w14:textId="59CFF709" w:rsidR="00913A2D" w:rsidRPr="008A6814" w:rsidRDefault="00913A2D" w:rsidP="008B25A9">
            <w:pPr>
              <w:spacing w:before="40" w:after="40"/>
            </w:pPr>
            <w:r>
              <w:t xml:space="preserve">En aggregerande tjänst är en integrationstjänst som för en tjänstekonsument sammanställer en nationell vy av informationen av den typ som är aktuell för tjänsten i fråga. Är beroende av engagemangsindex för att begränsa sökningen till relevanta informationsägare. </w:t>
            </w:r>
          </w:p>
        </w:tc>
      </w:tr>
      <w:tr w:rsidR="00913A2D" w:rsidRPr="00F81A41" w14:paraId="60EC04A5" w14:textId="77777777" w:rsidTr="00722A2A">
        <w:tc>
          <w:tcPr>
            <w:tcW w:w="2409" w:type="dxa"/>
          </w:tcPr>
          <w:p w14:paraId="6E1017CB" w14:textId="1A44FD52" w:rsidR="00913A2D" w:rsidRPr="008A6814" w:rsidRDefault="00913A2D" w:rsidP="0053648F">
            <w:pPr>
              <w:spacing w:before="40" w:after="40"/>
            </w:pPr>
            <w:r>
              <w:t>Engagemangsindex</w:t>
            </w:r>
          </w:p>
        </w:tc>
        <w:tc>
          <w:tcPr>
            <w:tcW w:w="8756" w:type="dxa"/>
          </w:tcPr>
          <w:p w14:paraId="7A6DCA04" w14:textId="63B6FF97" w:rsidR="00913A2D" w:rsidRPr="008A6814" w:rsidRDefault="00913A2D" w:rsidP="008B25A9">
            <w:pPr>
              <w:spacing w:before="40" w:after="40"/>
            </w:pPr>
            <w:r>
              <w:t xml:space="preserve">En tjänst där det finns uppdaterade nationella index över vilka informationsägare som har information kring en viss invånare/patient. </w:t>
            </w:r>
          </w:p>
        </w:tc>
      </w:tr>
      <w:tr w:rsidR="00EF6F85" w:rsidRPr="00F81A41" w14:paraId="7DBB3F9C" w14:textId="77777777" w:rsidTr="00722A2A">
        <w:tc>
          <w:tcPr>
            <w:tcW w:w="2409" w:type="dxa"/>
          </w:tcPr>
          <w:p w14:paraId="1B82876E" w14:textId="067DC7EF" w:rsidR="00EF6F85" w:rsidRPr="00F81A41" w:rsidRDefault="00EF6F85" w:rsidP="0053648F">
            <w:pPr>
              <w:spacing w:before="40" w:after="40"/>
            </w:pPr>
            <w:r>
              <w:t>Vårdinformationssystem</w:t>
            </w:r>
          </w:p>
        </w:tc>
        <w:tc>
          <w:tcPr>
            <w:tcW w:w="8756" w:type="dxa"/>
          </w:tcPr>
          <w:p w14:paraId="7992545C" w14:textId="1BB4DD64" w:rsidR="00EF6F85" w:rsidRPr="00F81A41" w:rsidRDefault="00EF6F85" w:rsidP="008B25A9">
            <w:r>
              <w:t>Det system som i detta fall utgör källsystemet som vårdpersonal direkt registrerar/uppdaterar/raderar information i.</w:t>
            </w:r>
          </w:p>
        </w:tc>
      </w:tr>
    </w:tbl>
    <w:p w14:paraId="7EE56A04" w14:textId="77777777" w:rsidR="0039481C" w:rsidRPr="006E7140" w:rsidRDefault="0039481C" w:rsidP="0039481C"/>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46" w:name="_Toc243452553"/>
      <w:bookmarkStart w:id="47" w:name="_Toc289502724"/>
      <w:r>
        <w:t>Obligatoriska kontrakt</w:t>
      </w:r>
      <w:bookmarkEnd w:id="46"/>
      <w:bookmarkEnd w:id="47"/>
    </w:p>
    <w:p w14:paraId="0AD081DF" w14:textId="3A06A016" w:rsidR="00703BD5" w:rsidRPr="00E0018F" w:rsidRDefault="008B25A9" w:rsidP="00703BD5">
      <w:r>
        <w:t>Domänen definierar inga flöden och har därmed inga obligatoriska kontrakt att uppfylla.</w:t>
      </w:r>
    </w:p>
    <w:p w14:paraId="7C1308D2" w14:textId="77777777" w:rsidR="00703BD5" w:rsidRPr="003727DE" w:rsidRDefault="00703BD5" w:rsidP="00703BD5"/>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48" w:name="_Toc357754849"/>
      <w:bookmarkStart w:id="49" w:name="_Toc243452554"/>
      <w:bookmarkStart w:id="50" w:name="_Toc289502725"/>
      <w:r w:rsidRPr="000F72A4">
        <w:t>Adressering</w:t>
      </w:r>
      <w:bookmarkEnd w:id="48"/>
      <w:bookmarkEnd w:id="49"/>
      <w:bookmarkEnd w:id="50"/>
    </w:p>
    <w:p w14:paraId="229F1B2C" w14:textId="0DA01088" w:rsidR="00312D9A" w:rsidRPr="00E146AE" w:rsidRDefault="00312D9A" w:rsidP="00312D9A">
      <w:r w:rsidRPr="00E146AE">
        <w:t xml:space="preserve">Tjänstedomänen tillämpar </w:t>
      </w:r>
      <w:r w:rsidR="00B60C1B">
        <w:t>käll</w:t>
      </w:r>
      <w:r w:rsidRPr="00E146AE">
        <w:t xml:space="preserve">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1" w:name="_Toc227077992"/>
      <w:bookmarkStart w:id="52" w:name="_Toc374962625"/>
      <w:bookmarkStart w:id="53" w:name="_Toc382487402"/>
      <w:bookmarkStart w:id="54" w:name="_Toc289502726"/>
      <w:r w:rsidRPr="00DF207A">
        <w:t>Sammanfattning av adresseringsmodell</w:t>
      </w:r>
      <w:bookmarkEnd w:id="51"/>
      <w:bookmarkEnd w:id="52"/>
      <w:bookmarkEnd w:id="53"/>
      <w:bookmarkEnd w:id="54"/>
    </w:p>
    <w:tbl>
      <w:tblPr>
        <w:tblStyle w:val="TableGrid"/>
        <w:tblW w:w="8313" w:type="dxa"/>
        <w:tblInd w:w="867" w:type="dxa"/>
        <w:tblLook w:val="04A0" w:firstRow="1" w:lastRow="0" w:firstColumn="1" w:lastColumn="0" w:noHBand="0" w:noVBand="1"/>
      </w:tblPr>
      <w:tblGrid>
        <w:gridCol w:w="3210"/>
        <w:gridCol w:w="5103"/>
      </w:tblGrid>
      <w:tr w:rsidR="000712E2" w:rsidRPr="003F45DF" w14:paraId="2E592C9D" w14:textId="77777777" w:rsidTr="000712E2">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5103"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0712E2" w:rsidRPr="00E146AE" w14:paraId="64B39546" w14:textId="77777777" w:rsidTr="000712E2">
        <w:tc>
          <w:tcPr>
            <w:tcW w:w="3210" w:type="dxa"/>
          </w:tcPr>
          <w:p w14:paraId="2E115708" w14:textId="77777777" w:rsidR="00312D9A" w:rsidRPr="00E146AE" w:rsidRDefault="00312D9A" w:rsidP="0053648F">
            <w:r w:rsidRPr="00E146AE">
              <w:t>För alla huvudmän</w:t>
            </w:r>
          </w:p>
        </w:tc>
        <w:tc>
          <w:tcPr>
            <w:tcW w:w="5103" w:type="dxa"/>
          </w:tcPr>
          <w:p w14:paraId="46C3DFF0" w14:textId="77777777" w:rsidR="001F5703" w:rsidRDefault="00312D9A" w:rsidP="001F5703">
            <w:r w:rsidRPr="00E146AE">
              <w:t>Ineras HSA-id</w:t>
            </w:r>
            <w:r w:rsidR="001F5703">
              <w:t xml:space="preserve"> </w:t>
            </w:r>
          </w:p>
          <w:p w14:paraId="52CD9558" w14:textId="47F7B9CF" w:rsidR="001F5703" w:rsidRDefault="001F5703" w:rsidP="001F5703">
            <w:r>
              <w:t>QA: T_SERVICES_SE165565594230-1023</w:t>
            </w:r>
          </w:p>
          <w:p w14:paraId="6A449922" w14:textId="05A01444" w:rsidR="00312D9A" w:rsidRPr="00E146AE" w:rsidRDefault="001F5703" w:rsidP="001F5703">
            <w:r>
              <w:t>Prod: HSASERVICES-106J</w:t>
            </w:r>
          </w:p>
        </w:tc>
      </w:tr>
      <w:tr w:rsidR="000712E2" w:rsidRPr="00E146AE" w14:paraId="34BB0DAE" w14:textId="77777777" w:rsidTr="000712E2">
        <w:tc>
          <w:tcPr>
            <w:tcW w:w="3210" w:type="dxa"/>
          </w:tcPr>
          <w:p w14:paraId="58729C28" w14:textId="77777777" w:rsidR="00312D9A" w:rsidRPr="00E146AE" w:rsidRDefault="00312D9A" w:rsidP="0053648F">
            <w:r w:rsidRPr="00E146AE">
              <w:t>För en huvudman/region</w:t>
            </w:r>
          </w:p>
        </w:tc>
        <w:tc>
          <w:tcPr>
            <w:tcW w:w="5103" w:type="dxa"/>
          </w:tcPr>
          <w:p w14:paraId="3FDDA2CB" w14:textId="77777777" w:rsidR="00312D9A" w:rsidRPr="00E146AE" w:rsidRDefault="00312D9A" w:rsidP="0053648F">
            <w:r w:rsidRPr="00E146AE">
              <w:t>Huvudmannens/regionens HSA-id</w:t>
            </w:r>
          </w:p>
        </w:tc>
      </w:tr>
      <w:tr w:rsidR="000712E2" w:rsidRPr="00E146AE" w14:paraId="0AE52912" w14:textId="77777777" w:rsidTr="000712E2">
        <w:tc>
          <w:tcPr>
            <w:tcW w:w="3210" w:type="dxa"/>
          </w:tcPr>
          <w:p w14:paraId="07088E14" w14:textId="77777777" w:rsidR="00312D9A" w:rsidRPr="00E146AE" w:rsidRDefault="00312D9A" w:rsidP="0053648F">
            <w:r w:rsidRPr="00E146AE">
              <w:t>För ett källsystem</w:t>
            </w:r>
          </w:p>
        </w:tc>
        <w:tc>
          <w:tcPr>
            <w:tcW w:w="5103"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5" w:name="_Toc357754850"/>
      <w:bookmarkStart w:id="56" w:name="_Toc243452555"/>
      <w:bookmarkStart w:id="57" w:name="_Toc289502727"/>
      <w:r w:rsidRPr="000F72A4">
        <w:t>Aggregering och engagemangsindex</w:t>
      </w:r>
      <w:bookmarkEnd w:id="55"/>
      <w:bookmarkEnd w:id="56"/>
      <w:bookmarkEnd w:id="57"/>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lastRenderedPageBreak/>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58" w:name="_Toc224960921"/>
      <w:bookmarkStart w:id="59" w:name="_Toc357754852"/>
      <w:bookmarkStart w:id="60" w:name="_Toc243452557"/>
      <w:r>
        <w:br w:type="page"/>
      </w:r>
    </w:p>
    <w:p w14:paraId="5B8BBD42" w14:textId="0FD53A9D" w:rsidR="0039481C" w:rsidRDefault="0039481C" w:rsidP="0039481C">
      <w:pPr>
        <w:pStyle w:val="Heading1"/>
      </w:pPr>
      <w:bookmarkStart w:id="61" w:name="_Toc289502728"/>
      <w:r>
        <w:lastRenderedPageBreak/>
        <w:t>Tjänstedomänens krav och regler</w:t>
      </w:r>
      <w:bookmarkEnd w:id="58"/>
      <w:bookmarkEnd w:id="59"/>
      <w:bookmarkEnd w:id="60"/>
      <w:bookmarkEnd w:id="61"/>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2" w:name="_Toc244018071"/>
      <w:bookmarkStart w:id="63" w:name="_Toc374962628"/>
      <w:bookmarkStart w:id="64" w:name="_Toc382487405"/>
      <w:bookmarkStart w:id="65" w:name="_Toc289502729"/>
      <w:r w:rsidRPr="00A0151E">
        <w:t>Uppdatering</w:t>
      </w:r>
      <w:r>
        <w:t xml:space="preserve"> av </w:t>
      </w:r>
      <w:r w:rsidRPr="00435396">
        <w:t>engagemangsindex</w:t>
      </w:r>
      <w:bookmarkEnd w:id="62"/>
      <w:bookmarkEnd w:id="63"/>
      <w:bookmarkEnd w:id="64"/>
      <w:bookmarkEnd w:id="65"/>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663831EF" w14:textId="147D3B48" w:rsidR="00312D9A" w:rsidRDefault="00312D9A" w:rsidP="00312D9A">
      <w:r>
        <w:t>urn:riv:itintegration:engagementindex:UpdateResponder:1 (”index-push”)</w:t>
      </w:r>
      <w:r w:rsidR="005E60AD">
        <w:t>.</w:t>
      </w:r>
    </w:p>
    <w:p w14:paraId="6DD80D25" w14:textId="77777777" w:rsidR="005E60AD" w:rsidRDefault="005E60AD"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Logical address*</w:t>
            </w:r>
          </w:p>
        </w:tc>
        <w:tc>
          <w:tcPr>
            <w:tcW w:w="1579" w:type="dxa"/>
            <w:shd w:val="clear" w:color="auto" w:fill="auto"/>
          </w:tcPr>
          <w:p w14:paraId="13DFED94" w14:textId="77777777" w:rsidR="00312D9A" w:rsidRPr="00E146AE" w:rsidRDefault="00312D9A" w:rsidP="0053648F">
            <w:r w:rsidRPr="00E146AE">
              <w:t xml:space="preserve">Referens till informationskällan enligt </w:t>
            </w:r>
            <w:r w:rsidRPr="00E146AE">
              <w:lastRenderedPageBreak/>
              <w:t>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adresseringsmodell för den tjänstedomän som </w:t>
            </w:r>
            <w:r w:rsidRPr="00E146AE">
              <w:lastRenderedPageBreak/>
              <w:t>anges av fältet Service Domain.</w:t>
            </w:r>
          </w:p>
        </w:tc>
        <w:tc>
          <w:tcPr>
            <w:tcW w:w="851" w:type="dxa"/>
            <w:shd w:val="clear" w:color="auto" w:fill="auto"/>
          </w:tcPr>
          <w:p w14:paraId="67CBE1D6" w14:textId="77777777" w:rsidR="00312D9A" w:rsidRPr="00E146AE" w:rsidRDefault="00312D9A" w:rsidP="0053648F">
            <w:r w:rsidRPr="00E146AE">
              <w:lastRenderedPageBreak/>
              <w:t>1..1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 xml:space="preserve">Upp-datering innebär ny post som </w:t>
            </w:r>
            <w:r w:rsidRPr="00E146AE">
              <w:lastRenderedPageBreak/>
              <w:t>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Default="00312D9A" w:rsidP="00312D9A">
      <w:pPr>
        <w:pStyle w:val="BodyText"/>
      </w:pPr>
      <w:r w:rsidRPr="003F45DF">
        <w:t xml:space="preserve">Regler för tilldelning av värde i fältet Categorization i engagemangsposten för tjänstekontrakt i denna domän. </w:t>
      </w:r>
    </w:p>
    <w:p w14:paraId="79A588BE" w14:textId="739B19DA" w:rsidR="00342F56" w:rsidRPr="003F45DF" w:rsidRDefault="00342F56" w:rsidP="00312D9A">
      <w:pPr>
        <w:pStyle w:val="BodyText"/>
      </w:pPr>
      <w:r>
        <w:t xml:space="preserve">En tjänsteproducent av GetFunctionalStatus </w:t>
      </w:r>
      <w:r>
        <w:rPr>
          <w:b/>
        </w:rPr>
        <w:t xml:space="preserve">måste </w:t>
      </w:r>
      <w:r>
        <w:t>använda samma värde för categorization i en Update som för elementet assessmentCategory i svaret.</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bl>
    <w:p w14:paraId="41F835DB" w14:textId="77777777" w:rsidR="0039481C" w:rsidRDefault="0039481C" w:rsidP="0039481C"/>
    <w:p w14:paraId="6A36E880" w14:textId="77777777" w:rsidR="0039481C" w:rsidRDefault="0039481C" w:rsidP="0039481C">
      <w:pPr>
        <w:pStyle w:val="Heading2"/>
      </w:pPr>
      <w:bookmarkStart w:id="66" w:name="_Toc357754853"/>
      <w:bookmarkStart w:id="67" w:name="_Toc243452558"/>
      <w:bookmarkStart w:id="68" w:name="_Ref398293328"/>
      <w:bookmarkStart w:id="69" w:name="_Toc289502730"/>
      <w:r>
        <w:lastRenderedPageBreak/>
        <w:t>Informationssäkerhet och juridik</w:t>
      </w:r>
      <w:bookmarkEnd w:id="66"/>
      <w:bookmarkEnd w:id="67"/>
      <w:bookmarkEnd w:id="68"/>
      <w:bookmarkEnd w:id="69"/>
    </w:p>
    <w:p w14:paraId="384BF249" w14:textId="77777777" w:rsidR="003D6F4B" w:rsidRDefault="003D6F4B" w:rsidP="003D6F4B">
      <w:pPr>
        <w:pStyle w:val="Heading3"/>
      </w:pPr>
      <w:bookmarkStart w:id="70" w:name="_Toc374962630"/>
      <w:bookmarkStart w:id="71" w:name="_Toc382487407"/>
      <w:bookmarkStart w:id="72" w:name="_Toc289502731"/>
      <w:r>
        <w:t xml:space="preserve">Medarbetarens </w:t>
      </w:r>
      <w:r w:rsidRPr="004F0149">
        <w:t>direktåtkomst</w:t>
      </w:r>
      <w:bookmarkEnd w:id="70"/>
      <w:bookmarkEnd w:id="71"/>
      <w:bookmarkEnd w:id="72"/>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6ACDF741" w14:textId="77777777" w:rsidR="007F284C" w:rsidRDefault="00FB61B8" w:rsidP="00FB61B8">
      <w:r w:rsidRPr="00F41BF7">
        <w:t>SOSFS 2008:14 ställer också krav (via "Handbok till SOSFS 2008:14, informationshantering och</w:t>
      </w:r>
      <w:r>
        <w:t xml:space="preserve"> journalföring", se referens R10</w:t>
      </w:r>
    </w:p>
    <w:p w14:paraId="3100CA7C" w14:textId="7A9368B4" w:rsidR="00FB61B8" w:rsidRDefault="00FB61B8" w:rsidP="00FB61B8">
      <w:r w:rsidRPr="00F41BF7">
        <w:t>) på att medarbetaren är starkt autentiserad om medarbetarens inloggning sker i nät som delas med flera vårdgivare och att uppdragsval görs i samband med autentisering (vårdenhet).</w:t>
      </w:r>
    </w:p>
    <w:p w14:paraId="0664C128" w14:textId="77777777" w:rsidR="00FB61B8" w:rsidRDefault="00FB61B8" w:rsidP="00FB61B8">
      <w:r>
        <w:t>Det kompletta regelverket finns i handboken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3" w:name="_Toc374962631"/>
      <w:bookmarkStart w:id="74" w:name="_Toc382487408"/>
      <w:bookmarkStart w:id="75" w:name="_Toc289502732"/>
      <w:r w:rsidRPr="003F45DF">
        <w:t>Patientens direktåtkomst</w:t>
      </w:r>
      <w:bookmarkEnd w:id="73"/>
      <w:bookmarkEnd w:id="74"/>
      <w:bookmarkEnd w:id="75"/>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76" w:name="_Toc219337773"/>
      <w:bookmarkStart w:id="77" w:name="_Toc227077997"/>
      <w:bookmarkStart w:id="78" w:name="_Toc245231401"/>
      <w:bookmarkStart w:id="79" w:name="_Toc374962632"/>
      <w:bookmarkStart w:id="80" w:name="_Toc382487409"/>
      <w:bookmarkStart w:id="81" w:name="_Toc289502733"/>
      <w:r w:rsidRPr="00E146AE">
        <w:t>Generellt</w:t>
      </w:r>
      <w:bookmarkEnd w:id="76"/>
      <w:bookmarkEnd w:id="77"/>
      <w:bookmarkEnd w:id="78"/>
      <w:bookmarkEnd w:id="79"/>
      <w:bookmarkEnd w:id="80"/>
      <w:bookmarkEnd w:id="81"/>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2" w:name="_Toc243452559"/>
      <w:bookmarkStart w:id="83" w:name="_Toc289502734"/>
      <w:r>
        <w:lastRenderedPageBreak/>
        <w:t>Icke funktionella krav</w:t>
      </w:r>
      <w:bookmarkEnd w:id="82"/>
      <w:bookmarkEnd w:id="83"/>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4" w:name="_Toc243452560"/>
      <w:bookmarkStart w:id="85" w:name="_Toc289502735"/>
      <w:r>
        <w:t>SLA krav</w:t>
      </w:r>
      <w:bookmarkEnd w:id="84"/>
      <w:bookmarkEnd w:id="85"/>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5D6BC26A" w:rsidR="003D6F4B" w:rsidRPr="00BC5B0B" w:rsidRDefault="003D6F4B" w:rsidP="00621617">
            <w:r>
              <w:t>Om tidsintervall inte angivits i fr</w:t>
            </w:r>
            <w:r w:rsidR="00131CF2">
              <w:t xml:space="preserve">ågan kan tjänsteproducenten </w:t>
            </w:r>
            <w:r>
              <w:t xml:space="preserve">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86" w:name="_Toc382487412"/>
      <w:bookmarkStart w:id="87" w:name="_Toc289502736"/>
      <w:r w:rsidRPr="003164EA">
        <w:t>Övriga krav och regler</w:t>
      </w:r>
      <w:bookmarkEnd w:id="86"/>
      <w:bookmarkEnd w:id="87"/>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88" w:name="_Toc357754854"/>
      <w:bookmarkStart w:id="89" w:name="_Toc243452562"/>
      <w:bookmarkStart w:id="90" w:name="_Ref398296882"/>
      <w:bookmarkStart w:id="91" w:name="_Toc289502737"/>
      <w:bookmarkStart w:id="92" w:name="_Toc224960922"/>
      <w:bookmarkStart w:id="93" w:name="_Toc357754855"/>
      <w:bookmarkEnd w:id="19"/>
      <w:bookmarkEnd w:id="20"/>
      <w:bookmarkEnd w:id="21"/>
      <w:r>
        <w:t>Felhantering</w:t>
      </w:r>
      <w:bookmarkEnd w:id="88"/>
      <w:bookmarkEnd w:id="89"/>
      <w:bookmarkEnd w:id="90"/>
      <w:bookmarkEnd w:id="91"/>
    </w:p>
    <w:p w14:paraId="6FAF04D9" w14:textId="77777777" w:rsidR="0039481C" w:rsidRDefault="0039481C" w:rsidP="0039481C">
      <w:pPr>
        <w:pStyle w:val="Heading3"/>
      </w:pPr>
      <w:bookmarkStart w:id="94" w:name="_Toc243452563"/>
      <w:bookmarkStart w:id="95" w:name="_Toc289502738"/>
      <w:r>
        <w:t>Krav på en tjänsteproducent</w:t>
      </w:r>
      <w:bookmarkEnd w:id="94"/>
      <w:bookmarkEnd w:id="95"/>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84648D">
        <w:tc>
          <w:tcPr>
            <w:tcW w:w="1918"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942" w:type="dxa"/>
            <w:shd w:val="clear" w:color="auto" w:fill="D9D9D9" w:themeFill="background1" w:themeFillShade="D9"/>
          </w:tcPr>
          <w:p w14:paraId="732CFEC0" w14:textId="77777777" w:rsidR="003D6F4B" w:rsidRPr="00D957CA" w:rsidRDefault="003D6F4B" w:rsidP="00621617">
            <w:pPr>
              <w:rPr>
                <w:b/>
              </w:rPr>
            </w:pPr>
            <w:r>
              <w:rPr>
                <w:b/>
              </w:rPr>
              <w:t>Värde</w:t>
            </w:r>
          </w:p>
        </w:tc>
        <w:tc>
          <w:tcPr>
            <w:tcW w:w="4828"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84648D">
        <w:tc>
          <w:tcPr>
            <w:tcW w:w="1918" w:type="dxa"/>
          </w:tcPr>
          <w:p w14:paraId="7BC3D919" w14:textId="77777777" w:rsidR="003D6F4B" w:rsidRPr="003A63C7" w:rsidRDefault="003D6F4B" w:rsidP="00621617">
            <w:r>
              <w:t>Ogiltig begäran</w:t>
            </w:r>
          </w:p>
        </w:tc>
        <w:tc>
          <w:tcPr>
            <w:tcW w:w="2942" w:type="dxa"/>
          </w:tcPr>
          <w:p w14:paraId="236C9124" w14:textId="77777777" w:rsidR="003D6F4B" w:rsidRPr="003A63C7" w:rsidRDefault="003D6F4B" w:rsidP="00621617">
            <w:r>
              <w:t>INVALID_REQUEST</w:t>
            </w:r>
          </w:p>
        </w:tc>
        <w:tc>
          <w:tcPr>
            <w:tcW w:w="4828"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 xml:space="preserve">Tekniska fel får inte förmedla personuppgifter. Istället rekommenderas att ett log-id förmedlas, som ger möjlighet för tjänsteproducentens förvaltning att bistå </w:t>
      </w:r>
      <w:r w:rsidRPr="00901567">
        <w:lastRenderedPageBreak/>
        <w:t>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96" w:name="_Toc243452564"/>
      <w:bookmarkStart w:id="97" w:name="_Toc289502739"/>
      <w:r>
        <w:t>Krav på en tjänstekonsument</w:t>
      </w:r>
      <w:bookmarkEnd w:id="96"/>
      <w:bookmarkEnd w:id="97"/>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98" w:name="_Toc383167600"/>
      <w:bookmarkStart w:id="99" w:name="_Toc398120718"/>
      <w:bookmarkStart w:id="100" w:name="_Toc289502740"/>
      <w:bookmarkStart w:id="101" w:name="_Toc243452565"/>
      <w:r>
        <w:t>Gemensamma informationskomponenter</w:t>
      </w:r>
      <w:bookmarkEnd w:id="98"/>
      <w:bookmarkEnd w:id="99"/>
      <w:bookmarkEnd w:id="100"/>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rsidR="00434FD0">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434FD0">
        <w:rPr>
          <w:b/>
        </w:rPr>
        <w:t>Error! Reference source not found.</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2" w:name="_Toc289502741"/>
      <w:r>
        <w:lastRenderedPageBreak/>
        <w:t xml:space="preserve">Tjänstedomänens </w:t>
      </w:r>
      <w:bookmarkEnd w:id="92"/>
      <w:r>
        <w:t>meddelandemodeller</w:t>
      </w:r>
      <w:bookmarkEnd w:id="93"/>
      <w:bookmarkEnd w:id="101"/>
      <w:bookmarkEnd w:id="102"/>
    </w:p>
    <w:p w14:paraId="062125DB" w14:textId="744C9161" w:rsidR="0039481C" w:rsidRPr="007E3F3B" w:rsidRDefault="0039481C" w:rsidP="0039481C">
      <w:pPr>
        <w:rPr>
          <w:i/>
        </w:rPr>
      </w:pPr>
      <w:bookmarkStart w:id="103"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04" w:name="_Toc357754856"/>
      <w:bookmarkStart w:id="105" w:name="_Toc382487418"/>
      <w:bookmarkStart w:id="106" w:name="_Toc289502742"/>
      <w:r>
        <w:t>MIM</w:t>
      </w:r>
      <w:bookmarkEnd w:id="104"/>
      <w:r>
        <w:t xml:space="preserve"> Vård- och omsorgsdokument</w:t>
      </w:r>
      <w:bookmarkEnd w:id="105"/>
      <w:bookmarkEnd w:id="106"/>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977"/>
        <w:gridCol w:w="1418"/>
        <w:gridCol w:w="2976"/>
      </w:tblGrid>
      <w:tr w:rsidR="007E7489" w:rsidRPr="00C469F0" w14:paraId="03346432" w14:textId="77777777" w:rsidTr="002D7B68">
        <w:trPr>
          <w:trHeight w:val="397"/>
        </w:trPr>
        <w:tc>
          <w:tcPr>
            <w:tcW w:w="1809" w:type="dxa"/>
            <w:shd w:val="clear" w:color="auto" w:fill="D9D9D9" w:themeFill="background1" w:themeFillShade="D9"/>
            <w:vAlign w:val="center"/>
          </w:tcPr>
          <w:p w14:paraId="4B8D3CE1" w14:textId="77777777" w:rsidR="007E7489" w:rsidRPr="00C469F0" w:rsidRDefault="007E7489" w:rsidP="002D7B68">
            <w:pPr>
              <w:rPr>
                <w:b/>
              </w:rPr>
            </w:pPr>
            <w:r w:rsidRPr="00C469F0">
              <w:rPr>
                <w:b/>
              </w:rPr>
              <w:t>Klass.attribut</w:t>
            </w:r>
          </w:p>
        </w:tc>
        <w:tc>
          <w:tcPr>
            <w:tcW w:w="2977" w:type="dxa"/>
            <w:shd w:val="clear" w:color="auto" w:fill="D9D9D9" w:themeFill="background1" w:themeFillShade="D9"/>
            <w:vAlign w:val="center"/>
          </w:tcPr>
          <w:p w14:paraId="04656B25" w14:textId="77777777" w:rsidR="007E7489" w:rsidRPr="00C469F0" w:rsidRDefault="007E7489" w:rsidP="002D7B68">
            <w:pPr>
              <w:rPr>
                <w:b/>
              </w:rPr>
            </w:pPr>
            <w:r>
              <w:rPr>
                <w:b/>
              </w:rPr>
              <w:t>Mappning mot NPÖ</w:t>
            </w:r>
          </w:p>
        </w:tc>
        <w:tc>
          <w:tcPr>
            <w:tcW w:w="1418" w:type="dxa"/>
            <w:shd w:val="clear" w:color="auto" w:fill="D9D9D9" w:themeFill="background1" w:themeFillShade="D9"/>
            <w:vAlign w:val="center"/>
          </w:tcPr>
          <w:p w14:paraId="41CC1108" w14:textId="77777777" w:rsidR="007E7489" w:rsidRPr="00C469F0" w:rsidRDefault="007E7489" w:rsidP="002D7B68">
            <w:pPr>
              <w:rPr>
                <w:b/>
              </w:rPr>
            </w:pPr>
            <w:r w:rsidRPr="00C469F0">
              <w:rPr>
                <w:b/>
              </w:rPr>
              <w:t>Mappning mot V-TIM 2.2</w:t>
            </w:r>
          </w:p>
        </w:tc>
        <w:tc>
          <w:tcPr>
            <w:tcW w:w="2976" w:type="dxa"/>
            <w:shd w:val="clear" w:color="auto" w:fill="D9D9D9" w:themeFill="background1" w:themeFillShade="D9"/>
            <w:vAlign w:val="center"/>
          </w:tcPr>
          <w:p w14:paraId="4CB62849" w14:textId="77777777" w:rsidR="007E7489" w:rsidRPr="00C469F0" w:rsidRDefault="007E7489" w:rsidP="002D7B68">
            <w:pPr>
              <w:rPr>
                <w:b/>
              </w:rPr>
            </w:pPr>
            <w:r w:rsidRPr="00C469F0">
              <w:rPr>
                <w:b/>
              </w:rPr>
              <w:t>Mappning mot XSD schema</w:t>
            </w:r>
          </w:p>
        </w:tc>
      </w:tr>
      <w:tr w:rsidR="007E7489" w:rsidRPr="00C469F0" w14:paraId="00B0B483" w14:textId="77777777" w:rsidTr="002D7B68">
        <w:trPr>
          <w:trHeight w:val="397"/>
        </w:trPr>
        <w:tc>
          <w:tcPr>
            <w:tcW w:w="1809" w:type="dxa"/>
            <w:vAlign w:val="center"/>
          </w:tcPr>
          <w:p w14:paraId="0BF48651" w14:textId="77777777" w:rsidR="007E7489" w:rsidRPr="00C469F0" w:rsidRDefault="007E7489" w:rsidP="002D7B68">
            <w:r>
              <w:t>CareDocumentationType</w:t>
            </w:r>
          </w:p>
        </w:tc>
        <w:tc>
          <w:tcPr>
            <w:tcW w:w="2977" w:type="dxa"/>
          </w:tcPr>
          <w:p w14:paraId="3ED19517" w14:textId="77777777" w:rsidR="007E7489" w:rsidRPr="00C11300" w:rsidRDefault="007E7489" w:rsidP="002D7B68">
            <w:pPr>
              <w:rPr>
                <w:rFonts w:cs="Arial"/>
                <w:i/>
                <w:color w:val="FF0000"/>
              </w:rPr>
            </w:pPr>
          </w:p>
        </w:tc>
        <w:tc>
          <w:tcPr>
            <w:tcW w:w="1418" w:type="dxa"/>
            <w:vAlign w:val="center"/>
          </w:tcPr>
          <w:p w14:paraId="09515EA7" w14:textId="77777777" w:rsidR="007E7489" w:rsidRDefault="007E7489" w:rsidP="002D7B68">
            <w:pPr>
              <w:rPr>
                <w:rFonts w:cs="Arial"/>
                <w:i/>
                <w:color w:val="FF0000"/>
              </w:rPr>
            </w:pPr>
            <w:r>
              <w:rPr>
                <w:rFonts w:cs="Arial"/>
                <w:i/>
                <w:color w:val="FF0000"/>
              </w:rPr>
              <w:t>N/A</w:t>
            </w:r>
          </w:p>
          <w:p w14:paraId="11A8E5EB" w14:textId="77777777" w:rsidR="007E7489" w:rsidRPr="00C469F0" w:rsidRDefault="007E7489" w:rsidP="002D7B68">
            <w:pPr>
              <w:rPr>
                <w:rFonts w:cs="Arial"/>
                <w:spacing w:val="-1"/>
              </w:rPr>
            </w:pPr>
            <w:r>
              <w:rPr>
                <w:rFonts w:cs="Arial"/>
                <w:i/>
                <w:color w:val="FF0000"/>
              </w:rPr>
              <w:t>Gäller hela kontraktet, då V-TIM inte hanterar dokumentationsperspektivet.</w:t>
            </w:r>
          </w:p>
        </w:tc>
        <w:tc>
          <w:tcPr>
            <w:tcW w:w="2976" w:type="dxa"/>
            <w:vAlign w:val="center"/>
          </w:tcPr>
          <w:p w14:paraId="17891328" w14:textId="77777777" w:rsidR="007E7489" w:rsidRPr="00C469F0" w:rsidRDefault="007E7489" w:rsidP="002D7B68"/>
        </w:tc>
      </w:tr>
      <w:tr w:rsidR="007E7489" w:rsidRPr="00C469F0" w14:paraId="1C657CB4" w14:textId="77777777" w:rsidTr="002D7B68">
        <w:trPr>
          <w:trHeight w:val="397"/>
        </w:trPr>
        <w:tc>
          <w:tcPr>
            <w:tcW w:w="1809" w:type="dxa"/>
            <w:vAlign w:val="center"/>
          </w:tcPr>
          <w:p w14:paraId="1609A3F0" w14:textId="77777777" w:rsidR="007E7489" w:rsidRPr="00E34474" w:rsidRDefault="007E7489" w:rsidP="002D7B68">
            <w:r>
              <w:t>CareDocumentationHeaderType</w:t>
            </w:r>
            <w:r w:rsidRPr="00E34474">
              <w:t>.documentId</w:t>
            </w:r>
          </w:p>
        </w:tc>
        <w:tc>
          <w:tcPr>
            <w:tcW w:w="2977" w:type="dxa"/>
          </w:tcPr>
          <w:p w14:paraId="0AE2F752" w14:textId="77777777" w:rsidR="007E7489" w:rsidRPr="00E34474" w:rsidRDefault="007E7489" w:rsidP="002D7B68">
            <w:r>
              <w:t>Vård- och omsorgsdokument.dokument-id</w:t>
            </w:r>
          </w:p>
        </w:tc>
        <w:tc>
          <w:tcPr>
            <w:tcW w:w="1418" w:type="dxa"/>
          </w:tcPr>
          <w:p w14:paraId="4036CE8E" w14:textId="77777777" w:rsidR="007E7489" w:rsidRDefault="007E7489" w:rsidP="002D7B68">
            <w:r w:rsidRPr="00260CD0">
              <w:rPr>
                <w:rFonts w:cs="Arial"/>
                <w:i/>
                <w:color w:val="FF0000"/>
              </w:rPr>
              <w:t>N/A</w:t>
            </w:r>
          </w:p>
        </w:tc>
        <w:tc>
          <w:tcPr>
            <w:tcW w:w="2976" w:type="dxa"/>
            <w:vAlign w:val="center"/>
          </w:tcPr>
          <w:p w14:paraId="119F03E7" w14:textId="77777777" w:rsidR="007E7489" w:rsidRPr="00E34474" w:rsidRDefault="007E7489" w:rsidP="002D7B68">
            <w:r w:rsidRPr="00E34474">
              <w:t>careDocumentation/</w:t>
            </w:r>
            <w:r>
              <w:t>c</w:t>
            </w:r>
            <w:r w:rsidRPr="00E34474">
              <w:t>areDocumentationHeader/documentId</w:t>
            </w:r>
          </w:p>
        </w:tc>
      </w:tr>
      <w:tr w:rsidR="007E7489" w:rsidRPr="00C469F0" w14:paraId="5DCE9A27" w14:textId="77777777" w:rsidTr="002D7B68">
        <w:trPr>
          <w:trHeight w:val="397"/>
        </w:trPr>
        <w:tc>
          <w:tcPr>
            <w:tcW w:w="1809" w:type="dxa"/>
            <w:vAlign w:val="center"/>
          </w:tcPr>
          <w:p w14:paraId="7C6DB950" w14:textId="77777777" w:rsidR="007E7489" w:rsidRPr="00C469F0" w:rsidRDefault="007E7489" w:rsidP="002D7B68">
            <w:r>
              <w:lastRenderedPageBreak/>
              <w:t>CareDocumentationHeaderType</w:t>
            </w:r>
            <w:r w:rsidRPr="00C469F0">
              <w:t>.sourceSystemHSAId</w:t>
            </w:r>
          </w:p>
        </w:tc>
        <w:tc>
          <w:tcPr>
            <w:tcW w:w="2977" w:type="dxa"/>
          </w:tcPr>
          <w:p w14:paraId="186B2D8C" w14:textId="77777777" w:rsidR="007E7489" w:rsidRPr="003079DB" w:rsidRDefault="007E7489" w:rsidP="002D7B68">
            <w:pPr>
              <w:rPr>
                <w:rFonts w:cs="Arial"/>
                <w:color w:val="FF0000"/>
              </w:rPr>
            </w:pPr>
            <w:r w:rsidRPr="003079DB">
              <w:rPr>
                <w:rFonts w:cs="Arial"/>
              </w:rPr>
              <w:t>Informationmängd.system-id</w:t>
            </w:r>
          </w:p>
        </w:tc>
        <w:tc>
          <w:tcPr>
            <w:tcW w:w="1418" w:type="dxa"/>
          </w:tcPr>
          <w:p w14:paraId="62BF1485" w14:textId="77777777" w:rsidR="007E7489" w:rsidRDefault="007E7489" w:rsidP="002D7B68">
            <w:r w:rsidRPr="00260CD0">
              <w:rPr>
                <w:rFonts w:cs="Arial"/>
                <w:i/>
                <w:color w:val="FF0000"/>
              </w:rPr>
              <w:t>N/A</w:t>
            </w:r>
          </w:p>
        </w:tc>
        <w:tc>
          <w:tcPr>
            <w:tcW w:w="2976" w:type="dxa"/>
            <w:vAlign w:val="center"/>
          </w:tcPr>
          <w:p w14:paraId="57832927" w14:textId="77777777" w:rsidR="007E7489" w:rsidRPr="00C469F0" w:rsidRDefault="007E7489" w:rsidP="002D7B68">
            <w:r>
              <w:t>careDocumentation</w:t>
            </w:r>
            <w:r w:rsidRPr="00C469F0">
              <w:t>/</w:t>
            </w:r>
            <w:r>
              <w:t>careDocumentationHeader</w:t>
            </w:r>
            <w:r w:rsidRPr="00C469F0">
              <w:t>/sourceSystemHSAId</w:t>
            </w:r>
          </w:p>
        </w:tc>
      </w:tr>
      <w:tr w:rsidR="007E7489" w:rsidRPr="00C469F0" w14:paraId="72A633ED" w14:textId="77777777" w:rsidTr="002D7B68">
        <w:trPr>
          <w:trHeight w:val="397"/>
        </w:trPr>
        <w:tc>
          <w:tcPr>
            <w:tcW w:w="1809" w:type="dxa"/>
            <w:vAlign w:val="center"/>
          </w:tcPr>
          <w:p w14:paraId="59FCB3F7" w14:textId="77777777" w:rsidR="007E7489" w:rsidRPr="00C469F0" w:rsidRDefault="007E7489" w:rsidP="002D7B68">
            <w:r>
              <w:t>CareDocumentationHeaderType</w:t>
            </w:r>
            <w:r w:rsidRPr="00C469F0">
              <w:t>.patientId</w:t>
            </w:r>
          </w:p>
        </w:tc>
        <w:tc>
          <w:tcPr>
            <w:tcW w:w="2977" w:type="dxa"/>
          </w:tcPr>
          <w:p w14:paraId="4E90F6DA" w14:textId="77777777" w:rsidR="007E7489" w:rsidRDefault="007E7489" w:rsidP="002D7B68">
            <w:pPr>
              <w:rPr>
                <w:rFonts w:cs="Arial"/>
                <w:spacing w:val="-1"/>
              </w:rPr>
            </w:pPr>
            <w:r>
              <w:rPr>
                <w:rFonts w:cs="Arial"/>
                <w:spacing w:val="-1"/>
              </w:rPr>
              <w:t>Vård- och omsorgstagare.person-id</w:t>
            </w:r>
          </w:p>
        </w:tc>
        <w:tc>
          <w:tcPr>
            <w:tcW w:w="1418" w:type="dxa"/>
          </w:tcPr>
          <w:p w14:paraId="2A5AE728" w14:textId="77777777" w:rsidR="007E7489" w:rsidRDefault="007E7489" w:rsidP="002D7B68">
            <w:r w:rsidRPr="00260CD0">
              <w:rPr>
                <w:rFonts w:cs="Arial"/>
                <w:i/>
                <w:color w:val="FF0000"/>
              </w:rPr>
              <w:t>N/A</w:t>
            </w:r>
          </w:p>
        </w:tc>
        <w:tc>
          <w:tcPr>
            <w:tcW w:w="2976" w:type="dxa"/>
            <w:vAlign w:val="center"/>
          </w:tcPr>
          <w:p w14:paraId="7C62BAD3" w14:textId="77777777" w:rsidR="007E7489" w:rsidRPr="00C469F0" w:rsidRDefault="007E7489" w:rsidP="002D7B68">
            <w:r>
              <w:t>careDocumentation</w:t>
            </w:r>
            <w:r w:rsidRPr="00C469F0">
              <w:t>/</w:t>
            </w:r>
            <w:r>
              <w:t>careDocumentationHeader</w:t>
            </w:r>
            <w:r w:rsidRPr="00C469F0">
              <w:t>/patientId</w:t>
            </w:r>
          </w:p>
        </w:tc>
      </w:tr>
      <w:tr w:rsidR="007E7489" w:rsidRPr="00C469F0" w14:paraId="66E854F4" w14:textId="77777777" w:rsidTr="002D7B68">
        <w:trPr>
          <w:trHeight w:val="397"/>
        </w:trPr>
        <w:tc>
          <w:tcPr>
            <w:tcW w:w="1809" w:type="dxa"/>
            <w:vAlign w:val="center"/>
          </w:tcPr>
          <w:p w14:paraId="6D22EDED" w14:textId="77777777" w:rsidR="007E7489" w:rsidRPr="00C469F0" w:rsidRDefault="007E7489" w:rsidP="002D7B68">
            <w:r>
              <w:t>CareDocumentationHeaderType.accountableHealthcareProfessional</w:t>
            </w:r>
          </w:p>
        </w:tc>
        <w:tc>
          <w:tcPr>
            <w:tcW w:w="2977" w:type="dxa"/>
          </w:tcPr>
          <w:p w14:paraId="700E8D6A" w14:textId="77777777" w:rsidR="007E7489" w:rsidRPr="003079DB" w:rsidRDefault="007E7489" w:rsidP="002D7B68">
            <w:pPr>
              <w:rPr>
                <w:rFonts w:cs="Arial"/>
                <w:color w:val="FF0000"/>
              </w:rPr>
            </w:pPr>
            <w:r w:rsidRPr="003079DB">
              <w:rPr>
                <w:rFonts w:cs="Arial"/>
              </w:rPr>
              <w:t>Vård- och omsorgsdokument.</w:t>
            </w:r>
            <w:r w:rsidRPr="00060973">
              <w:rPr>
                <w:rFonts w:cs="Arial"/>
                <w:i/>
              </w:rPr>
              <w:t>skapas av</w:t>
            </w:r>
          </w:p>
        </w:tc>
        <w:tc>
          <w:tcPr>
            <w:tcW w:w="1418" w:type="dxa"/>
          </w:tcPr>
          <w:p w14:paraId="79540022" w14:textId="77777777" w:rsidR="007E7489" w:rsidRDefault="007E7489" w:rsidP="002D7B68">
            <w:r w:rsidRPr="00260CD0">
              <w:rPr>
                <w:rFonts w:cs="Arial"/>
                <w:i/>
                <w:color w:val="FF0000"/>
              </w:rPr>
              <w:t>N/A</w:t>
            </w:r>
          </w:p>
        </w:tc>
        <w:tc>
          <w:tcPr>
            <w:tcW w:w="2976" w:type="dxa"/>
            <w:vAlign w:val="center"/>
          </w:tcPr>
          <w:p w14:paraId="26961675" w14:textId="77777777" w:rsidR="007E7489" w:rsidRPr="00C469F0" w:rsidRDefault="007E7489" w:rsidP="002D7B68">
            <w:r>
              <w:t>careDocumentation</w:t>
            </w:r>
            <w:r w:rsidRPr="00C469F0">
              <w:t>/</w:t>
            </w:r>
            <w:r>
              <w:t>careDocumentationHeader</w:t>
            </w:r>
            <w:r w:rsidRPr="00C469F0">
              <w:t>/</w:t>
            </w:r>
            <w:r>
              <w:t>accountableHealthcareProfessional</w:t>
            </w:r>
          </w:p>
        </w:tc>
      </w:tr>
      <w:tr w:rsidR="007E7489" w:rsidRPr="00C469F0" w14:paraId="0E9C7697" w14:textId="77777777" w:rsidTr="002D7B68">
        <w:trPr>
          <w:trHeight w:val="397"/>
        </w:trPr>
        <w:tc>
          <w:tcPr>
            <w:tcW w:w="1809" w:type="dxa"/>
            <w:vAlign w:val="center"/>
          </w:tcPr>
          <w:p w14:paraId="7A0FF54B" w14:textId="77777777" w:rsidR="007E7489" w:rsidRPr="00C469F0" w:rsidRDefault="007E7489" w:rsidP="002D7B68">
            <w:r>
              <w:t>AccountableHealthcareProfessionalType</w:t>
            </w:r>
            <w:r w:rsidRPr="00C469F0">
              <w:t>.authorTime</w:t>
            </w:r>
          </w:p>
        </w:tc>
        <w:tc>
          <w:tcPr>
            <w:tcW w:w="2977" w:type="dxa"/>
          </w:tcPr>
          <w:p w14:paraId="51424A96" w14:textId="77777777" w:rsidR="007E7489" w:rsidRPr="00114E72" w:rsidRDefault="007E7489" w:rsidP="002D7B68">
            <w:pPr>
              <w:rPr>
                <w:rFonts w:cs="Arial"/>
                <w:color w:val="FF0000"/>
              </w:rPr>
            </w:pPr>
            <w:r w:rsidRPr="00114E72">
              <w:rPr>
                <w:rFonts w:cs="Arial"/>
              </w:rPr>
              <w:t>Vård- och omsorgsdokument.registreringstidpunkt</w:t>
            </w:r>
          </w:p>
        </w:tc>
        <w:tc>
          <w:tcPr>
            <w:tcW w:w="1418" w:type="dxa"/>
          </w:tcPr>
          <w:p w14:paraId="77343E92" w14:textId="77777777" w:rsidR="007E7489" w:rsidRDefault="007E7489" w:rsidP="002D7B68">
            <w:r w:rsidRPr="00260CD0">
              <w:rPr>
                <w:rFonts w:cs="Arial"/>
                <w:i/>
                <w:color w:val="FF0000"/>
              </w:rPr>
              <w:t>N/A</w:t>
            </w:r>
          </w:p>
        </w:tc>
        <w:tc>
          <w:tcPr>
            <w:tcW w:w="2976" w:type="dxa"/>
            <w:vAlign w:val="center"/>
          </w:tcPr>
          <w:p w14:paraId="2A515E54" w14:textId="77777777" w:rsidR="007E7489" w:rsidRPr="00C469F0" w:rsidRDefault="007E7489" w:rsidP="002D7B68">
            <w:r>
              <w:t>careDocumentation</w:t>
            </w:r>
            <w:r w:rsidRPr="00C469F0">
              <w:t>/</w:t>
            </w:r>
            <w:r>
              <w:t>careDocumentationHeader</w:t>
            </w:r>
            <w:r w:rsidRPr="00C469F0">
              <w:t>/</w:t>
            </w:r>
            <w:r>
              <w:t xml:space="preserve"> accountableHealthcareProfessional</w:t>
            </w:r>
            <w:r w:rsidRPr="00C469F0">
              <w:t xml:space="preserve"> </w:t>
            </w:r>
            <w:r>
              <w:t>/authorTime</w:t>
            </w:r>
          </w:p>
        </w:tc>
      </w:tr>
      <w:tr w:rsidR="007E7489" w:rsidRPr="00336280" w14:paraId="46392AEB" w14:textId="77777777" w:rsidTr="002D7B68">
        <w:trPr>
          <w:trHeight w:val="397"/>
        </w:trPr>
        <w:tc>
          <w:tcPr>
            <w:tcW w:w="1809" w:type="dxa"/>
            <w:vAlign w:val="center"/>
          </w:tcPr>
          <w:p w14:paraId="237E2991" w14:textId="77777777" w:rsidR="007E7489" w:rsidRPr="00C469F0" w:rsidRDefault="007E7489" w:rsidP="002D7B68">
            <w:r>
              <w:t>AccountableHealthcareProfessionalType</w:t>
            </w:r>
            <w:r w:rsidRPr="00C469F0">
              <w:t>.healthcareProfessionalHSAId</w:t>
            </w:r>
          </w:p>
        </w:tc>
        <w:tc>
          <w:tcPr>
            <w:tcW w:w="2977" w:type="dxa"/>
          </w:tcPr>
          <w:p w14:paraId="3A0D67AF" w14:textId="77777777" w:rsidR="007E7489" w:rsidRPr="00336280" w:rsidRDefault="007E7489" w:rsidP="002D7B68">
            <w:pPr>
              <w:rPr>
                <w:rFonts w:cs="Arial"/>
                <w:spacing w:val="-1"/>
              </w:rPr>
            </w:pPr>
            <w:r>
              <w:rPr>
                <w:rFonts w:cs="Arial"/>
                <w:spacing w:val="-1"/>
              </w:rPr>
              <w:t>Vård- och omsorgspersonal.personal-id</w:t>
            </w:r>
          </w:p>
        </w:tc>
        <w:tc>
          <w:tcPr>
            <w:tcW w:w="1418" w:type="dxa"/>
          </w:tcPr>
          <w:p w14:paraId="2F4F6D68" w14:textId="77777777" w:rsidR="007E7489" w:rsidRDefault="007E7489" w:rsidP="002D7B68">
            <w:r w:rsidRPr="00260CD0">
              <w:rPr>
                <w:rFonts w:cs="Arial"/>
                <w:i/>
                <w:color w:val="FF0000"/>
              </w:rPr>
              <w:t>N/A</w:t>
            </w:r>
          </w:p>
        </w:tc>
        <w:tc>
          <w:tcPr>
            <w:tcW w:w="2976" w:type="dxa"/>
            <w:vAlign w:val="center"/>
          </w:tcPr>
          <w:p w14:paraId="1524F78A" w14:textId="77777777" w:rsidR="007E7489" w:rsidRPr="00336280" w:rsidRDefault="007E7489" w:rsidP="002D7B68">
            <w:pPr>
              <w:rPr>
                <w:lang w:val="en-US"/>
              </w:rPr>
            </w:pPr>
            <w:r>
              <w:rPr>
                <w:lang w:val="en-US"/>
              </w:rPr>
              <w:t>careDocumentation</w:t>
            </w:r>
            <w:r w:rsidRPr="00336280">
              <w:rPr>
                <w:lang w:val="en-US"/>
              </w:rPr>
              <w:t>/</w:t>
            </w:r>
            <w:r>
              <w:rPr>
                <w:lang w:val="en-US"/>
              </w:rPr>
              <w:t>careDocumentation</w:t>
            </w:r>
            <w:r w:rsidRPr="00336280">
              <w:rPr>
                <w:lang w:val="en-US"/>
              </w:rPr>
              <w:t>Header/accountableHealthcareProfessional/healthcareProfessionalHSAId</w:t>
            </w:r>
          </w:p>
        </w:tc>
      </w:tr>
      <w:tr w:rsidR="007E7489" w:rsidRPr="00C469F0" w14:paraId="6391EC8E" w14:textId="77777777" w:rsidTr="002D7B68">
        <w:trPr>
          <w:trHeight w:val="397"/>
        </w:trPr>
        <w:tc>
          <w:tcPr>
            <w:tcW w:w="1809" w:type="dxa"/>
            <w:vAlign w:val="center"/>
          </w:tcPr>
          <w:p w14:paraId="1A3065A5" w14:textId="77777777" w:rsidR="007E7489" w:rsidRPr="00C469F0" w:rsidRDefault="007E7489" w:rsidP="002D7B68">
            <w:r>
              <w:rPr>
                <w:lang w:val="en-US"/>
              </w:rPr>
              <w:t>AccountableHealthcareProfessionalType</w:t>
            </w:r>
            <w:r w:rsidRPr="00C469F0">
              <w:t>.healthcareProfessionalName</w:t>
            </w:r>
          </w:p>
        </w:tc>
        <w:tc>
          <w:tcPr>
            <w:tcW w:w="2977" w:type="dxa"/>
          </w:tcPr>
          <w:p w14:paraId="4DB83079" w14:textId="77777777" w:rsidR="007E7489" w:rsidRPr="00336280" w:rsidRDefault="007E7489" w:rsidP="002D7B68">
            <w:pPr>
              <w:rPr>
                <w:rFonts w:cs="Arial"/>
                <w:spacing w:val="-1"/>
              </w:rPr>
            </w:pPr>
            <w:r>
              <w:rPr>
                <w:rFonts w:cs="Arial"/>
                <w:spacing w:val="-1"/>
              </w:rPr>
              <w:t>Vård- och omsorgspersonal.namn</w:t>
            </w:r>
          </w:p>
        </w:tc>
        <w:tc>
          <w:tcPr>
            <w:tcW w:w="1418" w:type="dxa"/>
          </w:tcPr>
          <w:p w14:paraId="2E288160" w14:textId="77777777" w:rsidR="007E7489" w:rsidRDefault="007E7489" w:rsidP="002D7B68">
            <w:r w:rsidRPr="00260CD0">
              <w:rPr>
                <w:rFonts w:cs="Arial"/>
                <w:i/>
                <w:color w:val="FF0000"/>
              </w:rPr>
              <w:t>N/A</w:t>
            </w:r>
          </w:p>
        </w:tc>
        <w:tc>
          <w:tcPr>
            <w:tcW w:w="2976" w:type="dxa"/>
            <w:vAlign w:val="center"/>
          </w:tcPr>
          <w:p w14:paraId="62F81D89" w14:textId="77777777" w:rsidR="007E7489" w:rsidRPr="00C469F0" w:rsidRDefault="007E7489" w:rsidP="002D7B68">
            <w:r>
              <w:t>careDocumentation</w:t>
            </w:r>
            <w:r w:rsidRPr="00C469F0">
              <w:t>/</w:t>
            </w:r>
            <w:r>
              <w:t>careDocumentationHeader</w:t>
            </w:r>
            <w:r w:rsidRPr="00C469F0">
              <w:t>/</w:t>
            </w:r>
            <w:r>
              <w:t>accountableHealthcareProfessional</w:t>
            </w:r>
            <w:r w:rsidRPr="00C469F0">
              <w:t>/healthcareProfessionalName</w:t>
            </w:r>
          </w:p>
        </w:tc>
      </w:tr>
      <w:tr w:rsidR="007E7489" w:rsidRPr="00C469F0" w14:paraId="0E6DECE3" w14:textId="77777777" w:rsidTr="002D7B68">
        <w:trPr>
          <w:trHeight w:val="397"/>
        </w:trPr>
        <w:tc>
          <w:tcPr>
            <w:tcW w:w="1809" w:type="dxa"/>
            <w:vAlign w:val="center"/>
          </w:tcPr>
          <w:p w14:paraId="702CF0FB" w14:textId="77777777" w:rsidR="007E7489" w:rsidRPr="00C469F0" w:rsidRDefault="007E7489" w:rsidP="002D7B68">
            <w:r>
              <w:t>AccountableHealthcareProfessionalType</w:t>
            </w:r>
            <w:r w:rsidRPr="00C469F0">
              <w:t>.healthcareProfessionalRoleCode</w:t>
            </w:r>
          </w:p>
        </w:tc>
        <w:tc>
          <w:tcPr>
            <w:tcW w:w="2977" w:type="dxa"/>
          </w:tcPr>
          <w:p w14:paraId="0725AE85" w14:textId="77777777" w:rsidR="007E7489" w:rsidRPr="00C11300" w:rsidRDefault="007E7489" w:rsidP="002D7B68">
            <w:pPr>
              <w:rPr>
                <w:rFonts w:cs="Arial"/>
                <w:i/>
                <w:color w:val="FF0000"/>
              </w:rPr>
            </w:pPr>
            <w:r>
              <w:rPr>
                <w:rFonts w:cs="Arial"/>
                <w:spacing w:val="-1"/>
              </w:rPr>
              <w:t>Vård- och omsorgspersonal.befattning</w:t>
            </w:r>
          </w:p>
        </w:tc>
        <w:tc>
          <w:tcPr>
            <w:tcW w:w="1418" w:type="dxa"/>
          </w:tcPr>
          <w:p w14:paraId="4BA4D5FE" w14:textId="77777777" w:rsidR="007E7489" w:rsidRDefault="007E7489" w:rsidP="002D7B68">
            <w:r w:rsidRPr="00260CD0">
              <w:rPr>
                <w:rFonts w:cs="Arial"/>
                <w:i/>
                <w:color w:val="FF0000"/>
              </w:rPr>
              <w:t>N/A</w:t>
            </w:r>
          </w:p>
        </w:tc>
        <w:tc>
          <w:tcPr>
            <w:tcW w:w="2976" w:type="dxa"/>
            <w:vAlign w:val="center"/>
          </w:tcPr>
          <w:p w14:paraId="0DB25B86" w14:textId="77777777" w:rsidR="007E7489" w:rsidRPr="00C469F0" w:rsidRDefault="007E7489" w:rsidP="002D7B68">
            <w:pPr>
              <w:rPr>
                <w:lang w:val="en-US"/>
              </w:rPr>
            </w:pPr>
            <w:r>
              <w:t>careDocumentation</w:t>
            </w:r>
            <w:r w:rsidRPr="00C469F0">
              <w:t>/</w:t>
            </w:r>
            <w:r>
              <w:t>careDocumentationHeader</w:t>
            </w:r>
            <w:r w:rsidRPr="00C469F0">
              <w:t>/</w:t>
            </w:r>
            <w:r>
              <w:t>accountableHealthcareProfessional</w:t>
            </w:r>
            <w:r w:rsidRPr="00C469F0">
              <w:t>/healthcareProfessionalRoleCode</w:t>
            </w:r>
          </w:p>
        </w:tc>
      </w:tr>
      <w:tr w:rsidR="007E7489" w:rsidRPr="00240132" w14:paraId="4C1B0FA5" w14:textId="77777777" w:rsidTr="002D7B68">
        <w:trPr>
          <w:trHeight w:val="397"/>
        </w:trPr>
        <w:tc>
          <w:tcPr>
            <w:tcW w:w="1809" w:type="dxa"/>
            <w:vAlign w:val="center"/>
          </w:tcPr>
          <w:p w14:paraId="2A2585B3" w14:textId="77777777" w:rsidR="007E7489" w:rsidRPr="00C469F0" w:rsidRDefault="007E7489" w:rsidP="002D7B68">
            <w:r>
              <w:t>HealthcareProfessionalOrgUnitType.</w:t>
            </w:r>
            <w:r w:rsidRPr="00C469F0">
              <w:t>orgUnitHSAId</w:t>
            </w:r>
          </w:p>
        </w:tc>
        <w:tc>
          <w:tcPr>
            <w:tcW w:w="2977" w:type="dxa"/>
          </w:tcPr>
          <w:p w14:paraId="7C86F792" w14:textId="77777777" w:rsidR="007E7489" w:rsidRPr="00336280" w:rsidRDefault="007E7489" w:rsidP="002D7B68">
            <w:pPr>
              <w:rPr>
                <w:rFonts w:cs="Arial"/>
                <w:spacing w:val="-1"/>
              </w:rPr>
            </w:pPr>
            <w:r>
              <w:rPr>
                <w:rFonts w:cs="Arial"/>
                <w:spacing w:val="-1"/>
              </w:rPr>
              <w:t>Enhet.enhets-id</w:t>
            </w:r>
          </w:p>
        </w:tc>
        <w:tc>
          <w:tcPr>
            <w:tcW w:w="1418" w:type="dxa"/>
          </w:tcPr>
          <w:p w14:paraId="60D48A2F" w14:textId="77777777" w:rsidR="007E7489" w:rsidRDefault="007E7489" w:rsidP="002D7B68">
            <w:r w:rsidRPr="00260CD0">
              <w:rPr>
                <w:rFonts w:cs="Arial"/>
                <w:i/>
                <w:color w:val="FF0000"/>
              </w:rPr>
              <w:t>N/A</w:t>
            </w:r>
          </w:p>
        </w:tc>
        <w:tc>
          <w:tcPr>
            <w:tcW w:w="2976" w:type="dxa"/>
            <w:vAlign w:val="center"/>
          </w:tcPr>
          <w:p w14:paraId="54C60783"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7E7489" w:rsidRPr="00240132" w14:paraId="4102B647" w14:textId="77777777" w:rsidTr="002D7B68">
        <w:trPr>
          <w:trHeight w:val="397"/>
        </w:trPr>
        <w:tc>
          <w:tcPr>
            <w:tcW w:w="1809" w:type="dxa"/>
            <w:vAlign w:val="center"/>
          </w:tcPr>
          <w:p w14:paraId="45340BBA" w14:textId="77777777" w:rsidR="007E7489" w:rsidRPr="00C469F0" w:rsidRDefault="007E7489" w:rsidP="002D7B68">
            <w:r>
              <w:t>HealthcareProfessionalOrgUnitType.</w:t>
            </w:r>
            <w:r w:rsidRPr="00C469F0">
              <w:t>orgUnitname</w:t>
            </w:r>
          </w:p>
        </w:tc>
        <w:tc>
          <w:tcPr>
            <w:tcW w:w="2977" w:type="dxa"/>
          </w:tcPr>
          <w:p w14:paraId="78B2AFCA" w14:textId="77777777" w:rsidR="007E7489" w:rsidRPr="00336280" w:rsidRDefault="007E7489" w:rsidP="002D7B68">
            <w:pPr>
              <w:rPr>
                <w:rFonts w:cs="Arial"/>
                <w:spacing w:val="-1"/>
              </w:rPr>
            </w:pPr>
            <w:r>
              <w:rPr>
                <w:rFonts w:cs="Arial"/>
                <w:spacing w:val="-1"/>
              </w:rPr>
              <w:t>Enhet.enhetsnamn</w:t>
            </w:r>
          </w:p>
        </w:tc>
        <w:tc>
          <w:tcPr>
            <w:tcW w:w="1418" w:type="dxa"/>
          </w:tcPr>
          <w:p w14:paraId="7A0ED4B0" w14:textId="77777777" w:rsidR="007E7489" w:rsidRDefault="007E7489" w:rsidP="002D7B68">
            <w:r w:rsidRPr="00260CD0">
              <w:rPr>
                <w:rFonts w:cs="Arial"/>
                <w:i/>
                <w:color w:val="FF0000"/>
              </w:rPr>
              <w:t>N/A</w:t>
            </w:r>
          </w:p>
        </w:tc>
        <w:tc>
          <w:tcPr>
            <w:tcW w:w="2976" w:type="dxa"/>
            <w:vAlign w:val="center"/>
          </w:tcPr>
          <w:p w14:paraId="26024AF7"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474A1EC5" w14:textId="77777777" w:rsidTr="002D7B68">
        <w:trPr>
          <w:trHeight w:val="397"/>
        </w:trPr>
        <w:tc>
          <w:tcPr>
            <w:tcW w:w="1809" w:type="dxa"/>
            <w:vAlign w:val="center"/>
          </w:tcPr>
          <w:p w14:paraId="2017A5C0" w14:textId="77777777" w:rsidR="007E7489" w:rsidRPr="00C469F0" w:rsidRDefault="007E7489" w:rsidP="002D7B68">
            <w:r>
              <w:t>HealthcareProfessionalOrgUnitTy</w:t>
            </w:r>
            <w:r>
              <w:lastRenderedPageBreak/>
              <w:t>pe.</w:t>
            </w:r>
            <w:r w:rsidRPr="00C469F0">
              <w:t>orgUnitTelecom</w:t>
            </w:r>
          </w:p>
        </w:tc>
        <w:tc>
          <w:tcPr>
            <w:tcW w:w="2977" w:type="dxa"/>
          </w:tcPr>
          <w:p w14:paraId="463E7610" w14:textId="77777777" w:rsidR="007E7489" w:rsidRDefault="007E7489" w:rsidP="002D7B68">
            <w:pPr>
              <w:rPr>
                <w:rFonts w:cs="Arial"/>
              </w:rPr>
            </w:pPr>
            <w:r>
              <w:rPr>
                <w:rFonts w:cs="Arial"/>
                <w:spacing w:val="-1"/>
              </w:rPr>
              <w:lastRenderedPageBreak/>
              <w:t>Enhet.telefonnummer</w:t>
            </w:r>
          </w:p>
        </w:tc>
        <w:tc>
          <w:tcPr>
            <w:tcW w:w="1418" w:type="dxa"/>
          </w:tcPr>
          <w:p w14:paraId="6544304F" w14:textId="77777777" w:rsidR="007E7489" w:rsidRDefault="007E7489" w:rsidP="002D7B68">
            <w:r w:rsidRPr="00260CD0">
              <w:rPr>
                <w:rFonts w:cs="Arial"/>
                <w:i/>
                <w:color w:val="FF0000"/>
              </w:rPr>
              <w:t>N/A</w:t>
            </w:r>
          </w:p>
        </w:tc>
        <w:tc>
          <w:tcPr>
            <w:tcW w:w="2976" w:type="dxa"/>
            <w:vAlign w:val="center"/>
          </w:tcPr>
          <w:p w14:paraId="03FE2124"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w:t>
            </w:r>
            <w:r>
              <w:rPr>
                <w:lang w:val="en-US"/>
              </w:rPr>
              <w:lastRenderedPageBreak/>
              <w:t>HealthcareProfessional</w:t>
            </w:r>
            <w:r w:rsidRPr="003F7B8B">
              <w:rPr>
                <w:lang w:val="en-US"/>
              </w:rPr>
              <w:t>/</w:t>
            </w:r>
            <w:r>
              <w:rPr>
                <w:lang w:val="en-US"/>
              </w:rPr>
              <w:t>healthcareProfessionalOrgUnit</w:t>
            </w:r>
            <w:r w:rsidRPr="003F7B8B">
              <w:rPr>
                <w:lang w:val="en-US"/>
              </w:rPr>
              <w:t>/orgUnitTelecom</w:t>
            </w:r>
          </w:p>
        </w:tc>
      </w:tr>
      <w:tr w:rsidR="007E7489" w:rsidRPr="00240132" w14:paraId="4424232C" w14:textId="77777777" w:rsidTr="002D7B68">
        <w:trPr>
          <w:trHeight w:val="397"/>
        </w:trPr>
        <w:tc>
          <w:tcPr>
            <w:tcW w:w="1809" w:type="dxa"/>
            <w:vAlign w:val="center"/>
          </w:tcPr>
          <w:p w14:paraId="018B4A5B" w14:textId="77777777" w:rsidR="007E7489" w:rsidRPr="00C469F0" w:rsidRDefault="007E7489" w:rsidP="002D7B68">
            <w:r>
              <w:lastRenderedPageBreak/>
              <w:t>HealthcareProfessionalOrgUnitType.</w:t>
            </w:r>
            <w:r w:rsidRPr="00C469F0">
              <w:t>orgUnitEmail</w:t>
            </w:r>
          </w:p>
        </w:tc>
        <w:tc>
          <w:tcPr>
            <w:tcW w:w="2977" w:type="dxa"/>
          </w:tcPr>
          <w:p w14:paraId="57B02FEB" w14:textId="77777777" w:rsidR="007E7489" w:rsidRDefault="007E7489" w:rsidP="002D7B68">
            <w:pPr>
              <w:rPr>
                <w:rFonts w:cs="Arial"/>
              </w:rPr>
            </w:pPr>
            <w:r>
              <w:rPr>
                <w:rFonts w:cs="Arial"/>
                <w:spacing w:val="-1"/>
              </w:rPr>
              <w:t>Enhet.e-postadress</w:t>
            </w:r>
          </w:p>
        </w:tc>
        <w:tc>
          <w:tcPr>
            <w:tcW w:w="1418" w:type="dxa"/>
          </w:tcPr>
          <w:p w14:paraId="1D2B2051" w14:textId="77777777" w:rsidR="007E7489" w:rsidRDefault="007E7489" w:rsidP="002D7B68">
            <w:r w:rsidRPr="00260CD0">
              <w:rPr>
                <w:rFonts w:cs="Arial"/>
                <w:i/>
                <w:color w:val="FF0000"/>
              </w:rPr>
              <w:t>N/A</w:t>
            </w:r>
          </w:p>
        </w:tc>
        <w:tc>
          <w:tcPr>
            <w:tcW w:w="2976" w:type="dxa"/>
            <w:vAlign w:val="center"/>
          </w:tcPr>
          <w:p w14:paraId="1A838F7B"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1FDE8778" w14:textId="77777777" w:rsidTr="002D7B68">
        <w:trPr>
          <w:trHeight w:val="397"/>
        </w:trPr>
        <w:tc>
          <w:tcPr>
            <w:tcW w:w="1809" w:type="dxa"/>
            <w:vAlign w:val="center"/>
          </w:tcPr>
          <w:p w14:paraId="39661F62" w14:textId="77777777" w:rsidR="007E7489" w:rsidRPr="00C469F0" w:rsidRDefault="007E7489" w:rsidP="002D7B68">
            <w:pPr>
              <w:rPr>
                <w:u w:val="single"/>
              </w:rPr>
            </w:pPr>
            <w:r>
              <w:t>HealthcareProfessionalOrgUnitType.</w:t>
            </w:r>
            <w:r w:rsidRPr="00C469F0">
              <w:t>orgUnitAddress</w:t>
            </w:r>
          </w:p>
        </w:tc>
        <w:tc>
          <w:tcPr>
            <w:tcW w:w="2977" w:type="dxa"/>
          </w:tcPr>
          <w:p w14:paraId="1DCEC89F" w14:textId="77777777" w:rsidR="007E7489" w:rsidRDefault="007E7489" w:rsidP="002D7B68">
            <w:pPr>
              <w:rPr>
                <w:rFonts w:cs="Arial"/>
                <w:spacing w:val="-1"/>
              </w:rPr>
            </w:pPr>
            <w:r>
              <w:rPr>
                <w:rFonts w:cs="Arial"/>
                <w:spacing w:val="-1"/>
              </w:rPr>
              <w:t>Enhet.postadress</w:t>
            </w:r>
          </w:p>
        </w:tc>
        <w:tc>
          <w:tcPr>
            <w:tcW w:w="1418" w:type="dxa"/>
          </w:tcPr>
          <w:p w14:paraId="20F34352" w14:textId="77777777" w:rsidR="007E7489" w:rsidRDefault="007E7489" w:rsidP="002D7B68">
            <w:r w:rsidRPr="00260CD0">
              <w:rPr>
                <w:rFonts w:cs="Arial"/>
                <w:i/>
                <w:color w:val="FF0000"/>
              </w:rPr>
              <w:t>N/A</w:t>
            </w:r>
          </w:p>
        </w:tc>
        <w:tc>
          <w:tcPr>
            <w:tcW w:w="2976" w:type="dxa"/>
            <w:vAlign w:val="center"/>
          </w:tcPr>
          <w:p w14:paraId="2F6A662D"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7E7489" w:rsidRPr="00240132" w14:paraId="115FE7CE" w14:textId="77777777" w:rsidTr="002D7B68">
        <w:trPr>
          <w:trHeight w:val="397"/>
        </w:trPr>
        <w:tc>
          <w:tcPr>
            <w:tcW w:w="1809" w:type="dxa"/>
            <w:vAlign w:val="center"/>
          </w:tcPr>
          <w:p w14:paraId="36FFC622" w14:textId="77777777" w:rsidR="007E7489" w:rsidRPr="00C469F0" w:rsidRDefault="007E7489" w:rsidP="002D7B68">
            <w:r>
              <w:t>HealthcareProfessionalOrgUnitType.</w:t>
            </w:r>
            <w:r w:rsidRPr="00C469F0">
              <w:t>orgUnitLocation</w:t>
            </w:r>
          </w:p>
        </w:tc>
        <w:tc>
          <w:tcPr>
            <w:tcW w:w="2977" w:type="dxa"/>
          </w:tcPr>
          <w:p w14:paraId="0D60E165" w14:textId="77777777" w:rsidR="007E7489" w:rsidRPr="00C11300" w:rsidRDefault="007E7489" w:rsidP="002D7B68">
            <w:pPr>
              <w:rPr>
                <w:rFonts w:cs="Arial"/>
                <w:i/>
                <w:color w:val="FF0000"/>
              </w:rPr>
            </w:pPr>
            <w:r>
              <w:rPr>
                <w:rFonts w:cs="Arial"/>
                <w:spacing w:val="-1"/>
              </w:rPr>
              <w:t>Enhet.geografisk plats</w:t>
            </w:r>
          </w:p>
        </w:tc>
        <w:tc>
          <w:tcPr>
            <w:tcW w:w="1418" w:type="dxa"/>
          </w:tcPr>
          <w:p w14:paraId="58B38767" w14:textId="77777777" w:rsidR="007E7489" w:rsidRDefault="007E7489" w:rsidP="002D7B68">
            <w:r w:rsidRPr="00260CD0">
              <w:rPr>
                <w:rFonts w:cs="Arial"/>
                <w:i/>
                <w:color w:val="FF0000"/>
              </w:rPr>
              <w:t>N/A</w:t>
            </w:r>
          </w:p>
        </w:tc>
        <w:tc>
          <w:tcPr>
            <w:tcW w:w="2976" w:type="dxa"/>
            <w:vAlign w:val="center"/>
          </w:tcPr>
          <w:p w14:paraId="7A5E5E98"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7AF87801" w14:textId="77777777" w:rsidTr="002D7B68">
        <w:trPr>
          <w:trHeight w:val="397"/>
        </w:trPr>
        <w:tc>
          <w:tcPr>
            <w:tcW w:w="1809" w:type="dxa"/>
            <w:vAlign w:val="center"/>
          </w:tcPr>
          <w:p w14:paraId="274C839C" w14:textId="77777777" w:rsidR="007E7489" w:rsidRPr="00C469F0" w:rsidRDefault="007E7489" w:rsidP="002D7B68">
            <w:r>
              <w:t>AccountableHealthcareProfessionalType</w:t>
            </w:r>
            <w:r w:rsidRPr="00C469F0">
              <w:t>.healthcareProfessionalCareUnitHSAId</w:t>
            </w:r>
          </w:p>
        </w:tc>
        <w:tc>
          <w:tcPr>
            <w:tcW w:w="2977" w:type="dxa"/>
          </w:tcPr>
          <w:p w14:paraId="3D61ACDF" w14:textId="77777777" w:rsidR="007E7489" w:rsidRDefault="007E7489" w:rsidP="002D7B68">
            <w:pPr>
              <w:rPr>
                <w:rFonts w:cs="Arial"/>
                <w:spacing w:val="-1"/>
              </w:rPr>
            </w:pPr>
            <w:r>
              <w:rPr>
                <w:rFonts w:cs="Arial"/>
                <w:spacing w:val="-1"/>
              </w:rPr>
              <w:t>Informationsmängd.ägande vårdenhets-id</w:t>
            </w:r>
          </w:p>
        </w:tc>
        <w:tc>
          <w:tcPr>
            <w:tcW w:w="1418" w:type="dxa"/>
          </w:tcPr>
          <w:p w14:paraId="6731BF80" w14:textId="77777777" w:rsidR="007E7489" w:rsidRDefault="007E7489" w:rsidP="002D7B68">
            <w:r w:rsidRPr="00260CD0">
              <w:rPr>
                <w:rFonts w:cs="Arial"/>
                <w:i/>
                <w:color w:val="FF0000"/>
              </w:rPr>
              <w:t>N/A</w:t>
            </w:r>
          </w:p>
        </w:tc>
        <w:tc>
          <w:tcPr>
            <w:tcW w:w="2976" w:type="dxa"/>
            <w:vAlign w:val="center"/>
          </w:tcPr>
          <w:p w14:paraId="7A8C7F31" w14:textId="77777777" w:rsidR="007E7489" w:rsidRPr="00C469F0" w:rsidRDefault="007E7489" w:rsidP="002D7B68">
            <w:pPr>
              <w:rPr>
                <w:lang w:val="en-US"/>
              </w:rPr>
            </w:pPr>
            <w:r>
              <w:t>careDocumentation</w:t>
            </w:r>
            <w:r w:rsidRPr="00C469F0">
              <w:t>/</w:t>
            </w:r>
            <w:r>
              <w:t>careDocumentationHeader</w:t>
            </w:r>
            <w:r w:rsidRPr="00C469F0">
              <w:t>/</w:t>
            </w:r>
            <w:r>
              <w:t>accountableHealthcareProfessional</w:t>
            </w:r>
            <w:r w:rsidRPr="00C469F0">
              <w:t>/healthcareProfessionalCareUnitHSAId</w:t>
            </w:r>
          </w:p>
        </w:tc>
      </w:tr>
      <w:tr w:rsidR="007E7489" w:rsidRPr="00C469F0" w14:paraId="455B443F" w14:textId="77777777" w:rsidTr="002D7B68">
        <w:trPr>
          <w:trHeight w:val="397"/>
        </w:trPr>
        <w:tc>
          <w:tcPr>
            <w:tcW w:w="1809" w:type="dxa"/>
            <w:vAlign w:val="center"/>
          </w:tcPr>
          <w:p w14:paraId="2920AC49" w14:textId="77777777" w:rsidR="007E7489" w:rsidRPr="00C469F0" w:rsidRDefault="007E7489" w:rsidP="002D7B68">
            <w:r>
              <w:t>AccountableHealthcareProfessionalType</w:t>
            </w:r>
            <w:r w:rsidRPr="00C469F0">
              <w:t>.healthcareProfessionalCareGiverHSAId</w:t>
            </w:r>
          </w:p>
        </w:tc>
        <w:tc>
          <w:tcPr>
            <w:tcW w:w="2977" w:type="dxa"/>
          </w:tcPr>
          <w:p w14:paraId="657E31FA" w14:textId="77777777" w:rsidR="007E7489" w:rsidRDefault="007E7489" w:rsidP="002D7B68">
            <w:pPr>
              <w:rPr>
                <w:rFonts w:cs="Arial"/>
                <w:spacing w:val="-1"/>
              </w:rPr>
            </w:pPr>
            <w:r>
              <w:rPr>
                <w:rFonts w:cs="Arial"/>
                <w:spacing w:val="-1"/>
              </w:rPr>
              <w:t>Informationsmängd.ägande vårdgivare-id</w:t>
            </w:r>
          </w:p>
        </w:tc>
        <w:tc>
          <w:tcPr>
            <w:tcW w:w="1418" w:type="dxa"/>
          </w:tcPr>
          <w:p w14:paraId="35502C45" w14:textId="77777777" w:rsidR="007E7489" w:rsidRDefault="007E7489" w:rsidP="002D7B68">
            <w:r w:rsidRPr="00260CD0">
              <w:rPr>
                <w:rFonts w:cs="Arial"/>
                <w:i/>
                <w:color w:val="FF0000"/>
              </w:rPr>
              <w:t>N/A</w:t>
            </w:r>
          </w:p>
        </w:tc>
        <w:tc>
          <w:tcPr>
            <w:tcW w:w="2976" w:type="dxa"/>
            <w:vAlign w:val="center"/>
          </w:tcPr>
          <w:p w14:paraId="5FBF34D9" w14:textId="77777777" w:rsidR="007E7489" w:rsidRPr="00C469F0" w:rsidRDefault="007E7489" w:rsidP="002D7B68">
            <w:r>
              <w:t>careDocumentation</w:t>
            </w:r>
            <w:r w:rsidRPr="00C469F0">
              <w:t>/</w:t>
            </w:r>
            <w:r>
              <w:t>careDocumentationHeader</w:t>
            </w:r>
            <w:r w:rsidRPr="00C469F0">
              <w:t>/</w:t>
            </w:r>
            <w:r>
              <w:t>accountableHealthcareProfessional</w:t>
            </w:r>
            <w:r w:rsidRPr="00C469F0">
              <w:t>/healthcareProfessionalCareGiverHSAId</w:t>
            </w:r>
          </w:p>
        </w:tc>
      </w:tr>
      <w:tr w:rsidR="007E7489" w:rsidRPr="00C470D0" w14:paraId="051A7B47" w14:textId="77777777" w:rsidTr="002D7B68">
        <w:trPr>
          <w:trHeight w:val="397"/>
        </w:trPr>
        <w:tc>
          <w:tcPr>
            <w:tcW w:w="1809" w:type="dxa"/>
            <w:vAlign w:val="center"/>
          </w:tcPr>
          <w:p w14:paraId="5955EF70" w14:textId="77777777" w:rsidR="007E7489" w:rsidRPr="00C469F0" w:rsidRDefault="007E7489" w:rsidP="002D7B68">
            <w:r>
              <w:t>LegalAuthenticatorType</w:t>
            </w:r>
            <w:r w:rsidRPr="00C469F0">
              <w:t>.legalAuthenticatorTime</w:t>
            </w:r>
          </w:p>
        </w:tc>
        <w:tc>
          <w:tcPr>
            <w:tcW w:w="2977" w:type="dxa"/>
          </w:tcPr>
          <w:p w14:paraId="50CF91A0" w14:textId="77777777" w:rsidR="007E7489" w:rsidRPr="00C11300" w:rsidRDefault="007E7489" w:rsidP="002D7B68">
            <w:pPr>
              <w:rPr>
                <w:rFonts w:cs="Arial"/>
                <w:i/>
                <w:color w:val="FF0000"/>
              </w:rPr>
            </w:pPr>
            <w:r>
              <w:t>Vård- och omsorgsdokument.signeringstidpunkt</w:t>
            </w:r>
          </w:p>
        </w:tc>
        <w:tc>
          <w:tcPr>
            <w:tcW w:w="1418" w:type="dxa"/>
          </w:tcPr>
          <w:p w14:paraId="46127D38" w14:textId="77777777" w:rsidR="007E7489" w:rsidRDefault="007E7489" w:rsidP="002D7B68">
            <w:r w:rsidRPr="00260CD0">
              <w:rPr>
                <w:rFonts w:cs="Arial"/>
                <w:i/>
                <w:color w:val="FF0000"/>
              </w:rPr>
              <w:t>N/A</w:t>
            </w:r>
          </w:p>
        </w:tc>
        <w:tc>
          <w:tcPr>
            <w:tcW w:w="2976" w:type="dxa"/>
            <w:vAlign w:val="center"/>
          </w:tcPr>
          <w:p w14:paraId="4E5A9BDE" w14:textId="77777777" w:rsidR="007E7489" w:rsidRPr="00C469F0" w:rsidRDefault="007E7489" w:rsidP="002D7B68">
            <w:r>
              <w:t>careDocumentation</w:t>
            </w:r>
            <w:r w:rsidRPr="00C469F0">
              <w:t>/</w:t>
            </w:r>
            <w:r>
              <w:t>careDocumentationHeader/l</w:t>
            </w:r>
            <w:r w:rsidRPr="00C469F0">
              <w:t>egalAuthenticator/legalAuthenticatorTime</w:t>
            </w:r>
          </w:p>
        </w:tc>
      </w:tr>
      <w:tr w:rsidR="007E7489" w:rsidRPr="00C470D0" w14:paraId="30B13483" w14:textId="77777777" w:rsidTr="002D7B68">
        <w:trPr>
          <w:trHeight w:val="397"/>
        </w:trPr>
        <w:tc>
          <w:tcPr>
            <w:tcW w:w="1809" w:type="dxa"/>
            <w:vAlign w:val="center"/>
          </w:tcPr>
          <w:p w14:paraId="63F80E49" w14:textId="77777777" w:rsidR="007E7489" w:rsidRPr="00C469F0" w:rsidRDefault="007E7489" w:rsidP="002D7B68">
            <w:r>
              <w:t>LegalAuthenticatorType</w:t>
            </w:r>
            <w:r w:rsidRPr="00C469F0">
              <w:t>.legalAuthenticatorHSAId</w:t>
            </w:r>
          </w:p>
        </w:tc>
        <w:tc>
          <w:tcPr>
            <w:tcW w:w="2977" w:type="dxa"/>
          </w:tcPr>
          <w:p w14:paraId="3E48E8E7" w14:textId="77777777" w:rsidR="007E7489" w:rsidRPr="00336280" w:rsidRDefault="007E7489" w:rsidP="002D7B68">
            <w:pPr>
              <w:rPr>
                <w:rFonts w:cs="Arial"/>
                <w:spacing w:val="-1"/>
              </w:rPr>
            </w:pPr>
            <w:r>
              <w:rPr>
                <w:rFonts w:cs="Arial"/>
                <w:i/>
                <w:color w:val="FF0000"/>
              </w:rPr>
              <w:t>Saknar motsvarighet i NPÖ</w:t>
            </w:r>
          </w:p>
        </w:tc>
        <w:tc>
          <w:tcPr>
            <w:tcW w:w="1418" w:type="dxa"/>
          </w:tcPr>
          <w:p w14:paraId="0E1BAC5B" w14:textId="77777777" w:rsidR="007E7489" w:rsidRDefault="007E7489" w:rsidP="002D7B68">
            <w:r w:rsidRPr="00260CD0">
              <w:rPr>
                <w:rFonts w:cs="Arial"/>
                <w:i/>
                <w:color w:val="FF0000"/>
              </w:rPr>
              <w:t>N/A</w:t>
            </w:r>
          </w:p>
        </w:tc>
        <w:tc>
          <w:tcPr>
            <w:tcW w:w="2976" w:type="dxa"/>
            <w:vAlign w:val="center"/>
          </w:tcPr>
          <w:p w14:paraId="56AFC8A5" w14:textId="77777777" w:rsidR="007E7489" w:rsidRPr="00C469F0" w:rsidRDefault="007E7489" w:rsidP="002D7B68">
            <w:r>
              <w:t>careDocumentation</w:t>
            </w:r>
            <w:r w:rsidRPr="00C469F0">
              <w:t>/</w:t>
            </w:r>
            <w:r>
              <w:t>careDocumentationHeader</w:t>
            </w:r>
            <w:r w:rsidRPr="00C469F0">
              <w:t>/</w:t>
            </w:r>
            <w:r>
              <w:t>l</w:t>
            </w:r>
            <w:r w:rsidRPr="00C469F0">
              <w:t>egalAuthenticator/legalAuthenticatorHSAId</w:t>
            </w:r>
          </w:p>
        </w:tc>
      </w:tr>
      <w:tr w:rsidR="007E7489" w:rsidRPr="00C470D0" w14:paraId="1487D33D" w14:textId="77777777" w:rsidTr="002D7B68">
        <w:trPr>
          <w:trHeight w:val="397"/>
        </w:trPr>
        <w:tc>
          <w:tcPr>
            <w:tcW w:w="1809" w:type="dxa"/>
            <w:vAlign w:val="center"/>
          </w:tcPr>
          <w:p w14:paraId="193865E0" w14:textId="77777777" w:rsidR="007E7489" w:rsidRPr="00C469F0" w:rsidRDefault="007E7489" w:rsidP="002D7B68">
            <w:r>
              <w:t>LegalAuthenticatorType</w:t>
            </w:r>
            <w:r w:rsidRPr="00C469F0">
              <w:t>.legalAuthenticatorName</w:t>
            </w:r>
          </w:p>
        </w:tc>
        <w:tc>
          <w:tcPr>
            <w:tcW w:w="2977" w:type="dxa"/>
          </w:tcPr>
          <w:p w14:paraId="23A90583" w14:textId="77777777" w:rsidR="007E7489" w:rsidRPr="00336280" w:rsidRDefault="007E7489" w:rsidP="002D7B68">
            <w:pPr>
              <w:rPr>
                <w:rFonts w:cs="Arial"/>
                <w:spacing w:val="-1"/>
              </w:rPr>
            </w:pPr>
            <w:r>
              <w:rPr>
                <w:rFonts w:cs="Arial"/>
                <w:i/>
                <w:color w:val="FF0000"/>
              </w:rPr>
              <w:t>Saknar motsvarighet i NPÖ</w:t>
            </w:r>
          </w:p>
        </w:tc>
        <w:tc>
          <w:tcPr>
            <w:tcW w:w="1418" w:type="dxa"/>
          </w:tcPr>
          <w:p w14:paraId="264542D7" w14:textId="77777777" w:rsidR="007E7489" w:rsidRDefault="007E7489" w:rsidP="002D7B68">
            <w:r w:rsidRPr="00260CD0">
              <w:rPr>
                <w:rFonts w:cs="Arial"/>
                <w:i/>
                <w:color w:val="FF0000"/>
              </w:rPr>
              <w:t>N/A</w:t>
            </w:r>
          </w:p>
        </w:tc>
        <w:tc>
          <w:tcPr>
            <w:tcW w:w="2976" w:type="dxa"/>
            <w:vAlign w:val="center"/>
          </w:tcPr>
          <w:p w14:paraId="4A21FA30" w14:textId="77777777" w:rsidR="007E7489" w:rsidRPr="00C469F0" w:rsidRDefault="007E7489" w:rsidP="002D7B68">
            <w:r>
              <w:t>careDocumentation</w:t>
            </w:r>
            <w:r w:rsidRPr="00C469F0">
              <w:t>/</w:t>
            </w:r>
            <w:r>
              <w:t>careDocumentationHeader</w:t>
            </w:r>
            <w:r w:rsidRPr="00C469F0">
              <w:t>/</w:t>
            </w:r>
            <w:r>
              <w:t>legalAuthenticator/legalAuthenticatorName</w:t>
            </w:r>
          </w:p>
        </w:tc>
      </w:tr>
      <w:tr w:rsidR="007E7489" w:rsidRPr="00C470D0" w14:paraId="2D5EEE46" w14:textId="77777777" w:rsidTr="002D7B68">
        <w:trPr>
          <w:trHeight w:val="397"/>
        </w:trPr>
        <w:tc>
          <w:tcPr>
            <w:tcW w:w="1809" w:type="dxa"/>
            <w:vAlign w:val="center"/>
          </w:tcPr>
          <w:p w14:paraId="39BF8FCC" w14:textId="77777777" w:rsidR="007E7489" w:rsidRPr="00C469F0" w:rsidRDefault="007E7489" w:rsidP="002D7B68">
            <w:r>
              <w:lastRenderedPageBreak/>
              <w:t>CareDocumentationHeaderType</w:t>
            </w:r>
            <w:r w:rsidRPr="00C469F0">
              <w:t>.approvedForPatient</w:t>
            </w:r>
          </w:p>
        </w:tc>
        <w:tc>
          <w:tcPr>
            <w:tcW w:w="2977" w:type="dxa"/>
          </w:tcPr>
          <w:p w14:paraId="04FC4746"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5D470AD1" w14:textId="77777777" w:rsidR="007E7489" w:rsidRDefault="007E7489" w:rsidP="002D7B68">
            <w:r w:rsidRPr="00260CD0">
              <w:rPr>
                <w:rFonts w:cs="Arial"/>
                <w:i/>
                <w:color w:val="FF0000"/>
              </w:rPr>
              <w:t>N/A</w:t>
            </w:r>
          </w:p>
        </w:tc>
        <w:tc>
          <w:tcPr>
            <w:tcW w:w="2976" w:type="dxa"/>
            <w:vAlign w:val="center"/>
          </w:tcPr>
          <w:p w14:paraId="0976CB39" w14:textId="77777777" w:rsidR="007E7489" w:rsidRPr="00C469F0" w:rsidRDefault="007E7489" w:rsidP="002D7B68">
            <w:r>
              <w:t>careDocumentation</w:t>
            </w:r>
            <w:r w:rsidRPr="00C469F0">
              <w:t>/</w:t>
            </w:r>
            <w:r>
              <w:t>careDocumentationHeader</w:t>
            </w:r>
            <w:r w:rsidRPr="00C469F0">
              <w:t>/approvedForPatient</w:t>
            </w:r>
          </w:p>
        </w:tc>
      </w:tr>
      <w:tr w:rsidR="007E7489" w:rsidRPr="00C469F0" w14:paraId="5DAEDB22" w14:textId="77777777" w:rsidTr="002D7B68">
        <w:trPr>
          <w:trHeight w:val="397"/>
        </w:trPr>
        <w:tc>
          <w:tcPr>
            <w:tcW w:w="1809" w:type="dxa"/>
            <w:vAlign w:val="center"/>
          </w:tcPr>
          <w:p w14:paraId="2DE7BF7C" w14:textId="77777777" w:rsidR="007E7489" w:rsidRPr="00C469F0" w:rsidRDefault="007E7489" w:rsidP="002D7B68">
            <w:r>
              <w:t>CareDocumentationHeaderType</w:t>
            </w:r>
            <w:r w:rsidRPr="00C469F0">
              <w:t>.careContactId</w:t>
            </w:r>
          </w:p>
        </w:tc>
        <w:tc>
          <w:tcPr>
            <w:tcW w:w="2977" w:type="dxa"/>
          </w:tcPr>
          <w:p w14:paraId="2EA9B989" w14:textId="77777777" w:rsidR="007E7489" w:rsidRDefault="007E7489" w:rsidP="002D7B68">
            <w:pPr>
              <w:rPr>
                <w:rFonts w:cs="Arial"/>
                <w:spacing w:val="-1"/>
              </w:rPr>
            </w:pPr>
            <w:r>
              <w:rPr>
                <w:rFonts w:cs="Arial"/>
                <w:spacing w:val="-1"/>
              </w:rPr>
              <w:t>Vård- och omsorgskontakt.kontakt-id</w:t>
            </w:r>
          </w:p>
        </w:tc>
        <w:tc>
          <w:tcPr>
            <w:tcW w:w="1418" w:type="dxa"/>
          </w:tcPr>
          <w:p w14:paraId="403F8D2B" w14:textId="77777777" w:rsidR="007E7489" w:rsidRDefault="007E7489" w:rsidP="002D7B68">
            <w:r w:rsidRPr="00260CD0">
              <w:rPr>
                <w:rFonts w:cs="Arial"/>
                <w:i/>
                <w:color w:val="FF0000"/>
              </w:rPr>
              <w:t>N/A</w:t>
            </w:r>
          </w:p>
        </w:tc>
        <w:tc>
          <w:tcPr>
            <w:tcW w:w="2976" w:type="dxa"/>
            <w:vAlign w:val="center"/>
          </w:tcPr>
          <w:p w14:paraId="611780A3" w14:textId="77777777" w:rsidR="007E7489" w:rsidRPr="00C469F0" w:rsidRDefault="007E7489" w:rsidP="002D7B68">
            <w:r>
              <w:t>careDocumentation</w:t>
            </w:r>
            <w:r w:rsidRPr="00C469F0">
              <w:t>/</w:t>
            </w:r>
            <w:r>
              <w:t>CareDocumentationHeader</w:t>
            </w:r>
            <w:r w:rsidRPr="00C469F0">
              <w:t>/careContactId</w:t>
            </w:r>
          </w:p>
        </w:tc>
      </w:tr>
      <w:tr w:rsidR="007E7489" w:rsidRPr="00C469F0" w14:paraId="16EA8FE5" w14:textId="77777777" w:rsidTr="002D7B68">
        <w:trPr>
          <w:trHeight w:val="397"/>
        </w:trPr>
        <w:tc>
          <w:tcPr>
            <w:tcW w:w="1809" w:type="dxa"/>
            <w:shd w:val="clear" w:color="auto" w:fill="D9D9D9" w:themeFill="background1" w:themeFillShade="D9"/>
            <w:vAlign w:val="center"/>
          </w:tcPr>
          <w:p w14:paraId="1819931A" w14:textId="77777777" w:rsidR="007E7489" w:rsidRPr="00C469F0" w:rsidRDefault="007E7489" w:rsidP="002D7B68">
            <w:r>
              <w:t>CareDocumentationBodyType</w:t>
            </w:r>
          </w:p>
        </w:tc>
        <w:tc>
          <w:tcPr>
            <w:tcW w:w="2977" w:type="dxa"/>
            <w:shd w:val="clear" w:color="auto" w:fill="D9D9D9" w:themeFill="background1" w:themeFillShade="D9"/>
          </w:tcPr>
          <w:p w14:paraId="282D0791" w14:textId="77777777" w:rsidR="007E7489" w:rsidRPr="00C11300" w:rsidRDefault="007E7489" w:rsidP="002D7B68">
            <w:pPr>
              <w:rPr>
                <w:rFonts w:cs="Arial"/>
                <w:i/>
                <w:color w:val="FF0000"/>
              </w:rPr>
            </w:pPr>
          </w:p>
        </w:tc>
        <w:tc>
          <w:tcPr>
            <w:tcW w:w="1418" w:type="dxa"/>
            <w:shd w:val="clear" w:color="auto" w:fill="D9D9D9" w:themeFill="background1" w:themeFillShade="D9"/>
          </w:tcPr>
          <w:p w14:paraId="62880537" w14:textId="77777777" w:rsidR="007E7489" w:rsidRDefault="007E7489" w:rsidP="002D7B68">
            <w:r w:rsidRPr="00260CD0">
              <w:rPr>
                <w:rFonts w:cs="Arial"/>
                <w:i/>
                <w:color w:val="FF0000"/>
              </w:rPr>
              <w:t>N/A</w:t>
            </w:r>
          </w:p>
        </w:tc>
        <w:tc>
          <w:tcPr>
            <w:tcW w:w="2976" w:type="dxa"/>
            <w:shd w:val="clear" w:color="auto" w:fill="D9D9D9" w:themeFill="background1" w:themeFillShade="D9"/>
            <w:vAlign w:val="center"/>
          </w:tcPr>
          <w:p w14:paraId="173CEA05" w14:textId="77777777" w:rsidR="007E7489" w:rsidRPr="00C469F0" w:rsidRDefault="007E7489" w:rsidP="002D7B68"/>
        </w:tc>
      </w:tr>
      <w:tr w:rsidR="007E7489" w:rsidRPr="00C469F0" w14:paraId="6C566739" w14:textId="77777777" w:rsidTr="002D7B68">
        <w:trPr>
          <w:trHeight w:val="397"/>
        </w:trPr>
        <w:tc>
          <w:tcPr>
            <w:tcW w:w="1809" w:type="dxa"/>
            <w:vAlign w:val="center"/>
          </w:tcPr>
          <w:p w14:paraId="3F9F0202" w14:textId="77777777" w:rsidR="007E7489" w:rsidRPr="00C469F0" w:rsidRDefault="007E7489" w:rsidP="002D7B68">
            <w:r>
              <w:t>ClinicalDocumentNoteType.clinicalDocumentNoteCode</w:t>
            </w:r>
          </w:p>
        </w:tc>
        <w:tc>
          <w:tcPr>
            <w:tcW w:w="2977" w:type="dxa"/>
          </w:tcPr>
          <w:p w14:paraId="521CDAF2" w14:textId="77777777" w:rsidR="007E7489" w:rsidRPr="00BE6271" w:rsidRDefault="007E7489" w:rsidP="002D7B68">
            <w:r>
              <w:t>Vård- och omsorgsdokument.anteckningstyp</w:t>
            </w:r>
          </w:p>
        </w:tc>
        <w:tc>
          <w:tcPr>
            <w:tcW w:w="1418" w:type="dxa"/>
          </w:tcPr>
          <w:p w14:paraId="3808560C" w14:textId="77777777" w:rsidR="007E7489" w:rsidRDefault="007E7489" w:rsidP="002D7B68">
            <w:r w:rsidRPr="00260CD0">
              <w:rPr>
                <w:rFonts w:cs="Arial"/>
                <w:i/>
                <w:color w:val="FF0000"/>
              </w:rPr>
              <w:t>N/A</w:t>
            </w:r>
          </w:p>
        </w:tc>
        <w:tc>
          <w:tcPr>
            <w:tcW w:w="2976" w:type="dxa"/>
            <w:vAlign w:val="center"/>
          </w:tcPr>
          <w:p w14:paraId="32D9E5EC" w14:textId="77777777" w:rsidR="007E7489" w:rsidRPr="00C469F0" w:rsidRDefault="007E7489" w:rsidP="002D7B68">
            <w:r>
              <w:t>careDocumentation/careDocumentationBody/clinicalDocument/clinicalDocumentNoteCode</w:t>
            </w:r>
          </w:p>
        </w:tc>
      </w:tr>
      <w:tr w:rsidR="007E7489" w:rsidRPr="00C469F0" w14:paraId="6DE004C7" w14:textId="77777777" w:rsidTr="002D7B68">
        <w:trPr>
          <w:trHeight w:val="397"/>
        </w:trPr>
        <w:tc>
          <w:tcPr>
            <w:tcW w:w="1809" w:type="dxa"/>
            <w:vAlign w:val="center"/>
          </w:tcPr>
          <w:p w14:paraId="49C2E367" w14:textId="77777777" w:rsidR="007E7489" w:rsidRPr="00C469F0" w:rsidRDefault="007E7489" w:rsidP="002D7B68">
            <w:r>
              <w:t>ClinicalDocumentNoteType.clinicalDocumentTypeCode</w:t>
            </w:r>
          </w:p>
        </w:tc>
        <w:tc>
          <w:tcPr>
            <w:tcW w:w="2977" w:type="dxa"/>
          </w:tcPr>
          <w:p w14:paraId="549ABD42"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4F5B7AD2" w14:textId="77777777" w:rsidR="007E7489" w:rsidRDefault="007E7489" w:rsidP="002D7B68">
            <w:r w:rsidRPr="00260CD0">
              <w:rPr>
                <w:rFonts w:cs="Arial"/>
                <w:i/>
                <w:color w:val="FF0000"/>
              </w:rPr>
              <w:t>N/A</w:t>
            </w:r>
          </w:p>
        </w:tc>
        <w:tc>
          <w:tcPr>
            <w:tcW w:w="2976" w:type="dxa"/>
            <w:vAlign w:val="center"/>
          </w:tcPr>
          <w:p w14:paraId="0383AF12" w14:textId="77777777" w:rsidR="007E7489" w:rsidRPr="00C469F0" w:rsidRDefault="007E7489" w:rsidP="002D7B68">
            <w:r>
              <w:t>careDocumentation/careDocumentationBody/clinicalDocument/clinicalDocumentTypeCode</w:t>
            </w:r>
          </w:p>
        </w:tc>
      </w:tr>
      <w:tr w:rsidR="007E7489" w:rsidRPr="00C469F0" w14:paraId="3F5585F7" w14:textId="77777777" w:rsidTr="002D7B68">
        <w:trPr>
          <w:trHeight w:val="397"/>
        </w:trPr>
        <w:tc>
          <w:tcPr>
            <w:tcW w:w="1809" w:type="dxa"/>
            <w:vAlign w:val="center"/>
          </w:tcPr>
          <w:p w14:paraId="46242BD2" w14:textId="77777777" w:rsidR="007E7489" w:rsidRPr="00C469F0" w:rsidRDefault="007E7489" w:rsidP="002D7B68">
            <w:r>
              <w:t>ClinicalDocumentNoteType.clinicalDocumentNoteTitle</w:t>
            </w:r>
          </w:p>
        </w:tc>
        <w:tc>
          <w:tcPr>
            <w:tcW w:w="2977" w:type="dxa"/>
          </w:tcPr>
          <w:p w14:paraId="74B1F5EC" w14:textId="77777777" w:rsidR="007E7489" w:rsidRPr="00C11300" w:rsidRDefault="007E7489" w:rsidP="002D7B68">
            <w:pPr>
              <w:rPr>
                <w:rFonts w:cs="Arial"/>
                <w:i/>
                <w:color w:val="FF0000"/>
              </w:rPr>
            </w:pPr>
            <w:r>
              <w:t>Vård- och omsorgsdokument.dokumentnamn</w:t>
            </w:r>
          </w:p>
        </w:tc>
        <w:tc>
          <w:tcPr>
            <w:tcW w:w="1418" w:type="dxa"/>
          </w:tcPr>
          <w:p w14:paraId="6A344862" w14:textId="77777777" w:rsidR="007E7489" w:rsidRDefault="007E7489" w:rsidP="002D7B68">
            <w:r w:rsidRPr="00260CD0">
              <w:rPr>
                <w:rFonts w:cs="Arial"/>
                <w:i/>
                <w:color w:val="FF0000"/>
              </w:rPr>
              <w:t>N/A</w:t>
            </w:r>
          </w:p>
        </w:tc>
        <w:tc>
          <w:tcPr>
            <w:tcW w:w="2976" w:type="dxa"/>
            <w:vAlign w:val="center"/>
          </w:tcPr>
          <w:p w14:paraId="72C9B5EF" w14:textId="77777777" w:rsidR="007E7489" w:rsidRPr="00C469F0" w:rsidRDefault="007E7489" w:rsidP="002D7B68">
            <w:r>
              <w:t>careDocumentation/careDocumentationBody/clinicalDocument/clinicalDocumentNoteTitle</w:t>
            </w:r>
          </w:p>
        </w:tc>
      </w:tr>
      <w:tr w:rsidR="007E7489" w:rsidRPr="00C469F0" w14:paraId="6387C428" w14:textId="77777777" w:rsidTr="002D7B68">
        <w:trPr>
          <w:trHeight w:val="397"/>
        </w:trPr>
        <w:tc>
          <w:tcPr>
            <w:tcW w:w="1809" w:type="dxa"/>
            <w:vAlign w:val="center"/>
          </w:tcPr>
          <w:p w14:paraId="4F011D2F" w14:textId="77777777" w:rsidR="007E7489" w:rsidRPr="00C469F0" w:rsidRDefault="007E7489" w:rsidP="002D7B68">
            <w:r>
              <w:t>ClinicalDocumentNoteType.clinicalDocumentNoteText</w:t>
            </w:r>
          </w:p>
        </w:tc>
        <w:tc>
          <w:tcPr>
            <w:tcW w:w="2977" w:type="dxa"/>
          </w:tcPr>
          <w:p w14:paraId="78C986B6" w14:textId="77777777" w:rsidR="007E7489" w:rsidRDefault="007E7489" w:rsidP="002D7B68">
            <w:r>
              <w:t>Vård- och omsorgsdokument.innehåll text</w:t>
            </w:r>
          </w:p>
        </w:tc>
        <w:tc>
          <w:tcPr>
            <w:tcW w:w="1418" w:type="dxa"/>
          </w:tcPr>
          <w:p w14:paraId="6641F0DF" w14:textId="77777777" w:rsidR="007E7489" w:rsidRDefault="007E7489" w:rsidP="002D7B68">
            <w:r w:rsidRPr="00260CD0">
              <w:rPr>
                <w:rFonts w:cs="Arial"/>
                <w:i/>
                <w:color w:val="FF0000"/>
              </w:rPr>
              <w:t>N/A</w:t>
            </w:r>
          </w:p>
        </w:tc>
        <w:tc>
          <w:tcPr>
            <w:tcW w:w="2976" w:type="dxa"/>
            <w:vAlign w:val="center"/>
          </w:tcPr>
          <w:p w14:paraId="0AC2857D" w14:textId="77777777" w:rsidR="007E7489" w:rsidRPr="00C469F0" w:rsidRDefault="007E7489" w:rsidP="002D7B68">
            <w:r>
              <w:t>careDocumentation/careDocumentationBody/clinicalDocument/clinicalDocumentNoteText</w:t>
            </w:r>
          </w:p>
        </w:tc>
      </w:tr>
      <w:tr w:rsidR="007E7489" w:rsidRPr="00240132" w14:paraId="610233D3" w14:textId="77777777" w:rsidTr="002D7B68">
        <w:trPr>
          <w:trHeight w:val="397"/>
        </w:trPr>
        <w:tc>
          <w:tcPr>
            <w:tcW w:w="1809" w:type="dxa"/>
            <w:vAlign w:val="center"/>
          </w:tcPr>
          <w:p w14:paraId="6A7D11C3" w14:textId="77777777" w:rsidR="007E7489" w:rsidRPr="0060585B" w:rsidRDefault="007E7489" w:rsidP="002D7B68">
            <w:r>
              <w:t>MultimediaEntryType.mediaType</w:t>
            </w:r>
          </w:p>
        </w:tc>
        <w:tc>
          <w:tcPr>
            <w:tcW w:w="2977" w:type="dxa"/>
          </w:tcPr>
          <w:p w14:paraId="5B1F60DF"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5DD42E97" w14:textId="77777777" w:rsidR="007E7489" w:rsidRDefault="007E7489" w:rsidP="002D7B68">
            <w:r w:rsidRPr="00260CD0">
              <w:rPr>
                <w:rFonts w:cs="Arial"/>
                <w:i/>
                <w:color w:val="FF0000"/>
              </w:rPr>
              <w:t>N/A</w:t>
            </w:r>
          </w:p>
        </w:tc>
        <w:tc>
          <w:tcPr>
            <w:tcW w:w="2976" w:type="dxa"/>
            <w:vAlign w:val="center"/>
          </w:tcPr>
          <w:p w14:paraId="300C400E" w14:textId="77777777" w:rsidR="007E7489" w:rsidRPr="00E31E52" w:rsidRDefault="007E7489" w:rsidP="002D7B68">
            <w:pPr>
              <w:rPr>
                <w:lang w:val="en-US"/>
              </w:rPr>
            </w:pPr>
            <w:r w:rsidRPr="00E31E52">
              <w:rPr>
                <w:lang w:val="en-US"/>
              </w:rPr>
              <w:t>careDocumentation/careDocumentationBody/clinicalDocument/multimediaEntry/mediaType</w:t>
            </w:r>
          </w:p>
        </w:tc>
      </w:tr>
      <w:tr w:rsidR="007E7489" w:rsidRPr="00240132" w14:paraId="78AC494A" w14:textId="77777777" w:rsidTr="002D7B68">
        <w:trPr>
          <w:trHeight w:val="397"/>
        </w:trPr>
        <w:tc>
          <w:tcPr>
            <w:tcW w:w="1809" w:type="dxa"/>
            <w:vAlign w:val="center"/>
          </w:tcPr>
          <w:p w14:paraId="2C8AFE38" w14:textId="77777777" w:rsidR="007E7489" w:rsidRPr="00A24E20" w:rsidRDefault="007E7489" w:rsidP="002D7B68">
            <w:r>
              <w:t>MultimediaEntryType.value</w:t>
            </w:r>
          </w:p>
        </w:tc>
        <w:tc>
          <w:tcPr>
            <w:tcW w:w="2977" w:type="dxa"/>
          </w:tcPr>
          <w:p w14:paraId="6B4778A4"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2FEC24AA" w14:textId="77777777" w:rsidR="007E7489" w:rsidRDefault="007E7489" w:rsidP="002D7B68">
            <w:r w:rsidRPr="00260CD0">
              <w:rPr>
                <w:rFonts w:cs="Arial"/>
                <w:i/>
                <w:color w:val="FF0000"/>
              </w:rPr>
              <w:t>N/A</w:t>
            </w:r>
          </w:p>
        </w:tc>
        <w:tc>
          <w:tcPr>
            <w:tcW w:w="2976" w:type="dxa"/>
            <w:vAlign w:val="center"/>
          </w:tcPr>
          <w:p w14:paraId="1147559E" w14:textId="77777777" w:rsidR="007E7489" w:rsidRPr="00E31E52" w:rsidRDefault="007E7489" w:rsidP="002D7B68">
            <w:pPr>
              <w:rPr>
                <w:lang w:val="en-US"/>
              </w:rPr>
            </w:pPr>
            <w:r w:rsidRPr="00E31E52">
              <w:rPr>
                <w:lang w:val="en-US"/>
              </w:rPr>
              <w:t>careDocumentation/careDocumentationBody/clinicalDocument/multimediaEntry/</w:t>
            </w:r>
            <w:r>
              <w:rPr>
                <w:lang w:val="en-US"/>
              </w:rPr>
              <w:t>value</w:t>
            </w:r>
          </w:p>
        </w:tc>
      </w:tr>
      <w:tr w:rsidR="007E7489" w:rsidRPr="00240132" w14:paraId="3E4DA152" w14:textId="77777777" w:rsidTr="002D7B68">
        <w:trPr>
          <w:trHeight w:val="397"/>
        </w:trPr>
        <w:tc>
          <w:tcPr>
            <w:tcW w:w="1809" w:type="dxa"/>
            <w:vAlign w:val="center"/>
          </w:tcPr>
          <w:p w14:paraId="0484933F" w14:textId="77777777" w:rsidR="007E7489" w:rsidRPr="007C0979" w:rsidRDefault="007E7489" w:rsidP="002D7B68">
            <w:r>
              <w:t>MultimediaEntryType.reference</w:t>
            </w:r>
          </w:p>
        </w:tc>
        <w:tc>
          <w:tcPr>
            <w:tcW w:w="2977" w:type="dxa"/>
          </w:tcPr>
          <w:p w14:paraId="6D1198FF" w14:textId="77777777" w:rsidR="007E7489" w:rsidRPr="00C11300" w:rsidRDefault="007E7489" w:rsidP="002D7B68">
            <w:pPr>
              <w:rPr>
                <w:rFonts w:cs="Arial"/>
                <w:i/>
                <w:color w:val="FF0000"/>
              </w:rPr>
            </w:pPr>
            <w:r>
              <w:t>Vård- och omsorgsdokument.innehåll multimedia</w:t>
            </w:r>
          </w:p>
        </w:tc>
        <w:tc>
          <w:tcPr>
            <w:tcW w:w="1418" w:type="dxa"/>
          </w:tcPr>
          <w:p w14:paraId="572768EB" w14:textId="77777777" w:rsidR="007E7489" w:rsidRDefault="007E7489" w:rsidP="002D7B68">
            <w:r w:rsidRPr="00260CD0">
              <w:rPr>
                <w:rFonts w:cs="Arial"/>
                <w:i/>
                <w:color w:val="FF0000"/>
              </w:rPr>
              <w:t>N/A</w:t>
            </w:r>
          </w:p>
        </w:tc>
        <w:tc>
          <w:tcPr>
            <w:tcW w:w="2976" w:type="dxa"/>
            <w:vAlign w:val="center"/>
          </w:tcPr>
          <w:p w14:paraId="1DF0E9FF" w14:textId="77777777" w:rsidR="007E7489" w:rsidRPr="00E31E52" w:rsidRDefault="007E7489" w:rsidP="002D7B68">
            <w:pPr>
              <w:rPr>
                <w:lang w:val="en-US"/>
              </w:rPr>
            </w:pPr>
            <w:r w:rsidRPr="00E31E52">
              <w:rPr>
                <w:lang w:val="en-US"/>
              </w:rPr>
              <w:t>careDocumentation/careDocumentationBody/clinicalDocument/multimediaEntry/</w:t>
            </w:r>
            <w:r>
              <w:rPr>
                <w:lang w:val="en-US"/>
              </w:rPr>
              <w:t>reerence</w:t>
            </w:r>
          </w:p>
        </w:tc>
      </w:tr>
      <w:tr w:rsidR="007E7489" w:rsidRPr="00240132" w14:paraId="5C0A411E" w14:textId="77777777" w:rsidTr="002D7B68">
        <w:trPr>
          <w:trHeight w:val="397"/>
        </w:trPr>
        <w:tc>
          <w:tcPr>
            <w:tcW w:w="1809" w:type="dxa"/>
            <w:vAlign w:val="center"/>
          </w:tcPr>
          <w:p w14:paraId="43329DC8" w14:textId="77777777" w:rsidR="007E7489" w:rsidRPr="00C469F0" w:rsidRDefault="007E7489" w:rsidP="002D7B68">
            <w:r>
              <w:t>DissentingOpinionType.opinionId</w:t>
            </w:r>
          </w:p>
        </w:tc>
        <w:tc>
          <w:tcPr>
            <w:tcW w:w="2977" w:type="dxa"/>
          </w:tcPr>
          <w:p w14:paraId="07DBD714"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17D6D071" w14:textId="77777777" w:rsidR="007E7489" w:rsidRDefault="007E7489" w:rsidP="002D7B68">
            <w:r w:rsidRPr="00260CD0">
              <w:rPr>
                <w:rFonts w:cs="Arial"/>
                <w:i/>
                <w:color w:val="FF0000"/>
              </w:rPr>
              <w:t>N/A</w:t>
            </w:r>
          </w:p>
        </w:tc>
        <w:tc>
          <w:tcPr>
            <w:tcW w:w="2976" w:type="dxa"/>
            <w:vAlign w:val="center"/>
          </w:tcPr>
          <w:p w14:paraId="27073F0B" w14:textId="77777777" w:rsidR="007E7489" w:rsidRPr="00C469F0" w:rsidRDefault="007E7489" w:rsidP="002D7B68">
            <w:pPr>
              <w:rPr>
                <w:lang w:val="en-US"/>
              </w:rPr>
            </w:pPr>
            <w:r w:rsidRPr="00E31E52">
              <w:rPr>
                <w:lang w:val="en-US"/>
              </w:rPr>
              <w:t>careDocumentation/careDocumentationBody/clinicalDocument/</w:t>
            </w:r>
            <w:r>
              <w:rPr>
                <w:lang w:val="en-US"/>
              </w:rPr>
              <w:t>dissentingOpinion/opinionId</w:t>
            </w:r>
          </w:p>
        </w:tc>
      </w:tr>
      <w:tr w:rsidR="007E7489" w:rsidRPr="00240132" w14:paraId="7341014C" w14:textId="77777777" w:rsidTr="002D7B68">
        <w:trPr>
          <w:trHeight w:val="397"/>
        </w:trPr>
        <w:tc>
          <w:tcPr>
            <w:tcW w:w="1809" w:type="dxa"/>
            <w:vAlign w:val="center"/>
          </w:tcPr>
          <w:p w14:paraId="1070F79D" w14:textId="77777777" w:rsidR="007E7489" w:rsidRPr="001542CF" w:rsidRDefault="007E7489" w:rsidP="002D7B68">
            <w:r>
              <w:t>DissentingOpinionType.authorTim</w:t>
            </w:r>
            <w:r>
              <w:lastRenderedPageBreak/>
              <w:t>e</w:t>
            </w:r>
          </w:p>
        </w:tc>
        <w:tc>
          <w:tcPr>
            <w:tcW w:w="2977" w:type="dxa"/>
          </w:tcPr>
          <w:p w14:paraId="58D80219" w14:textId="77777777" w:rsidR="007E7489" w:rsidRPr="00C11300" w:rsidRDefault="007E7489" w:rsidP="002D7B68">
            <w:pPr>
              <w:rPr>
                <w:rFonts w:cs="Arial"/>
                <w:i/>
                <w:color w:val="FF0000"/>
              </w:rPr>
            </w:pPr>
            <w:r>
              <w:rPr>
                <w:rFonts w:cs="Arial"/>
                <w:i/>
                <w:color w:val="FF0000"/>
              </w:rPr>
              <w:lastRenderedPageBreak/>
              <w:t>Saknar motsvarighet i NPÖ</w:t>
            </w:r>
          </w:p>
        </w:tc>
        <w:tc>
          <w:tcPr>
            <w:tcW w:w="1418" w:type="dxa"/>
          </w:tcPr>
          <w:p w14:paraId="71D55E88" w14:textId="77777777" w:rsidR="007E7489" w:rsidRDefault="007E7489" w:rsidP="002D7B68">
            <w:r w:rsidRPr="00260CD0">
              <w:rPr>
                <w:rFonts w:cs="Arial"/>
                <w:i/>
                <w:color w:val="FF0000"/>
              </w:rPr>
              <w:t>N/A</w:t>
            </w:r>
          </w:p>
        </w:tc>
        <w:tc>
          <w:tcPr>
            <w:tcW w:w="2976" w:type="dxa"/>
            <w:vAlign w:val="center"/>
          </w:tcPr>
          <w:p w14:paraId="2198855D" w14:textId="77777777" w:rsidR="007E7489" w:rsidRPr="00E31E52" w:rsidRDefault="007E7489" w:rsidP="002D7B68">
            <w:pPr>
              <w:rPr>
                <w:lang w:val="en-US"/>
              </w:rPr>
            </w:pPr>
            <w:r w:rsidRPr="00E31E52">
              <w:rPr>
                <w:lang w:val="en-US"/>
              </w:rPr>
              <w:t>careDocumentation/careDocumentationBody/clinicalDocum</w:t>
            </w:r>
            <w:r w:rsidRPr="00E31E52">
              <w:rPr>
                <w:lang w:val="en-US"/>
              </w:rPr>
              <w:lastRenderedPageBreak/>
              <w:t>ent/</w:t>
            </w:r>
            <w:r>
              <w:rPr>
                <w:lang w:val="en-US"/>
              </w:rPr>
              <w:t>dissentingOpinion/authorTime</w:t>
            </w:r>
          </w:p>
        </w:tc>
      </w:tr>
      <w:tr w:rsidR="007E7489" w:rsidRPr="00240132" w14:paraId="01EAC4C2" w14:textId="77777777" w:rsidTr="002D7B68">
        <w:trPr>
          <w:trHeight w:val="397"/>
        </w:trPr>
        <w:tc>
          <w:tcPr>
            <w:tcW w:w="1809" w:type="dxa"/>
            <w:vAlign w:val="center"/>
          </w:tcPr>
          <w:p w14:paraId="1FDBA983" w14:textId="77777777" w:rsidR="007E7489" w:rsidRPr="001542CF" w:rsidRDefault="007E7489" w:rsidP="002D7B68">
            <w:r>
              <w:lastRenderedPageBreak/>
              <w:t>DissentingOpinionType.opinion</w:t>
            </w:r>
          </w:p>
        </w:tc>
        <w:tc>
          <w:tcPr>
            <w:tcW w:w="2977" w:type="dxa"/>
          </w:tcPr>
          <w:p w14:paraId="4902C574" w14:textId="77777777" w:rsidR="007E7489" w:rsidRPr="00904F29" w:rsidRDefault="007E7489" w:rsidP="002D7B68">
            <w:pPr>
              <w:rPr>
                <w:rFonts w:cs="Arial"/>
              </w:rPr>
            </w:pPr>
            <w:r>
              <w:rPr>
                <w:rFonts w:cs="Arial"/>
                <w:i/>
                <w:color w:val="FF0000"/>
              </w:rPr>
              <w:t>Saknar motsvarighet i NPÖ</w:t>
            </w:r>
          </w:p>
        </w:tc>
        <w:tc>
          <w:tcPr>
            <w:tcW w:w="1418" w:type="dxa"/>
          </w:tcPr>
          <w:p w14:paraId="0A5DDC32" w14:textId="77777777" w:rsidR="007E7489" w:rsidRDefault="007E7489" w:rsidP="002D7B68">
            <w:r w:rsidRPr="00260CD0">
              <w:rPr>
                <w:rFonts w:cs="Arial"/>
                <w:i/>
                <w:color w:val="FF0000"/>
              </w:rPr>
              <w:t>N/A</w:t>
            </w:r>
          </w:p>
        </w:tc>
        <w:tc>
          <w:tcPr>
            <w:tcW w:w="2976" w:type="dxa"/>
            <w:vAlign w:val="center"/>
          </w:tcPr>
          <w:p w14:paraId="4DD5109A" w14:textId="77777777" w:rsidR="007E7489" w:rsidRPr="00E31E52" w:rsidRDefault="007E7489" w:rsidP="002D7B68">
            <w:pPr>
              <w:rPr>
                <w:lang w:val="en-US"/>
              </w:rPr>
            </w:pPr>
            <w:r w:rsidRPr="00E31E52">
              <w:rPr>
                <w:lang w:val="en-US"/>
              </w:rPr>
              <w:t>careDocumentation/careDocumentationBody/clinicalDocument/</w:t>
            </w:r>
            <w:r>
              <w:rPr>
                <w:lang w:val="en-US"/>
              </w:rPr>
              <w:t>dissentingOpinion/opinion</w:t>
            </w:r>
          </w:p>
        </w:tc>
      </w:tr>
      <w:tr w:rsidR="007E7489" w:rsidRPr="00240132" w14:paraId="1A428ED2" w14:textId="77777777" w:rsidTr="002D7B68">
        <w:trPr>
          <w:trHeight w:val="397"/>
        </w:trPr>
        <w:tc>
          <w:tcPr>
            <w:tcW w:w="1809" w:type="dxa"/>
            <w:vAlign w:val="center"/>
          </w:tcPr>
          <w:p w14:paraId="268AEDAA" w14:textId="77777777" w:rsidR="007E7489" w:rsidRPr="001542CF" w:rsidRDefault="007E7489" w:rsidP="002D7B68">
            <w:r>
              <w:t>DissentingOpinionType.personId</w:t>
            </w:r>
          </w:p>
        </w:tc>
        <w:tc>
          <w:tcPr>
            <w:tcW w:w="2977" w:type="dxa"/>
          </w:tcPr>
          <w:p w14:paraId="3ACC6C86"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4F6C3263" w14:textId="77777777" w:rsidR="007E7489" w:rsidRDefault="007E7489" w:rsidP="002D7B68">
            <w:r w:rsidRPr="00260CD0">
              <w:rPr>
                <w:rFonts w:cs="Arial"/>
                <w:i/>
                <w:color w:val="FF0000"/>
              </w:rPr>
              <w:t>N/A</w:t>
            </w:r>
          </w:p>
        </w:tc>
        <w:tc>
          <w:tcPr>
            <w:tcW w:w="2976" w:type="dxa"/>
            <w:vAlign w:val="center"/>
          </w:tcPr>
          <w:p w14:paraId="04D5D46A" w14:textId="77777777" w:rsidR="007E7489" w:rsidRPr="00E31E52" w:rsidRDefault="007E7489" w:rsidP="002D7B68">
            <w:pPr>
              <w:rPr>
                <w:lang w:val="en-US"/>
              </w:rPr>
            </w:pPr>
            <w:r w:rsidRPr="00E31E52">
              <w:rPr>
                <w:lang w:val="en-US"/>
              </w:rPr>
              <w:t>careDocumentation/careDocumentationBody/clinicalDocument/</w:t>
            </w:r>
            <w:r>
              <w:rPr>
                <w:lang w:val="en-US"/>
              </w:rPr>
              <w:t>dissentingOpinion/personId</w:t>
            </w:r>
          </w:p>
        </w:tc>
      </w:tr>
      <w:tr w:rsidR="007E7489" w:rsidRPr="00240132" w14:paraId="17DCA23F" w14:textId="77777777" w:rsidTr="002D7B68">
        <w:trPr>
          <w:trHeight w:val="397"/>
        </w:trPr>
        <w:tc>
          <w:tcPr>
            <w:tcW w:w="1809" w:type="dxa"/>
            <w:vAlign w:val="center"/>
          </w:tcPr>
          <w:p w14:paraId="066DDD7E" w14:textId="77777777" w:rsidR="007E7489" w:rsidRPr="00A24E20" w:rsidRDefault="007E7489" w:rsidP="002D7B68">
            <w:r>
              <w:t>DissentingOpinionType.personName</w:t>
            </w:r>
          </w:p>
        </w:tc>
        <w:tc>
          <w:tcPr>
            <w:tcW w:w="2977" w:type="dxa"/>
          </w:tcPr>
          <w:p w14:paraId="3FD6DE06" w14:textId="77777777" w:rsidR="007E7489" w:rsidRDefault="007E7489" w:rsidP="002D7B68">
            <w:r>
              <w:rPr>
                <w:rFonts w:cs="Arial"/>
                <w:i/>
                <w:color w:val="FF0000"/>
              </w:rPr>
              <w:t>Saknar motsvarighet i NPÖ</w:t>
            </w:r>
          </w:p>
        </w:tc>
        <w:tc>
          <w:tcPr>
            <w:tcW w:w="1418" w:type="dxa"/>
          </w:tcPr>
          <w:p w14:paraId="31106F50" w14:textId="77777777" w:rsidR="007E7489" w:rsidRDefault="007E7489" w:rsidP="002D7B68">
            <w:r w:rsidRPr="00260CD0">
              <w:rPr>
                <w:rFonts w:cs="Arial"/>
                <w:i/>
                <w:color w:val="FF0000"/>
              </w:rPr>
              <w:t>N/A</w:t>
            </w:r>
          </w:p>
        </w:tc>
        <w:tc>
          <w:tcPr>
            <w:tcW w:w="2976" w:type="dxa"/>
            <w:vAlign w:val="center"/>
          </w:tcPr>
          <w:p w14:paraId="5E8B0F73" w14:textId="77777777" w:rsidR="007E7489" w:rsidRPr="00E31E52" w:rsidRDefault="007E7489" w:rsidP="002D7B68">
            <w:pPr>
              <w:rPr>
                <w:lang w:val="en-US"/>
              </w:rPr>
            </w:pPr>
            <w:r w:rsidRPr="00E31E52">
              <w:rPr>
                <w:lang w:val="en-US"/>
              </w:rPr>
              <w:t>careDocumentation/careDocumentationBody/clinicalDocument/</w:t>
            </w:r>
            <w:r>
              <w:rPr>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07" w:name="_Toc382487419"/>
      <w:bookmarkStart w:id="108" w:name="_Toc289502743"/>
      <w:r>
        <w:lastRenderedPageBreak/>
        <w:t>MIM Diagnos</w:t>
      </w:r>
      <w:bookmarkEnd w:id="107"/>
      <w:bookmarkEnd w:id="108"/>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843"/>
        <w:gridCol w:w="2410"/>
        <w:gridCol w:w="3260"/>
      </w:tblGrid>
      <w:tr w:rsidR="007E7489" w:rsidRPr="00C469F0" w14:paraId="18475228" w14:textId="77777777" w:rsidTr="002D7B68">
        <w:trPr>
          <w:trHeight w:val="397"/>
        </w:trPr>
        <w:tc>
          <w:tcPr>
            <w:tcW w:w="1809" w:type="dxa"/>
            <w:shd w:val="clear" w:color="auto" w:fill="D9D9D9" w:themeFill="background1" w:themeFillShade="D9"/>
            <w:vAlign w:val="center"/>
          </w:tcPr>
          <w:p w14:paraId="69BF5721" w14:textId="77777777" w:rsidR="007E7489" w:rsidRPr="00C469F0" w:rsidRDefault="007E7489" w:rsidP="002D7B68">
            <w:pPr>
              <w:rPr>
                <w:b/>
              </w:rPr>
            </w:pPr>
            <w:r w:rsidRPr="00C469F0">
              <w:rPr>
                <w:b/>
              </w:rPr>
              <w:t>Klass.attribut</w:t>
            </w:r>
          </w:p>
        </w:tc>
        <w:tc>
          <w:tcPr>
            <w:tcW w:w="1843" w:type="dxa"/>
            <w:shd w:val="clear" w:color="auto" w:fill="D9D9D9" w:themeFill="background1" w:themeFillShade="D9"/>
            <w:vAlign w:val="center"/>
          </w:tcPr>
          <w:p w14:paraId="6C7E6B79" w14:textId="77777777" w:rsidR="007E7489" w:rsidRPr="00C469F0" w:rsidRDefault="007E7489" w:rsidP="002D7B68">
            <w:pPr>
              <w:rPr>
                <w:b/>
              </w:rPr>
            </w:pPr>
            <w:r>
              <w:rPr>
                <w:b/>
              </w:rPr>
              <w:t>Mappning mot NPÖ</w:t>
            </w:r>
          </w:p>
        </w:tc>
        <w:tc>
          <w:tcPr>
            <w:tcW w:w="2410" w:type="dxa"/>
            <w:shd w:val="clear" w:color="auto" w:fill="D9D9D9" w:themeFill="background1" w:themeFillShade="D9"/>
            <w:vAlign w:val="center"/>
          </w:tcPr>
          <w:p w14:paraId="48EDEA4E" w14:textId="77777777" w:rsidR="007E7489" w:rsidRPr="00C469F0" w:rsidRDefault="007E7489" w:rsidP="002D7B68">
            <w:pPr>
              <w:rPr>
                <w:b/>
              </w:rPr>
            </w:pPr>
            <w:r w:rsidRPr="00C469F0">
              <w:rPr>
                <w:b/>
              </w:rPr>
              <w:t>Mappning mot V-TIM 2.2</w:t>
            </w:r>
          </w:p>
        </w:tc>
        <w:tc>
          <w:tcPr>
            <w:tcW w:w="3260" w:type="dxa"/>
            <w:shd w:val="clear" w:color="auto" w:fill="D9D9D9" w:themeFill="background1" w:themeFillShade="D9"/>
            <w:vAlign w:val="center"/>
          </w:tcPr>
          <w:p w14:paraId="6A429B29" w14:textId="77777777" w:rsidR="007E7489" w:rsidRPr="00C469F0" w:rsidRDefault="007E7489" w:rsidP="002D7B68">
            <w:pPr>
              <w:rPr>
                <w:b/>
              </w:rPr>
            </w:pPr>
            <w:r w:rsidRPr="00C469F0">
              <w:rPr>
                <w:b/>
              </w:rPr>
              <w:t>Mappning mot XSD schema</w:t>
            </w:r>
          </w:p>
        </w:tc>
      </w:tr>
      <w:tr w:rsidR="007E7489" w:rsidRPr="00C469F0" w14:paraId="7940DFD3" w14:textId="77777777" w:rsidTr="002D7B68">
        <w:trPr>
          <w:trHeight w:val="397"/>
        </w:trPr>
        <w:tc>
          <w:tcPr>
            <w:tcW w:w="1809" w:type="dxa"/>
            <w:vAlign w:val="center"/>
          </w:tcPr>
          <w:p w14:paraId="03278F58" w14:textId="77777777" w:rsidR="007E7489" w:rsidRDefault="007E7489" w:rsidP="002D7B68">
            <w:r>
              <w:t>diagnosis</w:t>
            </w:r>
          </w:p>
        </w:tc>
        <w:tc>
          <w:tcPr>
            <w:tcW w:w="1843" w:type="dxa"/>
          </w:tcPr>
          <w:p w14:paraId="1FB2C909" w14:textId="77777777" w:rsidR="007E7489" w:rsidRPr="00C11300" w:rsidRDefault="007E7489" w:rsidP="002D7B68">
            <w:pPr>
              <w:rPr>
                <w:rFonts w:cs="Arial"/>
                <w:i/>
                <w:color w:val="FF0000"/>
              </w:rPr>
            </w:pPr>
          </w:p>
        </w:tc>
        <w:tc>
          <w:tcPr>
            <w:tcW w:w="2410" w:type="dxa"/>
            <w:vAlign w:val="center"/>
          </w:tcPr>
          <w:p w14:paraId="28D71C3D" w14:textId="77777777" w:rsidR="007E7489" w:rsidRPr="00C11300" w:rsidRDefault="007E7489" w:rsidP="002D7B68">
            <w:pPr>
              <w:rPr>
                <w:rFonts w:cs="Arial"/>
                <w:i/>
                <w:color w:val="FF0000"/>
              </w:rPr>
            </w:pPr>
          </w:p>
        </w:tc>
        <w:tc>
          <w:tcPr>
            <w:tcW w:w="3260" w:type="dxa"/>
            <w:vAlign w:val="center"/>
          </w:tcPr>
          <w:p w14:paraId="5F6322F4" w14:textId="77777777" w:rsidR="007E7489" w:rsidRPr="00C469F0" w:rsidRDefault="007E7489" w:rsidP="002D7B68"/>
        </w:tc>
      </w:tr>
      <w:tr w:rsidR="007E7489" w:rsidRPr="00C469F0" w14:paraId="324FE3EE" w14:textId="77777777" w:rsidTr="002D7B68">
        <w:trPr>
          <w:trHeight w:val="397"/>
        </w:trPr>
        <w:tc>
          <w:tcPr>
            <w:tcW w:w="1809" w:type="dxa"/>
            <w:vAlign w:val="center"/>
          </w:tcPr>
          <w:p w14:paraId="48D7A527" w14:textId="77777777" w:rsidR="007E7489" w:rsidRPr="00C469F0" w:rsidRDefault="007E7489" w:rsidP="002D7B68">
            <w:r>
              <w:t>DiagnosisHeaderType</w:t>
            </w:r>
            <w:r w:rsidRPr="00E34474">
              <w:t>.documentId</w:t>
            </w:r>
          </w:p>
        </w:tc>
        <w:tc>
          <w:tcPr>
            <w:tcW w:w="1843" w:type="dxa"/>
          </w:tcPr>
          <w:p w14:paraId="13E79A9E" w14:textId="77777777" w:rsidR="007E7489" w:rsidRPr="00DB07E1" w:rsidRDefault="007E7489" w:rsidP="002D7B68">
            <w:pPr>
              <w:rPr>
                <w:rFonts w:cs="Arial"/>
                <w:color w:val="FF0000"/>
              </w:rPr>
            </w:pPr>
            <w:r w:rsidRPr="00DB07E1">
              <w:rPr>
                <w:rFonts w:cs="Arial"/>
              </w:rPr>
              <w:t>Diagnos.diagnos-id</w:t>
            </w:r>
          </w:p>
        </w:tc>
        <w:tc>
          <w:tcPr>
            <w:tcW w:w="2410" w:type="dxa"/>
            <w:vAlign w:val="center"/>
          </w:tcPr>
          <w:p w14:paraId="372363E2" w14:textId="77777777" w:rsidR="007E7489" w:rsidRPr="00C469F0" w:rsidRDefault="007E7489" w:rsidP="002D7B68">
            <w:pPr>
              <w:rPr>
                <w:rFonts w:cs="Arial"/>
                <w:spacing w:val="-1"/>
              </w:rPr>
            </w:pPr>
            <w:r w:rsidRPr="00C11300">
              <w:rPr>
                <w:rFonts w:cs="Arial"/>
                <w:i/>
                <w:color w:val="FF0000"/>
              </w:rPr>
              <w:t>Saknar motsvarighet i V-TIM 2.2</w:t>
            </w:r>
          </w:p>
        </w:tc>
        <w:tc>
          <w:tcPr>
            <w:tcW w:w="3260" w:type="dxa"/>
            <w:vAlign w:val="center"/>
          </w:tcPr>
          <w:p w14:paraId="63BBAFB0" w14:textId="77777777" w:rsidR="007E7489" w:rsidRPr="00C469F0" w:rsidRDefault="007E7489" w:rsidP="002D7B68">
            <w:r>
              <w:t>diagnosis</w:t>
            </w:r>
            <w:r w:rsidRPr="00E34474">
              <w:t>/</w:t>
            </w:r>
            <w:r>
              <w:t>diagnosis</w:t>
            </w:r>
            <w:r w:rsidRPr="00E34474">
              <w:t>Header/documentId</w:t>
            </w:r>
          </w:p>
        </w:tc>
      </w:tr>
      <w:tr w:rsidR="007E7489" w:rsidRPr="00C469F0" w14:paraId="254F6F54" w14:textId="77777777" w:rsidTr="002D7B68">
        <w:trPr>
          <w:trHeight w:val="397"/>
        </w:trPr>
        <w:tc>
          <w:tcPr>
            <w:tcW w:w="1809" w:type="dxa"/>
            <w:vAlign w:val="center"/>
          </w:tcPr>
          <w:p w14:paraId="3DE7F801" w14:textId="77777777" w:rsidR="007E7489" w:rsidRPr="00E34474" w:rsidRDefault="007E7489" w:rsidP="002D7B68">
            <w:r>
              <w:t>DiagnosisHeaderType</w:t>
            </w:r>
            <w:r w:rsidRPr="00C469F0">
              <w:t>.sourceSystemHSAId</w:t>
            </w:r>
          </w:p>
        </w:tc>
        <w:tc>
          <w:tcPr>
            <w:tcW w:w="1843" w:type="dxa"/>
          </w:tcPr>
          <w:p w14:paraId="07221057" w14:textId="77777777" w:rsidR="007E7489" w:rsidRPr="003079DB" w:rsidRDefault="007E7489" w:rsidP="002D7B68">
            <w:pPr>
              <w:rPr>
                <w:rFonts w:cs="Arial"/>
                <w:color w:val="FF0000"/>
              </w:rPr>
            </w:pPr>
            <w:r w:rsidRPr="003079DB">
              <w:rPr>
                <w:rFonts w:cs="Arial"/>
              </w:rPr>
              <w:t>Informationmängd.system-id</w:t>
            </w:r>
          </w:p>
        </w:tc>
        <w:tc>
          <w:tcPr>
            <w:tcW w:w="2410" w:type="dxa"/>
            <w:vAlign w:val="center"/>
          </w:tcPr>
          <w:p w14:paraId="40D98224" w14:textId="77777777" w:rsidR="007E7489" w:rsidRPr="00E34474" w:rsidRDefault="007E7489" w:rsidP="002D7B68">
            <w:r w:rsidRPr="00C11300">
              <w:rPr>
                <w:rFonts w:cs="Arial"/>
                <w:i/>
                <w:color w:val="FF0000"/>
              </w:rPr>
              <w:t>Saknar motsvarighet i V-TIM 2.2</w:t>
            </w:r>
          </w:p>
        </w:tc>
        <w:tc>
          <w:tcPr>
            <w:tcW w:w="3260" w:type="dxa"/>
            <w:vAlign w:val="center"/>
          </w:tcPr>
          <w:p w14:paraId="7362832E" w14:textId="77777777" w:rsidR="007E7489" w:rsidRPr="00E34474" w:rsidRDefault="007E7489" w:rsidP="002D7B68">
            <w:r>
              <w:t>diagnosis</w:t>
            </w:r>
            <w:r w:rsidRPr="00C469F0">
              <w:t>/</w:t>
            </w:r>
            <w:r>
              <w:t>diagnosisHeader</w:t>
            </w:r>
            <w:r w:rsidRPr="00C469F0">
              <w:t>/sourceSystemHSAId</w:t>
            </w:r>
          </w:p>
        </w:tc>
      </w:tr>
      <w:tr w:rsidR="007E7489" w:rsidRPr="00C469F0" w14:paraId="4A122760" w14:textId="77777777" w:rsidTr="002D7B68">
        <w:trPr>
          <w:trHeight w:val="397"/>
        </w:trPr>
        <w:tc>
          <w:tcPr>
            <w:tcW w:w="1809" w:type="dxa"/>
            <w:vAlign w:val="center"/>
          </w:tcPr>
          <w:p w14:paraId="736EA77A" w14:textId="77777777" w:rsidR="007E7489" w:rsidRDefault="007E7489" w:rsidP="002D7B68">
            <w:r>
              <w:t>DiagnosisHeaderType</w:t>
            </w:r>
            <w:r w:rsidRPr="00C469F0">
              <w:t>.patientId</w:t>
            </w:r>
          </w:p>
        </w:tc>
        <w:tc>
          <w:tcPr>
            <w:tcW w:w="1843" w:type="dxa"/>
          </w:tcPr>
          <w:p w14:paraId="771BFBD6" w14:textId="77777777" w:rsidR="007E7489" w:rsidRDefault="007E7489" w:rsidP="002D7B68">
            <w:pPr>
              <w:rPr>
                <w:rFonts w:cs="Arial"/>
                <w:spacing w:val="-1"/>
              </w:rPr>
            </w:pPr>
            <w:r>
              <w:rPr>
                <w:rFonts w:cs="Arial"/>
                <w:spacing w:val="-1"/>
              </w:rPr>
              <w:t>Vård- och omsorgstagare.pe</w:t>
            </w:r>
            <w:r>
              <w:rPr>
                <w:rFonts w:cs="Arial"/>
                <w:spacing w:val="-1"/>
              </w:rPr>
              <w:lastRenderedPageBreak/>
              <w:t>rson-id</w:t>
            </w:r>
          </w:p>
        </w:tc>
        <w:tc>
          <w:tcPr>
            <w:tcW w:w="2410" w:type="dxa"/>
            <w:vAlign w:val="center"/>
          </w:tcPr>
          <w:p w14:paraId="07993F26" w14:textId="77777777" w:rsidR="007E7489" w:rsidRPr="00C11300" w:rsidRDefault="007E7489" w:rsidP="002D7B68">
            <w:pPr>
              <w:rPr>
                <w:rFonts w:cs="Arial"/>
                <w:i/>
                <w:color w:val="FF0000"/>
              </w:rPr>
            </w:pPr>
            <w:r>
              <w:rPr>
                <w:rFonts w:cs="Arial"/>
                <w:spacing w:val="-1"/>
              </w:rPr>
              <w:lastRenderedPageBreak/>
              <w:t>Patient.person-id</w:t>
            </w:r>
          </w:p>
        </w:tc>
        <w:tc>
          <w:tcPr>
            <w:tcW w:w="3260" w:type="dxa"/>
            <w:vAlign w:val="center"/>
          </w:tcPr>
          <w:p w14:paraId="1D1858C4" w14:textId="77777777" w:rsidR="007E7489" w:rsidRDefault="007E7489" w:rsidP="002D7B68">
            <w:r>
              <w:t>diagnosis</w:t>
            </w:r>
            <w:r w:rsidRPr="00C469F0">
              <w:t>/</w:t>
            </w:r>
            <w:r>
              <w:t>diagnosisHeader</w:t>
            </w:r>
            <w:r w:rsidRPr="00C469F0">
              <w:t>/patientId</w:t>
            </w:r>
          </w:p>
        </w:tc>
      </w:tr>
      <w:tr w:rsidR="007E7489" w:rsidRPr="00C469F0" w14:paraId="7129B941" w14:textId="77777777" w:rsidTr="002D7B68">
        <w:trPr>
          <w:trHeight w:val="397"/>
        </w:trPr>
        <w:tc>
          <w:tcPr>
            <w:tcW w:w="1809" w:type="dxa"/>
            <w:vAlign w:val="center"/>
          </w:tcPr>
          <w:p w14:paraId="357D755A" w14:textId="77777777" w:rsidR="007E7489" w:rsidRDefault="007E7489" w:rsidP="002D7B68">
            <w:r>
              <w:lastRenderedPageBreak/>
              <w:t>DiagnosisHeaderType.accountableHealthcareProfessional</w:t>
            </w:r>
          </w:p>
        </w:tc>
        <w:tc>
          <w:tcPr>
            <w:tcW w:w="1843" w:type="dxa"/>
          </w:tcPr>
          <w:p w14:paraId="290BD19E" w14:textId="77777777" w:rsidR="007E7489" w:rsidRPr="003079DB" w:rsidRDefault="007E7489" w:rsidP="002D7B68">
            <w:pPr>
              <w:rPr>
                <w:rFonts w:cs="Arial"/>
                <w:color w:val="FF0000"/>
              </w:rPr>
            </w:pPr>
            <w:r>
              <w:rPr>
                <w:rFonts w:cs="Arial"/>
              </w:rPr>
              <w:t>Diagnos</w:t>
            </w:r>
            <w:r w:rsidRPr="003079DB">
              <w:rPr>
                <w:rFonts w:cs="Arial"/>
              </w:rPr>
              <w:t>.</w:t>
            </w:r>
            <w:r w:rsidRPr="00060973">
              <w:rPr>
                <w:rFonts w:cs="Arial"/>
                <w:i/>
              </w:rPr>
              <w:t>har ansvarig bedömare</w:t>
            </w:r>
          </w:p>
        </w:tc>
        <w:tc>
          <w:tcPr>
            <w:tcW w:w="2410" w:type="dxa"/>
            <w:vAlign w:val="center"/>
          </w:tcPr>
          <w:p w14:paraId="45755EA8" w14:textId="77777777" w:rsidR="007E7489" w:rsidRDefault="007E7489" w:rsidP="002D7B68">
            <w:pPr>
              <w:rPr>
                <w:rFonts w:cs="Arial"/>
                <w:spacing w:val="-1"/>
              </w:rPr>
            </w:pPr>
            <w:r>
              <w:rPr>
                <w:rFonts w:cs="Arial"/>
                <w:spacing w:val="-1"/>
              </w:rPr>
              <w:t>Bedömd tillstånd.bedömare</w:t>
            </w:r>
          </w:p>
        </w:tc>
        <w:tc>
          <w:tcPr>
            <w:tcW w:w="3260" w:type="dxa"/>
            <w:vAlign w:val="center"/>
          </w:tcPr>
          <w:p w14:paraId="42BD3F14" w14:textId="77777777" w:rsidR="007E7489" w:rsidRDefault="007E7489" w:rsidP="002D7B68">
            <w:r>
              <w:t>diagnosis</w:t>
            </w:r>
            <w:r w:rsidRPr="00C469F0">
              <w:t>/</w:t>
            </w:r>
            <w:r>
              <w:t>diagnosisHeader</w:t>
            </w:r>
            <w:r w:rsidRPr="00C469F0">
              <w:t>/</w:t>
            </w:r>
            <w:r>
              <w:t>accountableHealthcareProfessional</w:t>
            </w:r>
          </w:p>
        </w:tc>
      </w:tr>
      <w:tr w:rsidR="007E7489" w:rsidRPr="00C469F0" w14:paraId="3D4F0E05" w14:textId="77777777" w:rsidTr="002D7B68">
        <w:trPr>
          <w:trHeight w:val="397"/>
        </w:trPr>
        <w:tc>
          <w:tcPr>
            <w:tcW w:w="1809" w:type="dxa"/>
            <w:vAlign w:val="center"/>
          </w:tcPr>
          <w:p w14:paraId="68B4EE65" w14:textId="77777777" w:rsidR="007E7489" w:rsidRDefault="007E7489" w:rsidP="002D7B68">
            <w:r>
              <w:t>AccountableHealthcareProfessionalType.</w:t>
            </w:r>
            <w:r w:rsidRPr="00C469F0">
              <w:t>authorTime</w:t>
            </w:r>
          </w:p>
        </w:tc>
        <w:tc>
          <w:tcPr>
            <w:tcW w:w="1843" w:type="dxa"/>
          </w:tcPr>
          <w:p w14:paraId="002A753B" w14:textId="77777777" w:rsidR="007E7489" w:rsidRPr="00114E72" w:rsidRDefault="007E7489" w:rsidP="002D7B68">
            <w:pPr>
              <w:rPr>
                <w:rFonts w:cs="Arial"/>
                <w:color w:val="FF0000"/>
              </w:rPr>
            </w:pPr>
            <w:r>
              <w:rPr>
                <w:rFonts w:cs="Arial"/>
              </w:rPr>
              <w:t>Diagnos</w:t>
            </w:r>
            <w:r w:rsidRPr="00114E72">
              <w:rPr>
                <w:rFonts w:cs="Arial"/>
              </w:rPr>
              <w:t>.registreringstidpunkt</w:t>
            </w:r>
          </w:p>
        </w:tc>
        <w:tc>
          <w:tcPr>
            <w:tcW w:w="2410" w:type="dxa"/>
            <w:vAlign w:val="center"/>
          </w:tcPr>
          <w:p w14:paraId="77E0186B" w14:textId="77777777" w:rsidR="007E7489" w:rsidRPr="00C11300" w:rsidRDefault="007E7489" w:rsidP="002D7B68">
            <w:pPr>
              <w:rPr>
                <w:rFonts w:cs="Arial"/>
                <w:i/>
                <w:color w:val="FF0000"/>
              </w:rPr>
            </w:pPr>
            <w:r w:rsidRPr="00ED0985">
              <w:rPr>
                <w:rFonts w:cs="Arial"/>
                <w:szCs w:val="20"/>
              </w:rPr>
              <w:t>Versionsuppgift.tidpunkt</w:t>
            </w:r>
          </w:p>
        </w:tc>
        <w:tc>
          <w:tcPr>
            <w:tcW w:w="3260" w:type="dxa"/>
            <w:vAlign w:val="center"/>
          </w:tcPr>
          <w:p w14:paraId="6B15C5B8" w14:textId="77777777" w:rsidR="007E7489" w:rsidRDefault="007E7489" w:rsidP="002D7B68">
            <w:r>
              <w:t>diagnosis</w:t>
            </w:r>
            <w:r w:rsidRPr="00C469F0">
              <w:t>/</w:t>
            </w:r>
            <w:r>
              <w:t>diagnosisHeader</w:t>
            </w:r>
            <w:r w:rsidRPr="00C469F0">
              <w:t>/</w:t>
            </w:r>
            <w:r>
              <w:t xml:space="preserve"> accountableHealthcareProfessional</w:t>
            </w:r>
            <w:r w:rsidRPr="00C469F0">
              <w:t xml:space="preserve"> </w:t>
            </w:r>
            <w:r>
              <w:t>/authorTime</w:t>
            </w:r>
          </w:p>
        </w:tc>
      </w:tr>
      <w:tr w:rsidR="007E7489" w:rsidRPr="00C469F0" w14:paraId="2B7124FE" w14:textId="77777777" w:rsidTr="002D7B68">
        <w:trPr>
          <w:trHeight w:val="397"/>
        </w:trPr>
        <w:tc>
          <w:tcPr>
            <w:tcW w:w="1809" w:type="dxa"/>
            <w:vAlign w:val="center"/>
          </w:tcPr>
          <w:p w14:paraId="1CD99821" w14:textId="77777777" w:rsidR="007E7489" w:rsidRDefault="007E7489" w:rsidP="002D7B68">
            <w:r>
              <w:t>AccountableHealthcareProfessionalType.</w:t>
            </w:r>
            <w:r w:rsidRPr="00C469F0">
              <w:t>healthcareProfessionalHSAId</w:t>
            </w:r>
          </w:p>
        </w:tc>
        <w:tc>
          <w:tcPr>
            <w:tcW w:w="1843" w:type="dxa"/>
          </w:tcPr>
          <w:p w14:paraId="62ADFA4F" w14:textId="77777777" w:rsidR="007E7489" w:rsidRPr="00336280" w:rsidRDefault="007E7489" w:rsidP="002D7B68">
            <w:pPr>
              <w:rPr>
                <w:rFonts w:cs="Arial"/>
                <w:spacing w:val="-1"/>
              </w:rPr>
            </w:pPr>
            <w:r>
              <w:rPr>
                <w:rFonts w:cs="Arial"/>
                <w:spacing w:val="-1"/>
              </w:rPr>
              <w:t>Vård- och omsorgspersonal.personal-id</w:t>
            </w:r>
          </w:p>
        </w:tc>
        <w:tc>
          <w:tcPr>
            <w:tcW w:w="2410" w:type="dxa"/>
            <w:vAlign w:val="center"/>
          </w:tcPr>
          <w:p w14:paraId="47689E1D" w14:textId="77777777" w:rsidR="007E7489" w:rsidRPr="00C11300" w:rsidRDefault="007E7489" w:rsidP="002D7B68">
            <w:pPr>
              <w:rPr>
                <w:rFonts w:cs="Arial"/>
                <w:i/>
                <w:color w:val="FF0000"/>
              </w:rPr>
            </w:pPr>
            <w:r w:rsidRPr="00336280">
              <w:rPr>
                <w:rFonts w:cs="Arial"/>
                <w:spacing w:val="-1"/>
              </w:rPr>
              <w:t>Vård- och omsorgsutövare.personal id</w:t>
            </w:r>
          </w:p>
        </w:tc>
        <w:tc>
          <w:tcPr>
            <w:tcW w:w="3260" w:type="dxa"/>
            <w:vAlign w:val="center"/>
          </w:tcPr>
          <w:p w14:paraId="13868A37" w14:textId="77777777" w:rsidR="007E7489" w:rsidRDefault="007E7489" w:rsidP="002D7B68">
            <w:r>
              <w:rPr>
                <w:lang w:val="en-US"/>
              </w:rPr>
              <w:t>diagnosis</w:t>
            </w:r>
            <w:r w:rsidRPr="00336280">
              <w:rPr>
                <w:lang w:val="en-US"/>
              </w:rPr>
              <w:t>/</w:t>
            </w:r>
            <w:r>
              <w:rPr>
                <w:lang w:val="en-US"/>
              </w:rPr>
              <w:t>diagnosis</w:t>
            </w:r>
            <w:r w:rsidRPr="00336280">
              <w:rPr>
                <w:lang w:val="en-US"/>
              </w:rPr>
              <w:t>Header/accountableHealthcareProfessional/healthcareProfessionalHSAId</w:t>
            </w:r>
          </w:p>
        </w:tc>
      </w:tr>
      <w:tr w:rsidR="007E7489" w:rsidRPr="00C469F0" w14:paraId="3B540C6E" w14:textId="77777777" w:rsidTr="002D7B68">
        <w:trPr>
          <w:trHeight w:val="397"/>
        </w:trPr>
        <w:tc>
          <w:tcPr>
            <w:tcW w:w="1809" w:type="dxa"/>
            <w:vAlign w:val="center"/>
          </w:tcPr>
          <w:p w14:paraId="2EA4E2EA" w14:textId="77777777" w:rsidR="007E7489" w:rsidRDefault="007E7489" w:rsidP="002D7B68">
            <w:r>
              <w:rPr>
                <w:lang w:val="en-US"/>
              </w:rPr>
              <w:t>AccountableHealthcareProfessionalType.</w:t>
            </w:r>
            <w:r w:rsidRPr="00C469F0">
              <w:t>healthcareProfessionalName</w:t>
            </w:r>
          </w:p>
        </w:tc>
        <w:tc>
          <w:tcPr>
            <w:tcW w:w="1843" w:type="dxa"/>
          </w:tcPr>
          <w:p w14:paraId="06A1FF28" w14:textId="77777777" w:rsidR="007E7489" w:rsidRPr="00336280" w:rsidRDefault="007E7489" w:rsidP="002D7B68">
            <w:pPr>
              <w:rPr>
                <w:rFonts w:cs="Arial"/>
                <w:spacing w:val="-1"/>
              </w:rPr>
            </w:pPr>
            <w:r>
              <w:rPr>
                <w:rFonts w:cs="Arial"/>
                <w:spacing w:val="-1"/>
              </w:rPr>
              <w:t>Vård- och omsorgspersonal.namn</w:t>
            </w:r>
          </w:p>
        </w:tc>
        <w:tc>
          <w:tcPr>
            <w:tcW w:w="2410" w:type="dxa"/>
            <w:vAlign w:val="center"/>
          </w:tcPr>
          <w:p w14:paraId="0FC65456"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3260" w:type="dxa"/>
            <w:vAlign w:val="center"/>
          </w:tcPr>
          <w:p w14:paraId="469E2090" w14:textId="77777777" w:rsidR="007E7489" w:rsidRDefault="007E7489" w:rsidP="002D7B68">
            <w:pPr>
              <w:rPr>
                <w:lang w:val="en-US"/>
              </w:rPr>
            </w:pPr>
            <w:r>
              <w:t>diagnosis</w:t>
            </w:r>
            <w:r w:rsidRPr="00C469F0">
              <w:t>/</w:t>
            </w:r>
            <w:r>
              <w:t>diagnosisHeader</w:t>
            </w:r>
            <w:r w:rsidRPr="00C469F0">
              <w:t>/</w:t>
            </w:r>
            <w:r>
              <w:t>accountableHealthcareProfessional</w:t>
            </w:r>
            <w:r w:rsidRPr="00C469F0">
              <w:t>/healthcareProfessionalName</w:t>
            </w:r>
          </w:p>
        </w:tc>
      </w:tr>
      <w:tr w:rsidR="007E7489" w:rsidRPr="00C469F0" w14:paraId="08E3B044" w14:textId="77777777" w:rsidTr="002D7B68">
        <w:trPr>
          <w:trHeight w:val="397"/>
        </w:trPr>
        <w:tc>
          <w:tcPr>
            <w:tcW w:w="1809" w:type="dxa"/>
            <w:vAlign w:val="center"/>
          </w:tcPr>
          <w:p w14:paraId="226DA2D1" w14:textId="77777777" w:rsidR="007E7489" w:rsidRPr="00336280" w:rsidRDefault="007E7489" w:rsidP="002D7B68">
            <w:pPr>
              <w:rPr>
                <w:lang w:val="en-US"/>
              </w:rPr>
            </w:pPr>
            <w:r>
              <w:t>AccountableHealthcareProfessionalType.</w:t>
            </w:r>
            <w:r w:rsidRPr="00C469F0">
              <w:t>healthcareProfessionalRoleCode</w:t>
            </w:r>
          </w:p>
        </w:tc>
        <w:tc>
          <w:tcPr>
            <w:tcW w:w="1843" w:type="dxa"/>
          </w:tcPr>
          <w:p w14:paraId="630BF102" w14:textId="77777777" w:rsidR="007E7489" w:rsidRPr="00C11300" w:rsidRDefault="007E7489" w:rsidP="002D7B68">
            <w:pPr>
              <w:rPr>
                <w:rFonts w:cs="Arial"/>
                <w:i/>
                <w:color w:val="FF0000"/>
              </w:rPr>
            </w:pPr>
            <w:r>
              <w:rPr>
                <w:rFonts w:cs="Arial"/>
                <w:spacing w:val="-1"/>
              </w:rPr>
              <w:t>Vård- och omsorgspersonal.befattning</w:t>
            </w:r>
          </w:p>
        </w:tc>
        <w:tc>
          <w:tcPr>
            <w:tcW w:w="2410" w:type="dxa"/>
            <w:vAlign w:val="center"/>
          </w:tcPr>
          <w:p w14:paraId="5C29C5B2" w14:textId="77777777" w:rsidR="007E7489" w:rsidRPr="00336280" w:rsidRDefault="007E7489" w:rsidP="002D7B68">
            <w:pPr>
              <w:rPr>
                <w:rFonts w:cs="Arial"/>
                <w:spacing w:val="-1"/>
              </w:rPr>
            </w:pPr>
            <w:r w:rsidRPr="00650D5F">
              <w:rPr>
                <w:rFonts w:cs="Arial"/>
                <w:i/>
                <w:color w:val="000000" w:themeColor="text1"/>
                <w:szCs w:val="20"/>
              </w:rPr>
              <w:t>HSA-personal</w:t>
            </w:r>
          </w:p>
        </w:tc>
        <w:tc>
          <w:tcPr>
            <w:tcW w:w="3260" w:type="dxa"/>
            <w:vAlign w:val="center"/>
          </w:tcPr>
          <w:p w14:paraId="4992340D" w14:textId="77777777" w:rsidR="007E7489" w:rsidRDefault="007E7489" w:rsidP="002D7B68">
            <w:r>
              <w:t>diagnosis</w:t>
            </w:r>
            <w:r w:rsidRPr="00C469F0">
              <w:t>/</w:t>
            </w:r>
            <w:r>
              <w:t>diagnosisHeader</w:t>
            </w:r>
            <w:r w:rsidRPr="00C469F0">
              <w:t>/</w:t>
            </w:r>
            <w:r>
              <w:t>accountableHealthcareProfessional</w:t>
            </w:r>
            <w:r w:rsidRPr="00C469F0">
              <w:t>/healthcareProfessionalRoleCode</w:t>
            </w:r>
          </w:p>
        </w:tc>
      </w:tr>
      <w:tr w:rsidR="007E7489" w:rsidRPr="00240132" w14:paraId="3E171EB1" w14:textId="77777777" w:rsidTr="002D7B68">
        <w:trPr>
          <w:trHeight w:val="397"/>
        </w:trPr>
        <w:tc>
          <w:tcPr>
            <w:tcW w:w="1809" w:type="dxa"/>
            <w:vAlign w:val="center"/>
          </w:tcPr>
          <w:p w14:paraId="21EDD681" w14:textId="77777777" w:rsidR="007E7489" w:rsidRDefault="007E7489" w:rsidP="002D7B68">
            <w:r>
              <w:t>HealthcareProfessionalOrgUnitType.</w:t>
            </w:r>
            <w:r w:rsidRPr="00C469F0">
              <w:t>orgUnitHSAId</w:t>
            </w:r>
          </w:p>
        </w:tc>
        <w:tc>
          <w:tcPr>
            <w:tcW w:w="1843" w:type="dxa"/>
          </w:tcPr>
          <w:p w14:paraId="3C4AD660" w14:textId="77777777" w:rsidR="007E7489" w:rsidRPr="00336280" w:rsidRDefault="007E7489" w:rsidP="002D7B68">
            <w:pPr>
              <w:rPr>
                <w:rFonts w:cs="Arial"/>
                <w:spacing w:val="-1"/>
              </w:rPr>
            </w:pPr>
            <w:r>
              <w:rPr>
                <w:rFonts w:cs="Arial"/>
                <w:spacing w:val="-1"/>
              </w:rPr>
              <w:t>Enhet.enhets-id</w:t>
            </w:r>
          </w:p>
        </w:tc>
        <w:tc>
          <w:tcPr>
            <w:tcW w:w="2410" w:type="dxa"/>
            <w:vAlign w:val="center"/>
          </w:tcPr>
          <w:p w14:paraId="1E0EED9B" w14:textId="77777777" w:rsidR="007E7489" w:rsidRPr="00C11300" w:rsidRDefault="007E7489" w:rsidP="002D7B68">
            <w:pPr>
              <w:rPr>
                <w:rFonts w:cs="Arial"/>
                <w:i/>
                <w:color w:val="FF0000"/>
              </w:rPr>
            </w:pPr>
            <w:r w:rsidRPr="00336280">
              <w:rPr>
                <w:rFonts w:cs="Arial"/>
                <w:spacing w:val="-1"/>
              </w:rPr>
              <w:t>Vård- och omsorgsutövare.</w:t>
            </w:r>
            <w:r>
              <w:rPr>
                <w:rFonts w:cs="Arial"/>
                <w:spacing w:val="-1"/>
              </w:rPr>
              <w:t>enhet</w:t>
            </w:r>
            <w:r w:rsidRPr="00336280">
              <w:rPr>
                <w:rFonts w:cs="Arial"/>
                <w:spacing w:val="-1"/>
              </w:rPr>
              <w:t xml:space="preserve"> id</w:t>
            </w:r>
          </w:p>
        </w:tc>
        <w:tc>
          <w:tcPr>
            <w:tcW w:w="3260" w:type="dxa"/>
            <w:vAlign w:val="center"/>
          </w:tcPr>
          <w:p w14:paraId="3DBE06C9" w14:textId="77777777" w:rsidR="007E7489" w:rsidRPr="00F41A15"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7E7489" w:rsidRPr="00240132" w14:paraId="4B5201E0" w14:textId="77777777" w:rsidTr="002D7B68">
        <w:trPr>
          <w:trHeight w:val="397"/>
        </w:trPr>
        <w:tc>
          <w:tcPr>
            <w:tcW w:w="1809" w:type="dxa"/>
            <w:vAlign w:val="center"/>
          </w:tcPr>
          <w:p w14:paraId="180145B1" w14:textId="77777777" w:rsidR="007E7489" w:rsidRDefault="007E7489" w:rsidP="002D7B68">
            <w:r>
              <w:t>HealthcareProfessionalOrgUnitType.</w:t>
            </w:r>
            <w:r w:rsidRPr="00C469F0">
              <w:t>orgUnitname</w:t>
            </w:r>
          </w:p>
        </w:tc>
        <w:tc>
          <w:tcPr>
            <w:tcW w:w="1843" w:type="dxa"/>
          </w:tcPr>
          <w:p w14:paraId="03DB6588" w14:textId="77777777" w:rsidR="007E7489" w:rsidRPr="00336280" w:rsidRDefault="007E7489" w:rsidP="002D7B68">
            <w:pPr>
              <w:rPr>
                <w:rFonts w:cs="Arial"/>
                <w:spacing w:val="-1"/>
              </w:rPr>
            </w:pPr>
            <w:r>
              <w:rPr>
                <w:rFonts w:cs="Arial"/>
                <w:spacing w:val="-1"/>
              </w:rPr>
              <w:t>Enhet.enhetsnamn</w:t>
            </w:r>
          </w:p>
        </w:tc>
        <w:tc>
          <w:tcPr>
            <w:tcW w:w="2410" w:type="dxa"/>
            <w:vAlign w:val="center"/>
          </w:tcPr>
          <w:p w14:paraId="12D2B7CC"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enhet</w:t>
            </w:r>
            <w:r w:rsidRPr="00336280">
              <w:rPr>
                <w:rFonts w:cs="Arial"/>
                <w:spacing w:val="-1"/>
              </w:rPr>
              <w:t xml:space="preserve"> </w:t>
            </w:r>
            <w:r>
              <w:rPr>
                <w:rFonts w:cs="Arial"/>
                <w:spacing w:val="-1"/>
              </w:rPr>
              <w:t>namn</w:t>
            </w:r>
          </w:p>
        </w:tc>
        <w:tc>
          <w:tcPr>
            <w:tcW w:w="3260" w:type="dxa"/>
            <w:vAlign w:val="center"/>
          </w:tcPr>
          <w:p w14:paraId="38E1D916"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73C82966" w14:textId="77777777" w:rsidTr="002D7B68">
        <w:trPr>
          <w:trHeight w:val="397"/>
        </w:trPr>
        <w:tc>
          <w:tcPr>
            <w:tcW w:w="1809" w:type="dxa"/>
            <w:vAlign w:val="center"/>
          </w:tcPr>
          <w:p w14:paraId="241EC2E5" w14:textId="77777777" w:rsidR="007E7489" w:rsidRDefault="007E7489" w:rsidP="002D7B68">
            <w:r>
              <w:t>HealthcareProfessionalOrgUnitType.</w:t>
            </w:r>
            <w:r w:rsidRPr="00C469F0">
              <w:t>orgUnitTelecom</w:t>
            </w:r>
          </w:p>
        </w:tc>
        <w:tc>
          <w:tcPr>
            <w:tcW w:w="1843" w:type="dxa"/>
          </w:tcPr>
          <w:p w14:paraId="4B27A0D6" w14:textId="77777777" w:rsidR="007E7489" w:rsidRDefault="007E7489" w:rsidP="002D7B68">
            <w:pPr>
              <w:rPr>
                <w:rFonts w:cs="Arial"/>
              </w:rPr>
            </w:pPr>
            <w:r>
              <w:rPr>
                <w:rFonts w:cs="Arial"/>
                <w:spacing w:val="-1"/>
              </w:rPr>
              <w:t>Enhet.telefonnummer</w:t>
            </w:r>
          </w:p>
        </w:tc>
        <w:tc>
          <w:tcPr>
            <w:tcW w:w="2410" w:type="dxa"/>
            <w:vAlign w:val="center"/>
          </w:tcPr>
          <w:p w14:paraId="4A51FCD2" w14:textId="77777777" w:rsidR="007E7489" w:rsidRPr="00336280" w:rsidRDefault="007E7489" w:rsidP="002D7B68">
            <w:pPr>
              <w:rPr>
                <w:rFonts w:cs="Arial"/>
                <w:spacing w:val="-1"/>
              </w:rPr>
            </w:pPr>
            <w:r>
              <w:rPr>
                <w:rFonts w:cs="Arial"/>
              </w:rPr>
              <w:t>Tele och eKommunikation.tele ekom adress</w:t>
            </w:r>
          </w:p>
        </w:tc>
        <w:tc>
          <w:tcPr>
            <w:tcW w:w="3260" w:type="dxa"/>
            <w:vAlign w:val="center"/>
          </w:tcPr>
          <w:p w14:paraId="465CDE47"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7E7489" w:rsidRPr="00240132" w14:paraId="2C0019B9" w14:textId="77777777" w:rsidTr="002D7B68">
        <w:trPr>
          <w:trHeight w:val="397"/>
        </w:trPr>
        <w:tc>
          <w:tcPr>
            <w:tcW w:w="1809" w:type="dxa"/>
            <w:vAlign w:val="center"/>
          </w:tcPr>
          <w:p w14:paraId="60E92590" w14:textId="77777777" w:rsidR="007E7489" w:rsidRDefault="007E7489" w:rsidP="002D7B68">
            <w:r>
              <w:t>HealthcareProfessionalOrgUnitType.</w:t>
            </w:r>
            <w:r w:rsidRPr="00C469F0">
              <w:t>orgUnitEmail</w:t>
            </w:r>
          </w:p>
        </w:tc>
        <w:tc>
          <w:tcPr>
            <w:tcW w:w="1843" w:type="dxa"/>
          </w:tcPr>
          <w:p w14:paraId="6B52FAB9" w14:textId="77777777" w:rsidR="007E7489" w:rsidRDefault="007E7489" w:rsidP="002D7B68">
            <w:pPr>
              <w:rPr>
                <w:rFonts w:cs="Arial"/>
              </w:rPr>
            </w:pPr>
            <w:r>
              <w:rPr>
                <w:rFonts w:cs="Arial"/>
                <w:spacing w:val="-1"/>
              </w:rPr>
              <w:t>Enhet.e-postadress</w:t>
            </w:r>
          </w:p>
        </w:tc>
        <w:tc>
          <w:tcPr>
            <w:tcW w:w="2410" w:type="dxa"/>
            <w:vAlign w:val="center"/>
          </w:tcPr>
          <w:p w14:paraId="69697D3F" w14:textId="77777777" w:rsidR="007E7489" w:rsidRDefault="007E7489" w:rsidP="002D7B68">
            <w:pPr>
              <w:rPr>
                <w:rFonts w:cs="Arial"/>
              </w:rPr>
            </w:pPr>
            <w:r>
              <w:rPr>
                <w:rFonts w:cs="Arial"/>
              </w:rPr>
              <w:t>Tele och eKommunikation.tele ekom adress</w:t>
            </w:r>
          </w:p>
        </w:tc>
        <w:tc>
          <w:tcPr>
            <w:tcW w:w="3260" w:type="dxa"/>
            <w:vAlign w:val="center"/>
          </w:tcPr>
          <w:p w14:paraId="0EF6C56A"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52B16878" w14:textId="77777777" w:rsidTr="002D7B68">
        <w:trPr>
          <w:trHeight w:val="397"/>
        </w:trPr>
        <w:tc>
          <w:tcPr>
            <w:tcW w:w="1809" w:type="dxa"/>
            <w:vAlign w:val="center"/>
          </w:tcPr>
          <w:p w14:paraId="1AE79A1D" w14:textId="77777777" w:rsidR="007E7489" w:rsidRDefault="007E7489" w:rsidP="002D7B68">
            <w:r>
              <w:t>HealthcareProfessionalOrgUnitTy</w:t>
            </w:r>
            <w:r>
              <w:lastRenderedPageBreak/>
              <w:t>pe.</w:t>
            </w:r>
            <w:r w:rsidRPr="00C469F0">
              <w:t>orgUnitAddress</w:t>
            </w:r>
          </w:p>
        </w:tc>
        <w:tc>
          <w:tcPr>
            <w:tcW w:w="1843" w:type="dxa"/>
          </w:tcPr>
          <w:p w14:paraId="420FFE16" w14:textId="77777777" w:rsidR="007E7489" w:rsidRDefault="007E7489" w:rsidP="002D7B68">
            <w:pPr>
              <w:rPr>
                <w:rFonts w:cs="Arial"/>
                <w:spacing w:val="-1"/>
              </w:rPr>
            </w:pPr>
            <w:r>
              <w:rPr>
                <w:rFonts w:cs="Arial"/>
                <w:spacing w:val="-1"/>
              </w:rPr>
              <w:lastRenderedPageBreak/>
              <w:t>Enhet.postadress</w:t>
            </w:r>
          </w:p>
        </w:tc>
        <w:tc>
          <w:tcPr>
            <w:tcW w:w="2410" w:type="dxa"/>
            <w:vAlign w:val="center"/>
          </w:tcPr>
          <w:p w14:paraId="7A936AA1" w14:textId="77777777" w:rsidR="007E7489" w:rsidRDefault="007E7489" w:rsidP="002D7B68">
            <w:pPr>
              <w:rPr>
                <w:rFonts w:cs="Arial"/>
                <w:spacing w:val="-1"/>
              </w:rPr>
            </w:pPr>
            <w:r>
              <w:rPr>
                <w:rFonts w:cs="Arial"/>
                <w:spacing w:val="-1"/>
              </w:rPr>
              <w:t>Adress.adress 1,</w:t>
            </w:r>
          </w:p>
          <w:p w14:paraId="046E9E20" w14:textId="77777777" w:rsidR="007E7489" w:rsidRDefault="007E7489" w:rsidP="002D7B68">
            <w:pPr>
              <w:rPr>
                <w:rFonts w:cs="Arial"/>
                <w:spacing w:val="-1"/>
              </w:rPr>
            </w:pPr>
            <w:r>
              <w:rPr>
                <w:rFonts w:cs="Arial"/>
                <w:spacing w:val="-1"/>
              </w:rPr>
              <w:t>Adress.postnummer &amp;</w:t>
            </w:r>
          </w:p>
          <w:p w14:paraId="22B4DA03" w14:textId="77777777" w:rsidR="007E7489" w:rsidRDefault="007E7489" w:rsidP="002D7B68">
            <w:pPr>
              <w:rPr>
                <w:rFonts w:cs="Arial"/>
              </w:rPr>
            </w:pPr>
            <w:r>
              <w:rPr>
                <w:rFonts w:cs="Arial"/>
                <w:spacing w:val="-1"/>
              </w:rPr>
              <w:lastRenderedPageBreak/>
              <w:t>Adress.postort</w:t>
            </w:r>
          </w:p>
        </w:tc>
        <w:tc>
          <w:tcPr>
            <w:tcW w:w="3260" w:type="dxa"/>
            <w:vAlign w:val="center"/>
          </w:tcPr>
          <w:p w14:paraId="0F1C7B43" w14:textId="77777777" w:rsidR="007E7489" w:rsidRDefault="007E7489" w:rsidP="002D7B68">
            <w:pPr>
              <w:rPr>
                <w:lang w:val="en-US"/>
              </w:rPr>
            </w:pPr>
            <w:r>
              <w:rPr>
                <w:lang w:val="en-US"/>
              </w:rPr>
              <w:lastRenderedPageBreak/>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w:t>
            </w:r>
            <w:r>
              <w:rPr>
                <w:lang w:val="en-US"/>
              </w:rPr>
              <w:lastRenderedPageBreak/>
              <w:t>lthcareProfessionalOrgUnit</w:t>
            </w:r>
            <w:r w:rsidRPr="003F7B8B">
              <w:rPr>
                <w:lang w:val="en-US"/>
              </w:rPr>
              <w:t>/orgUnitAddress</w:t>
            </w:r>
          </w:p>
        </w:tc>
      </w:tr>
      <w:tr w:rsidR="007E7489" w:rsidRPr="00240132" w14:paraId="45B06FCF" w14:textId="77777777" w:rsidTr="002D7B68">
        <w:trPr>
          <w:trHeight w:val="397"/>
        </w:trPr>
        <w:tc>
          <w:tcPr>
            <w:tcW w:w="1809" w:type="dxa"/>
            <w:vAlign w:val="center"/>
          </w:tcPr>
          <w:p w14:paraId="7B01A718" w14:textId="77777777" w:rsidR="007E7489" w:rsidRDefault="007E7489" w:rsidP="002D7B68">
            <w:r>
              <w:lastRenderedPageBreak/>
              <w:t>HealthcareProfessionalOrgUnitType.</w:t>
            </w:r>
            <w:r w:rsidRPr="00C469F0">
              <w:t>orgUnitLocation</w:t>
            </w:r>
          </w:p>
        </w:tc>
        <w:tc>
          <w:tcPr>
            <w:tcW w:w="1843" w:type="dxa"/>
          </w:tcPr>
          <w:p w14:paraId="09744C51" w14:textId="77777777" w:rsidR="007E7489" w:rsidRPr="00C11300" w:rsidRDefault="007E7489" w:rsidP="002D7B68">
            <w:pPr>
              <w:rPr>
                <w:rFonts w:cs="Arial"/>
                <w:i/>
                <w:color w:val="FF0000"/>
              </w:rPr>
            </w:pPr>
            <w:r>
              <w:rPr>
                <w:rFonts w:cs="Arial"/>
                <w:spacing w:val="-1"/>
              </w:rPr>
              <w:t>Enhet.geografisk plats</w:t>
            </w:r>
          </w:p>
        </w:tc>
        <w:tc>
          <w:tcPr>
            <w:tcW w:w="2410" w:type="dxa"/>
            <w:vAlign w:val="center"/>
          </w:tcPr>
          <w:p w14:paraId="4DA077FF"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202850CC"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1E38D221" w14:textId="77777777" w:rsidTr="002D7B68">
        <w:trPr>
          <w:trHeight w:val="397"/>
        </w:trPr>
        <w:tc>
          <w:tcPr>
            <w:tcW w:w="1809" w:type="dxa"/>
            <w:vAlign w:val="center"/>
          </w:tcPr>
          <w:p w14:paraId="1CBE3FE7" w14:textId="77777777" w:rsidR="007E7489" w:rsidRDefault="007E7489" w:rsidP="002D7B68">
            <w:r>
              <w:t>AccountableHealthcareProfessionalType.</w:t>
            </w:r>
            <w:r w:rsidRPr="00C469F0">
              <w:t>healthcareProfessionalCareUnitHSAId</w:t>
            </w:r>
          </w:p>
        </w:tc>
        <w:tc>
          <w:tcPr>
            <w:tcW w:w="1843" w:type="dxa"/>
          </w:tcPr>
          <w:p w14:paraId="49A64361" w14:textId="77777777" w:rsidR="007E7489" w:rsidRDefault="007E7489" w:rsidP="002D7B68">
            <w:pPr>
              <w:rPr>
                <w:rFonts w:cs="Arial"/>
                <w:spacing w:val="-1"/>
              </w:rPr>
            </w:pPr>
            <w:r>
              <w:rPr>
                <w:rFonts w:cs="Arial"/>
                <w:spacing w:val="-1"/>
              </w:rPr>
              <w:t>Informationsmängd.ägande vårdenhets-id</w:t>
            </w:r>
          </w:p>
        </w:tc>
        <w:tc>
          <w:tcPr>
            <w:tcW w:w="2410" w:type="dxa"/>
            <w:vAlign w:val="center"/>
          </w:tcPr>
          <w:p w14:paraId="0A73BE80" w14:textId="77777777" w:rsidR="007E7489" w:rsidRPr="00C11300" w:rsidRDefault="007E7489" w:rsidP="002D7B68">
            <w:pPr>
              <w:rPr>
                <w:rFonts w:cs="Arial"/>
                <w:i/>
                <w:color w:val="FF0000"/>
              </w:rPr>
            </w:pPr>
            <w:r>
              <w:rPr>
                <w:rFonts w:cs="Arial"/>
                <w:spacing w:val="-1"/>
              </w:rPr>
              <w:t>Informationsresurs.vårdenhet id</w:t>
            </w:r>
          </w:p>
        </w:tc>
        <w:tc>
          <w:tcPr>
            <w:tcW w:w="3260" w:type="dxa"/>
            <w:vAlign w:val="center"/>
          </w:tcPr>
          <w:p w14:paraId="155FFB4F" w14:textId="77777777" w:rsidR="007E7489" w:rsidRDefault="007E7489" w:rsidP="002D7B68">
            <w:pPr>
              <w:rPr>
                <w:lang w:val="en-US"/>
              </w:rPr>
            </w:pPr>
            <w:r>
              <w:t>diagnosis</w:t>
            </w:r>
            <w:r w:rsidRPr="00C469F0">
              <w:t>/</w:t>
            </w:r>
            <w:r>
              <w:t>diagnosisHeader</w:t>
            </w:r>
            <w:r w:rsidRPr="00C469F0">
              <w:t>/</w:t>
            </w:r>
            <w:r>
              <w:t>accountableHealthcareProfessional</w:t>
            </w:r>
            <w:r w:rsidRPr="00C469F0">
              <w:t>/healthcareProfessionalCareUnitHSAId</w:t>
            </w:r>
          </w:p>
        </w:tc>
      </w:tr>
      <w:tr w:rsidR="007E7489" w:rsidRPr="00C469F0" w14:paraId="767A5761" w14:textId="77777777" w:rsidTr="002D7B68">
        <w:trPr>
          <w:trHeight w:val="397"/>
        </w:trPr>
        <w:tc>
          <w:tcPr>
            <w:tcW w:w="1809" w:type="dxa"/>
            <w:vAlign w:val="center"/>
          </w:tcPr>
          <w:p w14:paraId="04E1F9F5" w14:textId="77777777" w:rsidR="007E7489" w:rsidRDefault="007E7489" w:rsidP="002D7B68">
            <w:r>
              <w:t>AccountableHealthcareProfessionalType.</w:t>
            </w:r>
            <w:r w:rsidRPr="00C469F0">
              <w:t>healthcareProfessionalCareGiverHSAId</w:t>
            </w:r>
          </w:p>
        </w:tc>
        <w:tc>
          <w:tcPr>
            <w:tcW w:w="1843" w:type="dxa"/>
          </w:tcPr>
          <w:p w14:paraId="6C3EE7CB" w14:textId="77777777" w:rsidR="007E7489" w:rsidRDefault="007E7489" w:rsidP="002D7B68">
            <w:pPr>
              <w:rPr>
                <w:rFonts w:cs="Arial"/>
                <w:spacing w:val="-1"/>
              </w:rPr>
            </w:pPr>
            <w:r>
              <w:rPr>
                <w:rFonts w:cs="Arial"/>
                <w:spacing w:val="-1"/>
              </w:rPr>
              <w:t>Informationsmängd.ägande vårdgivare-id</w:t>
            </w:r>
          </w:p>
        </w:tc>
        <w:tc>
          <w:tcPr>
            <w:tcW w:w="2410" w:type="dxa"/>
            <w:vAlign w:val="center"/>
          </w:tcPr>
          <w:p w14:paraId="444F5500" w14:textId="77777777" w:rsidR="007E7489" w:rsidRDefault="007E7489" w:rsidP="002D7B68">
            <w:pPr>
              <w:rPr>
                <w:rFonts w:cs="Arial"/>
                <w:spacing w:val="-1"/>
              </w:rPr>
            </w:pPr>
            <w:r>
              <w:rPr>
                <w:rFonts w:cs="Arial"/>
                <w:spacing w:val="-1"/>
              </w:rPr>
              <w:t>Informationsresurs.vårdgivare id</w:t>
            </w:r>
          </w:p>
        </w:tc>
        <w:tc>
          <w:tcPr>
            <w:tcW w:w="3260" w:type="dxa"/>
            <w:vAlign w:val="center"/>
          </w:tcPr>
          <w:p w14:paraId="327CBD63" w14:textId="77777777" w:rsidR="007E7489" w:rsidRDefault="007E7489" w:rsidP="002D7B68">
            <w:r>
              <w:t>diagnosis</w:t>
            </w:r>
            <w:r w:rsidRPr="00C469F0">
              <w:t>/</w:t>
            </w:r>
            <w:r>
              <w:t>diagnosisHeader</w:t>
            </w:r>
            <w:r w:rsidRPr="00C469F0">
              <w:t>/</w:t>
            </w:r>
            <w:r>
              <w:t>accountableHealthcareProfessional</w:t>
            </w:r>
            <w:r w:rsidRPr="00C469F0">
              <w:t>/healthcareProfessionalCareGiverHSAId</w:t>
            </w:r>
          </w:p>
        </w:tc>
      </w:tr>
      <w:tr w:rsidR="007E7489" w:rsidRPr="00C469F0" w14:paraId="3390CCB2" w14:textId="77777777" w:rsidTr="002D7B68">
        <w:trPr>
          <w:trHeight w:val="397"/>
        </w:trPr>
        <w:tc>
          <w:tcPr>
            <w:tcW w:w="1809" w:type="dxa"/>
            <w:vAlign w:val="center"/>
          </w:tcPr>
          <w:p w14:paraId="4E770AF7" w14:textId="77777777" w:rsidR="007E7489" w:rsidRDefault="007E7489" w:rsidP="002D7B68">
            <w:r>
              <w:t>LegalAuthenticatorType</w:t>
            </w:r>
            <w:r w:rsidRPr="00C469F0">
              <w:t>.legalAuthenticatorTime</w:t>
            </w:r>
          </w:p>
        </w:tc>
        <w:tc>
          <w:tcPr>
            <w:tcW w:w="1843" w:type="dxa"/>
          </w:tcPr>
          <w:p w14:paraId="47EC80C5" w14:textId="77777777" w:rsidR="007E7489" w:rsidRPr="00C11300" w:rsidRDefault="007E7489" w:rsidP="002D7B68">
            <w:pPr>
              <w:rPr>
                <w:rFonts w:cs="Arial"/>
                <w:i/>
                <w:color w:val="FF0000"/>
              </w:rPr>
            </w:pPr>
            <w:r>
              <w:t>Vård- och omsorgsdokument.signeringstidpunkt</w:t>
            </w:r>
          </w:p>
        </w:tc>
        <w:tc>
          <w:tcPr>
            <w:tcW w:w="2410" w:type="dxa"/>
            <w:vAlign w:val="center"/>
          </w:tcPr>
          <w:p w14:paraId="5714D3A4"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55081EC2" w14:textId="77777777" w:rsidR="007E7489" w:rsidRDefault="007E7489" w:rsidP="002D7B68">
            <w:r>
              <w:t>diagnosis</w:t>
            </w:r>
            <w:r w:rsidRPr="00C469F0">
              <w:t>/</w:t>
            </w:r>
            <w:r>
              <w:t>diagnosisHeader/l</w:t>
            </w:r>
            <w:r w:rsidRPr="00C469F0">
              <w:t>egalAuthenticator/legalAuthenticatorTime</w:t>
            </w:r>
          </w:p>
        </w:tc>
      </w:tr>
      <w:tr w:rsidR="007E7489" w:rsidRPr="00C469F0" w14:paraId="42FD6BE1" w14:textId="77777777" w:rsidTr="002D7B68">
        <w:trPr>
          <w:trHeight w:val="397"/>
        </w:trPr>
        <w:tc>
          <w:tcPr>
            <w:tcW w:w="1809" w:type="dxa"/>
            <w:vAlign w:val="center"/>
          </w:tcPr>
          <w:p w14:paraId="5509A8CC" w14:textId="77777777" w:rsidR="007E7489" w:rsidRPr="00C469F0" w:rsidRDefault="007E7489" w:rsidP="002D7B68">
            <w:r>
              <w:t>LegalAuthenticatorType</w:t>
            </w:r>
            <w:r w:rsidRPr="00C469F0">
              <w:t>.legalAuthenticatorHSAId</w:t>
            </w:r>
          </w:p>
        </w:tc>
        <w:tc>
          <w:tcPr>
            <w:tcW w:w="1843" w:type="dxa"/>
          </w:tcPr>
          <w:p w14:paraId="6E9D75AB" w14:textId="77777777" w:rsidR="007E7489" w:rsidRPr="00336280" w:rsidRDefault="007E7489" w:rsidP="002D7B68">
            <w:pPr>
              <w:rPr>
                <w:rFonts w:cs="Arial"/>
                <w:spacing w:val="-1"/>
              </w:rPr>
            </w:pPr>
            <w:r>
              <w:rPr>
                <w:rFonts w:cs="Arial"/>
                <w:i/>
                <w:color w:val="FF0000"/>
              </w:rPr>
              <w:t>Saknar motsvarighet i NPÖ</w:t>
            </w:r>
          </w:p>
        </w:tc>
        <w:tc>
          <w:tcPr>
            <w:tcW w:w="2410" w:type="dxa"/>
            <w:vAlign w:val="center"/>
          </w:tcPr>
          <w:p w14:paraId="29B81FFA" w14:textId="77777777" w:rsidR="007E7489" w:rsidRPr="00C11300" w:rsidRDefault="007E7489" w:rsidP="002D7B68">
            <w:pPr>
              <w:rPr>
                <w:rFonts w:cs="Arial"/>
                <w:i/>
                <w:color w:val="FF0000"/>
              </w:rPr>
            </w:pPr>
            <w:r w:rsidRPr="00336280">
              <w:rPr>
                <w:rFonts w:cs="Arial"/>
                <w:spacing w:val="-1"/>
              </w:rPr>
              <w:t>Vård- och omsorgsutövare.personal id</w:t>
            </w:r>
          </w:p>
        </w:tc>
        <w:tc>
          <w:tcPr>
            <w:tcW w:w="3260" w:type="dxa"/>
            <w:vAlign w:val="center"/>
          </w:tcPr>
          <w:p w14:paraId="17AF813B" w14:textId="77777777" w:rsidR="007E7489" w:rsidRDefault="007E7489" w:rsidP="002D7B68">
            <w:r>
              <w:t>diagnosis</w:t>
            </w:r>
            <w:r w:rsidRPr="00C469F0">
              <w:t>/</w:t>
            </w:r>
            <w:r>
              <w:t>diagnosisHeader</w:t>
            </w:r>
            <w:r w:rsidRPr="00C469F0">
              <w:t>/</w:t>
            </w:r>
            <w:r>
              <w:t>l</w:t>
            </w:r>
            <w:r w:rsidRPr="00C469F0">
              <w:t>egalAuthenticator/legalAuthenticatorHSAId</w:t>
            </w:r>
          </w:p>
        </w:tc>
      </w:tr>
      <w:tr w:rsidR="007E7489" w:rsidRPr="00C469F0" w14:paraId="40D0FDA0" w14:textId="77777777" w:rsidTr="002D7B68">
        <w:trPr>
          <w:trHeight w:val="397"/>
        </w:trPr>
        <w:tc>
          <w:tcPr>
            <w:tcW w:w="1809" w:type="dxa"/>
            <w:vAlign w:val="center"/>
          </w:tcPr>
          <w:p w14:paraId="0F208077" w14:textId="77777777" w:rsidR="007E7489" w:rsidRPr="00C469F0" w:rsidRDefault="007E7489" w:rsidP="002D7B68">
            <w:r>
              <w:t>LegalAuthenticatorType</w:t>
            </w:r>
            <w:r w:rsidRPr="00C469F0">
              <w:t>.legalAuthenticatorName</w:t>
            </w:r>
          </w:p>
        </w:tc>
        <w:tc>
          <w:tcPr>
            <w:tcW w:w="1843" w:type="dxa"/>
          </w:tcPr>
          <w:p w14:paraId="6CED1405" w14:textId="77777777" w:rsidR="007E7489" w:rsidRPr="00336280" w:rsidRDefault="007E7489" w:rsidP="002D7B68">
            <w:pPr>
              <w:rPr>
                <w:rFonts w:cs="Arial"/>
                <w:spacing w:val="-1"/>
              </w:rPr>
            </w:pPr>
            <w:r>
              <w:rPr>
                <w:rFonts w:cs="Arial"/>
                <w:i/>
                <w:color w:val="FF0000"/>
              </w:rPr>
              <w:t>Saknar motsvarighet i NPÖ</w:t>
            </w:r>
          </w:p>
        </w:tc>
        <w:tc>
          <w:tcPr>
            <w:tcW w:w="2410" w:type="dxa"/>
            <w:vAlign w:val="center"/>
          </w:tcPr>
          <w:p w14:paraId="5E25E5E5"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3260" w:type="dxa"/>
            <w:vAlign w:val="center"/>
          </w:tcPr>
          <w:p w14:paraId="6EF1798D" w14:textId="77777777" w:rsidR="007E7489" w:rsidRDefault="007E7489" w:rsidP="002D7B68">
            <w:r>
              <w:t>diagnosis</w:t>
            </w:r>
            <w:r w:rsidRPr="00C469F0">
              <w:t>/</w:t>
            </w:r>
            <w:r>
              <w:t>diagnosisHeader</w:t>
            </w:r>
            <w:r w:rsidRPr="00C469F0">
              <w:t>/</w:t>
            </w:r>
            <w:r>
              <w:t>legalAuthenticator/legalAuthenticatorName</w:t>
            </w:r>
          </w:p>
        </w:tc>
      </w:tr>
      <w:tr w:rsidR="007E7489" w:rsidRPr="00C469F0" w14:paraId="3A4341E2" w14:textId="77777777" w:rsidTr="002D7B68">
        <w:trPr>
          <w:trHeight w:val="397"/>
        </w:trPr>
        <w:tc>
          <w:tcPr>
            <w:tcW w:w="1809" w:type="dxa"/>
            <w:vAlign w:val="center"/>
          </w:tcPr>
          <w:p w14:paraId="2C9EB014" w14:textId="77777777" w:rsidR="007E7489" w:rsidRPr="00C469F0" w:rsidRDefault="007E7489" w:rsidP="002D7B68">
            <w:r>
              <w:t>DiagnosisHeaderType</w:t>
            </w:r>
            <w:r w:rsidRPr="00C469F0">
              <w:t>.approvedForPatient</w:t>
            </w:r>
          </w:p>
        </w:tc>
        <w:tc>
          <w:tcPr>
            <w:tcW w:w="1843" w:type="dxa"/>
          </w:tcPr>
          <w:p w14:paraId="5ED5B7A5" w14:textId="77777777" w:rsidR="007E7489" w:rsidRPr="00C11300" w:rsidRDefault="007E7489" w:rsidP="002D7B68">
            <w:pPr>
              <w:rPr>
                <w:rFonts w:cs="Arial"/>
                <w:i/>
                <w:color w:val="FF0000"/>
              </w:rPr>
            </w:pPr>
            <w:r>
              <w:rPr>
                <w:rFonts w:cs="Arial"/>
                <w:i/>
                <w:color w:val="FF0000"/>
              </w:rPr>
              <w:t>Saknar motsvarighet i NPÖ</w:t>
            </w:r>
          </w:p>
        </w:tc>
        <w:tc>
          <w:tcPr>
            <w:tcW w:w="2410" w:type="dxa"/>
            <w:vAlign w:val="center"/>
          </w:tcPr>
          <w:p w14:paraId="47F3209D" w14:textId="77777777" w:rsidR="007E7489" w:rsidRPr="00336280" w:rsidRDefault="007E7489" w:rsidP="002D7B68">
            <w:pPr>
              <w:rPr>
                <w:rFonts w:cs="Arial"/>
                <w:spacing w:val="-1"/>
              </w:rPr>
            </w:pPr>
            <w:r w:rsidRPr="00C11300">
              <w:rPr>
                <w:rFonts w:cs="Arial"/>
                <w:i/>
                <w:color w:val="FF0000"/>
              </w:rPr>
              <w:t>Saknar motsvarighet i V-TIM 2.2</w:t>
            </w:r>
          </w:p>
        </w:tc>
        <w:tc>
          <w:tcPr>
            <w:tcW w:w="3260" w:type="dxa"/>
            <w:vAlign w:val="center"/>
          </w:tcPr>
          <w:p w14:paraId="5537018C" w14:textId="77777777" w:rsidR="007E7489" w:rsidRDefault="007E7489" w:rsidP="002D7B68">
            <w:r>
              <w:t>diagnosis</w:t>
            </w:r>
            <w:r w:rsidRPr="00C469F0">
              <w:t>/</w:t>
            </w:r>
            <w:r>
              <w:t>diagnosisHeader</w:t>
            </w:r>
            <w:r w:rsidRPr="00C469F0">
              <w:t>/approvedForPatient</w:t>
            </w:r>
          </w:p>
        </w:tc>
      </w:tr>
      <w:tr w:rsidR="007E7489" w:rsidRPr="00C469F0" w14:paraId="7702DF82" w14:textId="77777777" w:rsidTr="002D7B68">
        <w:trPr>
          <w:trHeight w:val="397"/>
        </w:trPr>
        <w:tc>
          <w:tcPr>
            <w:tcW w:w="1809" w:type="dxa"/>
            <w:vAlign w:val="center"/>
          </w:tcPr>
          <w:p w14:paraId="414355C4" w14:textId="77777777" w:rsidR="007E7489" w:rsidRDefault="007E7489" w:rsidP="002D7B68">
            <w:r>
              <w:t>DiagnosisHeaderType</w:t>
            </w:r>
            <w:r w:rsidRPr="00C469F0">
              <w:t>.careContactId</w:t>
            </w:r>
          </w:p>
        </w:tc>
        <w:tc>
          <w:tcPr>
            <w:tcW w:w="1843" w:type="dxa"/>
          </w:tcPr>
          <w:p w14:paraId="4F3E11CD" w14:textId="77777777" w:rsidR="007E7489" w:rsidRDefault="007E7489" w:rsidP="002D7B68">
            <w:pPr>
              <w:rPr>
                <w:rFonts w:cs="Arial"/>
                <w:spacing w:val="-1"/>
              </w:rPr>
            </w:pPr>
            <w:r>
              <w:rPr>
                <w:rFonts w:cs="Arial"/>
                <w:spacing w:val="-1"/>
              </w:rPr>
              <w:t>Vård- och omsorgskontakt.kontakt-id</w:t>
            </w:r>
          </w:p>
        </w:tc>
        <w:tc>
          <w:tcPr>
            <w:tcW w:w="2410" w:type="dxa"/>
            <w:vAlign w:val="center"/>
          </w:tcPr>
          <w:p w14:paraId="1B3DB7E5" w14:textId="77777777" w:rsidR="007E7489" w:rsidRPr="00C11300" w:rsidRDefault="007E7489" w:rsidP="002D7B68">
            <w:pPr>
              <w:rPr>
                <w:rFonts w:cs="Arial"/>
                <w:i/>
                <w:color w:val="FF0000"/>
              </w:rPr>
            </w:pPr>
            <w:r>
              <w:rPr>
                <w:rFonts w:cs="Arial"/>
                <w:spacing w:val="-1"/>
              </w:rPr>
              <w:t>Informationsresurs.kontakt id</w:t>
            </w:r>
          </w:p>
        </w:tc>
        <w:tc>
          <w:tcPr>
            <w:tcW w:w="3260" w:type="dxa"/>
            <w:vAlign w:val="center"/>
          </w:tcPr>
          <w:p w14:paraId="29C49E8A" w14:textId="77777777" w:rsidR="007E7489" w:rsidRDefault="007E7489" w:rsidP="002D7B68">
            <w:r>
              <w:t>diagnosis</w:t>
            </w:r>
            <w:r w:rsidRPr="00C469F0">
              <w:t>/</w:t>
            </w:r>
            <w:r>
              <w:t>diagnosisHeader</w:t>
            </w:r>
            <w:r w:rsidRPr="00C469F0">
              <w:t>/careContactId</w:t>
            </w:r>
          </w:p>
        </w:tc>
      </w:tr>
      <w:tr w:rsidR="007E7489" w:rsidRPr="00C469F0" w14:paraId="1846FFC9" w14:textId="77777777" w:rsidTr="002D7B68">
        <w:trPr>
          <w:trHeight w:val="397"/>
        </w:trPr>
        <w:tc>
          <w:tcPr>
            <w:tcW w:w="1809" w:type="dxa"/>
            <w:shd w:val="clear" w:color="auto" w:fill="D9D9D9" w:themeFill="background1" w:themeFillShade="D9"/>
            <w:vAlign w:val="center"/>
          </w:tcPr>
          <w:p w14:paraId="44457417" w14:textId="77777777" w:rsidR="007E7489" w:rsidRDefault="007E7489" w:rsidP="002D7B68">
            <w:r>
              <w:t>DiagnosisBodyType</w:t>
            </w:r>
          </w:p>
        </w:tc>
        <w:tc>
          <w:tcPr>
            <w:tcW w:w="1843" w:type="dxa"/>
            <w:shd w:val="clear" w:color="auto" w:fill="D9D9D9" w:themeFill="background1" w:themeFillShade="D9"/>
          </w:tcPr>
          <w:p w14:paraId="3783658E" w14:textId="77777777" w:rsidR="007E7489" w:rsidRDefault="007E7489" w:rsidP="002D7B68">
            <w:pPr>
              <w:rPr>
                <w:rFonts w:cs="Arial"/>
                <w:spacing w:val="-1"/>
              </w:rPr>
            </w:pPr>
          </w:p>
        </w:tc>
        <w:tc>
          <w:tcPr>
            <w:tcW w:w="2410" w:type="dxa"/>
            <w:shd w:val="clear" w:color="auto" w:fill="D9D9D9" w:themeFill="background1" w:themeFillShade="D9"/>
            <w:vAlign w:val="center"/>
          </w:tcPr>
          <w:p w14:paraId="46DBD233" w14:textId="77777777" w:rsidR="007E7489" w:rsidRDefault="007E7489" w:rsidP="002D7B68">
            <w:pPr>
              <w:rPr>
                <w:rFonts w:cs="Arial"/>
                <w:spacing w:val="-1"/>
              </w:rPr>
            </w:pPr>
          </w:p>
        </w:tc>
        <w:tc>
          <w:tcPr>
            <w:tcW w:w="3260" w:type="dxa"/>
            <w:shd w:val="clear" w:color="auto" w:fill="D9D9D9" w:themeFill="background1" w:themeFillShade="D9"/>
            <w:vAlign w:val="center"/>
          </w:tcPr>
          <w:p w14:paraId="7A1BD1A7" w14:textId="77777777" w:rsidR="007E7489" w:rsidRDefault="007E7489" w:rsidP="002D7B68"/>
        </w:tc>
      </w:tr>
      <w:tr w:rsidR="007E7489" w:rsidRPr="00C469F0" w14:paraId="34078F19" w14:textId="77777777" w:rsidTr="002D7B68">
        <w:trPr>
          <w:trHeight w:val="397"/>
        </w:trPr>
        <w:tc>
          <w:tcPr>
            <w:tcW w:w="1809" w:type="dxa"/>
            <w:vAlign w:val="center"/>
          </w:tcPr>
          <w:p w14:paraId="76CF8F45" w14:textId="77777777" w:rsidR="007E7489" w:rsidRDefault="007E7489" w:rsidP="002D7B68">
            <w:r>
              <w:t>DiagnosisBodyType.typeOfDiagnosis</w:t>
            </w:r>
          </w:p>
        </w:tc>
        <w:tc>
          <w:tcPr>
            <w:tcW w:w="1843" w:type="dxa"/>
          </w:tcPr>
          <w:p w14:paraId="13B82E53" w14:textId="77777777" w:rsidR="007E7489" w:rsidRPr="00F03EA1" w:rsidRDefault="007E7489" w:rsidP="002D7B68">
            <w:pPr>
              <w:rPr>
                <w:rFonts w:cs="Arial"/>
              </w:rPr>
            </w:pPr>
            <w:r w:rsidRPr="00F03EA1">
              <w:rPr>
                <w:rFonts w:cs="Arial"/>
              </w:rPr>
              <w:t>Diagnos.diagnostyp</w:t>
            </w:r>
          </w:p>
        </w:tc>
        <w:tc>
          <w:tcPr>
            <w:tcW w:w="2410" w:type="dxa"/>
            <w:vAlign w:val="center"/>
          </w:tcPr>
          <w:p w14:paraId="1BD5DB21"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76444492" w14:textId="77777777" w:rsidR="007E7489" w:rsidRDefault="007E7489" w:rsidP="002D7B68">
            <w:r>
              <w:t>diagnosis</w:t>
            </w:r>
            <w:r w:rsidRPr="00C469F0">
              <w:t>/</w:t>
            </w:r>
            <w:r>
              <w:t>diagnosisBody/typeOfDiagnosis</w:t>
            </w:r>
          </w:p>
        </w:tc>
      </w:tr>
      <w:tr w:rsidR="007E7489" w:rsidRPr="00C469F0" w14:paraId="1DFE1072" w14:textId="77777777" w:rsidTr="002D7B68">
        <w:trPr>
          <w:trHeight w:val="397"/>
        </w:trPr>
        <w:tc>
          <w:tcPr>
            <w:tcW w:w="1809" w:type="dxa"/>
            <w:vAlign w:val="center"/>
          </w:tcPr>
          <w:p w14:paraId="210987E1" w14:textId="77777777" w:rsidR="007E7489" w:rsidRDefault="007E7489" w:rsidP="002D7B68">
            <w:r>
              <w:t>DiagnosisBodyType.chronicDiagnosis</w:t>
            </w:r>
          </w:p>
        </w:tc>
        <w:tc>
          <w:tcPr>
            <w:tcW w:w="1843" w:type="dxa"/>
          </w:tcPr>
          <w:p w14:paraId="05AE7565" w14:textId="77777777" w:rsidR="007E7489" w:rsidRPr="00F03EA1" w:rsidRDefault="007E7489" w:rsidP="002D7B68">
            <w:pPr>
              <w:rPr>
                <w:rFonts w:cs="Arial"/>
              </w:rPr>
            </w:pPr>
            <w:r w:rsidRPr="00F03EA1">
              <w:rPr>
                <w:rFonts w:cs="Arial"/>
              </w:rPr>
              <w:t>Diagnos.diagnostyp</w:t>
            </w:r>
          </w:p>
        </w:tc>
        <w:tc>
          <w:tcPr>
            <w:tcW w:w="2410" w:type="dxa"/>
            <w:vAlign w:val="center"/>
          </w:tcPr>
          <w:p w14:paraId="10DA4F14"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22186C43" w14:textId="77777777" w:rsidR="007E7489" w:rsidRDefault="007E7489" w:rsidP="002D7B68">
            <w:r>
              <w:t>diagnosis</w:t>
            </w:r>
            <w:r w:rsidRPr="00C469F0">
              <w:t>/</w:t>
            </w:r>
            <w:r>
              <w:t>diagnosisBody/chronicDiagnosis</w:t>
            </w:r>
          </w:p>
        </w:tc>
      </w:tr>
      <w:tr w:rsidR="007E7489" w:rsidRPr="00C469F0" w14:paraId="6AA8650D" w14:textId="77777777" w:rsidTr="002D7B68">
        <w:trPr>
          <w:trHeight w:val="397"/>
        </w:trPr>
        <w:tc>
          <w:tcPr>
            <w:tcW w:w="1809" w:type="dxa"/>
            <w:vAlign w:val="center"/>
          </w:tcPr>
          <w:p w14:paraId="36C9B18B" w14:textId="77777777" w:rsidR="007E7489" w:rsidRDefault="007E7489" w:rsidP="002D7B68">
            <w:r>
              <w:lastRenderedPageBreak/>
              <w:t>DiagnosisBodyType.diagnosisTime</w:t>
            </w:r>
          </w:p>
        </w:tc>
        <w:tc>
          <w:tcPr>
            <w:tcW w:w="1843" w:type="dxa"/>
          </w:tcPr>
          <w:p w14:paraId="72ACE9F3" w14:textId="77777777" w:rsidR="007E7489" w:rsidRDefault="007E7489" w:rsidP="002D7B68">
            <w:pPr>
              <w:rPr>
                <w:rFonts w:cs="Arial"/>
                <w:spacing w:val="-1"/>
              </w:rPr>
            </w:pPr>
            <w:r>
              <w:rPr>
                <w:rFonts w:cs="Arial"/>
                <w:spacing w:val="-1"/>
              </w:rPr>
              <w:t>Diagnos.händelsetidpunkt</w:t>
            </w:r>
          </w:p>
        </w:tc>
        <w:tc>
          <w:tcPr>
            <w:tcW w:w="2410" w:type="dxa"/>
            <w:vAlign w:val="center"/>
          </w:tcPr>
          <w:p w14:paraId="4F8833E4" w14:textId="77777777" w:rsidR="00240132" w:rsidRDefault="00240132" w:rsidP="002D7B68">
            <w:pPr>
              <w:rPr>
                <w:rFonts w:cs="Arial"/>
                <w:spacing w:val="-1"/>
              </w:rPr>
            </w:pPr>
            <w:r w:rsidRPr="00240132">
              <w:rPr>
                <w:rFonts w:cs="Arial"/>
                <w:spacing w:val="-1"/>
              </w:rPr>
              <w:t xml:space="preserve">Observerat Uppfattat tillstånd.observerande uppfattande tidpunkt </w:t>
            </w:r>
          </w:p>
          <w:p w14:paraId="0604A748" w14:textId="7B923C09" w:rsidR="00240132" w:rsidRPr="00240132" w:rsidRDefault="00240132" w:rsidP="002D7B68">
            <w:pPr>
              <w:rPr>
                <w:rFonts w:cs="Arial"/>
                <w:i/>
                <w:spacing w:val="-1"/>
              </w:rPr>
            </w:pPr>
            <w:r w:rsidRPr="00240132">
              <w:rPr>
                <w:rFonts w:cs="Arial"/>
                <w:i/>
                <w:spacing w:val="-1"/>
              </w:rPr>
              <w:t>eller</w:t>
            </w:r>
          </w:p>
          <w:p w14:paraId="6E9801EA" w14:textId="373BA3B8" w:rsidR="007E7489" w:rsidRDefault="007E7489" w:rsidP="002D7B68">
            <w:pPr>
              <w:rPr>
                <w:rFonts w:cs="Arial"/>
                <w:spacing w:val="-1"/>
              </w:rPr>
            </w:pPr>
            <w:r>
              <w:rPr>
                <w:rFonts w:cs="Arial"/>
                <w:spacing w:val="-1"/>
              </w:rPr>
              <w:t>Bedömt tillstånd.bedömningstidpunkt</w:t>
            </w:r>
          </w:p>
        </w:tc>
        <w:tc>
          <w:tcPr>
            <w:tcW w:w="3260" w:type="dxa"/>
            <w:vAlign w:val="center"/>
          </w:tcPr>
          <w:p w14:paraId="588E6AE9" w14:textId="77777777" w:rsidR="007E7489" w:rsidRDefault="007E7489" w:rsidP="002D7B68">
            <w:r>
              <w:t>diagnosis</w:t>
            </w:r>
            <w:r w:rsidRPr="00C469F0">
              <w:t>/</w:t>
            </w:r>
            <w:r>
              <w:t>diagnosisBody/diagnosisTime</w:t>
            </w:r>
          </w:p>
        </w:tc>
      </w:tr>
      <w:tr w:rsidR="007E7489" w:rsidRPr="00C469F0" w14:paraId="6704E95F" w14:textId="77777777" w:rsidTr="002D7B68">
        <w:trPr>
          <w:trHeight w:val="397"/>
        </w:trPr>
        <w:tc>
          <w:tcPr>
            <w:tcW w:w="1809" w:type="dxa"/>
            <w:vAlign w:val="center"/>
          </w:tcPr>
          <w:p w14:paraId="59399FF4" w14:textId="77777777" w:rsidR="007E7489" w:rsidRDefault="007E7489" w:rsidP="002D7B68">
            <w:r>
              <w:t>DiagnosisBodyType.diagnosisCode</w:t>
            </w:r>
          </w:p>
        </w:tc>
        <w:tc>
          <w:tcPr>
            <w:tcW w:w="1843" w:type="dxa"/>
          </w:tcPr>
          <w:p w14:paraId="12BA33A0" w14:textId="77777777" w:rsidR="007E7489" w:rsidRPr="00F03EA1" w:rsidRDefault="007E7489" w:rsidP="002D7B68">
            <w:pPr>
              <w:rPr>
                <w:rFonts w:cs="Arial"/>
                <w:i/>
              </w:rPr>
            </w:pPr>
            <w:r w:rsidRPr="00F03EA1">
              <w:rPr>
                <w:rFonts w:cs="Arial"/>
              </w:rPr>
              <w:t>Diagnos.diagnoskod</w:t>
            </w:r>
            <w:r w:rsidRPr="00F03EA1">
              <w:rPr>
                <w:rFonts w:cs="Arial"/>
                <w:i/>
              </w:rPr>
              <w:br/>
            </w:r>
            <w:r>
              <w:rPr>
                <w:rFonts w:cs="Arial"/>
                <w:i/>
              </w:rPr>
              <w:t>(</w:t>
            </w:r>
            <w:r w:rsidRPr="00F03EA1">
              <w:rPr>
                <w:rFonts w:cs="Arial"/>
                <w:i/>
              </w:rPr>
              <w:t>eller</w:t>
            </w:r>
          </w:p>
          <w:p w14:paraId="0C5B4EC1" w14:textId="77777777" w:rsidR="007E7489" w:rsidRPr="00F03EA1" w:rsidRDefault="007E7489" w:rsidP="002D7B68">
            <w:pPr>
              <w:rPr>
                <w:rFonts w:cs="Arial"/>
                <w:color w:val="FF0000"/>
              </w:rPr>
            </w:pPr>
            <w:r w:rsidRPr="00F03EA1">
              <w:rPr>
                <w:rFonts w:cs="Arial"/>
              </w:rPr>
              <w:t>Diagnos.diagnosbeskrivning-kod</w:t>
            </w:r>
            <w:r>
              <w:rPr>
                <w:rFonts w:cs="Arial"/>
              </w:rPr>
              <w:t xml:space="preserve"> + Diagnos.diagnosbeskrivning-text)</w:t>
            </w:r>
          </w:p>
        </w:tc>
        <w:tc>
          <w:tcPr>
            <w:tcW w:w="2410" w:type="dxa"/>
            <w:vAlign w:val="center"/>
          </w:tcPr>
          <w:p w14:paraId="25E8FC7C" w14:textId="77777777" w:rsidR="007E7489" w:rsidRPr="00A76557" w:rsidRDefault="007E7489" w:rsidP="002D7B68">
            <w:pPr>
              <w:rPr>
                <w:rFonts w:cs="Arial"/>
                <w:spacing w:val="-1"/>
              </w:rPr>
            </w:pPr>
            <w:r w:rsidRPr="00A76557">
              <w:rPr>
                <w:rFonts w:cs="Arial"/>
              </w:rPr>
              <w:t>Hälsorelaterat tillstånd.sammanfattande tillståndsbeteckning</w:t>
            </w:r>
          </w:p>
        </w:tc>
        <w:tc>
          <w:tcPr>
            <w:tcW w:w="3260" w:type="dxa"/>
            <w:vAlign w:val="center"/>
          </w:tcPr>
          <w:p w14:paraId="762AE7A0" w14:textId="77777777" w:rsidR="007E7489" w:rsidRDefault="007E7489" w:rsidP="002D7B68">
            <w:r>
              <w:t>diagnosis</w:t>
            </w:r>
            <w:r w:rsidRPr="00C469F0">
              <w:t>/</w:t>
            </w:r>
            <w:r>
              <w:t>diagnosisBody/diagnosisCode</w:t>
            </w:r>
          </w:p>
        </w:tc>
      </w:tr>
      <w:tr w:rsidR="007E7489" w:rsidRPr="00C469F0" w14:paraId="5498E816" w14:textId="77777777" w:rsidTr="002D7B68">
        <w:trPr>
          <w:trHeight w:val="397"/>
        </w:trPr>
        <w:tc>
          <w:tcPr>
            <w:tcW w:w="1809" w:type="dxa"/>
            <w:vAlign w:val="center"/>
          </w:tcPr>
          <w:p w14:paraId="4279D247" w14:textId="77777777" w:rsidR="007E7489" w:rsidRDefault="007E7489" w:rsidP="002D7B68">
            <w:r>
              <w:t>RelatedDiagnosisType.documentId</w:t>
            </w:r>
          </w:p>
        </w:tc>
        <w:tc>
          <w:tcPr>
            <w:tcW w:w="1843" w:type="dxa"/>
          </w:tcPr>
          <w:p w14:paraId="5684D5CB" w14:textId="77777777" w:rsidR="007E7489" w:rsidRPr="00060973" w:rsidRDefault="007E7489" w:rsidP="002D7B68">
            <w:pPr>
              <w:rPr>
                <w:rFonts w:cs="Arial"/>
                <w:color w:val="FF0000"/>
              </w:rPr>
            </w:pPr>
            <w:r w:rsidRPr="00060973">
              <w:rPr>
                <w:rFonts w:cs="Arial"/>
              </w:rPr>
              <w:t>Diagnos.</w:t>
            </w:r>
            <w:r w:rsidRPr="00060973">
              <w:rPr>
                <w:rFonts w:cs="Arial"/>
                <w:i/>
              </w:rPr>
              <w:t>relaterar till</w:t>
            </w:r>
            <w:r w:rsidRPr="00060973">
              <w:rPr>
                <w:rFonts w:cs="Arial"/>
              </w:rPr>
              <w:t>.Diagnos.diagnos-id</w:t>
            </w:r>
          </w:p>
        </w:tc>
        <w:tc>
          <w:tcPr>
            <w:tcW w:w="2410" w:type="dxa"/>
            <w:vAlign w:val="center"/>
          </w:tcPr>
          <w:p w14:paraId="410AAB15"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51521267" w14:textId="77777777" w:rsidR="007E7489" w:rsidRDefault="007E7489" w:rsidP="002D7B68">
            <w:r>
              <w:t>diagnosis</w:t>
            </w:r>
            <w:r w:rsidRPr="00C469F0">
              <w:t>/</w:t>
            </w:r>
            <w: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09" w:name="_Toc382487420"/>
      <w:r>
        <w:br w:type="page"/>
      </w:r>
    </w:p>
    <w:p w14:paraId="79F17D57" w14:textId="5BC935D1" w:rsidR="00825A53" w:rsidRDefault="00825A53" w:rsidP="00825A53">
      <w:pPr>
        <w:pStyle w:val="Heading2"/>
      </w:pPr>
      <w:bookmarkStart w:id="110" w:name="_Toc289502744"/>
      <w:r>
        <w:lastRenderedPageBreak/>
        <w:t>MIM Uppmärksamhetsinformation</w:t>
      </w:r>
      <w:bookmarkEnd w:id="109"/>
      <w:bookmarkEnd w:id="110"/>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4">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127"/>
        <w:gridCol w:w="2835"/>
        <w:gridCol w:w="2693"/>
      </w:tblGrid>
      <w:tr w:rsidR="007E7489" w:rsidRPr="00C469F0" w14:paraId="61729201" w14:textId="77777777" w:rsidTr="002D7B68">
        <w:trPr>
          <w:trHeight w:val="397"/>
        </w:trPr>
        <w:tc>
          <w:tcPr>
            <w:tcW w:w="1809" w:type="dxa"/>
            <w:shd w:val="clear" w:color="auto" w:fill="D9D9D9" w:themeFill="background1" w:themeFillShade="D9"/>
            <w:vAlign w:val="center"/>
          </w:tcPr>
          <w:p w14:paraId="40073A02" w14:textId="77777777" w:rsidR="007E7489" w:rsidRPr="00C469F0" w:rsidRDefault="007E7489" w:rsidP="002D7B68">
            <w:pPr>
              <w:rPr>
                <w:b/>
              </w:rPr>
            </w:pPr>
            <w:r w:rsidRPr="00C469F0">
              <w:rPr>
                <w:b/>
              </w:rPr>
              <w:t>Klass.attribut</w:t>
            </w:r>
          </w:p>
        </w:tc>
        <w:tc>
          <w:tcPr>
            <w:tcW w:w="2127" w:type="dxa"/>
            <w:shd w:val="clear" w:color="auto" w:fill="D9D9D9" w:themeFill="background1" w:themeFillShade="D9"/>
            <w:vAlign w:val="center"/>
          </w:tcPr>
          <w:p w14:paraId="70493411" w14:textId="77777777" w:rsidR="007E7489" w:rsidRPr="00C469F0" w:rsidRDefault="007E7489" w:rsidP="002D7B68">
            <w:pPr>
              <w:rPr>
                <w:b/>
              </w:rPr>
            </w:pPr>
            <w:r>
              <w:rPr>
                <w:b/>
              </w:rPr>
              <w:t>Mappning mot NPÖ</w:t>
            </w:r>
          </w:p>
        </w:tc>
        <w:tc>
          <w:tcPr>
            <w:tcW w:w="2835" w:type="dxa"/>
            <w:shd w:val="clear" w:color="auto" w:fill="D9D9D9" w:themeFill="background1" w:themeFillShade="D9"/>
            <w:vAlign w:val="center"/>
          </w:tcPr>
          <w:p w14:paraId="435F6C1B" w14:textId="77777777" w:rsidR="007E7489" w:rsidRPr="00C469F0" w:rsidRDefault="007E7489" w:rsidP="002D7B68">
            <w:pPr>
              <w:rPr>
                <w:b/>
              </w:rPr>
            </w:pPr>
            <w:r w:rsidRPr="00C469F0">
              <w:rPr>
                <w:b/>
              </w:rPr>
              <w:t>Mappning mot V-TIM 2.2</w:t>
            </w:r>
          </w:p>
        </w:tc>
        <w:tc>
          <w:tcPr>
            <w:tcW w:w="2693" w:type="dxa"/>
            <w:shd w:val="clear" w:color="auto" w:fill="D9D9D9" w:themeFill="background1" w:themeFillShade="D9"/>
            <w:vAlign w:val="center"/>
          </w:tcPr>
          <w:p w14:paraId="3EC3326F" w14:textId="77777777" w:rsidR="007E7489" w:rsidRPr="00C469F0" w:rsidRDefault="007E7489" w:rsidP="002D7B68">
            <w:pPr>
              <w:rPr>
                <w:b/>
              </w:rPr>
            </w:pPr>
            <w:r w:rsidRPr="00C469F0">
              <w:rPr>
                <w:b/>
              </w:rPr>
              <w:t>Mappning mot XSD schema</w:t>
            </w:r>
          </w:p>
        </w:tc>
      </w:tr>
      <w:tr w:rsidR="007E7489" w:rsidRPr="00C469F0" w14:paraId="451A8B4C" w14:textId="77777777" w:rsidTr="002D7B68">
        <w:trPr>
          <w:trHeight w:val="397"/>
        </w:trPr>
        <w:tc>
          <w:tcPr>
            <w:tcW w:w="1809" w:type="dxa"/>
            <w:vAlign w:val="center"/>
          </w:tcPr>
          <w:p w14:paraId="03582DB9" w14:textId="77777777" w:rsidR="007E7489" w:rsidRDefault="007E7489" w:rsidP="002D7B68">
            <w:r>
              <w:t>AlertInformationType</w:t>
            </w:r>
          </w:p>
        </w:tc>
        <w:tc>
          <w:tcPr>
            <w:tcW w:w="2127" w:type="dxa"/>
          </w:tcPr>
          <w:p w14:paraId="68DEC143" w14:textId="77777777" w:rsidR="007E7489" w:rsidRDefault="007E7489" w:rsidP="002D7B68">
            <w:pPr>
              <w:rPr>
                <w:rFonts w:cs="Arial"/>
                <w:spacing w:val="-1"/>
              </w:rPr>
            </w:pPr>
            <w:r>
              <w:rPr>
                <w:rFonts w:cs="Arial"/>
                <w:spacing w:val="-1"/>
              </w:rPr>
              <w:t>Uppmärksamhetssignal</w:t>
            </w:r>
          </w:p>
        </w:tc>
        <w:tc>
          <w:tcPr>
            <w:tcW w:w="2835" w:type="dxa"/>
            <w:vAlign w:val="center"/>
          </w:tcPr>
          <w:p w14:paraId="44A903E0" w14:textId="77777777" w:rsidR="007E7489" w:rsidRDefault="007E7489" w:rsidP="002D7B68">
            <w:pPr>
              <w:rPr>
                <w:rFonts w:cs="Arial"/>
                <w:spacing w:val="-1"/>
              </w:rPr>
            </w:pPr>
            <w:r>
              <w:rPr>
                <w:rFonts w:cs="Arial"/>
                <w:spacing w:val="-1"/>
              </w:rPr>
              <w:t>Hälsorelaterad risk</w:t>
            </w:r>
          </w:p>
          <w:p w14:paraId="23068EBB" w14:textId="77777777" w:rsidR="007E7489" w:rsidRDefault="007E7489" w:rsidP="002D7B68">
            <w:pPr>
              <w:rPr>
                <w:rFonts w:cs="Arial"/>
                <w:i/>
                <w:spacing w:val="-1"/>
              </w:rPr>
            </w:pPr>
            <w:r w:rsidRPr="00311146">
              <w:rPr>
                <w:rFonts w:cs="Arial"/>
                <w:i/>
                <w:spacing w:val="-1"/>
              </w:rPr>
              <w:t>eller</w:t>
            </w:r>
          </w:p>
          <w:p w14:paraId="4D9E540E" w14:textId="77777777" w:rsidR="007E7489" w:rsidRPr="00FB6EB6" w:rsidRDefault="007E7489" w:rsidP="002D7B68">
            <w:pPr>
              <w:rPr>
                <w:rFonts w:cs="Arial"/>
                <w:spacing w:val="-1"/>
              </w:rPr>
            </w:pPr>
            <w:r>
              <w:rPr>
                <w:rFonts w:cs="Arial"/>
                <w:spacing w:val="-1"/>
              </w:rPr>
              <w:t xml:space="preserve">Potentiellt </w:t>
            </w:r>
            <w:r>
              <w:rPr>
                <w:rFonts w:cs="Arial"/>
                <w:spacing w:val="-1"/>
              </w:rPr>
              <w:lastRenderedPageBreak/>
              <w:t>tillstånd.risktillstånd</w:t>
            </w:r>
          </w:p>
          <w:p w14:paraId="4E0B78CC" w14:textId="77777777" w:rsidR="007E7489" w:rsidRPr="00311146" w:rsidRDefault="007E7489" w:rsidP="002D7B68">
            <w:pPr>
              <w:rPr>
                <w:rFonts w:cs="Arial"/>
                <w:i/>
                <w:spacing w:val="-1"/>
              </w:rPr>
            </w:pPr>
            <w:r>
              <w:rPr>
                <w:rFonts w:cs="Arial"/>
                <w:i/>
                <w:spacing w:val="-1"/>
              </w:rPr>
              <w:t>eller</w:t>
            </w:r>
          </w:p>
          <w:p w14:paraId="2926108A" w14:textId="77777777" w:rsidR="007E7489" w:rsidRPr="005E1A70" w:rsidRDefault="007E7489" w:rsidP="002D7B68">
            <w:pPr>
              <w:rPr>
                <w:rFonts w:cs="Arial"/>
                <w:spacing w:val="-1"/>
              </w:rPr>
            </w:pPr>
            <w:r w:rsidRPr="00C11300">
              <w:rPr>
                <w:rFonts w:cs="Arial"/>
                <w:i/>
                <w:color w:val="FF0000"/>
              </w:rPr>
              <w:t>Saknar motsvarighet i V-TIM 2.2</w:t>
            </w:r>
          </w:p>
        </w:tc>
        <w:tc>
          <w:tcPr>
            <w:tcW w:w="2693" w:type="dxa"/>
            <w:vAlign w:val="center"/>
          </w:tcPr>
          <w:p w14:paraId="34553D39" w14:textId="77777777" w:rsidR="007E7489" w:rsidRPr="00C469F0" w:rsidRDefault="007E7489" w:rsidP="002D7B68"/>
        </w:tc>
      </w:tr>
      <w:tr w:rsidR="007E7489" w:rsidRPr="00C469F0" w14:paraId="1CF5BA33" w14:textId="77777777" w:rsidTr="002D7B68">
        <w:trPr>
          <w:trHeight w:val="397"/>
        </w:trPr>
        <w:tc>
          <w:tcPr>
            <w:tcW w:w="1809" w:type="dxa"/>
            <w:vAlign w:val="center"/>
          </w:tcPr>
          <w:p w14:paraId="265EC96A" w14:textId="77777777" w:rsidR="007E7489" w:rsidRPr="00C469F0" w:rsidRDefault="007E7489" w:rsidP="002D7B68">
            <w:r>
              <w:lastRenderedPageBreak/>
              <w:t>AlertInformationHeaderType</w:t>
            </w:r>
            <w:r w:rsidRPr="00E34474">
              <w:t>.documentId</w:t>
            </w:r>
          </w:p>
        </w:tc>
        <w:tc>
          <w:tcPr>
            <w:tcW w:w="2127" w:type="dxa"/>
          </w:tcPr>
          <w:p w14:paraId="1D61A314" w14:textId="77777777" w:rsidR="007E7489" w:rsidRPr="00A41322" w:rsidRDefault="007E7489" w:rsidP="002D7B68">
            <w:pPr>
              <w:rPr>
                <w:rFonts w:cs="Arial"/>
              </w:rPr>
            </w:pPr>
            <w:r>
              <w:rPr>
                <w:rFonts w:cs="Arial"/>
              </w:rPr>
              <w:t>Uppmärksamhetssignal.uppmärksamhetssignal-id</w:t>
            </w:r>
          </w:p>
        </w:tc>
        <w:tc>
          <w:tcPr>
            <w:tcW w:w="2835" w:type="dxa"/>
            <w:vAlign w:val="center"/>
          </w:tcPr>
          <w:p w14:paraId="45B9F940" w14:textId="77777777" w:rsidR="007E7489" w:rsidRPr="00A41322" w:rsidRDefault="007E7489" w:rsidP="002D7B68">
            <w:pPr>
              <w:rPr>
                <w:rFonts w:cs="Arial"/>
              </w:rPr>
            </w:pPr>
            <w:r w:rsidRPr="00A41322">
              <w:rPr>
                <w:rFonts w:cs="Arial"/>
              </w:rPr>
              <w:t>Hälsorelaterad risk.hälsorelaterad risk_id</w:t>
            </w:r>
          </w:p>
          <w:p w14:paraId="0A9BF4EE" w14:textId="77777777" w:rsidR="007E7489" w:rsidRPr="00A41322" w:rsidRDefault="007E7489" w:rsidP="002D7B68">
            <w:pPr>
              <w:rPr>
                <w:rFonts w:cs="Arial"/>
                <w:i/>
              </w:rPr>
            </w:pPr>
            <w:r w:rsidRPr="00A41322">
              <w:rPr>
                <w:rFonts w:cs="Arial"/>
                <w:i/>
              </w:rPr>
              <w:t>eller</w:t>
            </w:r>
          </w:p>
          <w:p w14:paraId="1C0FF86C" w14:textId="77777777" w:rsidR="007E7489" w:rsidRPr="00C469F0" w:rsidRDefault="007E7489" w:rsidP="002D7B68">
            <w:pPr>
              <w:rPr>
                <w:rFonts w:cs="Arial"/>
                <w:spacing w:val="-1"/>
              </w:rPr>
            </w:pPr>
            <w:r w:rsidRPr="00C11300">
              <w:rPr>
                <w:rFonts w:cs="Arial"/>
                <w:i/>
                <w:color w:val="FF0000"/>
              </w:rPr>
              <w:t>Saknar motsvarighet i V-TIM 2.2</w:t>
            </w:r>
          </w:p>
        </w:tc>
        <w:tc>
          <w:tcPr>
            <w:tcW w:w="2693" w:type="dxa"/>
            <w:vAlign w:val="center"/>
          </w:tcPr>
          <w:p w14:paraId="2BBA1649" w14:textId="77777777" w:rsidR="007E7489" w:rsidRPr="00C469F0" w:rsidRDefault="007E7489" w:rsidP="002D7B68">
            <w:r>
              <w:t>alertInformation</w:t>
            </w:r>
            <w:r w:rsidRPr="00E34474">
              <w:t>/</w:t>
            </w:r>
            <w:r>
              <w:t>alertInformation</w:t>
            </w:r>
            <w:r w:rsidRPr="00E34474">
              <w:t>Header/documentId</w:t>
            </w:r>
          </w:p>
        </w:tc>
      </w:tr>
      <w:tr w:rsidR="007E7489" w:rsidRPr="00C469F0" w14:paraId="43129D02" w14:textId="77777777" w:rsidTr="002D7B68">
        <w:trPr>
          <w:trHeight w:val="397"/>
        </w:trPr>
        <w:tc>
          <w:tcPr>
            <w:tcW w:w="1809" w:type="dxa"/>
            <w:vAlign w:val="center"/>
          </w:tcPr>
          <w:p w14:paraId="19F4FB8A" w14:textId="77777777" w:rsidR="007E7489" w:rsidRPr="00E34474" w:rsidRDefault="007E7489" w:rsidP="002D7B68">
            <w:r>
              <w:t>AlertInformationHeaderType</w:t>
            </w:r>
            <w:r w:rsidRPr="00C469F0">
              <w:t>.sourceSystemHSAId</w:t>
            </w:r>
          </w:p>
        </w:tc>
        <w:tc>
          <w:tcPr>
            <w:tcW w:w="2127" w:type="dxa"/>
          </w:tcPr>
          <w:p w14:paraId="66629BC5" w14:textId="77777777" w:rsidR="007E7489" w:rsidRPr="003079DB" w:rsidRDefault="007E7489" w:rsidP="002D7B68">
            <w:pPr>
              <w:rPr>
                <w:rFonts w:cs="Arial"/>
                <w:color w:val="FF0000"/>
              </w:rPr>
            </w:pPr>
            <w:r w:rsidRPr="003079DB">
              <w:rPr>
                <w:rFonts w:cs="Arial"/>
              </w:rPr>
              <w:t>Informationmängd.system-id</w:t>
            </w:r>
          </w:p>
        </w:tc>
        <w:tc>
          <w:tcPr>
            <w:tcW w:w="2835" w:type="dxa"/>
            <w:vAlign w:val="center"/>
          </w:tcPr>
          <w:p w14:paraId="6FFECF12" w14:textId="77777777" w:rsidR="007E7489" w:rsidRPr="00E34474" w:rsidRDefault="007E7489" w:rsidP="002D7B68">
            <w:r w:rsidRPr="00C11300">
              <w:rPr>
                <w:rFonts w:cs="Arial"/>
                <w:i/>
                <w:color w:val="FF0000"/>
              </w:rPr>
              <w:t>Saknar motsvarighet i V-TIM 2.2</w:t>
            </w:r>
          </w:p>
        </w:tc>
        <w:tc>
          <w:tcPr>
            <w:tcW w:w="2693" w:type="dxa"/>
            <w:vAlign w:val="center"/>
          </w:tcPr>
          <w:p w14:paraId="1D5AE512" w14:textId="77777777" w:rsidR="007E7489" w:rsidRPr="00E34474" w:rsidRDefault="007E7489" w:rsidP="002D7B68">
            <w:r>
              <w:t>alertInformation</w:t>
            </w:r>
            <w:r w:rsidRPr="00C469F0">
              <w:t>/</w:t>
            </w:r>
            <w:r>
              <w:t>alertInformationHeader</w:t>
            </w:r>
            <w:r w:rsidRPr="00C469F0">
              <w:t>/sourceSystemHSAId</w:t>
            </w:r>
          </w:p>
        </w:tc>
      </w:tr>
      <w:tr w:rsidR="007E7489" w:rsidRPr="00C469F0" w14:paraId="65259C39" w14:textId="77777777" w:rsidTr="002D7B68">
        <w:trPr>
          <w:trHeight w:val="397"/>
        </w:trPr>
        <w:tc>
          <w:tcPr>
            <w:tcW w:w="1809" w:type="dxa"/>
            <w:vAlign w:val="center"/>
          </w:tcPr>
          <w:p w14:paraId="3C1E3BC8" w14:textId="77777777" w:rsidR="007E7489" w:rsidRDefault="007E7489" w:rsidP="002D7B68">
            <w:r>
              <w:t>AlertInformationHeaderType</w:t>
            </w:r>
            <w:r w:rsidRPr="00C469F0">
              <w:t>.patientId</w:t>
            </w:r>
          </w:p>
        </w:tc>
        <w:tc>
          <w:tcPr>
            <w:tcW w:w="2127" w:type="dxa"/>
          </w:tcPr>
          <w:p w14:paraId="6EE82A44" w14:textId="77777777" w:rsidR="007E7489" w:rsidRDefault="007E7489" w:rsidP="002D7B68">
            <w:pPr>
              <w:rPr>
                <w:rFonts w:cs="Arial"/>
                <w:spacing w:val="-1"/>
              </w:rPr>
            </w:pPr>
            <w:r>
              <w:rPr>
                <w:rFonts w:cs="Arial"/>
                <w:spacing w:val="-1"/>
              </w:rPr>
              <w:t>Vård- och omsorgstagare.person-id</w:t>
            </w:r>
          </w:p>
        </w:tc>
        <w:tc>
          <w:tcPr>
            <w:tcW w:w="2835" w:type="dxa"/>
            <w:vAlign w:val="center"/>
          </w:tcPr>
          <w:p w14:paraId="5BAA5EE6" w14:textId="77777777" w:rsidR="007E7489" w:rsidRPr="00C11300" w:rsidRDefault="007E7489" w:rsidP="002D7B68">
            <w:pPr>
              <w:rPr>
                <w:rFonts w:cs="Arial"/>
                <w:i/>
                <w:color w:val="FF0000"/>
              </w:rPr>
            </w:pPr>
            <w:r>
              <w:rPr>
                <w:rFonts w:cs="Arial"/>
                <w:spacing w:val="-1"/>
              </w:rPr>
              <w:t>Patient.person-id</w:t>
            </w:r>
          </w:p>
        </w:tc>
        <w:tc>
          <w:tcPr>
            <w:tcW w:w="2693" w:type="dxa"/>
            <w:vAlign w:val="center"/>
          </w:tcPr>
          <w:p w14:paraId="3207827C" w14:textId="77777777" w:rsidR="007E7489" w:rsidRDefault="007E7489" w:rsidP="002D7B68">
            <w:r>
              <w:t>alertInformation</w:t>
            </w:r>
            <w:r w:rsidRPr="00C469F0">
              <w:t>/</w:t>
            </w:r>
            <w:r>
              <w:t>alertInformationHeader</w:t>
            </w:r>
            <w:r w:rsidRPr="00C469F0">
              <w:t>/patientId</w:t>
            </w:r>
          </w:p>
        </w:tc>
      </w:tr>
      <w:tr w:rsidR="007E7489" w:rsidRPr="00C469F0" w14:paraId="4B07D7F8" w14:textId="77777777" w:rsidTr="002D7B68">
        <w:trPr>
          <w:trHeight w:val="397"/>
        </w:trPr>
        <w:tc>
          <w:tcPr>
            <w:tcW w:w="1809" w:type="dxa"/>
            <w:vAlign w:val="center"/>
          </w:tcPr>
          <w:p w14:paraId="6EE713FD" w14:textId="77777777" w:rsidR="007E7489" w:rsidRDefault="007E7489" w:rsidP="002D7B68">
            <w:r>
              <w:t>AlertInformationHeaderType.accountableHealthcareProfessional</w:t>
            </w:r>
          </w:p>
        </w:tc>
        <w:tc>
          <w:tcPr>
            <w:tcW w:w="2127" w:type="dxa"/>
          </w:tcPr>
          <w:p w14:paraId="31F6D695" w14:textId="77777777" w:rsidR="007E7489" w:rsidRPr="003079DB" w:rsidRDefault="007E7489" w:rsidP="002D7B68">
            <w:pPr>
              <w:rPr>
                <w:rFonts w:cs="Arial"/>
                <w:color w:val="FF0000"/>
              </w:rPr>
            </w:pPr>
            <w:r>
              <w:rPr>
                <w:rFonts w:cs="Arial"/>
              </w:rPr>
              <w:t>Uppmärksamhetssignal</w:t>
            </w:r>
            <w:r w:rsidRPr="003079DB">
              <w:rPr>
                <w:rFonts w:cs="Arial"/>
              </w:rPr>
              <w:t>.</w:t>
            </w:r>
            <w:r>
              <w:rPr>
                <w:rFonts w:cs="Arial"/>
                <w:i/>
              </w:rPr>
              <w:t>verifieras av</w:t>
            </w:r>
          </w:p>
        </w:tc>
        <w:tc>
          <w:tcPr>
            <w:tcW w:w="2835" w:type="dxa"/>
            <w:vAlign w:val="center"/>
          </w:tcPr>
          <w:p w14:paraId="6592EDC4"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50B857A9" w14:textId="77777777" w:rsidR="007E7489" w:rsidRDefault="007E7489" w:rsidP="002D7B68">
            <w:r>
              <w:t>alertInformation</w:t>
            </w:r>
            <w:r w:rsidRPr="00C469F0">
              <w:t>/</w:t>
            </w:r>
            <w:r>
              <w:t>alertInformationHeader</w:t>
            </w:r>
            <w:r w:rsidRPr="00C469F0">
              <w:t>/</w:t>
            </w:r>
            <w:r>
              <w:t>accountableHealthcareProfessional</w:t>
            </w:r>
          </w:p>
        </w:tc>
      </w:tr>
      <w:tr w:rsidR="007E7489" w:rsidRPr="00C469F0" w14:paraId="434746FB" w14:textId="77777777" w:rsidTr="002D7B68">
        <w:trPr>
          <w:trHeight w:val="397"/>
        </w:trPr>
        <w:tc>
          <w:tcPr>
            <w:tcW w:w="1809" w:type="dxa"/>
            <w:vAlign w:val="center"/>
          </w:tcPr>
          <w:p w14:paraId="06F51C50" w14:textId="77777777" w:rsidR="007E7489" w:rsidRDefault="007E7489" w:rsidP="002D7B68">
            <w:r>
              <w:t>AccountableHealthcareProfessionalType.</w:t>
            </w:r>
            <w:r w:rsidRPr="00C469F0">
              <w:t>authorTime</w:t>
            </w:r>
          </w:p>
        </w:tc>
        <w:tc>
          <w:tcPr>
            <w:tcW w:w="2127" w:type="dxa"/>
          </w:tcPr>
          <w:p w14:paraId="044BED07" w14:textId="77777777" w:rsidR="007E7489" w:rsidRPr="00114E72" w:rsidRDefault="007E7489" w:rsidP="002D7B68">
            <w:pPr>
              <w:rPr>
                <w:rFonts w:cs="Arial"/>
                <w:color w:val="FF0000"/>
              </w:rPr>
            </w:pPr>
            <w:r>
              <w:rPr>
                <w:rFonts w:cs="Arial"/>
              </w:rPr>
              <w:t>Uppmärksamhetssignal</w:t>
            </w:r>
            <w:r w:rsidRPr="00114E72">
              <w:rPr>
                <w:rFonts w:cs="Arial"/>
              </w:rPr>
              <w:t>.registreringstidpunkt</w:t>
            </w:r>
          </w:p>
        </w:tc>
        <w:tc>
          <w:tcPr>
            <w:tcW w:w="2835" w:type="dxa"/>
            <w:vAlign w:val="center"/>
          </w:tcPr>
          <w:p w14:paraId="6FD0CF5A" w14:textId="77777777" w:rsidR="007E7489" w:rsidRPr="00C11300" w:rsidRDefault="007E7489" w:rsidP="002D7B68">
            <w:pPr>
              <w:rPr>
                <w:rFonts w:cs="Arial"/>
                <w:i/>
                <w:color w:val="FF0000"/>
              </w:rPr>
            </w:pPr>
            <w:r w:rsidRPr="00ED0985">
              <w:rPr>
                <w:rFonts w:cs="Arial"/>
                <w:szCs w:val="20"/>
              </w:rPr>
              <w:t>Versionsuppgift.tidpunkt</w:t>
            </w:r>
          </w:p>
        </w:tc>
        <w:tc>
          <w:tcPr>
            <w:tcW w:w="2693" w:type="dxa"/>
            <w:vAlign w:val="center"/>
          </w:tcPr>
          <w:p w14:paraId="38AF972C" w14:textId="77777777" w:rsidR="007E7489" w:rsidRDefault="007E7489" w:rsidP="002D7B68">
            <w:r>
              <w:t>alertInformation</w:t>
            </w:r>
            <w:r w:rsidRPr="00C469F0">
              <w:t>/</w:t>
            </w:r>
            <w:r>
              <w:t>alertInformationHeader</w:t>
            </w:r>
            <w:r w:rsidRPr="00C469F0">
              <w:t>/</w:t>
            </w:r>
            <w:r>
              <w:t xml:space="preserve"> accountableHealthcareProfessional</w:t>
            </w:r>
            <w:r w:rsidRPr="00C469F0">
              <w:t xml:space="preserve"> </w:t>
            </w:r>
            <w:r>
              <w:t>/authorTime</w:t>
            </w:r>
          </w:p>
        </w:tc>
      </w:tr>
      <w:tr w:rsidR="007E7489" w:rsidRPr="00C469F0" w14:paraId="3E0AA5A4" w14:textId="77777777" w:rsidTr="002D7B68">
        <w:trPr>
          <w:trHeight w:val="397"/>
        </w:trPr>
        <w:tc>
          <w:tcPr>
            <w:tcW w:w="1809" w:type="dxa"/>
            <w:vAlign w:val="center"/>
          </w:tcPr>
          <w:p w14:paraId="207AD66A" w14:textId="77777777" w:rsidR="007E7489" w:rsidRDefault="007E7489" w:rsidP="002D7B68">
            <w:r>
              <w:t>AccountableHealthcareProfessionalType.</w:t>
            </w:r>
            <w:r w:rsidRPr="00C469F0">
              <w:t>healthcareProfessionalHSAId</w:t>
            </w:r>
          </w:p>
        </w:tc>
        <w:tc>
          <w:tcPr>
            <w:tcW w:w="2127" w:type="dxa"/>
          </w:tcPr>
          <w:p w14:paraId="23806212" w14:textId="77777777" w:rsidR="007E7489" w:rsidRPr="00336280" w:rsidRDefault="007E7489" w:rsidP="002D7B68">
            <w:pPr>
              <w:rPr>
                <w:rFonts w:cs="Arial"/>
                <w:spacing w:val="-1"/>
              </w:rPr>
            </w:pPr>
            <w:r>
              <w:rPr>
                <w:rFonts w:cs="Arial"/>
                <w:spacing w:val="-1"/>
              </w:rPr>
              <w:t>Vård- och omsorgspersonal.personal-id</w:t>
            </w:r>
          </w:p>
        </w:tc>
        <w:tc>
          <w:tcPr>
            <w:tcW w:w="2835" w:type="dxa"/>
            <w:vAlign w:val="center"/>
          </w:tcPr>
          <w:p w14:paraId="0F3F23E9" w14:textId="77777777" w:rsidR="007E7489" w:rsidRPr="00C11300" w:rsidRDefault="007E7489" w:rsidP="002D7B68">
            <w:pPr>
              <w:rPr>
                <w:rFonts w:cs="Arial"/>
                <w:i/>
                <w:color w:val="FF0000"/>
              </w:rPr>
            </w:pPr>
            <w:r w:rsidRPr="00336280">
              <w:rPr>
                <w:rFonts w:cs="Arial"/>
                <w:spacing w:val="-1"/>
              </w:rPr>
              <w:t>Vård- och omsorgsutövare.personal id</w:t>
            </w:r>
          </w:p>
        </w:tc>
        <w:tc>
          <w:tcPr>
            <w:tcW w:w="2693" w:type="dxa"/>
            <w:vAlign w:val="center"/>
          </w:tcPr>
          <w:p w14:paraId="04514D2F" w14:textId="77777777" w:rsidR="007E7489" w:rsidRDefault="007E7489" w:rsidP="002D7B68">
            <w:r>
              <w:rPr>
                <w:lang w:val="en-US"/>
              </w:rPr>
              <w:t>alertInformation</w:t>
            </w:r>
            <w:r w:rsidRPr="00336280">
              <w:rPr>
                <w:lang w:val="en-US"/>
              </w:rPr>
              <w:t>/</w:t>
            </w:r>
            <w:r>
              <w:rPr>
                <w:lang w:val="en-US"/>
              </w:rPr>
              <w:t>alertInformation</w:t>
            </w:r>
            <w:r w:rsidRPr="00336280">
              <w:rPr>
                <w:lang w:val="en-US"/>
              </w:rPr>
              <w:t>Header/accountableHealthcareProfessional/healthcareProfessionalHSAId</w:t>
            </w:r>
          </w:p>
        </w:tc>
      </w:tr>
      <w:tr w:rsidR="007E7489" w:rsidRPr="00C469F0" w14:paraId="2370F7E7" w14:textId="77777777" w:rsidTr="002D7B68">
        <w:trPr>
          <w:trHeight w:val="397"/>
        </w:trPr>
        <w:tc>
          <w:tcPr>
            <w:tcW w:w="1809" w:type="dxa"/>
            <w:vAlign w:val="center"/>
          </w:tcPr>
          <w:p w14:paraId="39816CCE" w14:textId="77777777" w:rsidR="007E7489" w:rsidRDefault="007E7489" w:rsidP="002D7B68">
            <w:r>
              <w:rPr>
                <w:lang w:val="en-US"/>
              </w:rPr>
              <w:t>AccountableHealthcareProfessionalType.</w:t>
            </w:r>
            <w:r w:rsidRPr="00C469F0">
              <w:t>healthcareProfessionalName</w:t>
            </w:r>
          </w:p>
        </w:tc>
        <w:tc>
          <w:tcPr>
            <w:tcW w:w="2127" w:type="dxa"/>
          </w:tcPr>
          <w:p w14:paraId="3537E7B7" w14:textId="77777777" w:rsidR="007E7489" w:rsidRPr="00336280" w:rsidRDefault="007E7489" w:rsidP="002D7B68">
            <w:pPr>
              <w:rPr>
                <w:rFonts w:cs="Arial"/>
                <w:spacing w:val="-1"/>
              </w:rPr>
            </w:pPr>
            <w:r>
              <w:rPr>
                <w:rFonts w:cs="Arial"/>
                <w:spacing w:val="-1"/>
              </w:rPr>
              <w:t>Vård- och omsorgspersonal.namn</w:t>
            </w:r>
          </w:p>
        </w:tc>
        <w:tc>
          <w:tcPr>
            <w:tcW w:w="2835" w:type="dxa"/>
            <w:vAlign w:val="center"/>
          </w:tcPr>
          <w:p w14:paraId="3CC118E5"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2693" w:type="dxa"/>
            <w:vAlign w:val="center"/>
          </w:tcPr>
          <w:p w14:paraId="56E4D29F" w14:textId="77777777" w:rsidR="007E7489" w:rsidRDefault="007E7489" w:rsidP="002D7B68">
            <w:pPr>
              <w:rPr>
                <w:lang w:val="en-US"/>
              </w:rPr>
            </w:pPr>
            <w:r>
              <w:t>alertInformation</w:t>
            </w:r>
            <w:r w:rsidRPr="00C469F0">
              <w:t>/</w:t>
            </w:r>
            <w:r>
              <w:t>alertInformationHeader</w:t>
            </w:r>
            <w:r w:rsidRPr="00C469F0">
              <w:t>/</w:t>
            </w:r>
            <w:r>
              <w:t>accountableHealthcareProfessional</w:t>
            </w:r>
            <w:r w:rsidRPr="00C469F0">
              <w:t>/healthcareProfessionalName</w:t>
            </w:r>
          </w:p>
        </w:tc>
      </w:tr>
      <w:tr w:rsidR="007E7489" w:rsidRPr="00C469F0" w14:paraId="290B5234" w14:textId="77777777" w:rsidTr="002D7B68">
        <w:trPr>
          <w:trHeight w:val="397"/>
        </w:trPr>
        <w:tc>
          <w:tcPr>
            <w:tcW w:w="1809" w:type="dxa"/>
            <w:vAlign w:val="center"/>
          </w:tcPr>
          <w:p w14:paraId="3FE3201A" w14:textId="77777777" w:rsidR="007E7489" w:rsidRPr="00336280" w:rsidRDefault="007E7489" w:rsidP="002D7B68">
            <w:pPr>
              <w:rPr>
                <w:lang w:val="en-US"/>
              </w:rPr>
            </w:pPr>
            <w:r>
              <w:t>AccountableHealthcareProfessionalType.</w:t>
            </w:r>
            <w:r w:rsidRPr="00C469F0">
              <w:t>healthcareProfessionalRoleCode</w:t>
            </w:r>
          </w:p>
        </w:tc>
        <w:tc>
          <w:tcPr>
            <w:tcW w:w="2127" w:type="dxa"/>
          </w:tcPr>
          <w:p w14:paraId="07534E5B" w14:textId="77777777" w:rsidR="007E7489" w:rsidRPr="00C11300" w:rsidRDefault="007E7489" w:rsidP="002D7B68">
            <w:pPr>
              <w:rPr>
                <w:rFonts w:cs="Arial"/>
                <w:i/>
                <w:color w:val="FF0000"/>
              </w:rPr>
            </w:pPr>
            <w:r>
              <w:rPr>
                <w:rFonts w:cs="Arial"/>
                <w:spacing w:val="-1"/>
              </w:rPr>
              <w:t>Vård- och omsorgspersonal.befattning</w:t>
            </w:r>
          </w:p>
        </w:tc>
        <w:tc>
          <w:tcPr>
            <w:tcW w:w="2835" w:type="dxa"/>
            <w:vAlign w:val="center"/>
          </w:tcPr>
          <w:p w14:paraId="21F1A26C" w14:textId="77777777" w:rsidR="007E7489" w:rsidRPr="00336280" w:rsidRDefault="007E7489" w:rsidP="002D7B68">
            <w:pPr>
              <w:rPr>
                <w:rFonts w:cs="Arial"/>
                <w:spacing w:val="-1"/>
              </w:rPr>
            </w:pPr>
            <w:r w:rsidRPr="00650D5F">
              <w:rPr>
                <w:rFonts w:cs="Arial"/>
                <w:i/>
                <w:color w:val="000000" w:themeColor="text1"/>
                <w:szCs w:val="20"/>
              </w:rPr>
              <w:t>HSA-personal</w:t>
            </w:r>
          </w:p>
        </w:tc>
        <w:tc>
          <w:tcPr>
            <w:tcW w:w="2693" w:type="dxa"/>
            <w:vAlign w:val="center"/>
          </w:tcPr>
          <w:p w14:paraId="4DF0C6E6" w14:textId="77777777" w:rsidR="007E7489" w:rsidRDefault="007E7489" w:rsidP="002D7B68">
            <w:r>
              <w:t>alertInformation</w:t>
            </w:r>
            <w:r w:rsidRPr="00C469F0">
              <w:t>/</w:t>
            </w:r>
            <w:r>
              <w:t>alertInformationHeader</w:t>
            </w:r>
            <w:r w:rsidRPr="00C469F0">
              <w:t>/</w:t>
            </w:r>
            <w:r>
              <w:t>accountableHealthcareProfessional</w:t>
            </w:r>
            <w:r w:rsidRPr="00C469F0">
              <w:t>/healthcareProfessionalRoleCode</w:t>
            </w:r>
          </w:p>
        </w:tc>
      </w:tr>
      <w:tr w:rsidR="007E7489" w:rsidRPr="00240132" w14:paraId="573D6B06" w14:textId="77777777" w:rsidTr="002D7B68">
        <w:trPr>
          <w:trHeight w:val="397"/>
        </w:trPr>
        <w:tc>
          <w:tcPr>
            <w:tcW w:w="1809" w:type="dxa"/>
            <w:vAlign w:val="center"/>
          </w:tcPr>
          <w:p w14:paraId="325D56E7" w14:textId="77777777" w:rsidR="007E7489" w:rsidRDefault="007E7489" w:rsidP="002D7B68">
            <w:r>
              <w:t>HealthcareProfessionalOrgUnitType.</w:t>
            </w:r>
            <w:r w:rsidRPr="00C469F0">
              <w:t>orgUnitHSAId</w:t>
            </w:r>
          </w:p>
        </w:tc>
        <w:tc>
          <w:tcPr>
            <w:tcW w:w="2127" w:type="dxa"/>
          </w:tcPr>
          <w:p w14:paraId="41DBB6BB" w14:textId="77777777" w:rsidR="007E7489" w:rsidRPr="00336280" w:rsidRDefault="007E7489" w:rsidP="002D7B68">
            <w:pPr>
              <w:rPr>
                <w:rFonts w:cs="Arial"/>
                <w:spacing w:val="-1"/>
              </w:rPr>
            </w:pPr>
            <w:r>
              <w:rPr>
                <w:rFonts w:cs="Arial"/>
                <w:spacing w:val="-1"/>
              </w:rPr>
              <w:t>Enhet.enhets-id</w:t>
            </w:r>
          </w:p>
        </w:tc>
        <w:tc>
          <w:tcPr>
            <w:tcW w:w="2835" w:type="dxa"/>
            <w:vAlign w:val="center"/>
          </w:tcPr>
          <w:p w14:paraId="24FE0378" w14:textId="77777777" w:rsidR="007E7489" w:rsidRPr="00C11300" w:rsidRDefault="007E7489" w:rsidP="002D7B68">
            <w:pPr>
              <w:rPr>
                <w:rFonts w:cs="Arial"/>
                <w:i/>
                <w:color w:val="FF0000"/>
              </w:rPr>
            </w:pPr>
            <w:r w:rsidRPr="00336280">
              <w:rPr>
                <w:rFonts w:cs="Arial"/>
                <w:spacing w:val="-1"/>
              </w:rPr>
              <w:t>Vård- och omsorgsutövare.</w:t>
            </w:r>
            <w:r>
              <w:rPr>
                <w:rFonts w:cs="Arial"/>
                <w:spacing w:val="-1"/>
              </w:rPr>
              <w:t>enhet</w:t>
            </w:r>
            <w:r w:rsidRPr="00336280">
              <w:rPr>
                <w:rFonts w:cs="Arial"/>
                <w:spacing w:val="-1"/>
              </w:rPr>
              <w:t xml:space="preserve"> id</w:t>
            </w:r>
          </w:p>
        </w:tc>
        <w:tc>
          <w:tcPr>
            <w:tcW w:w="2693" w:type="dxa"/>
            <w:vAlign w:val="center"/>
          </w:tcPr>
          <w:p w14:paraId="3FD7DCC6" w14:textId="77777777" w:rsidR="007E7489" w:rsidRPr="00F41A15"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lastRenderedPageBreak/>
              <w:t>/orgUnitHSAId</w:t>
            </w:r>
          </w:p>
        </w:tc>
      </w:tr>
      <w:tr w:rsidR="007E7489" w:rsidRPr="00240132" w14:paraId="25BD6ECE" w14:textId="77777777" w:rsidTr="002D7B68">
        <w:trPr>
          <w:trHeight w:val="397"/>
        </w:trPr>
        <w:tc>
          <w:tcPr>
            <w:tcW w:w="1809" w:type="dxa"/>
            <w:vAlign w:val="center"/>
          </w:tcPr>
          <w:p w14:paraId="6A3FAFE0" w14:textId="77777777" w:rsidR="007E7489" w:rsidRDefault="007E7489" w:rsidP="002D7B68">
            <w:r>
              <w:lastRenderedPageBreak/>
              <w:t>HealthcareProfessionalOrgUnitType.</w:t>
            </w:r>
            <w:r w:rsidRPr="00C469F0">
              <w:t>orgUnitname</w:t>
            </w:r>
          </w:p>
        </w:tc>
        <w:tc>
          <w:tcPr>
            <w:tcW w:w="2127" w:type="dxa"/>
          </w:tcPr>
          <w:p w14:paraId="284B1764" w14:textId="77777777" w:rsidR="007E7489" w:rsidRPr="00336280" w:rsidRDefault="007E7489" w:rsidP="002D7B68">
            <w:pPr>
              <w:rPr>
                <w:rFonts w:cs="Arial"/>
                <w:spacing w:val="-1"/>
              </w:rPr>
            </w:pPr>
            <w:r>
              <w:rPr>
                <w:rFonts w:cs="Arial"/>
                <w:spacing w:val="-1"/>
              </w:rPr>
              <w:t>Enhet.enhetsnamn</w:t>
            </w:r>
          </w:p>
        </w:tc>
        <w:tc>
          <w:tcPr>
            <w:tcW w:w="2835" w:type="dxa"/>
            <w:vAlign w:val="center"/>
          </w:tcPr>
          <w:p w14:paraId="63CD2A32"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enhet</w:t>
            </w:r>
            <w:r w:rsidRPr="00336280">
              <w:rPr>
                <w:rFonts w:cs="Arial"/>
                <w:spacing w:val="-1"/>
              </w:rPr>
              <w:t xml:space="preserve"> </w:t>
            </w:r>
            <w:r>
              <w:rPr>
                <w:rFonts w:cs="Arial"/>
                <w:spacing w:val="-1"/>
              </w:rPr>
              <w:t>namn</w:t>
            </w:r>
          </w:p>
        </w:tc>
        <w:tc>
          <w:tcPr>
            <w:tcW w:w="2693" w:type="dxa"/>
            <w:vAlign w:val="center"/>
          </w:tcPr>
          <w:p w14:paraId="50D8BC52"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6C4C7D03" w14:textId="77777777" w:rsidTr="002D7B68">
        <w:trPr>
          <w:trHeight w:val="397"/>
        </w:trPr>
        <w:tc>
          <w:tcPr>
            <w:tcW w:w="1809" w:type="dxa"/>
            <w:vAlign w:val="center"/>
          </w:tcPr>
          <w:p w14:paraId="6F50A695" w14:textId="77777777" w:rsidR="007E7489" w:rsidRDefault="007E7489" w:rsidP="002D7B68">
            <w:r>
              <w:t>HealthcareProfessionalOrgUnitType.</w:t>
            </w:r>
            <w:r w:rsidRPr="00C469F0">
              <w:t>orgUnitTelecom</w:t>
            </w:r>
          </w:p>
        </w:tc>
        <w:tc>
          <w:tcPr>
            <w:tcW w:w="2127" w:type="dxa"/>
          </w:tcPr>
          <w:p w14:paraId="0413827E" w14:textId="77777777" w:rsidR="007E7489" w:rsidRDefault="007E7489" w:rsidP="002D7B68">
            <w:pPr>
              <w:rPr>
                <w:rFonts w:cs="Arial"/>
              </w:rPr>
            </w:pPr>
            <w:r>
              <w:rPr>
                <w:rFonts w:cs="Arial"/>
                <w:spacing w:val="-1"/>
              </w:rPr>
              <w:t>Enhet.telefonnummer</w:t>
            </w:r>
          </w:p>
        </w:tc>
        <w:tc>
          <w:tcPr>
            <w:tcW w:w="2835" w:type="dxa"/>
            <w:vAlign w:val="center"/>
          </w:tcPr>
          <w:p w14:paraId="7B81BFA9" w14:textId="77777777" w:rsidR="007E7489" w:rsidRPr="00336280" w:rsidRDefault="007E7489" w:rsidP="002D7B68">
            <w:pPr>
              <w:rPr>
                <w:rFonts w:cs="Arial"/>
                <w:spacing w:val="-1"/>
              </w:rPr>
            </w:pPr>
            <w:r>
              <w:rPr>
                <w:rFonts w:cs="Arial"/>
              </w:rPr>
              <w:t>Tele och eKommunikation.tele ekom adress</w:t>
            </w:r>
          </w:p>
        </w:tc>
        <w:tc>
          <w:tcPr>
            <w:tcW w:w="2693" w:type="dxa"/>
            <w:vAlign w:val="center"/>
          </w:tcPr>
          <w:p w14:paraId="3BA2B6D2"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7E7489" w:rsidRPr="00240132" w14:paraId="053393DF" w14:textId="77777777" w:rsidTr="002D7B68">
        <w:trPr>
          <w:trHeight w:val="397"/>
        </w:trPr>
        <w:tc>
          <w:tcPr>
            <w:tcW w:w="1809" w:type="dxa"/>
            <w:vAlign w:val="center"/>
          </w:tcPr>
          <w:p w14:paraId="4D64DD6A" w14:textId="77777777" w:rsidR="007E7489" w:rsidRDefault="007E7489" w:rsidP="002D7B68">
            <w:r>
              <w:t>HealthcareProfessionalOrgUnitType.</w:t>
            </w:r>
            <w:r w:rsidRPr="00C469F0">
              <w:t>orgUnitEmail</w:t>
            </w:r>
          </w:p>
        </w:tc>
        <w:tc>
          <w:tcPr>
            <w:tcW w:w="2127" w:type="dxa"/>
          </w:tcPr>
          <w:p w14:paraId="318F1921" w14:textId="77777777" w:rsidR="007E7489" w:rsidRDefault="007E7489" w:rsidP="002D7B68">
            <w:pPr>
              <w:rPr>
                <w:rFonts w:cs="Arial"/>
              </w:rPr>
            </w:pPr>
            <w:r>
              <w:rPr>
                <w:rFonts w:cs="Arial"/>
                <w:spacing w:val="-1"/>
              </w:rPr>
              <w:t>Enhet.e-postadress</w:t>
            </w:r>
          </w:p>
        </w:tc>
        <w:tc>
          <w:tcPr>
            <w:tcW w:w="2835" w:type="dxa"/>
            <w:vAlign w:val="center"/>
          </w:tcPr>
          <w:p w14:paraId="59C3D6DC" w14:textId="77777777" w:rsidR="007E7489" w:rsidRDefault="007E7489" w:rsidP="002D7B68">
            <w:pPr>
              <w:rPr>
                <w:rFonts w:cs="Arial"/>
              </w:rPr>
            </w:pPr>
            <w:r>
              <w:rPr>
                <w:rFonts w:cs="Arial"/>
              </w:rPr>
              <w:t>Tele och eKommunikation.tele ekom adress</w:t>
            </w:r>
          </w:p>
        </w:tc>
        <w:tc>
          <w:tcPr>
            <w:tcW w:w="2693" w:type="dxa"/>
            <w:vAlign w:val="center"/>
          </w:tcPr>
          <w:p w14:paraId="4916A7E3"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2B2BC0F7" w14:textId="77777777" w:rsidTr="002D7B68">
        <w:trPr>
          <w:trHeight w:val="397"/>
        </w:trPr>
        <w:tc>
          <w:tcPr>
            <w:tcW w:w="1809" w:type="dxa"/>
            <w:vAlign w:val="center"/>
          </w:tcPr>
          <w:p w14:paraId="26BC94C6" w14:textId="77777777" w:rsidR="007E7489" w:rsidRDefault="007E7489" w:rsidP="002D7B68">
            <w:r>
              <w:t>HealthcareProfessionalOrgUnitType.</w:t>
            </w:r>
            <w:r w:rsidRPr="00C469F0">
              <w:t>orgUnitAddress</w:t>
            </w:r>
          </w:p>
        </w:tc>
        <w:tc>
          <w:tcPr>
            <w:tcW w:w="2127" w:type="dxa"/>
          </w:tcPr>
          <w:p w14:paraId="2BA443B3" w14:textId="77777777" w:rsidR="007E7489" w:rsidRDefault="007E7489" w:rsidP="002D7B68">
            <w:pPr>
              <w:rPr>
                <w:rFonts w:cs="Arial"/>
                <w:spacing w:val="-1"/>
              </w:rPr>
            </w:pPr>
            <w:r>
              <w:rPr>
                <w:rFonts w:cs="Arial"/>
                <w:spacing w:val="-1"/>
              </w:rPr>
              <w:t>Enhet.postadress</w:t>
            </w:r>
          </w:p>
        </w:tc>
        <w:tc>
          <w:tcPr>
            <w:tcW w:w="2835" w:type="dxa"/>
            <w:vAlign w:val="center"/>
          </w:tcPr>
          <w:p w14:paraId="57C606B6" w14:textId="77777777" w:rsidR="007E7489" w:rsidRDefault="007E7489" w:rsidP="002D7B68">
            <w:pPr>
              <w:rPr>
                <w:rFonts w:cs="Arial"/>
                <w:spacing w:val="-1"/>
              </w:rPr>
            </w:pPr>
            <w:r>
              <w:rPr>
                <w:rFonts w:cs="Arial"/>
                <w:spacing w:val="-1"/>
              </w:rPr>
              <w:t>Adress.adress 1,</w:t>
            </w:r>
          </w:p>
          <w:p w14:paraId="62FC6867" w14:textId="77777777" w:rsidR="007E7489" w:rsidRDefault="007E7489" w:rsidP="002D7B68">
            <w:pPr>
              <w:rPr>
                <w:rFonts w:cs="Arial"/>
                <w:spacing w:val="-1"/>
              </w:rPr>
            </w:pPr>
            <w:r>
              <w:rPr>
                <w:rFonts w:cs="Arial"/>
                <w:spacing w:val="-1"/>
              </w:rPr>
              <w:t>Adress.postnummer &amp;</w:t>
            </w:r>
          </w:p>
          <w:p w14:paraId="083E3407" w14:textId="77777777" w:rsidR="007E7489" w:rsidRDefault="007E7489" w:rsidP="002D7B68">
            <w:pPr>
              <w:rPr>
                <w:rFonts w:cs="Arial"/>
              </w:rPr>
            </w:pPr>
            <w:r>
              <w:rPr>
                <w:rFonts w:cs="Arial"/>
                <w:spacing w:val="-1"/>
              </w:rPr>
              <w:t>Adress.postort</w:t>
            </w:r>
          </w:p>
        </w:tc>
        <w:tc>
          <w:tcPr>
            <w:tcW w:w="2693" w:type="dxa"/>
            <w:vAlign w:val="center"/>
          </w:tcPr>
          <w:p w14:paraId="555EA6A4"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7E7489" w:rsidRPr="00240132" w14:paraId="6DC46223" w14:textId="77777777" w:rsidTr="002D7B68">
        <w:trPr>
          <w:trHeight w:val="397"/>
        </w:trPr>
        <w:tc>
          <w:tcPr>
            <w:tcW w:w="1809" w:type="dxa"/>
            <w:vAlign w:val="center"/>
          </w:tcPr>
          <w:p w14:paraId="48967FF9" w14:textId="77777777" w:rsidR="007E7489" w:rsidRDefault="007E7489" w:rsidP="002D7B68">
            <w:r>
              <w:t>HealthcareProfessionalOrgUnitType.</w:t>
            </w:r>
            <w:r w:rsidRPr="00C469F0">
              <w:t>orgUnitLocation</w:t>
            </w:r>
          </w:p>
        </w:tc>
        <w:tc>
          <w:tcPr>
            <w:tcW w:w="2127" w:type="dxa"/>
          </w:tcPr>
          <w:p w14:paraId="50B84ECB" w14:textId="77777777" w:rsidR="007E7489" w:rsidRPr="00C11300" w:rsidRDefault="007E7489" w:rsidP="002D7B68">
            <w:pPr>
              <w:rPr>
                <w:rFonts w:cs="Arial"/>
                <w:i/>
                <w:color w:val="FF0000"/>
              </w:rPr>
            </w:pPr>
            <w:r>
              <w:rPr>
                <w:rFonts w:cs="Arial"/>
                <w:spacing w:val="-1"/>
              </w:rPr>
              <w:t>Enhet.geografisk plats</w:t>
            </w:r>
          </w:p>
        </w:tc>
        <w:tc>
          <w:tcPr>
            <w:tcW w:w="2835" w:type="dxa"/>
            <w:vAlign w:val="center"/>
          </w:tcPr>
          <w:p w14:paraId="49B3ABB2"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0CCE9F5D"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312B8520" w14:textId="77777777" w:rsidTr="002D7B68">
        <w:trPr>
          <w:trHeight w:val="397"/>
        </w:trPr>
        <w:tc>
          <w:tcPr>
            <w:tcW w:w="1809" w:type="dxa"/>
            <w:vAlign w:val="center"/>
          </w:tcPr>
          <w:p w14:paraId="21F5D120" w14:textId="77777777" w:rsidR="007E7489" w:rsidRDefault="007E7489" w:rsidP="002D7B68">
            <w:r>
              <w:t>AccountableHealthcareProfessionalType.</w:t>
            </w:r>
            <w:r w:rsidRPr="00C469F0">
              <w:t>healthcareProfessionalCareUnitHSAId</w:t>
            </w:r>
          </w:p>
        </w:tc>
        <w:tc>
          <w:tcPr>
            <w:tcW w:w="2127" w:type="dxa"/>
          </w:tcPr>
          <w:p w14:paraId="6E648E91" w14:textId="77777777" w:rsidR="007E7489" w:rsidRDefault="007E7489" w:rsidP="002D7B68">
            <w:pPr>
              <w:rPr>
                <w:rFonts w:cs="Arial"/>
                <w:spacing w:val="-1"/>
              </w:rPr>
            </w:pPr>
            <w:r>
              <w:rPr>
                <w:rFonts w:cs="Arial"/>
                <w:spacing w:val="-1"/>
              </w:rPr>
              <w:t>Informationsmängd.ägande vårdenhets-id</w:t>
            </w:r>
          </w:p>
        </w:tc>
        <w:tc>
          <w:tcPr>
            <w:tcW w:w="2835" w:type="dxa"/>
            <w:vAlign w:val="center"/>
          </w:tcPr>
          <w:p w14:paraId="22BE37A1" w14:textId="77777777" w:rsidR="007E7489" w:rsidRPr="00C11300" w:rsidRDefault="007E7489" w:rsidP="002D7B68">
            <w:pPr>
              <w:rPr>
                <w:rFonts w:cs="Arial"/>
                <w:i/>
                <w:color w:val="FF0000"/>
              </w:rPr>
            </w:pPr>
            <w:r>
              <w:rPr>
                <w:rFonts w:cs="Arial"/>
                <w:spacing w:val="-1"/>
              </w:rPr>
              <w:t>Informationsresurs.vårdenhet id</w:t>
            </w:r>
          </w:p>
        </w:tc>
        <w:tc>
          <w:tcPr>
            <w:tcW w:w="2693" w:type="dxa"/>
            <w:vAlign w:val="center"/>
          </w:tcPr>
          <w:p w14:paraId="7668E524" w14:textId="77777777" w:rsidR="007E7489" w:rsidRDefault="007E7489" w:rsidP="002D7B68">
            <w:pPr>
              <w:rPr>
                <w:lang w:val="en-US"/>
              </w:rPr>
            </w:pPr>
            <w:r>
              <w:t>alertInformation</w:t>
            </w:r>
            <w:r w:rsidRPr="00C469F0">
              <w:t>/</w:t>
            </w:r>
            <w:r>
              <w:t>alertInformationHeader</w:t>
            </w:r>
            <w:r w:rsidRPr="00C469F0">
              <w:t>/</w:t>
            </w:r>
            <w:r>
              <w:t>accountableHealthcareProfessional</w:t>
            </w:r>
            <w:r w:rsidRPr="00C469F0">
              <w:t>/healthcareProfessionalCareUnitHSAId</w:t>
            </w:r>
          </w:p>
        </w:tc>
      </w:tr>
      <w:tr w:rsidR="007E7489" w:rsidRPr="00C469F0" w14:paraId="7857B599" w14:textId="77777777" w:rsidTr="002D7B68">
        <w:trPr>
          <w:trHeight w:val="397"/>
        </w:trPr>
        <w:tc>
          <w:tcPr>
            <w:tcW w:w="1809" w:type="dxa"/>
            <w:vAlign w:val="center"/>
          </w:tcPr>
          <w:p w14:paraId="6D9ED797" w14:textId="77777777" w:rsidR="007E7489" w:rsidRDefault="007E7489" w:rsidP="002D7B68">
            <w:r>
              <w:t>AccountableHealthcareProfessionalType.</w:t>
            </w:r>
            <w:r w:rsidRPr="00C469F0">
              <w:t>healthcareProfessionalCareGiverHSAId</w:t>
            </w:r>
          </w:p>
        </w:tc>
        <w:tc>
          <w:tcPr>
            <w:tcW w:w="2127" w:type="dxa"/>
          </w:tcPr>
          <w:p w14:paraId="01C1BA30" w14:textId="77777777" w:rsidR="007E7489" w:rsidRDefault="007E7489" w:rsidP="002D7B68">
            <w:pPr>
              <w:rPr>
                <w:rFonts w:cs="Arial"/>
                <w:spacing w:val="-1"/>
              </w:rPr>
            </w:pPr>
            <w:r>
              <w:rPr>
                <w:rFonts w:cs="Arial"/>
                <w:spacing w:val="-1"/>
              </w:rPr>
              <w:t>Informationsmängd.ägande vårdgivare-id</w:t>
            </w:r>
          </w:p>
        </w:tc>
        <w:tc>
          <w:tcPr>
            <w:tcW w:w="2835" w:type="dxa"/>
            <w:vAlign w:val="center"/>
          </w:tcPr>
          <w:p w14:paraId="00108082" w14:textId="77777777" w:rsidR="007E7489" w:rsidRDefault="007E7489" w:rsidP="002D7B68">
            <w:pPr>
              <w:rPr>
                <w:rFonts w:cs="Arial"/>
                <w:spacing w:val="-1"/>
              </w:rPr>
            </w:pPr>
            <w:r>
              <w:rPr>
                <w:rFonts w:cs="Arial"/>
                <w:spacing w:val="-1"/>
              </w:rPr>
              <w:t>Informationsresurs.vårdgivare id</w:t>
            </w:r>
          </w:p>
        </w:tc>
        <w:tc>
          <w:tcPr>
            <w:tcW w:w="2693" w:type="dxa"/>
            <w:vAlign w:val="center"/>
          </w:tcPr>
          <w:p w14:paraId="141EB022" w14:textId="77777777" w:rsidR="007E7489" w:rsidRDefault="007E7489" w:rsidP="002D7B68">
            <w:r>
              <w:t>alertInformation</w:t>
            </w:r>
            <w:r w:rsidRPr="00C469F0">
              <w:t>/</w:t>
            </w:r>
            <w:r>
              <w:t>alertInformationHeader</w:t>
            </w:r>
            <w:r w:rsidRPr="00C469F0">
              <w:t>/</w:t>
            </w:r>
            <w:r>
              <w:t>accountableHealthcareProfessional</w:t>
            </w:r>
            <w:r w:rsidRPr="00C469F0">
              <w:t>/healthcareProfessionalCareGiverHSAId</w:t>
            </w:r>
          </w:p>
        </w:tc>
      </w:tr>
      <w:tr w:rsidR="007E7489" w:rsidRPr="00C469F0" w14:paraId="5F6A0556" w14:textId="77777777" w:rsidTr="002D7B68">
        <w:trPr>
          <w:trHeight w:val="397"/>
        </w:trPr>
        <w:tc>
          <w:tcPr>
            <w:tcW w:w="1809" w:type="dxa"/>
            <w:vAlign w:val="center"/>
          </w:tcPr>
          <w:p w14:paraId="57DEB916" w14:textId="77777777" w:rsidR="007E7489" w:rsidRDefault="007E7489" w:rsidP="002D7B68">
            <w:r>
              <w:t>LegalAuthenticatorType</w:t>
            </w:r>
            <w:r w:rsidRPr="00C469F0">
              <w:t>.legalAuthenticatorTime</w:t>
            </w:r>
          </w:p>
        </w:tc>
        <w:tc>
          <w:tcPr>
            <w:tcW w:w="2127" w:type="dxa"/>
          </w:tcPr>
          <w:p w14:paraId="166F6506" w14:textId="77777777" w:rsidR="007E7489" w:rsidRPr="00C11300" w:rsidRDefault="007E7489" w:rsidP="002D7B68">
            <w:pPr>
              <w:rPr>
                <w:rFonts w:cs="Arial"/>
                <w:i/>
                <w:color w:val="FF0000"/>
              </w:rPr>
            </w:pPr>
            <w:r>
              <w:t>Vård- och omsorgsdokument.signeringstidpunkt</w:t>
            </w:r>
          </w:p>
        </w:tc>
        <w:tc>
          <w:tcPr>
            <w:tcW w:w="2835" w:type="dxa"/>
            <w:vAlign w:val="center"/>
          </w:tcPr>
          <w:p w14:paraId="4A835D76"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2CA5603E" w14:textId="77777777" w:rsidR="007E7489" w:rsidRDefault="007E7489" w:rsidP="002D7B68">
            <w:r>
              <w:t>alertInformation</w:t>
            </w:r>
            <w:r w:rsidRPr="00C469F0">
              <w:t>/</w:t>
            </w:r>
            <w:r>
              <w:t>alertInformationHeader/l</w:t>
            </w:r>
            <w:r w:rsidRPr="00C469F0">
              <w:t>egalAuthenticator/legalAuthenticatorT</w:t>
            </w:r>
            <w:r w:rsidRPr="00C469F0">
              <w:lastRenderedPageBreak/>
              <w:t>ime</w:t>
            </w:r>
          </w:p>
        </w:tc>
      </w:tr>
      <w:tr w:rsidR="007E7489" w:rsidRPr="00C469F0" w14:paraId="50D6ED09" w14:textId="77777777" w:rsidTr="002D7B68">
        <w:trPr>
          <w:trHeight w:val="397"/>
        </w:trPr>
        <w:tc>
          <w:tcPr>
            <w:tcW w:w="1809" w:type="dxa"/>
            <w:vAlign w:val="center"/>
          </w:tcPr>
          <w:p w14:paraId="015B93C8" w14:textId="77777777" w:rsidR="007E7489" w:rsidRPr="00C469F0" w:rsidRDefault="007E7489" w:rsidP="002D7B68">
            <w:r>
              <w:lastRenderedPageBreak/>
              <w:t>LegalAuthenticatorType</w:t>
            </w:r>
            <w:r w:rsidRPr="00C469F0">
              <w:t>.legalAuthenticatorHSAId</w:t>
            </w:r>
          </w:p>
        </w:tc>
        <w:tc>
          <w:tcPr>
            <w:tcW w:w="2127" w:type="dxa"/>
          </w:tcPr>
          <w:p w14:paraId="31410379" w14:textId="77777777" w:rsidR="007E7489" w:rsidRPr="00336280" w:rsidRDefault="007E7489" w:rsidP="002D7B68">
            <w:pPr>
              <w:rPr>
                <w:rFonts w:cs="Arial"/>
                <w:spacing w:val="-1"/>
              </w:rPr>
            </w:pPr>
            <w:r>
              <w:rPr>
                <w:rFonts w:cs="Arial"/>
                <w:i/>
                <w:color w:val="FF0000"/>
              </w:rPr>
              <w:t>Saknar motsvarighet i NPÖ</w:t>
            </w:r>
          </w:p>
        </w:tc>
        <w:tc>
          <w:tcPr>
            <w:tcW w:w="2835" w:type="dxa"/>
            <w:vAlign w:val="center"/>
          </w:tcPr>
          <w:p w14:paraId="262F0C0E" w14:textId="77777777" w:rsidR="007E7489" w:rsidRPr="00C11300" w:rsidRDefault="007E7489" w:rsidP="002D7B68">
            <w:pPr>
              <w:rPr>
                <w:rFonts w:cs="Arial"/>
                <w:i/>
                <w:color w:val="FF0000"/>
              </w:rPr>
            </w:pPr>
            <w:r w:rsidRPr="00336280">
              <w:rPr>
                <w:rFonts w:cs="Arial"/>
                <w:spacing w:val="-1"/>
              </w:rPr>
              <w:t>Vård- och omsorgsutövare.personal id</w:t>
            </w:r>
          </w:p>
        </w:tc>
        <w:tc>
          <w:tcPr>
            <w:tcW w:w="2693" w:type="dxa"/>
            <w:vAlign w:val="center"/>
          </w:tcPr>
          <w:p w14:paraId="75EE44EB" w14:textId="77777777" w:rsidR="007E7489" w:rsidRDefault="007E7489" w:rsidP="002D7B68">
            <w:r>
              <w:t>alertInformation</w:t>
            </w:r>
            <w:r w:rsidRPr="00C469F0">
              <w:t>/</w:t>
            </w:r>
            <w:r>
              <w:t>alertInformationHeader</w:t>
            </w:r>
            <w:r w:rsidRPr="00C469F0">
              <w:t>/</w:t>
            </w:r>
            <w:r>
              <w:t>l</w:t>
            </w:r>
            <w:r w:rsidRPr="00C469F0">
              <w:t>egalAuthenticator/legalAuthenticatorHSAId</w:t>
            </w:r>
          </w:p>
        </w:tc>
      </w:tr>
      <w:tr w:rsidR="007E7489" w:rsidRPr="00C469F0" w14:paraId="07F972D2" w14:textId="77777777" w:rsidTr="002D7B68">
        <w:trPr>
          <w:trHeight w:val="397"/>
        </w:trPr>
        <w:tc>
          <w:tcPr>
            <w:tcW w:w="1809" w:type="dxa"/>
            <w:vAlign w:val="center"/>
          </w:tcPr>
          <w:p w14:paraId="605045AA" w14:textId="77777777" w:rsidR="007E7489" w:rsidRPr="00C469F0" w:rsidRDefault="007E7489" w:rsidP="002D7B68">
            <w:r>
              <w:t>LegalAuthenticatorType</w:t>
            </w:r>
            <w:r w:rsidRPr="00C469F0">
              <w:t>.legalAuthenticatorName</w:t>
            </w:r>
          </w:p>
        </w:tc>
        <w:tc>
          <w:tcPr>
            <w:tcW w:w="2127" w:type="dxa"/>
          </w:tcPr>
          <w:p w14:paraId="028D6AF8" w14:textId="77777777" w:rsidR="007E7489" w:rsidRPr="00336280" w:rsidRDefault="007E7489" w:rsidP="002D7B68">
            <w:pPr>
              <w:rPr>
                <w:rFonts w:cs="Arial"/>
                <w:spacing w:val="-1"/>
              </w:rPr>
            </w:pPr>
            <w:r>
              <w:rPr>
                <w:rFonts w:cs="Arial"/>
                <w:i/>
                <w:color w:val="FF0000"/>
              </w:rPr>
              <w:t>Saknar motsvarighet i NPÖ</w:t>
            </w:r>
          </w:p>
        </w:tc>
        <w:tc>
          <w:tcPr>
            <w:tcW w:w="2835" w:type="dxa"/>
            <w:vAlign w:val="center"/>
          </w:tcPr>
          <w:p w14:paraId="064D6844"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2693" w:type="dxa"/>
            <w:vAlign w:val="center"/>
          </w:tcPr>
          <w:p w14:paraId="62A5A6B6" w14:textId="77777777" w:rsidR="007E7489" w:rsidRDefault="007E7489" w:rsidP="002D7B68">
            <w:r>
              <w:t>alertInformation</w:t>
            </w:r>
            <w:r w:rsidRPr="00C469F0">
              <w:t>/</w:t>
            </w:r>
            <w:r>
              <w:t>alertInformationHeader</w:t>
            </w:r>
            <w:r w:rsidRPr="00C469F0">
              <w:t>/</w:t>
            </w:r>
            <w:r>
              <w:t>legalAuthenticator/legalAuthenticatorName</w:t>
            </w:r>
          </w:p>
        </w:tc>
      </w:tr>
      <w:tr w:rsidR="007E7489" w:rsidRPr="00C469F0" w14:paraId="73FA909C" w14:textId="77777777" w:rsidTr="002D7B68">
        <w:trPr>
          <w:trHeight w:val="397"/>
        </w:trPr>
        <w:tc>
          <w:tcPr>
            <w:tcW w:w="1809" w:type="dxa"/>
            <w:vAlign w:val="center"/>
          </w:tcPr>
          <w:p w14:paraId="07B69D43" w14:textId="77777777" w:rsidR="007E7489" w:rsidRPr="00C469F0" w:rsidRDefault="007E7489" w:rsidP="002D7B68">
            <w:r>
              <w:t>AlertInformationHeaderType</w:t>
            </w:r>
            <w:r w:rsidRPr="00C469F0">
              <w:t>.approvedForPatient</w:t>
            </w:r>
          </w:p>
        </w:tc>
        <w:tc>
          <w:tcPr>
            <w:tcW w:w="2127" w:type="dxa"/>
          </w:tcPr>
          <w:p w14:paraId="03BBC4F2" w14:textId="77777777" w:rsidR="007E7489" w:rsidRPr="00C11300" w:rsidRDefault="007E7489" w:rsidP="002D7B68">
            <w:pPr>
              <w:rPr>
                <w:rFonts w:cs="Arial"/>
                <w:i/>
                <w:color w:val="FF0000"/>
              </w:rPr>
            </w:pPr>
            <w:r>
              <w:rPr>
                <w:rFonts w:cs="Arial"/>
                <w:i/>
                <w:color w:val="FF0000"/>
              </w:rPr>
              <w:t>Saknar motsvarighet i NPÖ</w:t>
            </w:r>
          </w:p>
        </w:tc>
        <w:tc>
          <w:tcPr>
            <w:tcW w:w="2835" w:type="dxa"/>
            <w:vAlign w:val="center"/>
          </w:tcPr>
          <w:p w14:paraId="557F34D4" w14:textId="77777777" w:rsidR="007E7489" w:rsidRPr="00336280" w:rsidRDefault="007E7489" w:rsidP="002D7B68">
            <w:pPr>
              <w:rPr>
                <w:rFonts w:cs="Arial"/>
                <w:spacing w:val="-1"/>
              </w:rPr>
            </w:pPr>
            <w:r w:rsidRPr="00C11300">
              <w:rPr>
                <w:rFonts w:cs="Arial"/>
                <w:i/>
                <w:color w:val="FF0000"/>
              </w:rPr>
              <w:t>Saknar motsvarighet i V-TIM 2.2</w:t>
            </w:r>
          </w:p>
        </w:tc>
        <w:tc>
          <w:tcPr>
            <w:tcW w:w="2693" w:type="dxa"/>
            <w:vAlign w:val="center"/>
          </w:tcPr>
          <w:p w14:paraId="0C1A9CB5" w14:textId="77777777" w:rsidR="007E7489" w:rsidRDefault="007E7489" w:rsidP="002D7B68">
            <w:r>
              <w:t>alertInformation</w:t>
            </w:r>
            <w:r w:rsidRPr="00C469F0">
              <w:t>/</w:t>
            </w:r>
            <w:r>
              <w:t>alertInformationHeader</w:t>
            </w:r>
            <w:r w:rsidRPr="00C469F0">
              <w:t>/approvedForPatient</w:t>
            </w:r>
          </w:p>
        </w:tc>
      </w:tr>
      <w:tr w:rsidR="007E7489" w:rsidRPr="00C469F0" w14:paraId="3858BF5E" w14:textId="77777777" w:rsidTr="002D7B68">
        <w:trPr>
          <w:trHeight w:val="397"/>
        </w:trPr>
        <w:tc>
          <w:tcPr>
            <w:tcW w:w="1809" w:type="dxa"/>
            <w:vAlign w:val="center"/>
          </w:tcPr>
          <w:p w14:paraId="6E8AAE19" w14:textId="77777777" w:rsidR="007E7489" w:rsidRDefault="007E7489" w:rsidP="002D7B68">
            <w:r>
              <w:t>AlertInformationHeaderType</w:t>
            </w:r>
            <w:r w:rsidRPr="00C469F0">
              <w:t>.careContactId</w:t>
            </w:r>
          </w:p>
        </w:tc>
        <w:tc>
          <w:tcPr>
            <w:tcW w:w="2127" w:type="dxa"/>
          </w:tcPr>
          <w:p w14:paraId="5945F7FB" w14:textId="77777777" w:rsidR="007E7489" w:rsidRDefault="007E7489" w:rsidP="002D7B68">
            <w:pPr>
              <w:rPr>
                <w:rFonts w:cs="Arial"/>
                <w:spacing w:val="-1"/>
              </w:rPr>
            </w:pPr>
            <w:r>
              <w:rPr>
                <w:rFonts w:cs="Arial"/>
                <w:spacing w:val="-1"/>
              </w:rPr>
              <w:t>Vård- och omsorgskontakt.kontakt-id</w:t>
            </w:r>
          </w:p>
        </w:tc>
        <w:tc>
          <w:tcPr>
            <w:tcW w:w="2835" w:type="dxa"/>
            <w:vAlign w:val="center"/>
          </w:tcPr>
          <w:p w14:paraId="6C473E9C" w14:textId="77777777" w:rsidR="007E7489" w:rsidRPr="00C11300" w:rsidRDefault="007E7489" w:rsidP="002D7B68">
            <w:pPr>
              <w:rPr>
                <w:rFonts w:cs="Arial"/>
                <w:i/>
                <w:color w:val="FF0000"/>
              </w:rPr>
            </w:pPr>
            <w:r>
              <w:rPr>
                <w:rFonts w:cs="Arial"/>
                <w:spacing w:val="-1"/>
              </w:rPr>
              <w:t>Informationsresurs.kontakt id</w:t>
            </w:r>
          </w:p>
        </w:tc>
        <w:tc>
          <w:tcPr>
            <w:tcW w:w="2693" w:type="dxa"/>
            <w:vAlign w:val="center"/>
          </w:tcPr>
          <w:p w14:paraId="0439CC21" w14:textId="77777777" w:rsidR="007E7489" w:rsidRDefault="007E7489" w:rsidP="002D7B68">
            <w:r>
              <w:t>alertInformation</w:t>
            </w:r>
            <w:r w:rsidRPr="00C469F0">
              <w:t>/</w:t>
            </w:r>
            <w:r>
              <w:t>alertInformationHeader</w:t>
            </w:r>
            <w:r w:rsidRPr="00C469F0">
              <w:t>/careContactId</w:t>
            </w:r>
          </w:p>
        </w:tc>
      </w:tr>
      <w:tr w:rsidR="007E7489" w:rsidRPr="00C469F0" w14:paraId="004D22DF" w14:textId="77777777" w:rsidTr="002D7B68">
        <w:trPr>
          <w:trHeight w:val="397"/>
        </w:trPr>
        <w:tc>
          <w:tcPr>
            <w:tcW w:w="1809" w:type="dxa"/>
            <w:shd w:val="clear" w:color="auto" w:fill="D9D9D9" w:themeFill="background1" w:themeFillShade="D9"/>
            <w:vAlign w:val="center"/>
          </w:tcPr>
          <w:p w14:paraId="3FB24786" w14:textId="77777777" w:rsidR="007E7489" w:rsidRDefault="007E7489" w:rsidP="002D7B68">
            <w:r>
              <w:t>AlertInformationBodyType</w:t>
            </w:r>
          </w:p>
        </w:tc>
        <w:tc>
          <w:tcPr>
            <w:tcW w:w="2127" w:type="dxa"/>
            <w:shd w:val="clear" w:color="auto" w:fill="D9D9D9" w:themeFill="background1" w:themeFillShade="D9"/>
          </w:tcPr>
          <w:p w14:paraId="356EB95F" w14:textId="77777777" w:rsidR="007E7489" w:rsidRDefault="007E7489" w:rsidP="002D7B68">
            <w:pPr>
              <w:rPr>
                <w:rFonts w:cs="Arial"/>
                <w:spacing w:val="-1"/>
              </w:rPr>
            </w:pPr>
          </w:p>
        </w:tc>
        <w:tc>
          <w:tcPr>
            <w:tcW w:w="2835" w:type="dxa"/>
            <w:shd w:val="clear" w:color="auto" w:fill="D9D9D9" w:themeFill="background1" w:themeFillShade="D9"/>
            <w:vAlign w:val="center"/>
          </w:tcPr>
          <w:p w14:paraId="73CA353E" w14:textId="77777777" w:rsidR="007E7489" w:rsidRDefault="007E7489" w:rsidP="002D7B68">
            <w:pPr>
              <w:rPr>
                <w:rFonts w:cs="Arial"/>
                <w:spacing w:val="-1"/>
              </w:rPr>
            </w:pPr>
          </w:p>
        </w:tc>
        <w:tc>
          <w:tcPr>
            <w:tcW w:w="2693" w:type="dxa"/>
            <w:shd w:val="clear" w:color="auto" w:fill="D9D9D9" w:themeFill="background1" w:themeFillShade="D9"/>
            <w:vAlign w:val="center"/>
          </w:tcPr>
          <w:p w14:paraId="2F699385" w14:textId="77777777" w:rsidR="007E7489" w:rsidRDefault="007E7489" w:rsidP="002D7B68"/>
        </w:tc>
      </w:tr>
      <w:tr w:rsidR="007E7489" w:rsidRPr="00C469F0" w14:paraId="10692326" w14:textId="77777777" w:rsidTr="002D7B68">
        <w:trPr>
          <w:trHeight w:val="397"/>
        </w:trPr>
        <w:tc>
          <w:tcPr>
            <w:tcW w:w="1809" w:type="dxa"/>
            <w:vAlign w:val="center"/>
          </w:tcPr>
          <w:p w14:paraId="2A3F786A" w14:textId="77777777" w:rsidR="007E7489" w:rsidRDefault="007E7489" w:rsidP="002D7B68">
            <w:r>
              <w:t>AlertInformationBodyType.typeOfAlertInformation</w:t>
            </w:r>
          </w:p>
        </w:tc>
        <w:tc>
          <w:tcPr>
            <w:tcW w:w="2127" w:type="dxa"/>
          </w:tcPr>
          <w:p w14:paraId="5FFB4536" w14:textId="77777777" w:rsidR="007E7489" w:rsidRDefault="007E7489" w:rsidP="002D7B68">
            <w:pPr>
              <w:rPr>
                <w:rFonts w:cs="Arial"/>
              </w:rPr>
            </w:pPr>
            <w:r w:rsidRPr="009B64C5">
              <w:rPr>
                <w:rFonts w:cs="Arial"/>
              </w:rPr>
              <w:t>Uppmärksamhetssignal.</w:t>
            </w:r>
            <w:r>
              <w:rPr>
                <w:rFonts w:cs="Arial"/>
              </w:rPr>
              <w:t>typ av uppmärksammat förhållande kod</w:t>
            </w:r>
          </w:p>
          <w:p w14:paraId="459B1484" w14:textId="77777777" w:rsidR="007E7489" w:rsidRPr="009B64C5" w:rsidRDefault="007E7489" w:rsidP="002D7B68">
            <w:pPr>
              <w:rPr>
                <w:rFonts w:cs="Arial"/>
                <w:i/>
              </w:rPr>
            </w:pPr>
            <w:r w:rsidRPr="009B64C5">
              <w:rPr>
                <w:rFonts w:cs="Arial"/>
                <w:i/>
              </w:rPr>
              <w:t>eller</w:t>
            </w:r>
          </w:p>
          <w:p w14:paraId="696ED502" w14:textId="77777777" w:rsidR="007E7489" w:rsidRPr="009B64C5" w:rsidRDefault="007E7489" w:rsidP="002D7B68">
            <w:pPr>
              <w:rPr>
                <w:rFonts w:cs="Arial"/>
              </w:rPr>
            </w:pPr>
            <w:r w:rsidRPr="009B64C5">
              <w:rPr>
                <w:rFonts w:cs="Arial"/>
              </w:rPr>
              <w:t>Uppmärksamhetssignal.</w:t>
            </w:r>
            <w:r>
              <w:rPr>
                <w:rFonts w:cs="Arial"/>
              </w:rPr>
              <w:t>typ av uppmärksammat förhållande text</w:t>
            </w:r>
          </w:p>
        </w:tc>
        <w:tc>
          <w:tcPr>
            <w:tcW w:w="2835" w:type="dxa"/>
            <w:vAlign w:val="center"/>
          </w:tcPr>
          <w:p w14:paraId="5BEE8B63"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96630C0" w14:textId="77777777" w:rsidR="007E7489" w:rsidRDefault="007E7489" w:rsidP="002D7B68">
            <w:r>
              <w:t>alertInformation</w:t>
            </w:r>
            <w:r w:rsidRPr="00C469F0">
              <w:t>/</w:t>
            </w:r>
            <w:r>
              <w:t>alertInformationBody/typeOfAlertInformation</w:t>
            </w:r>
          </w:p>
        </w:tc>
      </w:tr>
      <w:tr w:rsidR="007E7489" w:rsidRPr="00C469F0" w14:paraId="75F67E60" w14:textId="77777777" w:rsidTr="002D7B68">
        <w:trPr>
          <w:trHeight w:val="397"/>
        </w:trPr>
        <w:tc>
          <w:tcPr>
            <w:tcW w:w="1809" w:type="dxa"/>
            <w:vAlign w:val="center"/>
          </w:tcPr>
          <w:p w14:paraId="2C7623C6" w14:textId="77777777" w:rsidR="007E7489" w:rsidRDefault="007E7489" w:rsidP="002D7B68">
            <w:r>
              <w:t>AlertInformationBodyType.ascertainedDate</w:t>
            </w:r>
          </w:p>
        </w:tc>
        <w:tc>
          <w:tcPr>
            <w:tcW w:w="2127" w:type="dxa"/>
          </w:tcPr>
          <w:p w14:paraId="4B473AE5" w14:textId="77777777" w:rsidR="007E7489" w:rsidRPr="00CF3C42" w:rsidRDefault="007E7489" w:rsidP="002D7B68">
            <w:pPr>
              <w:rPr>
                <w:rFonts w:cs="Arial"/>
              </w:rPr>
            </w:pPr>
            <w:r w:rsidRPr="009B64C5">
              <w:rPr>
                <w:rFonts w:cs="Arial"/>
              </w:rPr>
              <w:t>Uppmärksamhetssignal.</w:t>
            </w:r>
            <w:r>
              <w:rPr>
                <w:rFonts w:cs="Arial"/>
              </w:rPr>
              <w:t>konstaterat datum</w:t>
            </w:r>
          </w:p>
        </w:tc>
        <w:tc>
          <w:tcPr>
            <w:tcW w:w="2835" w:type="dxa"/>
            <w:vAlign w:val="center"/>
          </w:tcPr>
          <w:p w14:paraId="06AB467A" w14:textId="77777777" w:rsidR="007E7489" w:rsidRPr="00CF3C42" w:rsidRDefault="007E7489" w:rsidP="002D7B68">
            <w:pPr>
              <w:rPr>
                <w:rFonts w:cs="Arial"/>
                <w:spacing w:val="-1"/>
              </w:rPr>
            </w:pPr>
            <w:r w:rsidRPr="00CF3C42">
              <w:rPr>
                <w:rFonts w:cs="Arial"/>
              </w:rPr>
              <w:t>Observerat uppfattat tillstånd.observerande uppfattande tidpunkt</w:t>
            </w:r>
          </w:p>
        </w:tc>
        <w:tc>
          <w:tcPr>
            <w:tcW w:w="2693" w:type="dxa"/>
            <w:vAlign w:val="center"/>
          </w:tcPr>
          <w:p w14:paraId="73BB5D48" w14:textId="77777777" w:rsidR="007E7489" w:rsidRDefault="007E7489" w:rsidP="002D7B68">
            <w:r>
              <w:t>alertInformation</w:t>
            </w:r>
            <w:r w:rsidRPr="00C469F0">
              <w:t>/</w:t>
            </w:r>
            <w:r>
              <w:t>alertInformationBody/ascertainedDate</w:t>
            </w:r>
          </w:p>
        </w:tc>
      </w:tr>
      <w:tr w:rsidR="007E7489" w:rsidRPr="00C469F0" w14:paraId="0575EAF3" w14:textId="77777777" w:rsidTr="002D7B68">
        <w:trPr>
          <w:trHeight w:val="397"/>
        </w:trPr>
        <w:tc>
          <w:tcPr>
            <w:tcW w:w="1809" w:type="dxa"/>
            <w:vAlign w:val="center"/>
          </w:tcPr>
          <w:p w14:paraId="0C5B2662" w14:textId="77777777" w:rsidR="007E7489" w:rsidRDefault="007E7489" w:rsidP="002D7B68">
            <w:r>
              <w:t>AlertInformationBodyType.verifiedTime</w:t>
            </w:r>
          </w:p>
        </w:tc>
        <w:tc>
          <w:tcPr>
            <w:tcW w:w="2127" w:type="dxa"/>
          </w:tcPr>
          <w:p w14:paraId="1FDC3AAC" w14:textId="77777777" w:rsidR="007E7489" w:rsidRPr="00C11300" w:rsidRDefault="007E7489" w:rsidP="002D7B68">
            <w:pPr>
              <w:rPr>
                <w:rFonts w:cs="Arial"/>
                <w:i/>
                <w:color w:val="FF0000"/>
              </w:rPr>
            </w:pPr>
            <w:r w:rsidRPr="009B64C5">
              <w:rPr>
                <w:rFonts w:cs="Arial"/>
              </w:rPr>
              <w:t>Uppmärksamhetssignal.</w:t>
            </w:r>
            <w:r>
              <w:rPr>
                <w:rFonts w:cs="Arial"/>
              </w:rPr>
              <w:t>verifierad tidpunkt</w:t>
            </w:r>
          </w:p>
        </w:tc>
        <w:tc>
          <w:tcPr>
            <w:tcW w:w="2835" w:type="dxa"/>
            <w:vAlign w:val="center"/>
          </w:tcPr>
          <w:p w14:paraId="5EC38D62"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0F13CB96" w14:textId="77777777" w:rsidR="007E7489" w:rsidRDefault="007E7489" w:rsidP="002D7B68">
            <w:r>
              <w:t>alertInformation</w:t>
            </w:r>
            <w:r w:rsidRPr="00C469F0">
              <w:t>/</w:t>
            </w:r>
            <w:r>
              <w:t>alertInformationBody/verifiedTime</w:t>
            </w:r>
          </w:p>
        </w:tc>
      </w:tr>
      <w:tr w:rsidR="007E7489" w:rsidRPr="00C469F0" w14:paraId="6B55681F" w14:textId="77777777" w:rsidTr="002D7B68">
        <w:trPr>
          <w:trHeight w:val="397"/>
        </w:trPr>
        <w:tc>
          <w:tcPr>
            <w:tcW w:w="1809" w:type="dxa"/>
            <w:vAlign w:val="center"/>
          </w:tcPr>
          <w:p w14:paraId="17C31B43" w14:textId="77777777" w:rsidR="007E7489" w:rsidRDefault="007E7489" w:rsidP="002D7B68">
            <w:r>
              <w:t>AlertInformationBodyType.validityTimePeriod</w:t>
            </w:r>
          </w:p>
        </w:tc>
        <w:tc>
          <w:tcPr>
            <w:tcW w:w="2127" w:type="dxa"/>
          </w:tcPr>
          <w:p w14:paraId="32F9888C" w14:textId="77777777" w:rsidR="007E7489" w:rsidRPr="00FB6EB6" w:rsidRDefault="007E7489" w:rsidP="002D7B68">
            <w:pPr>
              <w:rPr>
                <w:rFonts w:cs="Arial"/>
              </w:rPr>
            </w:pPr>
            <w:r w:rsidRPr="009B64C5">
              <w:rPr>
                <w:rFonts w:cs="Arial"/>
              </w:rPr>
              <w:t>Uppmärksamhetssignal.</w:t>
            </w:r>
            <w:r>
              <w:rPr>
                <w:rFonts w:cs="Arial"/>
              </w:rPr>
              <w:t>giltighetstid</w:t>
            </w:r>
          </w:p>
        </w:tc>
        <w:tc>
          <w:tcPr>
            <w:tcW w:w="2835" w:type="dxa"/>
            <w:vAlign w:val="center"/>
          </w:tcPr>
          <w:p w14:paraId="29F826F9" w14:textId="77777777" w:rsidR="007E7489" w:rsidRPr="00FB6EB6" w:rsidRDefault="007E7489" w:rsidP="002D7B68">
            <w:pPr>
              <w:rPr>
                <w:rFonts w:cs="Arial"/>
                <w:spacing w:val="-1"/>
              </w:rPr>
            </w:pPr>
            <w:r w:rsidRPr="00FB6EB6">
              <w:rPr>
                <w:rFonts w:cs="Arial"/>
              </w:rPr>
              <w:t>Observerat uppfattat tillstånd Hälsokomponentspecifikation.tidsförlopp</w:t>
            </w:r>
          </w:p>
        </w:tc>
        <w:tc>
          <w:tcPr>
            <w:tcW w:w="2693" w:type="dxa"/>
            <w:vAlign w:val="center"/>
          </w:tcPr>
          <w:p w14:paraId="2FFBD634" w14:textId="77777777" w:rsidR="007E7489" w:rsidRDefault="007E7489" w:rsidP="002D7B68">
            <w:r>
              <w:t>alertInformation</w:t>
            </w:r>
            <w:r w:rsidRPr="00C469F0">
              <w:t>/</w:t>
            </w:r>
            <w:r>
              <w:t>alertInformationBody/validityTimePeriod</w:t>
            </w:r>
          </w:p>
        </w:tc>
      </w:tr>
      <w:tr w:rsidR="007E7489" w:rsidRPr="00C469F0" w14:paraId="6964E189" w14:textId="77777777" w:rsidTr="002D7B68">
        <w:trPr>
          <w:trHeight w:val="397"/>
        </w:trPr>
        <w:tc>
          <w:tcPr>
            <w:tcW w:w="1809" w:type="dxa"/>
            <w:vAlign w:val="center"/>
          </w:tcPr>
          <w:p w14:paraId="4688684B" w14:textId="77777777" w:rsidR="007E7489" w:rsidRDefault="007E7489" w:rsidP="002D7B68">
            <w:r>
              <w:t>AlertInformationBodyType.alertInformationComment</w:t>
            </w:r>
          </w:p>
        </w:tc>
        <w:tc>
          <w:tcPr>
            <w:tcW w:w="2127" w:type="dxa"/>
          </w:tcPr>
          <w:p w14:paraId="7A15E8F9" w14:textId="77777777" w:rsidR="007E7489" w:rsidRPr="00C11300" w:rsidRDefault="007E7489" w:rsidP="002D7B68">
            <w:pPr>
              <w:rPr>
                <w:rFonts w:cs="Arial"/>
                <w:i/>
                <w:color w:val="FF0000"/>
              </w:rPr>
            </w:pPr>
            <w:r w:rsidRPr="009B64C5">
              <w:rPr>
                <w:rFonts w:cs="Arial"/>
              </w:rPr>
              <w:t>Uppmärksamhetssignal.</w:t>
            </w:r>
            <w:r>
              <w:rPr>
                <w:rFonts w:cs="Arial"/>
              </w:rPr>
              <w:t>kommentar till uppmärksamhet</w:t>
            </w:r>
          </w:p>
        </w:tc>
        <w:tc>
          <w:tcPr>
            <w:tcW w:w="2835" w:type="dxa"/>
            <w:vAlign w:val="center"/>
          </w:tcPr>
          <w:p w14:paraId="35978F98"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126C8CDE" w14:textId="77777777" w:rsidR="007E7489" w:rsidRDefault="007E7489" w:rsidP="002D7B68">
            <w:r>
              <w:t>alertInformation</w:t>
            </w:r>
            <w:r w:rsidRPr="00C469F0">
              <w:t>/</w:t>
            </w:r>
            <w:r>
              <w:t>alertInformationBody/alertInformationComment</w:t>
            </w:r>
          </w:p>
        </w:tc>
      </w:tr>
      <w:tr w:rsidR="007E7489" w:rsidRPr="00C469F0" w14:paraId="68BC9EE1" w14:textId="77777777" w:rsidTr="002D7B68">
        <w:trPr>
          <w:trHeight w:val="397"/>
        </w:trPr>
        <w:tc>
          <w:tcPr>
            <w:tcW w:w="1809" w:type="dxa"/>
            <w:vAlign w:val="center"/>
          </w:tcPr>
          <w:p w14:paraId="5E2D2A25" w14:textId="77777777" w:rsidR="007E7489" w:rsidRDefault="007E7489" w:rsidP="002D7B68">
            <w:r>
              <w:lastRenderedPageBreak/>
              <w:t>AlertInformationBodyType.obsoleteTime</w:t>
            </w:r>
          </w:p>
        </w:tc>
        <w:tc>
          <w:tcPr>
            <w:tcW w:w="2127" w:type="dxa"/>
          </w:tcPr>
          <w:p w14:paraId="05B6C46E" w14:textId="77777777" w:rsidR="007E7489" w:rsidRPr="00C11300" w:rsidRDefault="007E7489" w:rsidP="002D7B68">
            <w:pPr>
              <w:rPr>
                <w:rFonts w:cs="Arial"/>
                <w:i/>
                <w:color w:val="FF0000"/>
              </w:rPr>
            </w:pPr>
            <w:r w:rsidRPr="009B64C5">
              <w:rPr>
                <w:rFonts w:cs="Arial"/>
              </w:rPr>
              <w:t>Uppmärksamhetssignal.</w:t>
            </w:r>
            <w:r>
              <w:rPr>
                <w:rFonts w:cs="Arial"/>
              </w:rPr>
              <w:t>inaktuell tidpunkt</w:t>
            </w:r>
          </w:p>
        </w:tc>
        <w:tc>
          <w:tcPr>
            <w:tcW w:w="2835" w:type="dxa"/>
            <w:vAlign w:val="center"/>
          </w:tcPr>
          <w:p w14:paraId="4F9A7485"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7374F3DF" w14:textId="77777777" w:rsidR="007E7489" w:rsidRDefault="007E7489" w:rsidP="002D7B68">
            <w:r>
              <w:t>alertInformation</w:t>
            </w:r>
            <w:r w:rsidRPr="00C469F0">
              <w:t>/</w:t>
            </w:r>
            <w:r>
              <w:t>alertInformationBody/obsoleteTime</w:t>
            </w:r>
          </w:p>
        </w:tc>
      </w:tr>
      <w:tr w:rsidR="007E7489" w:rsidRPr="00C469F0" w14:paraId="0EE0BF6F" w14:textId="77777777" w:rsidTr="002D7B68">
        <w:trPr>
          <w:trHeight w:val="397"/>
        </w:trPr>
        <w:tc>
          <w:tcPr>
            <w:tcW w:w="1809" w:type="dxa"/>
            <w:vAlign w:val="center"/>
          </w:tcPr>
          <w:p w14:paraId="27281B18" w14:textId="77777777" w:rsidR="007E7489" w:rsidRDefault="007E7489" w:rsidP="002D7B68">
            <w:r>
              <w:t>AlertInformationBodyType.obsoleteComment</w:t>
            </w:r>
          </w:p>
        </w:tc>
        <w:tc>
          <w:tcPr>
            <w:tcW w:w="2127" w:type="dxa"/>
          </w:tcPr>
          <w:p w14:paraId="48A43D23" w14:textId="77777777" w:rsidR="007E7489" w:rsidRPr="00C11300" w:rsidRDefault="007E7489" w:rsidP="002D7B68">
            <w:pPr>
              <w:rPr>
                <w:rFonts w:cs="Arial"/>
                <w:i/>
                <w:color w:val="FF0000"/>
              </w:rPr>
            </w:pPr>
            <w:r w:rsidRPr="009B64C5">
              <w:rPr>
                <w:rFonts w:cs="Arial"/>
              </w:rPr>
              <w:t>Uppmärksamhetssignal.</w:t>
            </w:r>
            <w:r>
              <w:rPr>
                <w:rFonts w:cs="Arial"/>
              </w:rPr>
              <w:t>kommentar om inaktuell</w:t>
            </w:r>
          </w:p>
        </w:tc>
        <w:tc>
          <w:tcPr>
            <w:tcW w:w="2835" w:type="dxa"/>
            <w:vAlign w:val="center"/>
          </w:tcPr>
          <w:p w14:paraId="5FCA4440"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DA93199" w14:textId="77777777" w:rsidR="007E7489" w:rsidRDefault="007E7489" w:rsidP="002D7B68">
            <w:r>
              <w:t>alertInformation</w:t>
            </w:r>
            <w:r w:rsidRPr="00C469F0">
              <w:t>/</w:t>
            </w:r>
            <w:r>
              <w:t>alertInformationBody/obsoleteComment</w:t>
            </w:r>
          </w:p>
        </w:tc>
      </w:tr>
      <w:tr w:rsidR="007E7489" w:rsidRPr="00C469F0" w14:paraId="399A6887" w14:textId="77777777" w:rsidTr="002D7B68">
        <w:trPr>
          <w:trHeight w:val="397"/>
        </w:trPr>
        <w:tc>
          <w:tcPr>
            <w:tcW w:w="1809" w:type="dxa"/>
            <w:vAlign w:val="center"/>
          </w:tcPr>
          <w:p w14:paraId="5F1CBABF" w14:textId="77777777" w:rsidR="007E7489" w:rsidRDefault="007E7489" w:rsidP="002D7B68">
            <w:r>
              <w:t>HypersensitivityType.typeOfSensitivity</w:t>
            </w:r>
          </w:p>
        </w:tc>
        <w:tc>
          <w:tcPr>
            <w:tcW w:w="2127" w:type="dxa"/>
          </w:tcPr>
          <w:p w14:paraId="6C351EC8" w14:textId="77777777" w:rsidR="007E7489" w:rsidRPr="00C11300" w:rsidRDefault="007E7489" w:rsidP="002D7B68">
            <w:pPr>
              <w:rPr>
                <w:rFonts w:cs="Arial"/>
                <w:i/>
                <w:color w:val="FF0000"/>
              </w:rPr>
            </w:pPr>
            <w:r w:rsidRPr="009B64C5">
              <w:rPr>
                <w:rFonts w:cs="Arial"/>
              </w:rPr>
              <w:t>Uppmärksamhetssignal.</w:t>
            </w:r>
            <w:r>
              <w:rPr>
                <w:rFonts w:cs="Arial"/>
              </w:rPr>
              <w:t>typ av överkänslighet</w:t>
            </w:r>
          </w:p>
        </w:tc>
        <w:tc>
          <w:tcPr>
            <w:tcW w:w="2835" w:type="dxa"/>
            <w:vAlign w:val="center"/>
          </w:tcPr>
          <w:p w14:paraId="4CEABFFD"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4D424F3" w14:textId="77777777" w:rsidR="007E7489" w:rsidRDefault="007E7489" w:rsidP="002D7B68">
            <w:r>
              <w:t>alertInformation</w:t>
            </w:r>
            <w:r w:rsidRPr="00C469F0">
              <w:t>/</w:t>
            </w:r>
            <w:r>
              <w:t>alertInformationBody/hyperSensitivity/typeOfSensitvity</w:t>
            </w:r>
          </w:p>
        </w:tc>
      </w:tr>
      <w:tr w:rsidR="007E7489" w:rsidRPr="00C469F0" w14:paraId="7BD4CD49" w14:textId="77777777" w:rsidTr="002D7B68">
        <w:trPr>
          <w:trHeight w:val="397"/>
        </w:trPr>
        <w:tc>
          <w:tcPr>
            <w:tcW w:w="1809" w:type="dxa"/>
            <w:vAlign w:val="center"/>
          </w:tcPr>
          <w:p w14:paraId="73A8CC3F" w14:textId="77777777" w:rsidR="007E7489" w:rsidRDefault="007E7489" w:rsidP="002D7B68">
            <w:r>
              <w:t>HypersensitivityType.degreeOfSeverity</w:t>
            </w:r>
          </w:p>
        </w:tc>
        <w:tc>
          <w:tcPr>
            <w:tcW w:w="2127" w:type="dxa"/>
          </w:tcPr>
          <w:p w14:paraId="2DB0787C" w14:textId="77777777" w:rsidR="007E7489" w:rsidRPr="001542CF" w:rsidRDefault="007E7489" w:rsidP="002D7B68">
            <w:r w:rsidRPr="009B64C5">
              <w:rPr>
                <w:rFonts w:cs="Arial"/>
              </w:rPr>
              <w:t>Uppmärksamhetssignal.</w:t>
            </w:r>
            <w:r>
              <w:rPr>
                <w:rFonts w:cs="Arial"/>
              </w:rPr>
              <w:t>allvarlighetsgrad</w:t>
            </w:r>
          </w:p>
        </w:tc>
        <w:tc>
          <w:tcPr>
            <w:tcW w:w="2835" w:type="dxa"/>
            <w:vAlign w:val="center"/>
          </w:tcPr>
          <w:p w14:paraId="660B0097" w14:textId="77777777" w:rsidR="007E7489" w:rsidRDefault="007E7489" w:rsidP="002D7B68">
            <w:pPr>
              <w:rPr>
                <w:rFonts w:cs="Arial"/>
                <w:spacing w:val="-1"/>
              </w:rPr>
            </w:pPr>
            <w:r w:rsidRPr="001542CF">
              <w:t>Bedömt tillstånd Svårighetsgrad.svårighetsgrad</w:t>
            </w:r>
          </w:p>
        </w:tc>
        <w:tc>
          <w:tcPr>
            <w:tcW w:w="2693" w:type="dxa"/>
            <w:vAlign w:val="center"/>
          </w:tcPr>
          <w:p w14:paraId="4F228F00" w14:textId="77777777" w:rsidR="007E7489" w:rsidRDefault="007E7489" w:rsidP="002D7B68">
            <w:r>
              <w:t>alertInformation</w:t>
            </w:r>
            <w:r w:rsidRPr="00C469F0">
              <w:t>/</w:t>
            </w:r>
            <w:r>
              <w:t>alertInformationBody/hyperSensitivity/degreeOfSeverity</w:t>
            </w:r>
          </w:p>
        </w:tc>
      </w:tr>
      <w:tr w:rsidR="007E7489" w:rsidRPr="00C469F0" w14:paraId="4B530D90" w14:textId="77777777" w:rsidTr="002D7B68">
        <w:trPr>
          <w:trHeight w:val="397"/>
        </w:trPr>
        <w:tc>
          <w:tcPr>
            <w:tcW w:w="1809" w:type="dxa"/>
            <w:vAlign w:val="center"/>
          </w:tcPr>
          <w:p w14:paraId="2DD46501" w14:textId="77777777" w:rsidR="007E7489" w:rsidRDefault="007E7489" w:rsidP="002D7B68">
            <w:r>
              <w:t>HypersensitivityType.degreeOfCertainty</w:t>
            </w:r>
          </w:p>
        </w:tc>
        <w:tc>
          <w:tcPr>
            <w:tcW w:w="2127" w:type="dxa"/>
          </w:tcPr>
          <w:p w14:paraId="48339807" w14:textId="77777777" w:rsidR="007E7489" w:rsidRPr="00C11300" w:rsidRDefault="007E7489" w:rsidP="002D7B68">
            <w:pPr>
              <w:rPr>
                <w:rFonts w:cs="Arial"/>
                <w:i/>
                <w:color w:val="FF0000"/>
              </w:rPr>
            </w:pPr>
            <w:r w:rsidRPr="009B64C5">
              <w:rPr>
                <w:rFonts w:cs="Arial"/>
              </w:rPr>
              <w:t>Uppmärksamhetssignal.</w:t>
            </w:r>
            <w:r>
              <w:rPr>
                <w:rFonts w:cs="Arial"/>
              </w:rPr>
              <w:t>visshetsgrad</w:t>
            </w:r>
          </w:p>
        </w:tc>
        <w:tc>
          <w:tcPr>
            <w:tcW w:w="2835" w:type="dxa"/>
            <w:vAlign w:val="center"/>
          </w:tcPr>
          <w:p w14:paraId="7E5C1503"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2D9F1771" w14:textId="77777777" w:rsidR="007E7489" w:rsidRDefault="007E7489" w:rsidP="002D7B68">
            <w:r>
              <w:t>alertInformation</w:t>
            </w:r>
            <w:r w:rsidRPr="00C469F0">
              <w:t>/</w:t>
            </w:r>
            <w:r>
              <w:t>alertInformationBody/hyperSensitivity/degreeOfCertainty</w:t>
            </w:r>
          </w:p>
        </w:tc>
      </w:tr>
      <w:tr w:rsidR="007E7489" w:rsidRPr="00240132" w14:paraId="45963006" w14:textId="77777777" w:rsidTr="002D7B68">
        <w:trPr>
          <w:trHeight w:val="397"/>
        </w:trPr>
        <w:tc>
          <w:tcPr>
            <w:tcW w:w="1809" w:type="dxa"/>
            <w:vAlign w:val="center"/>
          </w:tcPr>
          <w:p w14:paraId="4C3C1A0A" w14:textId="77777777" w:rsidR="007E7489" w:rsidRDefault="007E7489" w:rsidP="002D7B68">
            <w:r>
              <w:t>PharmaceuticalHypersensitivityType.atcSubstance</w:t>
            </w:r>
          </w:p>
        </w:tc>
        <w:tc>
          <w:tcPr>
            <w:tcW w:w="2127" w:type="dxa"/>
          </w:tcPr>
          <w:p w14:paraId="38BFCB79" w14:textId="77777777" w:rsidR="007E7489" w:rsidRDefault="007E7489" w:rsidP="002D7B68">
            <w:pPr>
              <w:rPr>
                <w:rFonts w:cs="Arial"/>
                <w:spacing w:val="-1"/>
              </w:rPr>
            </w:pPr>
            <w:r w:rsidRPr="009B64C5">
              <w:rPr>
                <w:rFonts w:cs="Arial"/>
              </w:rPr>
              <w:t>Uppmärksamhetssignal.</w:t>
            </w:r>
            <w:r>
              <w:rPr>
                <w:rFonts w:cs="Arial"/>
              </w:rPr>
              <w:t>substans</w:t>
            </w:r>
          </w:p>
        </w:tc>
        <w:tc>
          <w:tcPr>
            <w:tcW w:w="2835" w:type="dxa"/>
            <w:vAlign w:val="center"/>
          </w:tcPr>
          <w:p w14:paraId="30EDB2A1" w14:textId="77777777" w:rsidR="007E7489" w:rsidRDefault="007E7489" w:rsidP="002D7B68">
            <w:pPr>
              <w:rPr>
                <w:rFonts w:cs="Arial"/>
                <w:spacing w:val="-1"/>
              </w:rPr>
            </w:pPr>
            <w:r>
              <w:rPr>
                <w:rFonts w:cs="Arial"/>
                <w:spacing w:val="-1"/>
              </w:rPr>
              <w:t xml:space="preserve">Aktiv substans.aktiv substans </w:t>
            </w:r>
          </w:p>
          <w:p w14:paraId="29EAA3E1" w14:textId="77777777" w:rsidR="007E7489" w:rsidRPr="00C20847" w:rsidRDefault="007E7489" w:rsidP="002D7B68">
            <w:pPr>
              <w:rPr>
                <w:rFonts w:cs="Arial"/>
                <w:i/>
                <w:spacing w:val="-1"/>
              </w:rPr>
            </w:pPr>
            <w:r w:rsidRPr="00C20847">
              <w:rPr>
                <w:rFonts w:cs="Arial"/>
                <w:i/>
                <w:spacing w:val="-1"/>
              </w:rPr>
              <w:t>och</w:t>
            </w:r>
          </w:p>
          <w:p w14:paraId="299DBCF7" w14:textId="77777777" w:rsidR="007E7489" w:rsidRDefault="007E7489" w:rsidP="002D7B68">
            <w:pPr>
              <w:rPr>
                <w:rFonts w:cs="Arial"/>
                <w:spacing w:val="-1"/>
              </w:rPr>
            </w:pPr>
            <w:r>
              <w:rPr>
                <w:rFonts w:cs="Arial"/>
                <w:spacing w:val="-1"/>
              </w:rPr>
              <w:t>Aktiv substans.aktiv substans id</w:t>
            </w:r>
          </w:p>
        </w:tc>
        <w:tc>
          <w:tcPr>
            <w:tcW w:w="2693" w:type="dxa"/>
            <w:vAlign w:val="center"/>
          </w:tcPr>
          <w:p w14:paraId="23671B7C" w14:textId="77777777" w:rsidR="007E7489" w:rsidRPr="00904130" w:rsidRDefault="007E7489" w:rsidP="002D7B68">
            <w:pPr>
              <w:rPr>
                <w:lang w:val="en-US"/>
              </w:rPr>
            </w:pPr>
            <w:r w:rsidRPr="00904130">
              <w:rPr>
                <w:lang w:val="en-US"/>
              </w:rPr>
              <w:t>alertInformation/alertInformationBody/hyperSensitivity/pharmaceuticalHypersensitivity/atcSubstance</w:t>
            </w:r>
          </w:p>
        </w:tc>
      </w:tr>
      <w:tr w:rsidR="007E7489" w:rsidRPr="00240132" w14:paraId="00499A78" w14:textId="77777777" w:rsidTr="002D7B68">
        <w:trPr>
          <w:trHeight w:val="397"/>
        </w:trPr>
        <w:tc>
          <w:tcPr>
            <w:tcW w:w="1809" w:type="dxa"/>
            <w:vAlign w:val="center"/>
          </w:tcPr>
          <w:p w14:paraId="2DBD3710" w14:textId="77777777" w:rsidR="007E7489" w:rsidRDefault="007E7489" w:rsidP="002D7B68">
            <w:r>
              <w:t>PharmaceuticalHypersensitivityType.nonATCSubstance</w:t>
            </w:r>
          </w:p>
        </w:tc>
        <w:tc>
          <w:tcPr>
            <w:tcW w:w="2127" w:type="dxa"/>
          </w:tcPr>
          <w:p w14:paraId="4EF63555" w14:textId="77777777" w:rsidR="007E7489" w:rsidRDefault="007E7489" w:rsidP="002D7B68">
            <w:pPr>
              <w:rPr>
                <w:rFonts w:cs="Arial"/>
                <w:spacing w:val="-1"/>
              </w:rPr>
            </w:pPr>
            <w:r w:rsidRPr="009B64C5">
              <w:rPr>
                <w:rFonts w:cs="Arial"/>
              </w:rPr>
              <w:t>Uppmärksamhetssignal.</w:t>
            </w:r>
            <w:r>
              <w:rPr>
                <w:rFonts w:cs="Arial"/>
              </w:rPr>
              <w:t>substans ej enligt ATC</w:t>
            </w:r>
          </w:p>
        </w:tc>
        <w:tc>
          <w:tcPr>
            <w:tcW w:w="2835" w:type="dxa"/>
            <w:vAlign w:val="center"/>
          </w:tcPr>
          <w:p w14:paraId="5668D385" w14:textId="77777777" w:rsidR="007E7489" w:rsidRDefault="007E7489" w:rsidP="002D7B68">
            <w:pPr>
              <w:rPr>
                <w:rFonts w:cs="Arial"/>
                <w:spacing w:val="-1"/>
              </w:rPr>
            </w:pPr>
            <w:r>
              <w:rPr>
                <w:rFonts w:cs="Arial"/>
                <w:spacing w:val="-1"/>
              </w:rPr>
              <w:t>Aktiv substans.aktiv substans</w:t>
            </w:r>
          </w:p>
        </w:tc>
        <w:tc>
          <w:tcPr>
            <w:tcW w:w="2693" w:type="dxa"/>
            <w:vAlign w:val="center"/>
          </w:tcPr>
          <w:p w14:paraId="0E8786C3"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nonATC</w:t>
            </w:r>
            <w:r w:rsidRPr="00904130">
              <w:rPr>
                <w:lang w:val="en-US"/>
              </w:rPr>
              <w:t>Substance</w:t>
            </w:r>
          </w:p>
        </w:tc>
      </w:tr>
      <w:tr w:rsidR="007E7489" w:rsidRPr="00240132" w14:paraId="6882FE8D" w14:textId="77777777" w:rsidTr="002D7B68">
        <w:trPr>
          <w:trHeight w:val="397"/>
        </w:trPr>
        <w:tc>
          <w:tcPr>
            <w:tcW w:w="1809" w:type="dxa"/>
            <w:vAlign w:val="center"/>
          </w:tcPr>
          <w:p w14:paraId="22B7A6D7" w14:textId="77777777" w:rsidR="007E7489" w:rsidRDefault="007E7489" w:rsidP="002D7B68">
            <w:r>
              <w:t>PharmaceuticalHypersensitivityType.nonATCSubstanceComment</w:t>
            </w:r>
          </w:p>
        </w:tc>
        <w:tc>
          <w:tcPr>
            <w:tcW w:w="2127" w:type="dxa"/>
          </w:tcPr>
          <w:p w14:paraId="7A885740" w14:textId="77777777" w:rsidR="007E7489" w:rsidRPr="00C11300" w:rsidRDefault="007E7489" w:rsidP="002D7B68">
            <w:pPr>
              <w:rPr>
                <w:rFonts w:cs="Arial"/>
                <w:i/>
                <w:color w:val="FF0000"/>
              </w:rPr>
            </w:pPr>
            <w:r w:rsidRPr="009B64C5">
              <w:rPr>
                <w:rFonts w:cs="Arial"/>
              </w:rPr>
              <w:t>Uppmärksamhetssignal.</w:t>
            </w:r>
            <w:r>
              <w:rPr>
                <w:rFonts w:cs="Arial"/>
              </w:rPr>
              <w:t>ej ATC kommentar</w:t>
            </w:r>
          </w:p>
        </w:tc>
        <w:tc>
          <w:tcPr>
            <w:tcW w:w="2835" w:type="dxa"/>
            <w:vAlign w:val="center"/>
          </w:tcPr>
          <w:p w14:paraId="5B8835F9"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138B77E3"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nonATC</w:t>
            </w:r>
            <w:r w:rsidRPr="00904130">
              <w:rPr>
                <w:lang w:val="en-US"/>
              </w:rPr>
              <w:t>Substance</w:t>
            </w:r>
            <w:r>
              <w:rPr>
                <w:lang w:val="en-US"/>
              </w:rPr>
              <w:t>Comment</w:t>
            </w:r>
          </w:p>
        </w:tc>
      </w:tr>
      <w:tr w:rsidR="007E7489" w:rsidRPr="00904130" w14:paraId="6FB85C9D" w14:textId="77777777" w:rsidTr="002D7B68">
        <w:trPr>
          <w:trHeight w:val="397"/>
        </w:trPr>
        <w:tc>
          <w:tcPr>
            <w:tcW w:w="1809" w:type="dxa"/>
            <w:vAlign w:val="center"/>
          </w:tcPr>
          <w:p w14:paraId="046C652E" w14:textId="77777777" w:rsidR="007E7489" w:rsidRDefault="007E7489" w:rsidP="002D7B68">
            <w:r>
              <w:t>PharmaceuticalHypersensitivityType.pharmaceuticalProductId</w:t>
            </w:r>
          </w:p>
        </w:tc>
        <w:tc>
          <w:tcPr>
            <w:tcW w:w="2127" w:type="dxa"/>
          </w:tcPr>
          <w:p w14:paraId="4D725626" w14:textId="77777777" w:rsidR="007E7489" w:rsidRDefault="007E7489" w:rsidP="002D7B68">
            <w:pPr>
              <w:rPr>
                <w:rFonts w:cs="Arial"/>
                <w:spacing w:val="-1"/>
              </w:rPr>
            </w:pPr>
            <w:r w:rsidRPr="009B64C5">
              <w:rPr>
                <w:rFonts w:cs="Arial"/>
              </w:rPr>
              <w:t>Uppmärksamhetssignal.</w:t>
            </w:r>
            <w:r>
              <w:rPr>
                <w:rFonts w:cs="Arial"/>
              </w:rPr>
              <w:t>läkemedelsprodukt</w:t>
            </w:r>
          </w:p>
        </w:tc>
        <w:tc>
          <w:tcPr>
            <w:tcW w:w="2835" w:type="dxa"/>
            <w:vAlign w:val="center"/>
          </w:tcPr>
          <w:p w14:paraId="365FD1BD" w14:textId="77777777" w:rsidR="007E7489" w:rsidRDefault="007E7489" w:rsidP="002D7B68">
            <w:pPr>
              <w:rPr>
                <w:rFonts w:cs="Arial"/>
                <w:spacing w:val="-1"/>
              </w:rPr>
            </w:pPr>
            <w:r>
              <w:rPr>
                <w:rFonts w:cs="Arial"/>
                <w:spacing w:val="-1"/>
              </w:rPr>
              <w:t>Aktiv substans.aktiv substans id</w:t>
            </w:r>
          </w:p>
        </w:tc>
        <w:tc>
          <w:tcPr>
            <w:tcW w:w="2693" w:type="dxa"/>
            <w:vAlign w:val="center"/>
          </w:tcPr>
          <w:p w14:paraId="14FE02A6"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pharmaceuticalProductId</w:t>
            </w:r>
          </w:p>
        </w:tc>
      </w:tr>
      <w:tr w:rsidR="007E7489" w:rsidRPr="00904130" w14:paraId="492296A3" w14:textId="77777777" w:rsidTr="002D7B68">
        <w:trPr>
          <w:trHeight w:val="397"/>
        </w:trPr>
        <w:tc>
          <w:tcPr>
            <w:tcW w:w="1809" w:type="dxa"/>
            <w:vAlign w:val="center"/>
          </w:tcPr>
          <w:p w14:paraId="0EC5E9BA" w14:textId="77777777" w:rsidR="007E7489" w:rsidRPr="00904130" w:rsidRDefault="007E7489" w:rsidP="002D7B68">
            <w:pPr>
              <w:rPr>
                <w:lang w:val="en-US"/>
              </w:rPr>
            </w:pPr>
            <w:r>
              <w:rPr>
                <w:lang w:val="en-US"/>
              </w:rPr>
              <w:t>OtherHypersensitivityType.hypersensitivityAgent</w:t>
            </w:r>
          </w:p>
        </w:tc>
        <w:tc>
          <w:tcPr>
            <w:tcW w:w="2127" w:type="dxa"/>
          </w:tcPr>
          <w:p w14:paraId="59A42D41" w14:textId="77777777" w:rsidR="007E7489" w:rsidRDefault="007E7489" w:rsidP="002D7B68">
            <w:pPr>
              <w:rPr>
                <w:rFonts w:cs="Arial"/>
                <w:spacing w:val="-1"/>
              </w:rPr>
            </w:pPr>
            <w:r w:rsidRPr="009B64C5">
              <w:rPr>
                <w:rFonts w:cs="Arial"/>
              </w:rPr>
              <w:t>Uppmärksamhetssignal.</w:t>
            </w:r>
            <w:r>
              <w:rPr>
                <w:rFonts w:cs="Arial"/>
              </w:rPr>
              <w:t>agens överkänslighet</w:t>
            </w:r>
          </w:p>
        </w:tc>
        <w:tc>
          <w:tcPr>
            <w:tcW w:w="2835" w:type="dxa"/>
            <w:vAlign w:val="center"/>
          </w:tcPr>
          <w:p w14:paraId="0A6908A8" w14:textId="77777777" w:rsidR="007E7489" w:rsidRPr="00C20847" w:rsidRDefault="007E7489" w:rsidP="002D7B68">
            <w:pPr>
              <w:rPr>
                <w:rFonts w:cs="Arial"/>
                <w:spacing w:val="-1"/>
              </w:rPr>
            </w:pPr>
            <w:r>
              <w:rPr>
                <w:rFonts w:cs="Arial"/>
                <w:spacing w:val="-1"/>
              </w:rPr>
              <w:t>Aktiv substans.aktiv substans id</w:t>
            </w:r>
          </w:p>
        </w:tc>
        <w:tc>
          <w:tcPr>
            <w:tcW w:w="2693" w:type="dxa"/>
            <w:vAlign w:val="center"/>
          </w:tcPr>
          <w:p w14:paraId="7A7DDA09" w14:textId="77777777" w:rsidR="007E7489" w:rsidRPr="00904130" w:rsidRDefault="007E7489" w:rsidP="002D7B68">
            <w:pPr>
              <w:rPr>
                <w:lang w:val="en-US"/>
              </w:rPr>
            </w:pPr>
            <w:r w:rsidRPr="00904130">
              <w:rPr>
                <w:lang w:val="en-US"/>
              </w:rPr>
              <w:t>alertInformation/alertInformationBody/hyperSensitivity/</w:t>
            </w:r>
            <w:r>
              <w:rPr>
                <w:lang w:val="en-US"/>
              </w:rPr>
              <w:t>other</w:t>
            </w:r>
            <w:r w:rsidRPr="00904130">
              <w:rPr>
                <w:lang w:val="en-US"/>
              </w:rPr>
              <w:t>Hypersensitivity/</w:t>
            </w:r>
            <w:r>
              <w:rPr>
                <w:lang w:val="en-US"/>
              </w:rPr>
              <w:t>hypersensitivityAgent</w:t>
            </w:r>
          </w:p>
        </w:tc>
      </w:tr>
      <w:tr w:rsidR="007E7489" w:rsidRPr="00904130" w14:paraId="1986E116" w14:textId="77777777" w:rsidTr="002D7B68">
        <w:trPr>
          <w:trHeight w:val="397"/>
        </w:trPr>
        <w:tc>
          <w:tcPr>
            <w:tcW w:w="1809" w:type="dxa"/>
            <w:vAlign w:val="center"/>
          </w:tcPr>
          <w:p w14:paraId="4EF9BF5C" w14:textId="77777777" w:rsidR="007E7489" w:rsidRPr="00904130" w:rsidRDefault="007E7489" w:rsidP="002D7B68">
            <w:pPr>
              <w:rPr>
                <w:lang w:val="en-US"/>
              </w:rPr>
            </w:pPr>
            <w:r>
              <w:rPr>
                <w:lang w:val="en-US"/>
              </w:rPr>
              <w:t>OtherHypersensitivityType.hypersensitivityAgentCod</w:t>
            </w:r>
            <w:r>
              <w:rPr>
                <w:lang w:val="en-US"/>
              </w:rPr>
              <w:lastRenderedPageBreak/>
              <w:t>e</w:t>
            </w:r>
          </w:p>
        </w:tc>
        <w:tc>
          <w:tcPr>
            <w:tcW w:w="2127" w:type="dxa"/>
          </w:tcPr>
          <w:p w14:paraId="5E2F0596" w14:textId="77777777" w:rsidR="007E7489" w:rsidRDefault="007E7489" w:rsidP="002D7B68">
            <w:pPr>
              <w:rPr>
                <w:rFonts w:cs="Arial"/>
                <w:spacing w:val="-1"/>
              </w:rPr>
            </w:pPr>
            <w:r w:rsidRPr="009B64C5">
              <w:rPr>
                <w:rFonts w:cs="Arial"/>
              </w:rPr>
              <w:lastRenderedPageBreak/>
              <w:t>Uppmärksamhetssignal.</w:t>
            </w:r>
            <w:r>
              <w:rPr>
                <w:rFonts w:cs="Arial"/>
              </w:rPr>
              <w:t>agens överkänslighet kod</w:t>
            </w:r>
          </w:p>
        </w:tc>
        <w:tc>
          <w:tcPr>
            <w:tcW w:w="2835" w:type="dxa"/>
            <w:vAlign w:val="center"/>
          </w:tcPr>
          <w:p w14:paraId="4CF62B2D" w14:textId="77777777" w:rsidR="007E7489" w:rsidRPr="00C20847" w:rsidRDefault="007E7489" w:rsidP="002D7B68">
            <w:pPr>
              <w:rPr>
                <w:rFonts w:cs="Arial"/>
                <w:spacing w:val="-1"/>
              </w:rPr>
            </w:pPr>
            <w:r>
              <w:rPr>
                <w:rFonts w:cs="Arial"/>
                <w:spacing w:val="-1"/>
              </w:rPr>
              <w:t>Aktiv substans.aktiv substans id</w:t>
            </w:r>
          </w:p>
        </w:tc>
        <w:tc>
          <w:tcPr>
            <w:tcW w:w="2693" w:type="dxa"/>
            <w:vAlign w:val="center"/>
          </w:tcPr>
          <w:p w14:paraId="1AE33577" w14:textId="77777777" w:rsidR="007E7489" w:rsidRPr="00904130" w:rsidRDefault="007E7489" w:rsidP="002D7B68">
            <w:pPr>
              <w:rPr>
                <w:lang w:val="en-US"/>
              </w:rPr>
            </w:pPr>
            <w:r w:rsidRPr="00904130">
              <w:rPr>
                <w:lang w:val="en-US"/>
              </w:rPr>
              <w:t>alertInformation/alertInformationBody/hyperSensitivity/</w:t>
            </w:r>
            <w:r>
              <w:rPr>
                <w:lang w:val="en-US"/>
              </w:rPr>
              <w:t>other</w:t>
            </w:r>
            <w:r w:rsidRPr="00904130">
              <w:rPr>
                <w:lang w:val="en-US"/>
              </w:rPr>
              <w:t>Hypersensitivity/</w:t>
            </w:r>
            <w:r>
              <w:rPr>
                <w:lang w:val="en-US"/>
              </w:rPr>
              <w:t>h</w:t>
            </w:r>
            <w:r>
              <w:rPr>
                <w:lang w:val="en-US"/>
              </w:rPr>
              <w:lastRenderedPageBreak/>
              <w:t>ypersensitivityAgentCode</w:t>
            </w:r>
          </w:p>
        </w:tc>
      </w:tr>
      <w:tr w:rsidR="007E7489" w:rsidRPr="00904130" w14:paraId="45ED2861" w14:textId="77777777" w:rsidTr="002D7B68">
        <w:trPr>
          <w:trHeight w:val="397"/>
        </w:trPr>
        <w:tc>
          <w:tcPr>
            <w:tcW w:w="1809" w:type="dxa"/>
            <w:vAlign w:val="center"/>
          </w:tcPr>
          <w:p w14:paraId="6675CE13" w14:textId="77777777" w:rsidR="007E7489" w:rsidRPr="00904130" w:rsidRDefault="007E7489" w:rsidP="002D7B68">
            <w:pPr>
              <w:rPr>
                <w:lang w:val="en-US"/>
              </w:rPr>
            </w:pPr>
            <w:r>
              <w:rPr>
                <w:lang w:val="en-US"/>
              </w:rPr>
              <w:lastRenderedPageBreak/>
              <w:t>SeriousDiseaseType.disease</w:t>
            </w:r>
          </w:p>
        </w:tc>
        <w:tc>
          <w:tcPr>
            <w:tcW w:w="2127" w:type="dxa"/>
          </w:tcPr>
          <w:p w14:paraId="506F9AE0" w14:textId="77777777" w:rsidR="007E7489" w:rsidRPr="00B73498" w:rsidRDefault="007E7489" w:rsidP="002D7B68">
            <w:pPr>
              <w:rPr>
                <w:rFonts w:cs="Arial"/>
                <w:spacing w:val="-1"/>
              </w:rPr>
            </w:pPr>
            <w:r w:rsidRPr="009B64C5">
              <w:rPr>
                <w:rFonts w:cs="Arial"/>
              </w:rPr>
              <w:t>Uppmärksamhetssignal.</w:t>
            </w:r>
            <w:r>
              <w:rPr>
                <w:rFonts w:cs="Arial"/>
              </w:rPr>
              <w:t>sjukdom</w:t>
            </w:r>
          </w:p>
        </w:tc>
        <w:tc>
          <w:tcPr>
            <w:tcW w:w="2835" w:type="dxa"/>
            <w:vAlign w:val="center"/>
          </w:tcPr>
          <w:p w14:paraId="64955366" w14:textId="77777777" w:rsidR="007E7489" w:rsidRPr="00B73498" w:rsidRDefault="007E7489" w:rsidP="002D7B68">
            <w:pPr>
              <w:rPr>
                <w:rFonts w:cs="Arial"/>
                <w:spacing w:val="-1"/>
              </w:rPr>
            </w:pPr>
            <w:r w:rsidRPr="00B73498">
              <w:rPr>
                <w:rFonts w:cs="Arial"/>
                <w:spacing w:val="-1"/>
              </w:rPr>
              <w:t>Observerat uppfattat tillstånd Hälsokomponentspecifikation.patologisk process</w:t>
            </w:r>
          </w:p>
        </w:tc>
        <w:tc>
          <w:tcPr>
            <w:tcW w:w="2693" w:type="dxa"/>
            <w:vAlign w:val="center"/>
          </w:tcPr>
          <w:p w14:paraId="4FAD4998" w14:textId="77777777" w:rsidR="007E7489" w:rsidRPr="00904130" w:rsidRDefault="007E7489" w:rsidP="002D7B68">
            <w:pPr>
              <w:rPr>
                <w:lang w:val="en-US"/>
              </w:rPr>
            </w:pPr>
            <w:r w:rsidRPr="00904130">
              <w:rPr>
                <w:lang w:val="en-US"/>
              </w:rPr>
              <w:t>alertInformation/alertInformationBody/</w:t>
            </w:r>
            <w:r>
              <w:rPr>
                <w:lang w:val="en-US"/>
              </w:rPr>
              <w:t>seriousDisease/disease</w:t>
            </w:r>
          </w:p>
        </w:tc>
      </w:tr>
      <w:tr w:rsidR="007E7489" w:rsidRPr="00904130" w14:paraId="336F4F24" w14:textId="77777777" w:rsidTr="002D7B68">
        <w:trPr>
          <w:trHeight w:val="397"/>
        </w:trPr>
        <w:tc>
          <w:tcPr>
            <w:tcW w:w="1809" w:type="dxa"/>
            <w:vAlign w:val="center"/>
          </w:tcPr>
          <w:p w14:paraId="3632FB1D" w14:textId="77777777" w:rsidR="007E7489" w:rsidRPr="00904130" w:rsidRDefault="007E7489" w:rsidP="002D7B68">
            <w:pPr>
              <w:rPr>
                <w:lang w:val="en-US"/>
              </w:rPr>
            </w:pPr>
            <w:r>
              <w:rPr>
                <w:lang w:val="en-US"/>
              </w:rPr>
              <w:t>TreatmentType.treatmentDescription</w:t>
            </w:r>
          </w:p>
        </w:tc>
        <w:tc>
          <w:tcPr>
            <w:tcW w:w="2127" w:type="dxa"/>
          </w:tcPr>
          <w:p w14:paraId="5CD85443" w14:textId="77777777" w:rsidR="007E7489" w:rsidRDefault="007E7489" w:rsidP="002D7B68">
            <w:pPr>
              <w:rPr>
                <w:rFonts w:cs="Arial"/>
                <w:spacing w:val="-1"/>
                <w:lang w:val="en-US"/>
              </w:rPr>
            </w:pPr>
            <w:r w:rsidRPr="009B64C5">
              <w:rPr>
                <w:rFonts w:cs="Arial"/>
              </w:rPr>
              <w:t>Uppmärksamhetssignal.</w:t>
            </w:r>
            <w:r>
              <w:rPr>
                <w:rFonts w:cs="Arial"/>
              </w:rPr>
              <w:t>behandling</w:t>
            </w:r>
          </w:p>
        </w:tc>
        <w:tc>
          <w:tcPr>
            <w:tcW w:w="2835" w:type="dxa"/>
            <w:vAlign w:val="center"/>
          </w:tcPr>
          <w:p w14:paraId="7225682D" w14:textId="77777777" w:rsidR="007E7489" w:rsidRPr="00904130" w:rsidRDefault="007E7489" w:rsidP="002D7B68">
            <w:pPr>
              <w:rPr>
                <w:rFonts w:cs="Arial"/>
                <w:spacing w:val="-1"/>
                <w:lang w:val="en-US"/>
              </w:rPr>
            </w:pPr>
            <w:r>
              <w:rPr>
                <w:rFonts w:cs="Arial"/>
                <w:spacing w:val="-1"/>
                <w:lang w:val="en-US"/>
              </w:rPr>
              <w:t>Aktivitet.aktivitetsbeskrivning</w:t>
            </w:r>
          </w:p>
        </w:tc>
        <w:tc>
          <w:tcPr>
            <w:tcW w:w="2693" w:type="dxa"/>
            <w:vAlign w:val="center"/>
          </w:tcPr>
          <w:p w14:paraId="201A7E63" w14:textId="77777777" w:rsidR="007E7489" w:rsidRPr="00904130" w:rsidRDefault="007E7489" w:rsidP="002D7B68">
            <w:pPr>
              <w:rPr>
                <w:lang w:val="en-US"/>
              </w:rPr>
            </w:pPr>
            <w:r w:rsidRPr="00904130">
              <w:rPr>
                <w:lang w:val="en-US"/>
              </w:rPr>
              <w:t>alertInformation/alertInformationBody/</w:t>
            </w:r>
            <w:r>
              <w:rPr>
                <w:lang w:val="en-US"/>
              </w:rPr>
              <w:t>treatment/treatmentDescription</w:t>
            </w:r>
          </w:p>
        </w:tc>
      </w:tr>
      <w:tr w:rsidR="007E7489" w:rsidRPr="00904130" w14:paraId="47F470FE" w14:textId="77777777" w:rsidTr="002D7B68">
        <w:trPr>
          <w:trHeight w:val="397"/>
        </w:trPr>
        <w:tc>
          <w:tcPr>
            <w:tcW w:w="1809" w:type="dxa"/>
            <w:vAlign w:val="center"/>
          </w:tcPr>
          <w:p w14:paraId="503BF43D" w14:textId="77777777" w:rsidR="007E7489" w:rsidRPr="00904130" w:rsidRDefault="007E7489" w:rsidP="002D7B68">
            <w:pPr>
              <w:rPr>
                <w:lang w:val="en-US"/>
              </w:rPr>
            </w:pPr>
            <w:r>
              <w:rPr>
                <w:lang w:val="en-US"/>
              </w:rPr>
              <w:t>TreatmentType.treatmentCode</w:t>
            </w:r>
          </w:p>
        </w:tc>
        <w:tc>
          <w:tcPr>
            <w:tcW w:w="2127" w:type="dxa"/>
          </w:tcPr>
          <w:p w14:paraId="2715B209" w14:textId="77777777" w:rsidR="007E7489" w:rsidRDefault="007E7489" w:rsidP="002D7B68">
            <w:pPr>
              <w:rPr>
                <w:rFonts w:cs="Arial"/>
                <w:spacing w:val="-1"/>
                <w:lang w:val="en-US"/>
              </w:rPr>
            </w:pPr>
            <w:r w:rsidRPr="009B64C5">
              <w:rPr>
                <w:rFonts w:cs="Arial"/>
              </w:rPr>
              <w:t>Uppmärksamhetssignal.</w:t>
            </w:r>
            <w:r>
              <w:rPr>
                <w:rFonts w:cs="Arial"/>
              </w:rPr>
              <w:t>behandlingskod</w:t>
            </w:r>
          </w:p>
        </w:tc>
        <w:tc>
          <w:tcPr>
            <w:tcW w:w="2835" w:type="dxa"/>
            <w:vAlign w:val="center"/>
          </w:tcPr>
          <w:p w14:paraId="065BD000" w14:textId="77777777" w:rsidR="007E7489" w:rsidRPr="00904130" w:rsidRDefault="007E7489" w:rsidP="002D7B68">
            <w:pPr>
              <w:rPr>
                <w:rFonts w:cs="Arial"/>
                <w:spacing w:val="-1"/>
                <w:lang w:val="en-US"/>
              </w:rPr>
            </w:pPr>
            <w:r>
              <w:rPr>
                <w:rFonts w:cs="Arial"/>
                <w:spacing w:val="-1"/>
                <w:lang w:val="en-US"/>
              </w:rPr>
              <w:t>Aktivitet.aktivitetskod</w:t>
            </w:r>
          </w:p>
        </w:tc>
        <w:tc>
          <w:tcPr>
            <w:tcW w:w="2693" w:type="dxa"/>
            <w:vAlign w:val="center"/>
          </w:tcPr>
          <w:p w14:paraId="0B47437B" w14:textId="77777777" w:rsidR="007E7489" w:rsidRPr="00904130" w:rsidRDefault="007E7489" w:rsidP="002D7B68">
            <w:pPr>
              <w:rPr>
                <w:lang w:val="en-US"/>
              </w:rPr>
            </w:pPr>
            <w:r w:rsidRPr="00904130">
              <w:rPr>
                <w:lang w:val="en-US"/>
              </w:rPr>
              <w:t>alertInformation/alertInformationBody/</w:t>
            </w:r>
            <w:r>
              <w:rPr>
                <w:lang w:val="en-US"/>
              </w:rPr>
              <w:t>treatment/treatmentCode</w:t>
            </w:r>
          </w:p>
        </w:tc>
      </w:tr>
      <w:tr w:rsidR="007E7489" w:rsidRPr="00904130" w14:paraId="72FDBF28" w14:textId="77777777" w:rsidTr="002D7B68">
        <w:trPr>
          <w:trHeight w:val="397"/>
        </w:trPr>
        <w:tc>
          <w:tcPr>
            <w:tcW w:w="1809" w:type="dxa"/>
            <w:vAlign w:val="center"/>
          </w:tcPr>
          <w:p w14:paraId="079F99AB" w14:textId="77777777" w:rsidR="007E7489" w:rsidRPr="00904130" w:rsidRDefault="007E7489" w:rsidP="002D7B68">
            <w:pPr>
              <w:rPr>
                <w:lang w:val="en-US"/>
              </w:rPr>
            </w:pPr>
            <w:r>
              <w:rPr>
                <w:lang w:val="en-US"/>
              </w:rPr>
              <w:t>TreatmentType.pharmaceuticalTreatment</w:t>
            </w:r>
          </w:p>
        </w:tc>
        <w:tc>
          <w:tcPr>
            <w:tcW w:w="2127" w:type="dxa"/>
          </w:tcPr>
          <w:p w14:paraId="10D6DCFC" w14:textId="77777777" w:rsidR="007E7489" w:rsidRPr="00C11300" w:rsidRDefault="007E7489" w:rsidP="002D7B68">
            <w:pPr>
              <w:rPr>
                <w:rFonts w:cs="Arial"/>
                <w:i/>
                <w:color w:val="FF0000"/>
              </w:rPr>
            </w:pPr>
            <w:r w:rsidRPr="009B64C5">
              <w:rPr>
                <w:rFonts w:cs="Arial"/>
              </w:rPr>
              <w:t>Uppmärksamhetssignal.</w:t>
            </w:r>
            <w:r>
              <w:rPr>
                <w:rFonts w:cs="Arial"/>
              </w:rPr>
              <w:t>läkemedelsbehandling</w:t>
            </w:r>
          </w:p>
        </w:tc>
        <w:tc>
          <w:tcPr>
            <w:tcW w:w="2835" w:type="dxa"/>
            <w:vAlign w:val="center"/>
          </w:tcPr>
          <w:p w14:paraId="1DE87B4D"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ACF04F2" w14:textId="77777777" w:rsidR="007E7489" w:rsidRPr="00904130" w:rsidRDefault="007E7489" w:rsidP="002D7B68">
            <w:pPr>
              <w:rPr>
                <w:lang w:val="en-US"/>
              </w:rPr>
            </w:pPr>
            <w:r w:rsidRPr="00904130">
              <w:rPr>
                <w:lang w:val="en-US"/>
              </w:rPr>
              <w:t>alertInformation/alertInformationBody/</w:t>
            </w:r>
            <w:r>
              <w:rPr>
                <w:lang w:val="en-US"/>
              </w:rPr>
              <w:t>treatment/pharmaceuticalTreatment</w:t>
            </w:r>
          </w:p>
        </w:tc>
      </w:tr>
      <w:tr w:rsidR="007E7489" w:rsidRPr="00904130" w14:paraId="0753298F" w14:textId="77777777" w:rsidTr="002D7B68">
        <w:trPr>
          <w:trHeight w:val="397"/>
        </w:trPr>
        <w:tc>
          <w:tcPr>
            <w:tcW w:w="1809" w:type="dxa"/>
            <w:vAlign w:val="center"/>
          </w:tcPr>
          <w:p w14:paraId="0B9B5C7E" w14:textId="77777777" w:rsidR="007E7489" w:rsidRPr="00904130" w:rsidRDefault="007E7489" w:rsidP="002D7B68">
            <w:pPr>
              <w:rPr>
                <w:lang w:val="en-US"/>
              </w:rPr>
            </w:pPr>
            <w:r>
              <w:rPr>
                <w:lang w:val="en-US"/>
              </w:rPr>
              <w:t>RestrictionOfCareType.restrictionOfCareComment</w:t>
            </w:r>
          </w:p>
        </w:tc>
        <w:tc>
          <w:tcPr>
            <w:tcW w:w="2127" w:type="dxa"/>
          </w:tcPr>
          <w:p w14:paraId="62380418" w14:textId="77777777" w:rsidR="007E7489" w:rsidRPr="00C11300" w:rsidRDefault="007E7489" w:rsidP="002D7B68">
            <w:pPr>
              <w:rPr>
                <w:rFonts w:cs="Arial"/>
                <w:i/>
                <w:color w:val="FF0000"/>
              </w:rPr>
            </w:pPr>
            <w:r w:rsidRPr="009B64C5">
              <w:rPr>
                <w:rFonts w:cs="Arial"/>
              </w:rPr>
              <w:t>Uppmärksamhetssignal.</w:t>
            </w:r>
            <w:r>
              <w:rPr>
                <w:rFonts w:cs="Arial"/>
              </w:rPr>
              <w:t>vårdbegränsning</w:t>
            </w:r>
          </w:p>
        </w:tc>
        <w:tc>
          <w:tcPr>
            <w:tcW w:w="2835" w:type="dxa"/>
            <w:vAlign w:val="center"/>
          </w:tcPr>
          <w:p w14:paraId="1A020103"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59ED7FF8" w14:textId="77777777" w:rsidR="007E7489" w:rsidRPr="00904130" w:rsidRDefault="007E7489" w:rsidP="002D7B68">
            <w:pPr>
              <w:rPr>
                <w:lang w:val="en-US"/>
              </w:rPr>
            </w:pPr>
            <w:r w:rsidRPr="00904130">
              <w:rPr>
                <w:lang w:val="en-US"/>
              </w:rPr>
              <w:t>alertInformation/alertInformationBody/</w:t>
            </w:r>
            <w:r>
              <w:rPr>
                <w:lang w:val="en-US"/>
              </w:rPr>
              <w:t>restrictionOfCare/restrictionOfCareComment</w:t>
            </w:r>
          </w:p>
        </w:tc>
      </w:tr>
      <w:tr w:rsidR="007E7489" w:rsidRPr="00904130" w14:paraId="415BA9FE" w14:textId="77777777" w:rsidTr="002D7B68">
        <w:trPr>
          <w:trHeight w:val="397"/>
        </w:trPr>
        <w:tc>
          <w:tcPr>
            <w:tcW w:w="1809" w:type="dxa"/>
            <w:vAlign w:val="center"/>
          </w:tcPr>
          <w:p w14:paraId="1C6E0BF9" w14:textId="77777777" w:rsidR="007E7489" w:rsidRPr="00904130" w:rsidRDefault="007E7489" w:rsidP="002D7B68">
            <w:pPr>
              <w:rPr>
                <w:lang w:val="en-US"/>
              </w:rPr>
            </w:pPr>
            <w:r>
              <w:rPr>
                <w:lang w:val="en-US"/>
              </w:rPr>
              <w:t>CommunicableDiseaseType.communicableDiseaseCode</w:t>
            </w:r>
          </w:p>
        </w:tc>
        <w:tc>
          <w:tcPr>
            <w:tcW w:w="2127" w:type="dxa"/>
          </w:tcPr>
          <w:p w14:paraId="44CE0BB3" w14:textId="77777777" w:rsidR="007E7489" w:rsidRPr="00B73498" w:rsidRDefault="007E7489" w:rsidP="002D7B68">
            <w:pPr>
              <w:rPr>
                <w:rFonts w:cs="Arial"/>
                <w:spacing w:val="-1"/>
              </w:rPr>
            </w:pPr>
            <w:r w:rsidRPr="009B64C5">
              <w:rPr>
                <w:rFonts w:cs="Arial"/>
              </w:rPr>
              <w:t>Uppmärksamhetssignal.</w:t>
            </w:r>
            <w:r>
              <w:rPr>
                <w:rFonts w:cs="Arial"/>
              </w:rPr>
              <w:t>smittsam sjukdom</w:t>
            </w:r>
          </w:p>
        </w:tc>
        <w:tc>
          <w:tcPr>
            <w:tcW w:w="2835" w:type="dxa"/>
            <w:vAlign w:val="center"/>
          </w:tcPr>
          <w:p w14:paraId="2FA3AD5E" w14:textId="77777777" w:rsidR="007E7489" w:rsidRPr="00B151EC" w:rsidRDefault="007E7489" w:rsidP="002D7B68">
            <w:pPr>
              <w:rPr>
                <w:rFonts w:cs="Arial"/>
                <w:spacing w:val="-1"/>
              </w:rPr>
            </w:pPr>
            <w:r w:rsidRPr="00B73498">
              <w:rPr>
                <w:rFonts w:cs="Arial"/>
                <w:spacing w:val="-1"/>
              </w:rPr>
              <w:t>Observerat uppfattat tillstånd Hälsokomponentspecifikation.patologisk process</w:t>
            </w:r>
          </w:p>
        </w:tc>
        <w:tc>
          <w:tcPr>
            <w:tcW w:w="2693" w:type="dxa"/>
            <w:vAlign w:val="center"/>
          </w:tcPr>
          <w:p w14:paraId="353EB2BC" w14:textId="77777777" w:rsidR="007E7489" w:rsidRPr="00904130" w:rsidRDefault="007E7489" w:rsidP="002D7B68">
            <w:pPr>
              <w:rPr>
                <w:lang w:val="en-US"/>
              </w:rPr>
            </w:pPr>
            <w:r w:rsidRPr="00904130">
              <w:rPr>
                <w:lang w:val="en-US"/>
              </w:rPr>
              <w:t>alertInformation/alertInformationBody/</w:t>
            </w:r>
            <w:r>
              <w:rPr>
                <w:lang w:val="en-US"/>
              </w:rPr>
              <w:t>communicableDisease/communicableDiseaseCode</w:t>
            </w:r>
          </w:p>
        </w:tc>
      </w:tr>
      <w:tr w:rsidR="007E7489" w:rsidRPr="00904130" w14:paraId="0CE6B4F9" w14:textId="77777777" w:rsidTr="002D7B68">
        <w:trPr>
          <w:trHeight w:val="397"/>
        </w:trPr>
        <w:tc>
          <w:tcPr>
            <w:tcW w:w="1809" w:type="dxa"/>
            <w:vAlign w:val="center"/>
          </w:tcPr>
          <w:p w14:paraId="74954AFD" w14:textId="77777777" w:rsidR="007E7489" w:rsidRPr="00904130" w:rsidRDefault="007E7489" w:rsidP="002D7B68">
            <w:pPr>
              <w:rPr>
                <w:lang w:val="en-US"/>
              </w:rPr>
            </w:pPr>
            <w:r>
              <w:rPr>
                <w:lang w:val="en-US"/>
              </w:rPr>
              <w:t>CommunicableDiseaseType.routeOfTransmission</w:t>
            </w:r>
          </w:p>
        </w:tc>
        <w:tc>
          <w:tcPr>
            <w:tcW w:w="2127" w:type="dxa"/>
          </w:tcPr>
          <w:p w14:paraId="1E6AC453" w14:textId="77777777" w:rsidR="007E7489" w:rsidRPr="00C11300" w:rsidRDefault="007E7489" w:rsidP="002D7B68">
            <w:pPr>
              <w:rPr>
                <w:rFonts w:cs="Arial"/>
                <w:i/>
                <w:color w:val="FF0000"/>
              </w:rPr>
            </w:pPr>
            <w:r w:rsidRPr="009B64C5">
              <w:rPr>
                <w:rFonts w:cs="Arial"/>
              </w:rPr>
              <w:t>Uppmärksamhetssignal.</w:t>
            </w:r>
            <w:r>
              <w:rPr>
                <w:rFonts w:cs="Arial"/>
              </w:rPr>
              <w:t>smittväg</w:t>
            </w:r>
          </w:p>
        </w:tc>
        <w:tc>
          <w:tcPr>
            <w:tcW w:w="2835" w:type="dxa"/>
            <w:vAlign w:val="center"/>
          </w:tcPr>
          <w:p w14:paraId="00FA53BC"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1E6B13E3" w14:textId="77777777" w:rsidR="007E7489" w:rsidRPr="00904130" w:rsidRDefault="007E7489" w:rsidP="002D7B68">
            <w:pPr>
              <w:rPr>
                <w:lang w:val="en-US"/>
              </w:rPr>
            </w:pPr>
            <w:r w:rsidRPr="00904130">
              <w:rPr>
                <w:lang w:val="en-US"/>
              </w:rPr>
              <w:t>alertInformation/alertInformationBody/</w:t>
            </w:r>
            <w:r>
              <w:rPr>
                <w:lang w:val="en-US"/>
              </w:rPr>
              <w:t>communicableDisease/routeOfTransmission</w:t>
            </w:r>
          </w:p>
        </w:tc>
      </w:tr>
      <w:tr w:rsidR="007E7489" w:rsidRPr="00904130" w14:paraId="03460FDE" w14:textId="77777777" w:rsidTr="002D7B68">
        <w:trPr>
          <w:trHeight w:val="397"/>
        </w:trPr>
        <w:tc>
          <w:tcPr>
            <w:tcW w:w="1809" w:type="dxa"/>
            <w:vAlign w:val="center"/>
          </w:tcPr>
          <w:p w14:paraId="09B97AB5" w14:textId="77777777" w:rsidR="007E7489" w:rsidRPr="00904130" w:rsidRDefault="007E7489" w:rsidP="002D7B68">
            <w:pPr>
              <w:rPr>
                <w:lang w:val="en-US"/>
              </w:rPr>
            </w:pPr>
            <w:r>
              <w:rPr>
                <w:lang w:val="en-US"/>
              </w:rPr>
              <w:t>UnstructuredAlertInformationType.unstructuredAlertInformationHeading</w:t>
            </w:r>
          </w:p>
        </w:tc>
        <w:tc>
          <w:tcPr>
            <w:tcW w:w="2127" w:type="dxa"/>
          </w:tcPr>
          <w:p w14:paraId="2BA51D1A" w14:textId="77777777" w:rsidR="007E7489" w:rsidRPr="00C11300" w:rsidRDefault="007E7489" w:rsidP="002D7B68">
            <w:pPr>
              <w:rPr>
                <w:rFonts w:cs="Arial"/>
                <w:i/>
                <w:color w:val="FF0000"/>
              </w:rPr>
            </w:pPr>
            <w:r w:rsidRPr="009B64C5">
              <w:rPr>
                <w:rFonts w:cs="Arial"/>
              </w:rPr>
              <w:t>Uppmärksamhetssignal.</w:t>
            </w:r>
            <w:r>
              <w:rPr>
                <w:rFonts w:cs="Arial"/>
              </w:rPr>
              <w:t>ej strukturanpassad rubrik</w:t>
            </w:r>
          </w:p>
        </w:tc>
        <w:tc>
          <w:tcPr>
            <w:tcW w:w="2835" w:type="dxa"/>
            <w:vAlign w:val="center"/>
          </w:tcPr>
          <w:p w14:paraId="785A3822"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38287610" w14:textId="77777777" w:rsidR="007E7489" w:rsidRPr="00904130" w:rsidRDefault="007E7489" w:rsidP="002D7B68">
            <w:pPr>
              <w:rPr>
                <w:lang w:val="en-US"/>
              </w:rPr>
            </w:pPr>
            <w:r w:rsidRPr="00904130">
              <w:rPr>
                <w:lang w:val="en-US"/>
              </w:rPr>
              <w:t>alertInformation/alertInformationBody/</w:t>
            </w:r>
            <w:r>
              <w:rPr>
                <w:lang w:val="en-US"/>
              </w:rPr>
              <w:t>unstructuredAlertInformation/unstructuredAlertInformationHeading</w:t>
            </w:r>
          </w:p>
        </w:tc>
      </w:tr>
      <w:tr w:rsidR="007E7489" w:rsidRPr="00904130" w14:paraId="267EF243" w14:textId="77777777" w:rsidTr="002D7B68">
        <w:trPr>
          <w:trHeight w:val="397"/>
        </w:trPr>
        <w:tc>
          <w:tcPr>
            <w:tcW w:w="1809" w:type="dxa"/>
            <w:vAlign w:val="center"/>
          </w:tcPr>
          <w:p w14:paraId="31DB7923" w14:textId="77777777" w:rsidR="007E7489" w:rsidRPr="00904130" w:rsidRDefault="007E7489" w:rsidP="002D7B68">
            <w:pPr>
              <w:rPr>
                <w:lang w:val="en-US"/>
              </w:rPr>
            </w:pPr>
            <w:r>
              <w:rPr>
                <w:lang w:val="en-US"/>
              </w:rPr>
              <w:t>UnstructuredAlertInformationType.unstructuredAlertInformationContent</w:t>
            </w:r>
          </w:p>
        </w:tc>
        <w:tc>
          <w:tcPr>
            <w:tcW w:w="2127" w:type="dxa"/>
          </w:tcPr>
          <w:p w14:paraId="4BC3041D" w14:textId="77777777" w:rsidR="007E7489" w:rsidRPr="00C11300" w:rsidRDefault="007E7489" w:rsidP="002D7B68">
            <w:pPr>
              <w:rPr>
                <w:rFonts w:cs="Arial"/>
                <w:i/>
                <w:color w:val="FF0000"/>
              </w:rPr>
            </w:pPr>
            <w:r w:rsidRPr="009B64C5">
              <w:rPr>
                <w:rFonts w:cs="Arial"/>
              </w:rPr>
              <w:t>Uppmärksamhetssignal.</w:t>
            </w:r>
            <w:r>
              <w:rPr>
                <w:rFonts w:cs="Arial"/>
              </w:rPr>
              <w:t>ej strukturanpassat innehåll</w:t>
            </w:r>
          </w:p>
        </w:tc>
        <w:tc>
          <w:tcPr>
            <w:tcW w:w="2835" w:type="dxa"/>
            <w:vAlign w:val="center"/>
          </w:tcPr>
          <w:p w14:paraId="1381B98F"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2B86170" w14:textId="77777777" w:rsidR="007E7489" w:rsidRPr="00904130" w:rsidRDefault="007E7489" w:rsidP="002D7B68">
            <w:pPr>
              <w:rPr>
                <w:lang w:val="en-US"/>
              </w:rPr>
            </w:pPr>
            <w:r w:rsidRPr="00904130">
              <w:rPr>
                <w:lang w:val="en-US"/>
              </w:rPr>
              <w:t>alertInformation/alertInformationBody/</w:t>
            </w:r>
            <w:r>
              <w:rPr>
                <w:lang w:val="en-US"/>
              </w:rPr>
              <w:t>unstructuredAlertInformation/unstructuredAlertInformationContent</w:t>
            </w:r>
          </w:p>
        </w:tc>
      </w:tr>
      <w:tr w:rsidR="007E7489" w:rsidRPr="00904130" w14:paraId="1C38371E" w14:textId="77777777" w:rsidTr="002D7B68">
        <w:trPr>
          <w:trHeight w:val="397"/>
        </w:trPr>
        <w:tc>
          <w:tcPr>
            <w:tcW w:w="1809" w:type="dxa"/>
            <w:vAlign w:val="center"/>
          </w:tcPr>
          <w:p w14:paraId="6F20AF75" w14:textId="77777777" w:rsidR="007E7489" w:rsidRPr="00904130" w:rsidRDefault="007E7489" w:rsidP="002D7B68">
            <w:pPr>
              <w:rPr>
                <w:lang w:val="en-US"/>
              </w:rPr>
            </w:pPr>
            <w:r>
              <w:rPr>
                <w:lang w:val="en-US"/>
              </w:rPr>
              <w:t>AlertInformationRelationshipType.typeOfAlertInformationRelationsh</w:t>
            </w:r>
            <w:r>
              <w:rPr>
                <w:lang w:val="en-US"/>
              </w:rPr>
              <w:lastRenderedPageBreak/>
              <w:t>ip</w:t>
            </w:r>
          </w:p>
        </w:tc>
        <w:tc>
          <w:tcPr>
            <w:tcW w:w="2127" w:type="dxa"/>
          </w:tcPr>
          <w:p w14:paraId="53F80168" w14:textId="77777777" w:rsidR="007E7489" w:rsidRPr="00C11300" w:rsidRDefault="007E7489" w:rsidP="002D7B68">
            <w:pPr>
              <w:rPr>
                <w:rFonts w:cs="Arial"/>
                <w:i/>
                <w:color w:val="FF0000"/>
              </w:rPr>
            </w:pPr>
            <w:r>
              <w:rPr>
                <w:rFonts w:cs="Arial"/>
              </w:rPr>
              <w:lastRenderedPageBreak/>
              <w:t>Samband uppmärksamhetssignal.typ av samband</w:t>
            </w:r>
          </w:p>
        </w:tc>
        <w:tc>
          <w:tcPr>
            <w:tcW w:w="2835" w:type="dxa"/>
            <w:vAlign w:val="center"/>
          </w:tcPr>
          <w:p w14:paraId="6C5ACDD1"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296BF5D" w14:textId="77777777" w:rsidR="007E7489" w:rsidRPr="00904130" w:rsidRDefault="007E7489" w:rsidP="002D7B68">
            <w:pPr>
              <w:rPr>
                <w:lang w:val="en-US"/>
              </w:rPr>
            </w:pPr>
            <w:r w:rsidRPr="00904130">
              <w:rPr>
                <w:lang w:val="en-US"/>
              </w:rPr>
              <w:t>alertInformation/alertInformationBody/</w:t>
            </w:r>
            <w:r>
              <w:rPr>
                <w:lang w:val="en-US"/>
              </w:rPr>
              <w:t>alertInformationRelationship/typeOfAlertInfomationRelationship</w:t>
            </w:r>
          </w:p>
        </w:tc>
      </w:tr>
      <w:tr w:rsidR="007E7489" w:rsidRPr="00904130" w14:paraId="51703366" w14:textId="77777777" w:rsidTr="002D7B68">
        <w:trPr>
          <w:trHeight w:val="397"/>
        </w:trPr>
        <w:tc>
          <w:tcPr>
            <w:tcW w:w="1809" w:type="dxa"/>
            <w:vAlign w:val="center"/>
          </w:tcPr>
          <w:p w14:paraId="33A735C4" w14:textId="77777777" w:rsidR="007E7489" w:rsidRPr="00904130" w:rsidRDefault="007E7489" w:rsidP="002D7B68">
            <w:pPr>
              <w:rPr>
                <w:lang w:val="en-US"/>
              </w:rPr>
            </w:pPr>
            <w:r>
              <w:rPr>
                <w:lang w:val="en-US"/>
              </w:rPr>
              <w:lastRenderedPageBreak/>
              <w:t>AlertInformationRelationshipType.relationComment</w:t>
            </w:r>
          </w:p>
        </w:tc>
        <w:tc>
          <w:tcPr>
            <w:tcW w:w="2127" w:type="dxa"/>
          </w:tcPr>
          <w:p w14:paraId="30C67F10" w14:textId="77777777" w:rsidR="007E7489" w:rsidRPr="00C11300" w:rsidRDefault="007E7489" w:rsidP="002D7B68">
            <w:pPr>
              <w:rPr>
                <w:rFonts w:cs="Arial"/>
                <w:i/>
                <w:color w:val="FF0000"/>
              </w:rPr>
            </w:pPr>
            <w:r>
              <w:rPr>
                <w:rFonts w:cs="Arial"/>
              </w:rPr>
              <w:t>Samband uppmärksamhetssignal.kommentar samband</w:t>
            </w:r>
          </w:p>
        </w:tc>
        <w:tc>
          <w:tcPr>
            <w:tcW w:w="2835" w:type="dxa"/>
            <w:vAlign w:val="center"/>
          </w:tcPr>
          <w:p w14:paraId="4A056101"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4B67352F" w14:textId="77777777" w:rsidR="007E7489" w:rsidRPr="00904130" w:rsidRDefault="007E7489" w:rsidP="002D7B68">
            <w:pPr>
              <w:rPr>
                <w:lang w:val="en-US"/>
              </w:rPr>
            </w:pPr>
            <w:r w:rsidRPr="00904130">
              <w:rPr>
                <w:lang w:val="en-US"/>
              </w:rPr>
              <w:t>alertInformation/alertInformationBody/</w:t>
            </w:r>
            <w:r>
              <w:rPr>
                <w:lang w:val="en-US"/>
              </w:rPr>
              <w:t>alertInformationRelationship/relationComment</w:t>
            </w:r>
          </w:p>
        </w:tc>
      </w:tr>
      <w:tr w:rsidR="007E7489" w:rsidRPr="00904130" w14:paraId="59DC15C2" w14:textId="77777777" w:rsidTr="002D7B68">
        <w:trPr>
          <w:trHeight w:val="397"/>
        </w:trPr>
        <w:tc>
          <w:tcPr>
            <w:tcW w:w="1809" w:type="dxa"/>
            <w:vAlign w:val="center"/>
          </w:tcPr>
          <w:p w14:paraId="5870BC66" w14:textId="77777777" w:rsidR="007E7489" w:rsidRPr="00904130" w:rsidRDefault="007E7489" w:rsidP="002D7B68">
            <w:pPr>
              <w:rPr>
                <w:lang w:val="en-US"/>
              </w:rPr>
            </w:pPr>
            <w:r>
              <w:rPr>
                <w:lang w:val="en-US"/>
              </w:rPr>
              <w:t>RelatedAlertInformationType.documentId</w:t>
            </w:r>
          </w:p>
        </w:tc>
        <w:tc>
          <w:tcPr>
            <w:tcW w:w="2127" w:type="dxa"/>
          </w:tcPr>
          <w:p w14:paraId="77F887EB" w14:textId="77777777" w:rsidR="007E7489" w:rsidRPr="00A41322" w:rsidRDefault="007E7489" w:rsidP="002D7B68">
            <w:pPr>
              <w:rPr>
                <w:rFonts w:cs="Arial"/>
              </w:rPr>
            </w:pPr>
            <w:r>
              <w:rPr>
                <w:rFonts w:cs="Arial"/>
              </w:rPr>
              <w:t>Samband uppmärksamhetssignal.</w:t>
            </w:r>
            <w:r w:rsidRPr="009B64C5">
              <w:rPr>
                <w:rFonts w:cs="Arial"/>
                <w:i/>
              </w:rPr>
              <w:t>har samband till</w:t>
            </w:r>
            <w:r>
              <w:rPr>
                <w:rFonts w:cs="Arial"/>
              </w:rPr>
              <w:t>.Uppmärksamhetssignal.uppmärksamhetssignal-id</w:t>
            </w:r>
          </w:p>
        </w:tc>
        <w:tc>
          <w:tcPr>
            <w:tcW w:w="2835" w:type="dxa"/>
            <w:vAlign w:val="center"/>
          </w:tcPr>
          <w:p w14:paraId="14832DAC" w14:textId="77777777" w:rsidR="007E7489" w:rsidRPr="00A41322" w:rsidRDefault="007E7489" w:rsidP="002D7B68">
            <w:pPr>
              <w:rPr>
                <w:rFonts w:cs="Arial"/>
              </w:rPr>
            </w:pPr>
            <w:r w:rsidRPr="00A41322">
              <w:rPr>
                <w:rFonts w:cs="Arial"/>
              </w:rPr>
              <w:t>Hälsorelaterad risk.hälsorelaterad risk_id</w:t>
            </w:r>
          </w:p>
          <w:p w14:paraId="077BD729" w14:textId="77777777" w:rsidR="007E7489" w:rsidRPr="00A41322" w:rsidRDefault="007E7489" w:rsidP="002D7B68">
            <w:pPr>
              <w:rPr>
                <w:rFonts w:cs="Arial"/>
                <w:i/>
              </w:rPr>
            </w:pPr>
            <w:r w:rsidRPr="00A41322">
              <w:rPr>
                <w:rFonts w:cs="Arial"/>
                <w:i/>
              </w:rPr>
              <w:t>eller</w:t>
            </w:r>
          </w:p>
          <w:p w14:paraId="34F9F1CC"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3BDF7E6" w14:textId="77777777" w:rsidR="007E7489" w:rsidRPr="00904130" w:rsidRDefault="007E7489" w:rsidP="002D7B68">
            <w:pPr>
              <w:rPr>
                <w:lang w:val="en-US"/>
              </w:rPr>
            </w:pPr>
            <w:r w:rsidRPr="00904130">
              <w:rPr>
                <w:lang w:val="en-US"/>
              </w:rPr>
              <w:t>alertInformation/alertInformationBody/</w:t>
            </w:r>
            <w:r>
              <w:rPr>
                <w:lang w:val="en-US"/>
              </w:rPr>
              <w:t>alertInformationRelationship/relatedAlertInformation/documentId</w:t>
            </w:r>
          </w:p>
        </w:tc>
      </w:tr>
    </w:tbl>
    <w:p w14:paraId="499BBD85" w14:textId="77777777" w:rsidR="00825A53" w:rsidRDefault="00825A53" w:rsidP="0039481C">
      <w:pPr>
        <w:spacing w:line="240" w:lineRule="auto"/>
      </w:pPr>
    </w:p>
    <w:p w14:paraId="1CBCE22D" w14:textId="77777777" w:rsidR="001E5949" w:rsidRDefault="001E5949" w:rsidP="001E5949">
      <w:pPr>
        <w:pStyle w:val="Heading1"/>
      </w:pPr>
      <w:bookmarkStart w:id="111" w:name="_Ref381192930"/>
      <w:bookmarkStart w:id="112" w:name="_Ref381192935"/>
      <w:bookmarkStart w:id="113" w:name="_Ref381192944"/>
      <w:bookmarkStart w:id="114" w:name="_Toc382487421"/>
      <w:bookmarkStart w:id="115" w:name="_Toc289502745"/>
      <w:bookmarkEnd w:id="103"/>
      <w:r>
        <w:t>Tjänstekontrakt</w:t>
      </w:r>
      <w:bookmarkEnd w:id="111"/>
      <w:bookmarkEnd w:id="112"/>
      <w:bookmarkEnd w:id="113"/>
      <w:bookmarkEnd w:id="114"/>
      <w:bookmarkEnd w:id="115"/>
    </w:p>
    <w:p w14:paraId="153D87DB" w14:textId="77777777" w:rsidR="001E5949" w:rsidRPr="00D728C5" w:rsidRDefault="001E5949" w:rsidP="001E5949">
      <w:pPr>
        <w:pStyle w:val="Heading2"/>
      </w:pPr>
      <w:bookmarkStart w:id="116" w:name="_Toc382487422"/>
      <w:bookmarkStart w:id="117" w:name="_Toc289502746"/>
      <w:r w:rsidRPr="00D728C5">
        <w:t>Get</w:t>
      </w:r>
      <w:r>
        <w:t>CareDocumentation</w:t>
      </w:r>
      <w:bookmarkEnd w:id="116"/>
      <w:bookmarkEnd w:id="117"/>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00434FD0" w:rsidRPr="003125EA">
        <w:rPr>
          <w:rFonts w:ascii="Georgia" w:hAnsi="Georgia"/>
        </w:rPr>
        <w:t>R</w:t>
      </w:r>
      <w:r w:rsidR="00434FD0">
        <w:rPr>
          <w:rFonts w:ascii="Georgia" w:hAnsi="Georgia"/>
          <w:noProof/>
        </w:rPr>
        <w:t>3</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18" w:name="_Toc382487423"/>
      <w:bookmarkStart w:id="119" w:name="_Toc289502747"/>
      <w:r>
        <w:t>Version</w:t>
      </w:r>
      <w:bookmarkEnd w:id="118"/>
      <w:bookmarkEnd w:id="119"/>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0" w:name="_Toc382487424"/>
      <w:bookmarkStart w:id="121" w:name="_Toc289502748"/>
      <w:r>
        <w:t>Gemensamma informationskomponenter</w:t>
      </w:r>
      <w:bookmarkEnd w:id="120"/>
      <w:bookmarkEnd w:id="121"/>
    </w:p>
    <w:p w14:paraId="55D928D6" w14:textId="4E1B867A" w:rsidR="001E5949" w:rsidRDefault="001E5949" w:rsidP="001E5949">
      <w:r>
        <w:t xml:space="preserve">De gemensamma informationskomponenter som används i detta kontrakt beskrivs i bilagan ”Bilaga </w:t>
      </w:r>
      <w:r w:rsidRPr="001D07CD">
        <w:t>Gemensamma_typer_</w:t>
      </w:r>
      <w:r w:rsidR="00D3535C">
        <w:t>7</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2" w:name="_Toc378172871"/>
      <w:bookmarkStart w:id="123" w:name="_Toc382487425"/>
      <w:bookmarkStart w:id="124" w:name="_Toc289502749"/>
      <w:r>
        <w:t>DocBook-format för clinicalDocumentNoteText-fältet</w:t>
      </w:r>
      <w:bookmarkEnd w:id="122"/>
      <w:bookmarkEnd w:id="123"/>
      <w:bookmarkEnd w:id="124"/>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5"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lastRenderedPageBreak/>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240132"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r>
      <w:r w:rsidRPr="007E7489">
        <w:rPr>
          <w:lang w:val="en-US"/>
        </w:rPr>
        <w:t xml:space="preserve">&lt;para&gt; … </w:t>
      </w:r>
      <w:r w:rsidRPr="00240132">
        <w:rPr>
          <w:lang w:val="en-US"/>
        </w:rPr>
        <w:t>&lt;/para&gt;</w:t>
      </w:r>
    </w:p>
    <w:p w14:paraId="56E0CA9E" w14:textId="77777777" w:rsidR="001E5949" w:rsidRPr="00240132" w:rsidRDefault="001E5949" w:rsidP="001E5949">
      <w:pPr>
        <w:pStyle w:val="ListParagraph"/>
        <w:tabs>
          <w:tab w:val="left" w:pos="1134"/>
          <w:tab w:val="left" w:pos="1560"/>
          <w:tab w:val="left" w:pos="1985"/>
        </w:tabs>
        <w:rPr>
          <w:lang w:val="en-US"/>
        </w:rPr>
      </w:pPr>
      <w:r w:rsidRPr="00240132">
        <w:rPr>
          <w:lang w:val="en-US"/>
        </w:rPr>
        <w:tab/>
      </w:r>
      <w:r w:rsidRPr="00240132">
        <w:rPr>
          <w:lang w:val="en-US"/>
        </w:rPr>
        <w:tab/>
        <w:t>&lt;para&gt; … &lt;/para&gt;</w:t>
      </w:r>
    </w:p>
    <w:p w14:paraId="08C9FA66" w14:textId="77777777" w:rsidR="001E5949" w:rsidRPr="00240132" w:rsidRDefault="001E5949" w:rsidP="001E5949">
      <w:pPr>
        <w:pStyle w:val="ListParagraph"/>
        <w:tabs>
          <w:tab w:val="left" w:pos="1134"/>
          <w:tab w:val="left" w:pos="1560"/>
          <w:tab w:val="left" w:pos="1985"/>
        </w:tabs>
        <w:rPr>
          <w:lang w:val="en-US"/>
        </w:rPr>
      </w:pPr>
      <w:r w:rsidRPr="00240132">
        <w:rPr>
          <w:lang w:val="en-US"/>
        </w:rPr>
        <w:tab/>
      </w:r>
      <w:r w:rsidRPr="00240132">
        <w:rPr>
          <w:lang w:val="en-US"/>
        </w:rPr>
        <w:tab/>
        <w:t>&lt;section&gt;</w:t>
      </w:r>
    </w:p>
    <w:p w14:paraId="4797DD37" w14:textId="77777777" w:rsidR="001E5949" w:rsidRPr="00240132" w:rsidRDefault="001E5949" w:rsidP="001E5949">
      <w:pPr>
        <w:pStyle w:val="ListParagraph"/>
        <w:tabs>
          <w:tab w:val="left" w:pos="1134"/>
          <w:tab w:val="left" w:pos="1560"/>
          <w:tab w:val="left" w:pos="1985"/>
        </w:tabs>
        <w:rPr>
          <w:lang w:val="en-US"/>
        </w:rPr>
      </w:pPr>
      <w:r w:rsidRPr="00240132">
        <w:rPr>
          <w:lang w:val="en-US"/>
        </w:rPr>
        <w:tab/>
      </w:r>
      <w:r w:rsidRPr="00240132">
        <w:rPr>
          <w:lang w:val="en-US"/>
        </w:rPr>
        <w:tab/>
      </w:r>
      <w:r w:rsidRPr="00240132">
        <w:rPr>
          <w:lang w:val="en-US"/>
        </w:rPr>
        <w:tab/>
        <w:t>&lt;title&gt;…&lt;/title&gt;</w:t>
      </w:r>
    </w:p>
    <w:p w14:paraId="280E6FBB" w14:textId="77777777" w:rsidR="001E5949" w:rsidRPr="00D47D0C" w:rsidRDefault="001E5949" w:rsidP="001E5949">
      <w:pPr>
        <w:pStyle w:val="ListParagraph"/>
        <w:tabs>
          <w:tab w:val="left" w:pos="1134"/>
          <w:tab w:val="left" w:pos="1560"/>
          <w:tab w:val="left" w:pos="1985"/>
        </w:tabs>
      </w:pPr>
      <w:r w:rsidRPr="00240132">
        <w:rPr>
          <w:lang w:val="en-US"/>
        </w:rPr>
        <w:tab/>
      </w:r>
      <w:r w:rsidRPr="00240132">
        <w:rPr>
          <w:lang w:val="en-US"/>
        </w:rPr>
        <w:tab/>
      </w:r>
      <w:r w:rsidRPr="00240132">
        <w:rPr>
          <w:lang w:val="en-US"/>
        </w:rPr>
        <w:tab/>
      </w:r>
      <w:r w:rsidRPr="001E5949">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240132" w:rsidRDefault="001E5949" w:rsidP="001E5949">
      <w:pPr>
        <w:pStyle w:val="ListParagraph"/>
        <w:tabs>
          <w:tab w:val="left" w:pos="1134"/>
          <w:tab w:val="left" w:pos="1560"/>
          <w:tab w:val="left" w:pos="1985"/>
        </w:tabs>
      </w:pPr>
      <w:r>
        <w:tab/>
      </w:r>
      <w:r>
        <w:tab/>
      </w:r>
      <w:r>
        <w:tab/>
      </w:r>
      <w:r w:rsidRPr="00240132">
        <w:t>&lt;para&gt; … &lt;/para&gt;</w:t>
      </w:r>
      <w:r w:rsidRPr="00240132">
        <w:tab/>
      </w:r>
    </w:p>
    <w:p w14:paraId="0F81880E" w14:textId="77777777" w:rsidR="001E5949" w:rsidRPr="00CF16C1" w:rsidRDefault="001E5949" w:rsidP="001E5949">
      <w:pPr>
        <w:pStyle w:val="ListParagraph"/>
        <w:tabs>
          <w:tab w:val="left" w:pos="1134"/>
          <w:tab w:val="left" w:pos="1560"/>
          <w:tab w:val="left" w:pos="1985"/>
        </w:tabs>
        <w:rPr>
          <w:lang w:val="en-US"/>
        </w:rPr>
      </w:pPr>
      <w:r w:rsidRPr="00240132">
        <w:tab/>
      </w:r>
      <w:r w:rsidRPr="00240132">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240132" w:rsidRDefault="001E5949" w:rsidP="001E5949">
      <w:pPr>
        <w:pStyle w:val="ListParagraph"/>
        <w:tabs>
          <w:tab w:val="left" w:pos="1134"/>
          <w:tab w:val="left" w:pos="1560"/>
          <w:tab w:val="left" w:pos="1985"/>
        </w:tabs>
        <w:rPr>
          <w:lang w:val="en-US"/>
        </w:rPr>
      </w:pPr>
      <w:r w:rsidRPr="00240132">
        <w:rPr>
          <w:lang w:val="en-US"/>
        </w:rPr>
        <w:t>&lt;/article&gt;</w:t>
      </w:r>
    </w:p>
    <w:p w14:paraId="7A806845" w14:textId="77777777" w:rsidR="001E5949" w:rsidRPr="00240132" w:rsidRDefault="001E5949" w:rsidP="001E5949">
      <w:pPr>
        <w:pStyle w:val="BodyText"/>
        <w:rPr>
          <w:lang w:val="en-US"/>
        </w:rPr>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6"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lastRenderedPageBreak/>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7E7489" w:rsidRDefault="001E5949" w:rsidP="001E5949">
      <w:pPr>
        <w:pStyle w:val="ListParagraph"/>
        <w:tabs>
          <w:tab w:val="left" w:pos="1134"/>
          <w:tab w:val="left" w:pos="1560"/>
          <w:tab w:val="left" w:pos="1985"/>
        </w:tabs>
        <w:rPr>
          <w:lang w:val="en-US"/>
        </w:rPr>
      </w:pPr>
      <w:r w:rsidRPr="0053364E">
        <w:tab/>
      </w:r>
      <w:r w:rsidRPr="007E7489">
        <w:rPr>
          <w:lang w:val="en-US"/>
        </w:rPr>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7E7489">
        <w:rPr>
          <w:lang w:val="en-US"/>
        </w:rPr>
        <w:tab/>
      </w:r>
      <w:r w:rsidRPr="007E7489">
        <w:rPr>
          <w:lang w:val="en-US"/>
        </w:rPr>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25" w:name="_Toc382487426"/>
      <w:bookmarkStart w:id="126" w:name="_Toc289502750"/>
      <w:r>
        <w:t>Fältregler</w:t>
      </w:r>
      <w:bookmarkEnd w:id="125"/>
      <w:bookmarkEnd w:id="126"/>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218472AD"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1302765" w14:textId="77777777" w:rsidR="00032CF3" w:rsidRDefault="00032CF3" w:rsidP="00032CF3">
            <w:pPr>
              <w:pStyle w:val="TableParagraph"/>
              <w:spacing w:line="226" w:lineRule="exact"/>
              <w:ind w:left="102"/>
              <w:rPr>
                <w:rFonts w:ascii="Georgia" w:hAnsi="Georgia"/>
                <w:spacing w:val="-1"/>
                <w:sz w:val="20"/>
                <w:szCs w:val="20"/>
              </w:rPr>
            </w:pPr>
          </w:p>
          <w:p w14:paraId="5F6431A5"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 xml:space="preserve">personnummer </w:t>
            </w:r>
            <w:r w:rsidRPr="00025842">
              <w:rPr>
                <w:rFonts w:ascii="Georgia" w:hAnsi="Georgia"/>
                <w:spacing w:val="-1"/>
                <w:sz w:val="20"/>
                <w:szCs w:val="20"/>
              </w:rPr>
              <w:lastRenderedPageBreak/>
              <w:t>(1.2.752.129.2.1.3.1)</w:t>
            </w:r>
            <w:r>
              <w:rPr>
                <w:rFonts w:ascii="Georgia" w:hAnsi="Georgia"/>
                <w:spacing w:val="-1"/>
                <w:sz w:val="20"/>
                <w:szCs w:val="20"/>
              </w:rPr>
              <w:t xml:space="preserve"> användas</w:t>
            </w:r>
            <w:r w:rsidRPr="00025842">
              <w:rPr>
                <w:rFonts w:ascii="Georgia" w:hAnsi="Georgia"/>
                <w:spacing w:val="-1"/>
                <w:sz w:val="20"/>
                <w:szCs w:val="20"/>
              </w:rPr>
              <w:t>.</w:t>
            </w:r>
          </w:p>
          <w:p w14:paraId="21D16CC5" w14:textId="77777777" w:rsidR="00032CF3" w:rsidRDefault="00032CF3" w:rsidP="00032CF3">
            <w:pPr>
              <w:pStyle w:val="TableParagraph"/>
              <w:spacing w:line="226" w:lineRule="exact"/>
              <w:rPr>
                <w:rFonts w:ascii="Georgia" w:hAnsi="Georgia"/>
                <w:spacing w:val="-1"/>
                <w:sz w:val="20"/>
                <w:szCs w:val="20"/>
              </w:rPr>
            </w:pPr>
          </w:p>
          <w:p w14:paraId="7A4695A2"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00E7606A" w14:textId="77777777" w:rsidR="00032CF3" w:rsidRDefault="00032CF3" w:rsidP="00032CF3">
            <w:pPr>
              <w:pStyle w:val="TableParagraph"/>
              <w:spacing w:line="226" w:lineRule="exact"/>
              <w:rPr>
                <w:rFonts w:ascii="Georgia" w:hAnsi="Georgia"/>
                <w:spacing w:val="-1"/>
                <w:sz w:val="20"/>
                <w:szCs w:val="20"/>
              </w:rPr>
            </w:pPr>
          </w:p>
          <w:p w14:paraId="476A800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5BBE44E4"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D65B48C" w14:textId="77777777" w:rsidR="00032CF3" w:rsidRDefault="00032CF3" w:rsidP="00032CF3">
            <w:pPr>
              <w:pStyle w:val="TableParagraph"/>
              <w:spacing w:line="226" w:lineRule="exact"/>
              <w:ind w:left="102"/>
              <w:rPr>
                <w:rFonts w:ascii="Georgia" w:hAnsi="Georgia"/>
                <w:spacing w:val="-1"/>
                <w:sz w:val="20"/>
                <w:szCs w:val="20"/>
              </w:rPr>
            </w:pPr>
          </w:p>
          <w:p w14:paraId="31CC30E8"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7F196E" w14:textId="1606E4CE"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lastRenderedPageBreak/>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lastRenderedPageBreak/>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E209292" w14:textId="77777777" w:rsidR="000C5243" w:rsidRPr="00025842" w:rsidRDefault="000C5243" w:rsidP="000C5243">
            <w:pPr>
              <w:spacing w:line="226" w:lineRule="exact"/>
              <w:rPr>
                <w:szCs w:val="20"/>
              </w:rPr>
            </w:pPr>
            <w:r w:rsidRPr="00025842">
              <w:rPr>
                <w:szCs w:val="20"/>
              </w:rPr>
              <w:t xml:space="preserve">Begränsar sökningen till dokument som är skapade i angivet system. </w:t>
            </w:r>
          </w:p>
          <w:p w14:paraId="02A3BA3E" w14:textId="77777777" w:rsidR="000C5243" w:rsidRDefault="000C5243" w:rsidP="000C5243">
            <w:pPr>
              <w:spacing w:line="226" w:lineRule="exact"/>
              <w:rPr>
                <w:szCs w:val="20"/>
              </w:rPr>
            </w:pPr>
          </w:p>
          <w:p w14:paraId="5E2C8FC6" w14:textId="77777777" w:rsidR="000C5243" w:rsidRPr="00025842" w:rsidRDefault="000C5243" w:rsidP="000C5243">
            <w:pPr>
              <w:spacing w:line="226" w:lineRule="exact"/>
              <w:rPr>
                <w:szCs w:val="20"/>
              </w:rPr>
            </w:pPr>
            <w:r w:rsidRPr="00025842">
              <w:rPr>
                <w:szCs w:val="20"/>
              </w:rPr>
              <w:t>Värdet på detta fält måste överensstämma med värdet på logicalAddress i anropets tekniska kuvertering (ex. SOAP-header).</w:t>
            </w:r>
          </w:p>
          <w:p w14:paraId="6E94820F" w14:textId="77777777" w:rsidR="000C5243" w:rsidRPr="00025842" w:rsidRDefault="000C5243" w:rsidP="000C5243">
            <w:pPr>
              <w:spacing w:line="226" w:lineRule="exact"/>
              <w:ind w:left="102"/>
              <w:rPr>
                <w:spacing w:val="-1"/>
                <w:szCs w:val="20"/>
              </w:rPr>
            </w:pPr>
          </w:p>
          <w:p w14:paraId="524E7634" w14:textId="77777777" w:rsidR="000C5243" w:rsidRPr="00025842" w:rsidRDefault="000C5243" w:rsidP="000C5243">
            <w:pPr>
              <w:spacing w:line="226" w:lineRule="exact"/>
              <w:rPr>
                <w:szCs w:val="20"/>
              </w:rPr>
            </w:pPr>
            <w:r w:rsidRPr="00025842">
              <w:rPr>
                <w:szCs w:val="20"/>
              </w:rPr>
              <w:t>Det innebär i praktiken att aggregerande tjänster inte används när detta fält anges.</w:t>
            </w:r>
          </w:p>
          <w:p w14:paraId="2719935E" w14:textId="77777777" w:rsidR="000C5243" w:rsidRPr="00025842" w:rsidRDefault="000C5243" w:rsidP="000C5243">
            <w:pPr>
              <w:spacing w:line="226" w:lineRule="exact"/>
              <w:ind w:left="102"/>
              <w:rPr>
                <w:szCs w:val="20"/>
              </w:rPr>
            </w:pPr>
          </w:p>
          <w:p w14:paraId="1B3734E6" w14:textId="77777777" w:rsidR="000C5243"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2FF5146D" w14:textId="77777777" w:rsidR="000C5243" w:rsidRPr="00025842"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681D6E44" w14:textId="77777777" w:rsidR="000C5243" w:rsidRPr="00025842" w:rsidRDefault="000C5243" w:rsidP="000C5243">
            <w:pPr>
              <w:pStyle w:val="TableParagraph"/>
              <w:spacing w:line="226" w:lineRule="exact"/>
              <w:ind w:left="102"/>
              <w:rPr>
                <w:rFonts w:ascii="Georgia" w:hAnsi="Georgia"/>
                <w:spacing w:val="-1"/>
                <w:sz w:val="20"/>
                <w:szCs w:val="20"/>
              </w:rPr>
            </w:pPr>
          </w:p>
          <w:p w14:paraId="4C1C0A48" w14:textId="77777777" w:rsidR="000C5243" w:rsidRPr="00025842" w:rsidRDefault="000C5243" w:rsidP="000C5243">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AC3555A" w14:textId="77777777" w:rsidR="000C5243" w:rsidRPr="00025842" w:rsidRDefault="000C5243" w:rsidP="000C5243">
            <w:pPr>
              <w:pStyle w:val="TableParagraph"/>
              <w:spacing w:line="226" w:lineRule="exact"/>
              <w:ind w:left="102"/>
              <w:rPr>
                <w:rFonts w:ascii="Georgia" w:hAnsi="Georgia"/>
                <w:spacing w:val="-1"/>
                <w:sz w:val="20"/>
                <w:szCs w:val="20"/>
              </w:rPr>
            </w:pPr>
          </w:p>
          <w:p w14:paraId="790A43E9" w14:textId="62AE5ECC" w:rsidR="001E5949" w:rsidRPr="00C47224" w:rsidRDefault="000C5243" w:rsidP="000C5243">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032CF3">
              <w:rPr>
                <w:rFonts w:ascii="Georgia" w:hAnsi="Georgia"/>
                <w:sz w:val="20"/>
                <w:szCs w:val="20"/>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lastRenderedPageBreak/>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 xml:space="preserve">Befattningskoden i klartext. Om separat displayName inte finns i producerande system skall samma värde som i code </w:t>
            </w:r>
            <w:r w:rsidRPr="00C47224">
              <w:rPr>
                <w:szCs w:val="20"/>
              </w:rPr>
              <w:lastRenderedPageBreak/>
              <w:t>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lastRenderedPageBreak/>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Om befattning är beskriven i ett lokalt kodverk utan OID, eller när kod helt saknas, kan en beskrivande text anges i 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w:t>
            </w:r>
            <w:r w:rsidRPr="00C47224">
              <w:rPr>
                <w:szCs w:val="20"/>
              </w:rPr>
              <w:lastRenderedPageBreak/>
              <w:t>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lastRenderedPageBreak/>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lastRenderedPageBreak/>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lastRenderedPageBreak/>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lastRenderedPageBreak/>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Dokumentets innehåll i text. Något av 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676C89">
        <w:trPr>
          <w:trHeight w:val="1263"/>
        </w:trPr>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1143AB1D" w:rsidR="001E5949" w:rsidRPr="00C47224" w:rsidRDefault="001E5949" w:rsidP="00676C89">
            <w:pPr>
              <w:rPr>
                <w:rFonts w:cs="Arial"/>
                <w:i/>
                <w:szCs w:val="20"/>
              </w:rPr>
            </w:pPr>
            <w:r w:rsidRPr="00C47224">
              <w:rPr>
                <w:spacing w:val="-1"/>
                <w:szCs w:val="20"/>
              </w:rPr>
              <w:t>Om patienten eller någon för denna ansvarig person (exempelvis förälder eller god man) har lämnat en avvikande åsikt till journalnotatet</w:t>
            </w:r>
            <w:r w:rsidR="00676C89">
              <w:rPr>
                <w:spacing w:val="-1"/>
                <w:szCs w:val="20"/>
              </w:rPr>
              <w:t>.</w:t>
            </w:r>
            <w:r w:rsidRPr="00C47224">
              <w:rPr>
                <w:spacing w:val="-1"/>
                <w:szCs w:val="20"/>
              </w:rPr>
              <w:t xml:space="preserve">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27" w:name="_Toc382487427"/>
      <w:bookmarkStart w:id="128" w:name="_Toc289502751"/>
      <w:r>
        <w:lastRenderedPageBreak/>
        <w:t>Övriga regler</w:t>
      </w:r>
      <w:bookmarkEnd w:id="127"/>
      <w:bookmarkEnd w:id="128"/>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29" w:name="_Toc382487428"/>
      <w:bookmarkStart w:id="130" w:name="_Toc289502752"/>
      <w:r>
        <w:lastRenderedPageBreak/>
        <w:t>GetDiagnosis</w:t>
      </w:r>
      <w:bookmarkEnd w:id="129"/>
      <w:bookmarkEnd w:id="130"/>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00434FD0" w:rsidRPr="003125EA">
        <w:t>R</w:t>
      </w:r>
      <w:r w:rsidR="00434FD0">
        <w:rPr>
          <w:noProof/>
        </w:rPr>
        <w:t>4</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1" w:name="_Toc382487429"/>
      <w:bookmarkStart w:id="132" w:name="_Toc289502753"/>
      <w:r>
        <w:t>Version</w:t>
      </w:r>
      <w:bookmarkEnd w:id="131"/>
      <w:bookmarkEnd w:id="132"/>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33" w:name="_Toc382487430"/>
      <w:bookmarkStart w:id="134" w:name="_Toc289502754"/>
      <w:r>
        <w:t>Gemensamma informationskomponenter</w:t>
      </w:r>
      <w:bookmarkEnd w:id="133"/>
      <w:bookmarkEnd w:id="134"/>
    </w:p>
    <w:p w14:paraId="45753314" w14:textId="03FE8487" w:rsidR="001E5949" w:rsidRDefault="001E5949" w:rsidP="001E5949">
      <w:r>
        <w:t xml:space="preserve">De gemensamma informationskomponenter som används i detta kontrakt beskrivs i bilagan ”Bilaga </w:t>
      </w:r>
      <w:r w:rsidRPr="001D07CD">
        <w:t>Gemensamma_typer_</w:t>
      </w:r>
      <w:r w:rsidR="009F13E2">
        <w:t>7</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35" w:name="_Toc382487431"/>
      <w:bookmarkStart w:id="136" w:name="_Toc289502755"/>
      <w:r>
        <w:t>Fältregler</w:t>
      </w:r>
      <w:bookmarkEnd w:id="135"/>
      <w:bookmarkEnd w:id="136"/>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3595582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3D63721C" w14:textId="77777777" w:rsidR="00032CF3" w:rsidRDefault="00032CF3" w:rsidP="00032CF3">
            <w:pPr>
              <w:pStyle w:val="TableParagraph"/>
              <w:spacing w:line="226" w:lineRule="exact"/>
              <w:ind w:left="102"/>
              <w:rPr>
                <w:rFonts w:ascii="Georgia" w:hAnsi="Georgia"/>
                <w:spacing w:val="-1"/>
                <w:sz w:val="20"/>
                <w:szCs w:val="20"/>
              </w:rPr>
            </w:pPr>
          </w:p>
          <w:p w14:paraId="2B1D80E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5E5F003" w14:textId="77777777" w:rsidR="00032CF3" w:rsidRDefault="00032CF3" w:rsidP="00032CF3">
            <w:pPr>
              <w:pStyle w:val="TableParagraph"/>
              <w:spacing w:line="226" w:lineRule="exact"/>
              <w:rPr>
                <w:rFonts w:ascii="Georgia" w:hAnsi="Georgia"/>
                <w:spacing w:val="-1"/>
                <w:sz w:val="20"/>
                <w:szCs w:val="20"/>
              </w:rPr>
            </w:pPr>
          </w:p>
          <w:p w14:paraId="0135666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8A54F0F" w14:textId="77777777" w:rsidR="00032CF3" w:rsidRDefault="00032CF3" w:rsidP="00032CF3">
            <w:pPr>
              <w:pStyle w:val="TableParagraph"/>
              <w:spacing w:line="226" w:lineRule="exact"/>
              <w:rPr>
                <w:rFonts w:ascii="Georgia" w:hAnsi="Georgia"/>
                <w:spacing w:val="-1"/>
                <w:sz w:val="20"/>
                <w:szCs w:val="20"/>
              </w:rPr>
            </w:pPr>
          </w:p>
          <w:p w14:paraId="78D6D8A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5425AC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DA08118" w14:textId="77777777" w:rsidR="00032CF3" w:rsidRDefault="00032CF3" w:rsidP="00032CF3">
            <w:pPr>
              <w:pStyle w:val="TableParagraph"/>
              <w:spacing w:line="226" w:lineRule="exact"/>
              <w:ind w:left="102"/>
              <w:rPr>
                <w:rFonts w:ascii="Georgia" w:hAnsi="Georgia"/>
                <w:spacing w:val="-1"/>
                <w:sz w:val="20"/>
                <w:szCs w:val="20"/>
              </w:rPr>
            </w:pPr>
          </w:p>
          <w:p w14:paraId="51854D8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28FD2BCC" w14:textId="2E9F6FEB"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09C158F" w14:textId="77777777" w:rsidR="001567BF" w:rsidRPr="00025842" w:rsidRDefault="001567BF" w:rsidP="001567BF">
            <w:pPr>
              <w:spacing w:line="226" w:lineRule="exact"/>
              <w:rPr>
                <w:szCs w:val="20"/>
              </w:rPr>
            </w:pPr>
            <w:r w:rsidRPr="00025842">
              <w:rPr>
                <w:szCs w:val="20"/>
              </w:rPr>
              <w:t xml:space="preserve">Begränsar sökningen till dokument som är skapade i angivet system. </w:t>
            </w:r>
          </w:p>
          <w:p w14:paraId="0EF3F65B" w14:textId="77777777" w:rsidR="001567BF" w:rsidRDefault="001567BF" w:rsidP="001567BF">
            <w:pPr>
              <w:spacing w:line="226" w:lineRule="exact"/>
              <w:rPr>
                <w:szCs w:val="20"/>
              </w:rPr>
            </w:pPr>
          </w:p>
          <w:p w14:paraId="403EA7A6" w14:textId="77777777" w:rsidR="001567BF" w:rsidRPr="00025842" w:rsidRDefault="001567BF" w:rsidP="001567BF">
            <w:pPr>
              <w:spacing w:line="226" w:lineRule="exact"/>
              <w:rPr>
                <w:szCs w:val="20"/>
              </w:rPr>
            </w:pPr>
            <w:r w:rsidRPr="00025842">
              <w:rPr>
                <w:szCs w:val="20"/>
              </w:rPr>
              <w:t>Värdet på detta fält måste överensstämma med värdet på logicalAddress i anropets tekniska kuvertering (ex. SOAP-header).</w:t>
            </w:r>
          </w:p>
          <w:p w14:paraId="3EB253B0" w14:textId="77777777" w:rsidR="001567BF" w:rsidRPr="00025842" w:rsidRDefault="001567BF" w:rsidP="001567BF">
            <w:pPr>
              <w:spacing w:line="226" w:lineRule="exact"/>
              <w:ind w:left="102"/>
              <w:rPr>
                <w:spacing w:val="-1"/>
                <w:szCs w:val="20"/>
              </w:rPr>
            </w:pPr>
          </w:p>
          <w:p w14:paraId="5A414C3F" w14:textId="77777777" w:rsidR="001567BF" w:rsidRPr="00025842" w:rsidRDefault="001567BF" w:rsidP="001567BF">
            <w:pPr>
              <w:spacing w:line="226" w:lineRule="exact"/>
              <w:rPr>
                <w:szCs w:val="20"/>
              </w:rPr>
            </w:pPr>
            <w:r w:rsidRPr="00025842">
              <w:rPr>
                <w:szCs w:val="20"/>
              </w:rPr>
              <w:t>Det innebär i praktiken att aggregerande tjänster inte används när detta fält anges.</w:t>
            </w:r>
          </w:p>
          <w:p w14:paraId="1616E767" w14:textId="77777777" w:rsidR="001567BF" w:rsidRPr="00025842" w:rsidRDefault="001567BF" w:rsidP="001567BF">
            <w:pPr>
              <w:spacing w:line="226" w:lineRule="exact"/>
              <w:ind w:left="102"/>
              <w:rPr>
                <w:szCs w:val="20"/>
              </w:rPr>
            </w:pPr>
          </w:p>
          <w:p w14:paraId="07B81E15" w14:textId="77777777" w:rsidR="001567BF"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3D66BFEE" w14:textId="77777777" w:rsidR="001567BF" w:rsidRPr="00025842"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9DDDF0F" w14:textId="77777777" w:rsidR="001567BF" w:rsidRPr="00025842" w:rsidRDefault="001567BF" w:rsidP="001567BF">
            <w:pPr>
              <w:pStyle w:val="TableParagraph"/>
              <w:spacing w:line="226" w:lineRule="exact"/>
              <w:ind w:left="102"/>
              <w:rPr>
                <w:rFonts w:ascii="Georgia" w:hAnsi="Georgia"/>
                <w:spacing w:val="-1"/>
                <w:sz w:val="20"/>
                <w:szCs w:val="20"/>
              </w:rPr>
            </w:pPr>
          </w:p>
          <w:p w14:paraId="3FC314DF" w14:textId="77777777" w:rsidR="001567BF" w:rsidRPr="00025842" w:rsidRDefault="001567BF" w:rsidP="001567BF">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A04815C" w14:textId="77777777" w:rsidR="001567BF" w:rsidRPr="00025842" w:rsidRDefault="001567BF" w:rsidP="001567BF">
            <w:pPr>
              <w:pStyle w:val="TableParagraph"/>
              <w:spacing w:line="226" w:lineRule="exact"/>
              <w:ind w:left="102"/>
              <w:rPr>
                <w:rFonts w:ascii="Georgia" w:hAnsi="Georgia"/>
                <w:spacing w:val="-1"/>
                <w:sz w:val="20"/>
                <w:szCs w:val="20"/>
              </w:rPr>
            </w:pPr>
          </w:p>
          <w:p w14:paraId="56E09F18" w14:textId="59E371CC" w:rsidR="001E5949" w:rsidRPr="00417363" w:rsidRDefault="001567BF" w:rsidP="001567BF">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w:t>
            </w:r>
            <w:r w:rsidRPr="00025842">
              <w:rPr>
                <w:spacing w:val="-1"/>
                <w:szCs w:val="20"/>
              </w:rPr>
              <w:lastRenderedPageBreak/>
              <w:t>INVALID_REQUEST</w:t>
            </w:r>
            <w:r>
              <w:rPr>
                <w:spacing w:val="-1"/>
                <w:szCs w:val="20"/>
              </w:rPr>
              <w:t>.</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lastRenderedPageBreak/>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lastRenderedPageBreak/>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 xml:space="preserve">En UUID som kan användas vid felanmälan för att användas vid </w:t>
            </w:r>
            <w:r w:rsidRPr="0006701E">
              <w:rPr>
                <w:szCs w:val="20"/>
              </w:rPr>
              <w:lastRenderedPageBreak/>
              <w:t>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lastRenderedPageBreak/>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37" w:name="_Toc382487432"/>
      <w:bookmarkStart w:id="138" w:name="_Toc289502756"/>
      <w:r>
        <w:t>Övriga regler</w:t>
      </w:r>
      <w:bookmarkEnd w:id="137"/>
      <w:bookmarkEnd w:id="138"/>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39" w:name="_Toc382487433"/>
      <w:bookmarkStart w:id="140" w:name="_Toc289502757"/>
      <w:r>
        <w:lastRenderedPageBreak/>
        <w:t>GetAlertInformation</w:t>
      </w:r>
      <w:bookmarkEnd w:id="139"/>
      <w:bookmarkEnd w:id="140"/>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00434FD0">
        <w:rPr>
          <w:b/>
          <w:spacing w:val="-1"/>
        </w:rPr>
        <w:t>Error! Reference source not found.</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separate"/>
      </w:r>
      <w:r w:rsidR="00434FD0" w:rsidRPr="003125EA">
        <w:t>R</w:t>
      </w:r>
      <w:r w:rsidR="00434FD0">
        <w:rPr>
          <w:noProof/>
        </w:rPr>
        <w:t>3</w:t>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1" w:name="_Toc382487434"/>
      <w:bookmarkStart w:id="142" w:name="_Toc289502758"/>
      <w:r>
        <w:t>Version</w:t>
      </w:r>
      <w:bookmarkEnd w:id="141"/>
      <w:bookmarkEnd w:id="142"/>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43" w:name="_Toc382487435"/>
      <w:bookmarkStart w:id="144" w:name="_Toc289502759"/>
      <w:r>
        <w:t>Gemensamma informationskomponenter</w:t>
      </w:r>
      <w:bookmarkEnd w:id="143"/>
      <w:bookmarkEnd w:id="144"/>
    </w:p>
    <w:p w14:paraId="0F500D7B" w14:textId="7B7583DD" w:rsidR="001E5949" w:rsidRPr="00BE54CC" w:rsidRDefault="001E5949" w:rsidP="001E5949">
      <w:r>
        <w:t xml:space="preserve">De gemensamma informationskomponenter som används i detta kontrakt beskrivs i bilagan ”Bilaga </w:t>
      </w:r>
      <w:r w:rsidRPr="001D07CD">
        <w:t>Gemensamma_typer_</w:t>
      </w:r>
      <w:r w:rsidR="00EA3F47">
        <w:t>7</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45" w:name="_Toc382487436"/>
      <w:bookmarkStart w:id="146" w:name="_Toc289502760"/>
      <w:r>
        <w:t>Fältregler</w:t>
      </w:r>
      <w:bookmarkEnd w:id="145"/>
      <w:bookmarkEnd w:id="146"/>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48806C1A"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1C00BED" w14:textId="77777777" w:rsidR="00032CF3" w:rsidRDefault="00032CF3" w:rsidP="00032CF3">
            <w:pPr>
              <w:pStyle w:val="TableParagraph"/>
              <w:spacing w:line="226" w:lineRule="exact"/>
              <w:ind w:left="102"/>
              <w:rPr>
                <w:rFonts w:ascii="Georgia" w:hAnsi="Georgia"/>
                <w:spacing w:val="-1"/>
                <w:sz w:val="20"/>
                <w:szCs w:val="20"/>
              </w:rPr>
            </w:pPr>
          </w:p>
          <w:p w14:paraId="3F962B7C"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7F0F0A37" w14:textId="77777777" w:rsidR="00032CF3" w:rsidRDefault="00032CF3" w:rsidP="00032CF3">
            <w:pPr>
              <w:pStyle w:val="TableParagraph"/>
              <w:spacing w:line="226" w:lineRule="exact"/>
              <w:rPr>
                <w:rFonts w:ascii="Georgia" w:hAnsi="Georgia"/>
                <w:spacing w:val="-1"/>
                <w:sz w:val="20"/>
                <w:szCs w:val="20"/>
              </w:rPr>
            </w:pPr>
          </w:p>
          <w:p w14:paraId="7F07CC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693C3EC2" w14:textId="77777777" w:rsidR="00032CF3" w:rsidRDefault="00032CF3" w:rsidP="00032CF3">
            <w:pPr>
              <w:pStyle w:val="TableParagraph"/>
              <w:spacing w:line="226" w:lineRule="exact"/>
              <w:rPr>
                <w:rFonts w:ascii="Georgia" w:hAnsi="Georgia"/>
                <w:spacing w:val="-1"/>
                <w:sz w:val="20"/>
                <w:szCs w:val="20"/>
              </w:rPr>
            </w:pPr>
          </w:p>
          <w:p w14:paraId="47407B9B"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FD2CF1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lastRenderedPageBreak/>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55E65EA" w14:textId="77777777" w:rsidR="00032CF3" w:rsidRDefault="00032CF3" w:rsidP="00032CF3">
            <w:pPr>
              <w:pStyle w:val="TableParagraph"/>
              <w:spacing w:line="226" w:lineRule="exact"/>
              <w:ind w:left="102"/>
              <w:rPr>
                <w:rFonts w:ascii="Georgia" w:hAnsi="Georgia"/>
                <w:spacing w:val="-1"/>
                <w:sz w:val="20"/>
                <w:szCs w:val="20"/>
              </w:rPr>
            </w:pPr>
          </w:p>
          <w:p w14:paraId="3178985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F5DC21" w14:textId="01FC561E"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76B210F" w14:textId="77777777" w:rsidR="00837E47" w:rsidRPr="00025842" w:rsidRDefault="00837E47" w:rsidP="00837E47">
            <w:pPr>
              <w:spacing w:line="226" w:lineRule="exact"/>
              <w:rPr>
                <w:szCs w:val="20"/>
              </w:rPr>
            </w:pPr>
            <w:r w:rsidRPr="00025842">
              <w:rPr>
                <w:szCs w:val="20"/>
              </w:rPr>
              <w:t xml:space="preserve">Begränsar sökningen till dokument som är skapade i angivet system. </w:t>
            </w:r>
          </w:p>
          <w:p w14:paraId="33DFE19D" w14:textId="77777777" w:rsidR="00837E47" w:rsidRDefault="00837E47" w:rsidP="00837E47">
            <w:pPr>
              <w:spacing w:line="226" w:lineRule="exact"/>
              <w:rPr>
                <w:szCs w:val="20"/>
              </w:rPr>
            </w:pPr>
          </w:p>
          <w:p w14:paraId="2EDF2179" w14:textId="77777777" w:rsidR="00837E47" w:rsidRPr="00025842" w:rsidRDefault="00837E47" w:rsidP="00837E47">
            <w:pPr>
              <w:spacing w:line="226" w:lineRule="exact"/>
              <w:rPr>
                <w:szCs w:val="20"/>
              </w:rPr>
            </w:pPr>
            <w:r w:rsidRPr="00025842">
              <w:rPr>
                <w:szCs w:val="20"/>
              </w:rPr>
              <w:t>Värdet på detta fält måste överensstämma med värdet på logicalAddress i anropets tekniska kuvertering (ex. SOAP-header).</w:t>
            </w:r>
          </w:p>
          <w:p w14:paraId="4113E5D7" w14:textId="77777777" w:rsidR="00837E47" w:rsidRPr="00025842" w:rsidRDefault="00837E47" w:rsidP="00837E47">
            <w:pPr>
              <w:spacing w:line="226" w:lineRule="exact"/>
              <w:ind w:left="102"/>
              <w:rPr>
                <w:spacing w:val="-1"/>
                <w:szCs w:val="20"/>
              </w:rPr>
            </w:pPr>
          </w:p>
          <w:p w14:paraId="33653C80" w14:textId="77777777" w:rsidR="00837E47" w:rsidRPr="00025842" w:rsidRDefault="00837E47" w:rsidP="00837E47">
            <w:pPr>
              <w:spacing w:line="226" w:lineRule="exact"/>
              <w:rPr>
                <w:szCs w:val="20"/>
              </w:rPr>
            </w:pPr>
            <w:r w:rsidRPr="00025842">
              <w:rPr>
                <w:szCs w:val="20"/>
              </w:rPr>
              <w:t>Det innebär i praktiken att aggregerande tjänster inte används när detta fält anges.</w:t>
            </w:r>
          </w:p>
          <w:p w14:paraId="4DCEDAB5" w14:textId="77777777" w:rsidR="00837E47" w:rsidRPr="00025842" w:rsidRDefault="00837E47" w:rsidP="00837E47">
            <w:pPr>
              <w:spacing w:line="226" w:lineRule="exact"/>
              <w:ind w:left="102"/>
              <w:rPr>
                <w:szCs w:val="20"/>
              </w:rPr>
            </w:pPr>
          </w:p>
          <w:p w14:paraId="13A9344A" w14:textId="77777777" w:rsidR="00837E47"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5D47A8E3" w14:textId="77777777" w:rsidR="00837E47" w:rsidRPr="00025842"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126FA89" w14:textId="77777777" w:rsidR="00837E47" w:rsidRPr="00025842" w:rsidRDefault="00837E47" w:rsidP="00837E47">
            <w:pPr>
              <w:pStyle w:val="TableParagraph"/>
              <w:spacing w:line="226" w:lineRule="exact"/>
              <w:ind w:left="102"/>
              <w:rPr>
                <w:rFonts w:ascii="Georgia" w:hAnsi="Georgia"/>
                <w:spacing w:val="-1"/>
                <w:sz w:val="20"/>
                <w:szCs w:val="20"/>
              </w:rPr>
            </w:pPr>
          </w:p>
          <w:p w14:paraId="6F662D16" w14:textId="77777777" w:rsidR="00837E47" w:rsidRPr="00025842" w:rsidRDefault="00837E47" w:rsidP="00837E47">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DDCA498" w14:textId="77777777" w:rsidR="00837E47" w:rsidRPr="00025842" w:rsidRDefault="00837E47" w:rsidP="00837E47">
            <w:pPr>
              <w:pStyle w:val="TableParagraph"/>
              <w:spacing w:line="226" w:lineRule="exact"/>
              <w:ind w:left="102"/>
              <w:rPr>
                <w:rFonts w:ascii="Georgia" w:hAnsi="Georgia"/>
                <w:spacing w:val="-1"/>
                <w:sz w:val="20"/>
                <w:szCs w:val="20"/>
              </w:rPr>
            </w:pPr>
          </w:p>
          <w:p w14:paraId="7A297235" w14:textId="54A341F2" w:rsidR="001E5949" w:rsidRPr="00417363" w:rsidRDefault="00837E47" w:rsidP="00837E47">
            <w:pPr>
              <w:rPr>
                <w:i/>
                <w:spacing w:val="-1"/>
                <w:szCs w:val="20"/>
              </w:rPr>
            </w:pPr>
            <w:r w:rsidRPr="00025842">
              <w:rPr>
                <w:spacing w:val="-1"/>
                <w:szCs w:val="20"/>
              </w:rPr>
              <w:lastRenderedPageBreak/>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lastRenderedPageBreak/>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 xml:space="preserve">Det är den senaste tidpunkten då informationen uppdaterats i systemet som ska finnas här </w:t>
            </w:r>
            <w:r w:rsidRPr="00417363">
              <w:rPr>
                <w:spacing w:val="-1"/>
                <w:szCs w:val="20"/>
              </w:rPr>
              <w:lastRenderedPageBreak/>
              <w:t>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 xml:space="preserve">Krav enligt NPÖ RIV 2.2.0. I de fall då HSA-id inte finns tillgängligt i systemet skall lokalt </w:t>
            </w:r>
            <w:r w:rsidRPr="00417363">
              <w:rPr>
                <w:spacing w:val="-1"/>
                <w:szCs w:val="20"/>
              </w:rPr>
              <w:lastRenderedPageBreak/>
              <w:t>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 xml:space="preserve">Tidsintervallet inom vilket uppmärksamhetssignalen är giltig. Sluttidpunkt kan vara aktuellt att ange då man i förväg bedömer att uppmärksamhetssignalen har en </w:t>
            </w:r>
            <w:r w:rsidRPr="00417363">
              <w:rPr>
                <w:szCs w:val="20"/>
              </w:rPr>
              <w:lastRenderedPageBreak/>
              <w:t>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lastRenderedPageBreak/>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lastRenderedPageBreak/>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lastRenderedPageBreak/>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D32BC71" w14:textId="77777777" w:rsidR="001E5949" w:rsidRPr="00417363" w:rsidRDefault="001E5949" w:rsidP="00E4288C">
            <w:pPr>
              <w:rPr>
                <w:szCs w:val="20"/>
              </w:rPr>
            </w:pPr>
            <w:r w:rsidRPr="00417363">
              <w:rPr>
                <w:szCs w:val="20"/>
              </w:rPr>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 xml:space="preserve">Text som beskriver vad varningen gäller, samt viss administrativ information. Ska anges om typ av uppmärksamhetssignal = historisk varning. Avser tidigare </w:t>
            </w:r>
            <w:r w:rsidRPr="00417363">
              <w:rPr>
                <w:szCs w:val="20"/>
              </w:rPr>
              <w:lastRenderedPageBreak/>
              <w:t>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t>
            </w:r>
            <w:r>
              <w:rPr>
                <w:szCs w:val="20"/>
              </w:rPr>
              <w:lastRenderedPageBreak/>
              <w:t>wsdl.</w:t>
            </w:r>
          </w:p>
        </w:tc>
        <w:tc>
          <w:tcPr>
            <w:tcW w:w="1560" w:type="dxa"/>
          </w:tcPr>
          <w:p w14:paraId="418C1C02" w14:textId="77777777" w:rsidR="001E5949" w:rsidRPr="00417363" w:rsidRDefault="001E5949" w:rsidP="00E4288C">
            <w:pPr>
              <w:rPr>
                <w:szCs w:val="20"/>
              </w:rPr>
            </w:pPr>
            <w:r w:rsidRPr="0006701E">
              <w:rPr>
                <w:szCs w:val="20"/>
              </w:rPr>
              <w:lastRenderedPageBreak/>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47" w:name="_Toc382487437"/>
      <w:bookmarkStart w:id="148" w:name="_Toc289502761"/>
      <w:r>
        <w:t>Övriga regler</w:t>
      </w:r>
      <w:bookmarkEnd w:id="147"/>
      <w:bookmarkEnd w:id="148"/>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133701F5" w14:textId="61E7CF80" w:rsidR="002C338D" w:rsidRPr="00B44895" w:rsidRDefault="002C338D" w:rsidP="00B44895">
      <w:pPr>
        <w:spacing w:line="240" w:lineRule="auto"/>
        <w:rPr>
          <w:rFonts w:eastAsia="Times New Roman"/>
          <w:bCs/>
          <w:sz w:val="24"/>
          <w:szCs w:val="26"/>
        </w:rPr>
      </w:pPr>
    </w:p>
    <w:sectPr w:rsidR="002C338D" w:rsidRPr="00B44895"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BE6A69" w14:textId="77777777" w:rsidR="00603EE5" w:rsidRDefault="00603EE5" w:rsidP="00C72B17">
      <w:pPr>
        <w:spacing w:line="240" w:lineRule="auto"/>
      </w:pPr>
      <w:r>
        <w:separator/>
      </w:r>
    </w:p>
  </w:endnote>
  <w:endnote w:type="continuationSeparator" w:id="0">
    <w:p w14:paraId="1C24C5E1" w14:textId="77777777" w:rsidR="00603EE5" w:rsidRDefault="00603EE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F1062" w:rsidRDefault="00FF1062"/>
  <w:p w14:paraId="1FC233E8" w14:textId="77777777" w:rsidR="00FF1062" w:rsidRDefault="00FF106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F1062" w:rsidRPr="004A7C1C" w14:paraId="3C5A492F" w14:textId="77777777" w:rsidTr="00095A0D">
      <w:trPr>
        <w:trHeight w:val="629"/>
      </w:trPr>
      <w:tc>
        <w:tcPr>
          <w:tcW w:w="1559" w:type="dxa"/>
        </w:tcPr>
        <w:p w14:paraId="784DFED4"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F1062" w:rsidRPr="005E228F" w:rsidRDefault="00FF10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FF1062" w:rsidRPr="005E228F" w:rsidRDefault="00FF10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FF1062" w:rsidRPr="0091623E" w:rsidRDefault="00FF1062"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F1062" w:rsidRPr="004A7C1C" w:rsidRDefault="00FF1062" w:rsidP="001304B6">
          <w:pPr>
            <w:pStyle w:val="Footer"/>
          </w:pPr>
        </w:p>
      </w:tc>
      <w:tc>
        <w:tcPr>
          <w:tcW w:w="709" w:type="dxa"/>
        </w:tcPr>
        <w:p w14:paraId="6E332D35" w14:textId="77777777" w:rsidR="00FF1062" w:rsidRPr="004A7C1C" w:rsidRDefault="00FF1062"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784854">
            <w:rPr>
              <w:rStyle w:val="PageNumber"/>
              <w:noProof/>
            </w:rPr>
            <w:t>14</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784854">
            <w:rPr>
              <w:rStyle w:val="PageNumber"/>
              <w:noProof/>
            </w:rPr>
            <w:t>76</w:t>
          </w:r>
          <w:r w:rsidRPr="004A7C1C">
            <w:rPr>
              <w:rStyle w:val="PageNumber"/>
            </w:rPr>
            <w:fldChar w:fldCharType="end"/>
          </w:r>
        </w:p>
      </w:tc>
    </w:tr>
  </w:tbl>
  <w:p w14:paraId="6EB65E86" w14:textId="77777777" w:rsidR="00FF1062" w:rsidRDefault="00FF1062"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F1062" w:rsidRDefault="00FF1062">
    <w:pPr>
      <w:pStyle w:val="Footer"/>
    </w:pPr>
  </w:p>
  <w:p w14:paraId="36E0CB75" w14:textId="77777777" w:rsidR="00FF1062" w:rsidRDefault="00FF1062">
    <w:pPr>
      <w:pStyle w:val="Footer"/>
    </w:pPr>
  </w:p>
  <w:p w14:paraId="68EA24B6" w14:textId="77777777" w:rsidR="00FF1062" w:rsidRDefault="00FF1062">
    <w:pPr>
      <w:pStyle w:val="Footer"/>
    </w:pPr>
  </w:p>
  <w:p w14:paraId="798F58D1" w14:textId="77777777" w:rsidR="00FF1062" w:rsidRDefault="00FF1062">
    <w:pPr>
      <w:pStyle w:val="Footer"/>
    </w:pPr>
  </w:p>
  <w:p w14:paraId="0B4F500D" w14:textId="77777777" w:rsidR="00FF1062" w:rsidRDefault="00FF10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B9B6B0" w14:textId="77777777" w:rsidR="00603EE5" w:rsidRDefault="00603EE5" w:rsidP="00C72B17">
      <w:pPr>
        <w:spacing w:line="240" w:lineRule="auto"/>
      </w:pPr>
      <w:r>
        <w:separator/>
      </w:r>
    </w:p>
  </w:footnote>
  <w:footnote w:type="continuationSeparator" w:id="0">
    <w:p w14:paraId="2981E7D5" w14:textId="77777777" w:rsidR="00603EE5" w:rsidRDefault="00603EE5"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F1062" w:rsidRDefault="00FF1062"/>
  <w:p w14:paraId="69BC34DE" w14:textId="77777777" w:rsidR="00FF1062" w:rsidRDefault="00FF106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F1062" w:rsidRPr="00333716" w14:paraId="38E1EC6E" w14:textId="77777777" w:rsidTr="000A531A">
      <w:trPr>
        <w:trHeight w:hRule="exact" w:val="539"/>
      </w:trPr>
      <w:tc>
        <w:tcPr>
          <w:tcW w:w="3168" w:type="dxa"/>
          <w:tcBorders>
            <w:top w:val="nil"/>
            <w:bottom w:val="nil"/>
          </w:tcBorders>
        </w:tcPr>
        <w:p w14:paraId="74451D16" w14:textId="77777777" w:rsidR="00FF1062" w:rsidRPr="00095A0D" w:rsidRDefault="00FF1062" w:rsidP="00095A0D">
          <w:pPr>
            <w:pStyle w:val="Footer"/>
            <w:rPr>
              <w:rFonts w:ascii="Arial" w:eastAsia="Times New Roman" w:hAnsi="Arial"/>
              <w:color w:val="00A9A7"/>
              <w:sz w:val="14"/>
              <w:szCs w:val="24"/>
              <w:lang w:eastAsia="en-GB"/>
            </w:rPr>
          </w:pPr>
          <w:bookmarkStart w:id="149" w:name="LDnr1"/>
          <w:bookmarkEnd w:id="149"/>
        </w:p>
        <w:p w14:paraId="1A79B92D" w14:textId="77777777" w:rsidR="00FF1062" w:rsidRPr="00095A0D" w:rsidRDefault="00FF1062"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FF1062" w:rsidRPr="00313078" w:rsidRDefault="00FF1062"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00434FD0">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00434FD0">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FF1062" w:rsidRDefault="00FF10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00434FD0">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FF1062" w:rsidRPr="00095A0D" w:rsidRDefault="00FF10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F1062" w:rsidRDefault="00FF1062"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00434FD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F1062" w:rsidRPr="00095A0D" w:rsidRDefault="00FF1062"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F1062" w:rsidRPr="00095A0D" w:rsidRDefault="00FF1062"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F1062" w:rsidRPr="000A531A" w:rsidRDefault="00FF1062"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784854">
            <w:rPr>
              <w:rFonts w:ascii="Arial" w:eastAsia="Times New Roman" w:hAnsi="Arial"/>
              <w:noProof/>
              <w:color w:val="00A9A7"/>
              <w:sz w:val="14"/>
              <w:szCs w:val="24"/>
              <w:lang w:eastAsia="en-GB"/>
            </w:rPr>
            <w:t>01/04/15 19:16</w:t>
          </w:r>
          <w:r>
            <w:rPr>
              <w:rFonts w:ascii="Arial" w:eastAsia="Times New Roman" w:hAnsi="Arial"/>
              <w:color w:val="00A9A7"/>
              <w:sz w:val="14"/>
              <w:szCs w:val="24"/>
              <w:lang w:eastAsia="en-GB"/>
            </w:rPr>
            <w:fldChar w:fldCharType="end"/>
          </w:r>
        </w:p>
      </w:tc>
    </w:tr>
    <w:tr w:rsidR="00FF106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F1062" w:rsidRPr="00095A0D" w:rsidRDefault="00FF1062"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F1062" w:rsidRPr="00095A0D" w:rsidRDefault="00FF1062" w:rsidP="00095A0D">
          <w:pPr>
            <w:pStyle w:val="Footer"/>
            <w:rPr>
              <w:rFonts w:ascii="Arial" w:eastAsia="Times New Roman" w:hAnsi="Arial"/>
              <w:color w:val="00A9A7"/>
              <w:sz w:val="14"/>
              <w:szCs w:val="24"/>
              <w:lang w:eastAsia="en-GB"/>
            </w:rPr>
          </w:pPr>
        </w:p>
      </w:tc>
    </w:tr>
  </w:tbl>
  <w:p w14:paraId="2AC110CF" w14:textId="77777777" w:rsidR="00FF1062" w:rsidRDefault="00FF1062" w:rsidP="008303EF">
    <w:pPr>
      <w:tabs>
        <w:tab w:val="left" w:pos="6237"/>
      </w:tabs>
    </w:pPr>
    <w:r>
      <w:t xml:space="preserve"> </w:t>
    </w:r>
    <w:bookmarkStart w:id="150" w:name="Dnr1"/>
    <w:bookmarkEnd w:id="150"/>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F1062" w:rsidRDefault="00FF1062" w:rsidP="00D774BC">
    <w:pPr>
      <w:tabs>
        <w:tab w:val="left" w:pos="6237"/>
      </w:tabs>
    </w:pPr>
  </w:p>
  <w:p w14:paraId="51103E17" w14:textId="77777777" w:rsidR="00FF1062" w:rsidRDefault="00FF1062" w:rsidP="00D774BC">
    <w:pPr>
      <w:tabs>
        <w:tab w:val="left" w:pos="6237"/>
      </w:tabs>
    </w:pPr>
  </w:p>
  <w:p w14:paraId="772AE06E" w14:textId="77777777" w:rsidR="00FF1062" w:rsidRDefault="00FF1062" w:rsidP="00D774BC">
    <w:pPr>
      <w:tabs>
        <w:tab w:val="left" w:pos="6237"/>
      </w:tabs>
    </w:pPr>
  </w:p>
  <w:p w14:paraId="42F0C144" w14:textId="77777777" w:rsidR="00FF1062" w:rsidRDefault="00FF1062"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1" w:name="LDnr"/>
    <w:bookmarkEnd w:id="151"/>
    <w:r>
      <w:t xml:space="preserve"> </w:t>
    </w:r>
    <w:bookmarkStart w:id="152" w:name="Dnr"/>
    <w:bookmarkEnd w:id="152"/>
  </w:p>
  <w:tbl>
    <w:tblPr>
      <w:tblW w:w="9180" w:type="dxa"/>
      <w:tblLayout w:type="fixed"/>
      <w:tblLook w:val="04A0" w:firstRow="1" w:lastRow="0" w:firstColumn="1" w:lastColumn="0" w:noHBand="0" w:noVBand="1"/>
    </w:tblPr>
    <w:tblGrid>
      <w:gridCol w:w="956"/>
      <w:gridCol w:w="1199"/>
      <w:gridCol w:w="4049"/>
      <w:gridCol w:w="2976"/>
    </w:tblGrid>
    <w:tr w:rsidR="00FF1062" w:rsidRPr="0024387D" w14:paraId="6E3EED84" w14:textId="77777777" w:rsidTr="00364AE6">
      <w:tc>
        <w:tcPr>
          <w:tcW w:w="2155" w:type="dxa"/>
          <w:gridSpan w:val="2"/>
        </w:tcPr>
        <w:p w14:paraId="2933175C" w14:textId="77777777" w:rsidR="00FF1062" w:rsidRPr="0024387D" w:rsidRDefault="00FF1062" w:rsidP="002A2120">
          <w:pPr>
            <w:pStyle w:val="Header"/>
            <w:rPr>
              <w:rFonts w:cs="Georgia"/>
              <w:sz w:val="12"/>
              <w:szCs w:val="12"/>
            </w:rPr>
          </w:pPr>
        </w:p>
      </w:tc>
      <w:tc>
        <w:tcPr>
          <w:tcW w:w="4049" w:type="dxa"/>
        </w:tcPr>
        <w:p w14:paraId="2813ED1B" w14:textId="77777777" w:rsidR="00FF1062" w:rsidRPr="0024387D" w:rsidRDefault="00FF1062" w:rsidP="00DE4030">
          <w:pPr>
            <w:pStyle w:val="Header"/>
            <w:rPr>
              <w:rFonts w:cs="Georgia"/>
              <w:sz w:val="14"/>
              <w:szCs w:val="14"/>
            </w:rPr>
          </w:pPr>
        </w:p>
      </w:tc>
      <w:tc>
        <w:tcPr>
          <w:tcW w:w="2976" w:type="dxa"/>
        </w:tcPr>
        <w:p w14:paraId="1F7BDFA1" w14:textId="77777777" w:rsidR="00FF1062" w:rsidRDefault="00FF1062" w:rsidP="00DE4030">
          <w:r>
            <w:t xml:space="preserve"> </w:t>
          </w:r>
          <w:bookmarkStart w:id="153" w:name="slask"/>
          <w:bookmarkStart w:id="154" w:name="Addressee"/>
          <w:bookmarkEnd w:id="153"/>
          <w:bookmarkEnd w:id="154"/>
        </w:p>
      </w:tc>
    </w:tr>
    <w:tr w:rsidR="00FF1062" w:rsidRPr="00F456CC" w14:paraId="7817C09A" w14:textId="77777777" w:rsidTr="00364AE6">
      <w:tc>
        <w:tcPr>
          <w:tcW w:w="956" w:type="dxa"/>
          <w:tcBorders>
            <w:right w:val="single" w:sz="4" w:space="0" w:color="auto"/>
          </w:tcBorders>
        </w:tcPr>
        <w:p w14:paraId="7F2ACC79" w14:textId="77777777" w:rsidR="00FF1062" w:rsidRPr="00F456CC" w:rsidRDefault="00FF1062" w:rsidP="00025527">
          <w:pPr>
            <w:pStyle w:val="Header"/>
            <w:rPr>
              <w:rFonts w:cs="Georgia"/>
              <w:sz w:val="12"/>
              <w:szCs w:val="12"/>
            </w:rPr>
          </w:pPr>
        </w:p>
      </w:tc>
      <w:tc>
        <w:tcPr>
          <w:tcW w:w="1199" w:type="dxa"/>
          <w:tcBorders>
            <w:left w:val="single" w:sz="4" w:space="0" w:color="auto"/>
          </w:tcBorders>
        </w:tcPr>
        <w:p w14:paraId="27F330F9" w14:textId="77777777" w:rsidR="00FF1062" w:rsidRPr="00F456CC" w:rsidRDefault="00FF1062" w:rsidP="00DE4030">
          <w:pPr>
            <w:pStyle w:val="Header"/>
            <w:rPr>
              <w:rFonts w:cs="Georgia"/>
              <w:sz w:val="12"/>
              <w:szCs w:val="12"/>
            </w:rPr>
          </w:pPr>
        </w:p>
      </w:tc>
      <w:tc>
        <w:tcPr>
          <w:tcW w:w="4049" w:type="dxa"/>
        </w:tcPr>
        <w:p w14:paraId="37AA9367" w14:textId="77777777" w:rsidR="00FF1062" w:rsidRPr="002C11AF" w:rsidRDefault="00FF1062" w:rsidP="00DE4030">
          <w:pPr>
            <w:pStyle w:val="Header"/>
            <w:rPr>
              <w:rFonts w:cs="Georgia"/>
              <w:sz w:val="12"/>
              <w:szCs w:val="12"/>
            </w:rPr>
          </w:pPr>
        </w:p>
      </w:tc>
      <w:tc>
        <w:tcPr>
          <w:tcW w:w="2976" w:type="dxa"/>
        </w:tcPr>
        <w:p w14:paraId="25E5B32E" w14:textId="77777777" w:rsidR="00FF1062" w:rsidRPr="002C11AF" w:rsidRDefault="00FF1062" w:rsidP="00DE4030">
          <w:pPr>
            <w:pStyle w:val="Header"/>
            <w:rPr>
              <w:rFonts w:cs="Georgia"/>
              <w:sz w:val="12"/>
              <w:szCs w:val="12"/>
            </w:rPr>
          </w:pPr>
        </w:p>
      </w:tc>
    </w:tr>
  </w:tbl>
  <w:p w14:paraId="4244CC6E" w14:textId="77777777" w:rsidR="00FF1062" w:rsidRPr="003755FD" w:rsidRDefault="00FF1062" w:rsidP="008866A6">
    <w:bookmarkStart w:id="155" w:name="Radera2"/>
    <w:bookmarkEnd w:id="155"/>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3D6C5A"/>
    <w:multiLevelType w:val="hybridMultilevel"/>
    <w:tmpl w:val="159E8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9">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F6A7DAB"/>
    <w:multiLevelType w:val="multilevel"/>
    <w:tmpl w:val="C0AE58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1">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7"/>
  </w:num>
  <w:num w:numId="6">
    <w:abstractNumId w:val="19"/>
  </w:num>
  <w:num w:numId="7">
    <w:abstractNumId w:val="29"/>
  </w:num>
  <w:num w:numId="8">
    <w:abstractNumId w:val="30"/>
  </w:num>
  <w:num w:numId="9">
    <w:abstractNumId w:val="22"/>
  </w:num>
  <w:num w:numId="10">
    <w:abstractNumId w:val="20"/>
  </w:num>
  <w:num w:numId="11">
    <w:abstractNumId w:val="14"/>
  </w:num>
  <w:num w:numId="12">
    <w:abstractNumId w:val="31"/>
  </w:num>
  <w:num w:numId="13">
    <w:abstractNumId w:val="18"/>
  </w:num>
  <w:num w:numId="14">
    <w:abstractNumId w:val="3"/>
  </w:num>
  <w:num w:numId="15">
    <w:abstractNumId w:val="25"/>
  </w:num>
  <w:num w:numId="16">
    <w:abstractNumId w:val="28"/>
  </w:num>
  <w:num w:numId="17">
    <w:abstractNumId w:val="34"/>
  </w:num>
  <w:num w:numId="18">
    <w:abstractNumId w:val="26"/>
  </w:num>
  <w:num w:numId="19">
    <w:abstractNumId w:val="4"/>
  </w:num>
  <w:num w:numId="20">
    <w:abstractNumId w:val="8"/>
  </w:num>
  <w:num w:numId="21">
    <w:abstractNumId w:val="7"/>
  </w:num>
  <w:num w:numId="22">
    <w:abstractNumId w:val="2"/>
  </w:num>
  <w:num w:numId="23">
    <w:abstractNumId w:val="24"/>
  </w:num>
  <w:num w:numId="24">
    <w:abstractNumId w:val="12"/>
  </w:num>
  <w:num w:numId="25">
    <w:abstractNumId w:val="13"/>
  </w:num>
  <w:num w:numId="26">
    <w:abstractNumId w:val="32"/>
  </w:num>
  <w:num w:numId="27">
    <w:abstractNumId w:val="33"/>
  </w:num>
  <w:num w:numId="28">
    <w:abstractNumId w:val="9"/>
  </w:num>
  <w:num w:numId="29">
    <w:abstractNumId w:val="23"/>
  </w:num>
  <w:num w:numId="30">
    <w:abstractNumId w:val="17"/>
  </w:num>
  <w:num w:numId="31">
    <w:abstractNumId w:val="11"/>
  </w:num>
  <w:num w:numId="32">
    <w:abstractNumId w:val="10"/>
  </w:num>
  <w:num w:numId="33">
    <w:abstractNumId w:val="6"/>
  </w:num>
  <w:num w:numId="34">
    <w:abstractNumId w:val="2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40D"/>
    <w:rsid w:val="00025527"/>
    <w:rsid w:val="000308E4"/>
    <w:rsid w:val="00032CF3"/>
    <w:rsid w:val="00036FF1"/>
    <w:rsid w:val="0004523B"/>
    <w:rsid w:val="00047E25"/>
    <w:rsid w:val="000512A9"/>
    <w:rsid w:val="00053977"/>
    <w:rsid w:val="000712E2"/>
    <w:rsid w:val="00074385"/>
    <w:rsid w:val="0008100A"/>
    <w:rsid w:val="000844ED"/>
    <w:rsid w:val="000954B2"/>
    <w:rsid w:val="00095A0D"/>
    <w:rsid w:val="000A3662"/>
    <w:rsid w:val="000A531A"/>
    <w:rsid w:val="000A69BD"/>
    <w:rsid w:val="000C1ACF"/>
    <w:rsid w:val="000C2908"/>
    <w:rsid w:val="000C5243"/>
    <w:rsid w:val="000C776C"/>
    <w:rsid w:val="000D4323"/>
    <w:rsid w:val="000D4999"/>
    <w:rsid w:val="000D4E05"/>
    <w:rsid w:val="000D685C"/>
    <w:rsid w:val="000E020A"/>
    <w:rsid w:val="000E190F"/>
    <w:rsid w:val="000E43A4"/>
    <w:rsid w:val="000F31C6"/>
    <w:rsid w:val="000F72A4"/>
    <w:rsid w:val="00100B52"/>
    <w:rsid w:val="00116504"/>
    <w:rsid w:val="001233FB"/>
    <w:rsid w:val="001261E8"/>
    <w:rsid w:val="001304B6"/>
    <w:rsid w:val="00131CF2"/>
    <w:rsid w:val="00144FF1"/>
    <w:rsid w:val="001502F9"/>
    <w:rsid w:val="001567BF"/>
    <w:rsid w:val="00160052"/>
    <w:rsid w:val="001640BB"/>
    <w:rsid w:val="0016591B"/>
    <w:rsid w:val="001714C5"/>
    <w:rsid w:val="001752B9"/>
    <w:rsid w:val="00182A36"/>
    <w:rsid w:val="00183401"/>
    <w:rsid w:val="00184750"/>
    <w:rsid w:val="00191B2C"/>
    <w:rsid w:val="001B2C00"/>
    <w:rsid w:val="001B7E54"/>
    <w:rsid w:val="001C046C"/>
    <w:rsid w:val="001C1E6E"/>
    <w:rsid w:val="001C2008"/>
    <w:rsid w:val="001E5949"/>
    <w:rsid w:val="001F3085"/>
    <w:rsid w:val="001F5703"/>
    <w:rsid w:val="002047F2"/>
    <w:rsid w:val="00212825"/>
    <w:rsid w:val="00224476"/>
    <w:rsid w:val="00226F03"/>
    <w:rsid w:val="00240132"/>
    <w:rsid w:val="0024387D"/>
    <w:rsid w:val="00246426"/>
    <w:rsid w:val="0026150C"/>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42F56"/>
    <w:rsid w:val="00362731"/>
    <w:rsid w:val="00364AE6"/>
    <w:rsid w:val="00364D31"/>
    <w:rsid w:val="00367542"/>
    <w:rsid w:val="00370507"/>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4FD0"/>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11AD"/>
    <w:rsid w:val="00525CF4"/>
    <w:rsid w:val="0053648F"/>
    <w:rsid w:val="005408F3"/>
    <w:rsid w:val="005477ED"/>
    <w:rsid w:val="005521B0"/>
    <w:rsid w:val="005625BF"/>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0B2C"/>
    <w:rsid w:val="005D655F"/>
    <w:rsid w:val="005D6C3E"/>
    <w:rsid w:val="005E228F"/>
    <w:rsid w:val="005E60AD"/>
    <w:rsid w:val="005E710A"/>
    <w:rsid w:val="005F7E0A"/>
    <w:rsid w:val="00602874"/>
    <w:rsid w:val="00603EE5"/>
    <w:rsid w:val="00607BD3"/>
    <w:rsid w:val="00614EF1"/>
    <w:rsid w:val="006168A9"/>
    <w:rsid w:val="00621617"/>
    <w:rsid w:val="006217E0"/>
    <w:rsid w:val="00633EAD"/>
    <w:rsid w:val="00636FB0"/>
    <w:rsid w:val="00641A3D"/>
    <w:rsid w:val="006452D4"/>
    <w:rsid w:val="00650709"/>
    <w:rsid w:val="00653081"/>
    <w:rsid w:val="006542FE"/>
    <w:rsid w:val="00661F2C"/>
    <w:rsid w:val="006648CB"/>
    <w:rsid w:val="00676C89"/>
    <w:rsid w:val="00680827"/>
    <w:rsid w:val="00686189"/>
    <w:rsid w:val="0069359C"/>
    <w:rsid w:val="006A4A7F"/>
    <w:rsid w:val="006A4E14"/>
    <w:rsid w:val="006E5D32"/>
    <w:rsid w:val="006E7C71"/>
    <w:rsid w:val="006F65B8"/>
    <w:rsid w:val="00701906"/>
    <w:rsid w:val="00702AFD"/>
    <w:rsid w:val="00703BD5"/>
    <w:rsid w:val="007069DA"/>
    <w:rsid w:val="00707704"/>
    <w:rsid w:val="0071078A"/>
    <w:rsid w:val="00714301"/>
    <w:rsid w:val="0072035C"/>
    <w:rsid w:val="00722A2A"/>
    <w:rsid w:val="007231DB"/>
    <w:rsid w:val="00727057"/>
    <w:rsid w:val="007306AD"/>
    <w:rsid w:val="0073695B"/>
    <w:rsid w:val="0074276F"/>
    <w:rsid w:val="007711EC"/>
    <w:rsid w:val="007744B3"/>
    <w:rsid w:val="007804CB"/>
    <w:rsid w:val="00784854"/>
    <w:rsid w:val="007871FB"/>
    <w:rsid w:val="00793064"/>
    <w:rsid w:val="007A0162"/>
    <w:rsid w:val="007A2939"/>
    <w:rsid w:val="007B025E"/>
    <w:rsid w:val="007B2DED"/>
    <w:rsid w:val="007C2A05"/>
    <w:rsid w:val="007C34B3"/>
    <w:rsid w:val="007C7D7A"/>
    <w:rsid w:val="007D7250"/>
    <w:rsid w:val="007E3B73"/>
    <w:rsid w:val="007E3F3B"/>
    <w:rsid w:val="007E481B"/>
    <w:rsid w:val="007E7489"/>
    <w:rsid w:val="007F0F3A"/>
    <w:rsid w:val="007F284C"/>
    <w:rsid w:val="00805333"/>
    <w:rsid w:val="008055D7"/>
    <w:rsid w:val="00812F27"/>
    <w:rsid w:val="00814DEC"/>
    <w:rsid w:val="008152A3"/>
    <w:rsid w:val="00817886"/>
    <w:rsid w:val="00825A53"/>
    <w:rsid w:val="00827C15"/>
    <w:rsid w:val="0083036F"/>
    <w:rsid w:val="008303EF"/>
    <w:rsid w:val="00832F02"/>
    <w:rsid w:val="008354E0"/>
    <w:rsid w:val="00837E47"/>
    <w:rsid w:val="008409C3"/>
    <w:rsid w:val="00843310"/>
    <w:rsid w:val="0084648D"/>
    <w:rsid w:val="008465AF"/>
    <w:rsid w:val="008574CF"/>
    <w:rsid w:val="008866A6"/>
    <w:rsid w:val="00886A66"/>
    <w:rsid w:val="00892362"/>
    <w:rsid w:val="008962E0"/>
    <w:rsid w:val="008977F7"/>
    <w:rsid w:val="008B0F86"/>
    <w:rsid w:val="008B23F2"/>
    <w:rsid w:val="008B25A9"/>
    <w:rsid w:val="008B34A4"/>
    <w:rsid w:val="008C400C"/>
    <w:rsid w:val="008C7C3E"/>
    <w:rsid w:val="008D6A9F"/>
    <w:rsid w:val="008D7540"/>
    <w:rsid w:val="008D797D"/>
    <w:rsid w:val="008E73EF"/>
    <w:rsid w:val="008F38AA"/>
    <w:rsid w:val="008F6ADA"/>
    <w:rsid w:val="0090273C"/>
    <w:rsid w:val="009036DE"/>
    <w:rsid w:val="00907BB4"/>
    <w:rsid w:val="00913A2D"/>
    <w:rsid w:val="00917AF8"/>
    <w:rsid w:val="0092615D"/>
    <w:rsid w:val="00931185"/>
    <w:rsid w:val="00932401"/>
    <w:rsid w:val="00934DF5"/>
    <w:rsid w:val="00943E4E"/>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3E2"/>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239C6"/>
    <w:rsid w:val="00B44895"/>
    <w:rsid w:val="00B5172C"/>
    <w:rsid w:val="00B60C1B"/>
    <w:rsid w:val="00B6227B"/>
    <w:rsid w:val="00B72189"/>
    <w:rsid w:val="00B77D5E"/>
    <w:rsid w:val="00B86215"/>
    <w:rsid w:val="00B90A42"/>
    <w:rsid w:val="00BB02BA"/>
    <w:rsid w:val="00BB53A6"/>
    <w:rsid w:val="00BD3476"/>
    <w:rsid w:val="00BD68EB"/>
    <w:rsid w:val="00BD69B7"/>
    <w:rsid w:val="00C00D40"/>
    <w:rsid w:val="00C04791"/>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5AE6"/>
    <w:rsid w:val="00C9798A"/>
    <w:rsid w:val="00CA103A"/>
    <w:rsid w:val="00CA6970"/>
    <w:rsid w:val="00CB43C6"/>
    <w:rsid w:val="00CC03AE"/>
    <w:rsid w:val="00CC270E"/>
    <w:rsid w:val="00CC7016"/>
    <w:rsid w:val="00CC70DA"/>
    <w:rsid w:val="00CE0FA6"/>
    <w:rsid w:val="00CE1031"/>
    <w:rsid w:val="00CE7DFC"/>
    <w:rsid w:val="00CF4460"/>
    <w:rsid w:val="00CF47A0"/>
    <w:rsid w:val="00D037DF"/>
    <w:rsid w:val="00D1098A"/>
    <w:rsid w:val="00D21C11"/>
    <w:rsid w:val="00D32C68"/>
    <w:rsid w:val="00D3535C"/>
    <w:rsid w:val="00D44B72"/>
    <w:rsid w:val="00D53A9A"/>
    <w:rsid w:val="00D54A2C"/>
    <w:rsid w:val="00D56BDB"/>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34246"/>
    <w:rsid w:val="00E41212"/>
    <w:rsid w:val="00E4288C"/>
    <w:rsid w:val="00E46C51"/>
    <w:rsid w:val="00E57C71"/>
    <w:rsid w:val="00E62E6B"/>
    <w:rsid w:val="00E706A3"/>
    <w:rsid w:val="00E738E4"/>
    <w:rsid w:val="00E809F3"/>
    <w:rsid w:val="00E82E7B"/>
    <w:rsid w:val="00E9789B"/>
    <w:rsid w:val="00EA3F47"/>
    <w:rsid w:val="00EB1451"/>
    <w:rsid w:val="00EB1E88"/>
    <w:rsid w:val="00EB2D1B"/>
    <w:rsid w:val="00EB3EAB"/>
    <w:rsid w:val="00EB63D6"/>
    <w:rsid w:val="00EC3FBC"/>
    <w:rsid w:val="00EC5E28"/>
    <w:rsid w:val="00ED3446"/>
    <w:rsid w:val="00EE04DB"/>
    <w:rsid w:val="00EE0737"/>
    <w:rsid w:val="00EE64E3"/>
    <w:rsid w:val="00EE7FE7"/>
    <w:rsid w:val="00EF6F85"/>
    <w:rsid w:val="00F03056"/>
    <w:rsid w:val="00F07598"/>
    <w:rsid w:val="00F22C66"/>
    <w:rsid w:val="00F24BE3"/>
    <w:rsid w:val="00F25F5B"/>
    <w:rsid w:val="00F34EBF"/>
    <w:rsid w:val="00F35278"/>
    <w:rsid w:val="00F456CC"/>
    <w:rsid w:val="00F46893"/>
    <w:rsid w:val="00F7196A"/>
    <w:rsid w:val="00F74D62"/>
    <w:rsid w:val="00F85F1F"/>
    <w:rsid w:val="00FB1144"/>
    <w:rsid w:val="00FB20B9"/>
    <w:rsid w:val="00FB3539"/>
    <w:rsid w:val="00FB61B8"/>
    <w:rsid w:val="00FD0076"/>
    <w:rsid w:val="00FD0A4E"/>
    <w:rsid w:val="00FD2E7E"/>
    <w:rsid w:val="00FD4E8C"/>
    <w:rsid w:val="00FE29F5"/>
    <w:rsid w:val="00FF1062"/>
    <w:rsid w:val="00FF3E4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 w:type="paragraph" w:styleId="DocumentMap">
    <w:name w:val="Document Map"/>
    <w:basedOn w:val="Normal"/>
    <w:link w:val="DocumentMapChar"/>
    <w:uiPriority w:val="99"/>
    <w:semiHidden/>
    <w:unhideWhenUsed/>
    <w:rsid w:val="00F7196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7196A"/>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 w:type="paragraph" w:styleId="DocumentMap">
    <w:name w:val="Document Map"/>
    <w:basedOn w:val="Normal"/>
    <w:link w:val="DocumentMapChar"/>
    <w:uiPriority w:val="99"/>
    <w:semiHidden/>
    <w:unhideWhenUsed/>
    <w:rsid w:val="00F7196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7196A"/>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docbook.org/tdg5/en/html/" TargetMode="External"/><Relationship Id="rId26" Type="http://schemas.openxmlformats.org/officeDocument/2006/relationships/hyperlink" Target="http://commons.apache.org/lang/api-2.1/org/apache/commons/lang/StringEscapeUtils.html"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www.socialstyrelsen.se/regelverk/handbocker/handbokominformationshanteringochjournalforing"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rivta.se/documents/ARK_0001/" TargetMode="External"/><Relationship Id="rId19" Type="http://schemas.openxmlformats.org/officeDocument/2006/relationships/image" Target="media/image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4BE00F-0E76-B943-86E5-A09494AF5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41</TotalTime>
  <Pages>76</Pages>
  <Words>16413</Words>
  <Characters>93555</Characters>
  <Application>Microsoft Macintosh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109749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47</cp:revision>
  <dcterms:created xsi:type="dcterms:W3CDTF">2014-11-05T06:18:00Z</dcterms:created>
  <dcterms:modified xsi:type="dcterms:W3CDTF">2015-04-08T14:20:00Z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2015-03-31</vt:lpwstr>
  </property>
  <property fmtid="{D5CDD505-2E9C-101B-9397-08002B2CF9AE}" pid="8" name="domain_3">
    <vt:lpwstr>description</vt:lpwstr>
  </property>
  <property fmtid="{D5CDD505-2E9C-101B-9397-08002B2CF9AE}" pid="9" name="version">
    <vt:lpwstr>2.1.1</vt:lpwstr>
  </property>
</Properties>
</file>