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EFD9BC" w14:textId="77777777" w:rsidR="00F25F5B" w:rsidRPr="00D82A73" w:rsidRDefault="00F25F5B" w:rsidP="00F25F5B">
      <w:pPr>
        <w:tabs>
          <w:tab w:val="left" w:pos="2552"/>
        </w:tabs>
        <w:spacing w:line="240" w:lineRule="auto"/>
        <w:jc w:val="center"/>
      </w:pPr>
      <w:bookmarkStart w:id="0" w:name="Subject"/>
    </w:p>
    <w:p w14:paraId="1780B740" w14:textId="77777777" w:rsidR="00F25F5B" w:rsidRPr="00D82A73" w:rsidRDefault="00F25F5B" w:rsidP="00F25F5B">
      <w:pPr>
        <w:tabs>
          <w:tab w:val="left" w:pos="2552"/>
        </w:tabs>
        <w:spacing w:line="240" w:lineRule="auto"/>
        <w:jc w:val="center"/>
      </w:pPr>
    </w:p>
    <w:p w14:paraId="4002C8D6" w14:textId="77777777" w:rsidR="00F25F5B" w:rsidRPr="00D82A73" w:rsidRDefault="00F25F5B" w:rsidP="00F25F5B">
      <w:pPr>
        <w:tabs>
          <w:tab w:val="left" w:pos="2552"/>
        </w:tabs>
        <w:spacing w:line="240" w:lineRule="auto"/>
        <w:jc w:val="center"/>
      </w:pPr>
    </w:p>
    <w:p w14:paraId="45DF8CE0" w14:textId="77777777" w:rsidR="00F25F5B" w:rsidRPr="00D82A73" w:rsidRDefault="00F25F5B" w:rsidP="00F25F5B">
      <w:pPr>
        <w:tabs>
          <w:tab w:val="left" w:pos="2552"/>
        </w:tabs>
        <w:spacing w:line="240" w:lineRule="auto"/>
        <w:jc w:val="center"/>
      </w:pPr>
    </w:p>
    <w:p w14:paraId="2C2C4857" w14:textId="77777777" w:rsidR="00F25F5B" w:rsidRPr="00D82A73" w:rsidRDefault="00F25F5B" w:rsidP="00F25F5B">
      <w:pPr>
        <w:tabs>
          <w:tab w:val="left" w:pos="2552"/>
        </w:tabs>
        <w:spacing w:line="240" w:lineRule="auto"/>
        <w:jc w:val="center"/>
      </w:pPr>
    </w:p>
    <w:p w14:paraId="39DFF8B7" w14:textId="77777777" w:rsidR="00F25F5B" w:rsidRPr="00D82A73" w:rsidRDefault="00F25F5B" w:rsidP="00F25F5B">
      <w:pPr>
        <w:tabs>
          <w:tab w:val="left" w:pos="2552"/>
        </w:tabs>
        <w:spacing w:line="240" w:lineRule="auto"/>
        <w:jc w:val="center"/>
      </w:pPr>
    </w:p>
    <w:p w14:paraId="6055466A" w14:textId="77777777" w:rsidR="00F25F5B" w:rsidRPr="00D82A73" w:rsidRDefault="00F25F5B" w:rsidP="00F25F5B">
      <w:pPr>
        <w:tabs>
          <w:tab w:val="left" w:pos="2552"/>
        </w:tabs>
        <w:spacing w:line="240" w:lineRule="auto"/>
        <w:jc w:val="center"/>
      </w:pPr>
    </w:p>
    <w:p w14:paraId="427B4AB7" w14:textId="77777777" w:rsidR="00F25F5B" w:rsidRPr="00D82A73" w:rsidRDefault="00F25F5B" w:rsidP="00F25F5B">
      <w:pPr>
        <w:tabs>
          <w:tab w:val="left" w:pos="2552"/>
        </w:tabs>
        <w:spacing w:line="240" w:lineRule="auto"/>
        <w:jc w:val="center"/>
      </w:pPr>
    </w:p>
    <w:p w14:paraId="0EEE3223" w14:textId="77777777" w:rsidR="00F25F5B" w:rsidRPr="00D82A73" w:rsidRDefault="00F25F5B" w:rsidP="00F25F5B">
      <w:pPr>
        <w:tabs>
          <w:tab w:val="left" w:pos="2552"/>
        </w:tabs>
        <w:spacing w:line="240" w:lineRule="auto"/>
        <w:jc w:val="center"/>
        <w:rPr>
          <w:color w:val="76923C" w:themeColor="accent3" w:themeShade="BF"/>
        </w:rPr>
      </w:pPr>
    </w:p>
    <w:p w14:paraId="63063284" w14:textId="77777777" w:rsidR="00F25F5B" w:rsidRPr="00D82A73" w:rsidRDefault="003C4CF1" w:rsidP="00F25F5B">
      <w:pPr>
        <w:tabs>
          <w:tab w:val="left" w:pos="2552"/>
        </w:tabs>
        <w:spacing w:line="240" w:lineRule="auto"/>
        <w:jc w:val="center"/>
        <w:rPr>
          <w:sz w:val="48"/>
          <w:szCs w:val="48"/>
        </w:rPr>
      </w:pPr>
      <w:fldSimple w:instr=" TITLE   \* MERGEFORMAT ">
        <w:r w:rsidR="00F94BB2" w:rsidRPr="00D82A73">
          <w:rPr>
            <w:color w:val="76923C" w:themeColor="accent3" w:themeShade="BF"/>
            <w:sz w:val="48"/>
            <w:szCs w:val="48"/>
          </w:rPr>
          <w:t>Tjänstekontraktsbeskrivning - Formulärtjänst</w:t>
        </w:r>
      </w:fldSimple>
    </w:p>
    <w:p w14:paraId="73F71FC3" w14:textId="7F195F4A" w:rsidR="002D631E" w:rsidRPr="00D82A73" w:rsidRDefault="00F94BB2" w:rsidP="00F25F5B">
      <w:pPr>
        <w:tabs>
          <w:tab w:val="left" w:pos="2552"/>
        </w:tabs>
        <w:spacing w:line="240" w:lineRule="auto"/>
        <w:jc w:val="center"/>
        <w:rPr>
          <w:sz w:val="32"/>
          <w:szCs w:val="32"/>
        </w:rPr>
      </w:pPr>
      <w:r w:rsidRPr="00D82A73">
        <w:t>infrastructure: supportservicesforminteraction: forminteraction</w:t>
      </w:r>
      <w:r w:rsidRPr="00D82A73">
        <w:rPr>
          <w:sz w:val="32"/>
          <w:szCs w:val="32"/>
        </w:rPr>
        <w:t xml:space="preserve"> </w:t>
      </w:r>
      <w:r w:rsidR="002D631E" w:rsidRPr="00D82A73">
        <w:rPr>
          <w:sz w:val="32"/>
          <w:szCs w:val="32"/>
        </w:rPr>
        <w:t>Tjänstekontraktsbeskrivning</w:t>
      </w:r>
    </w:p>
    <w:p w14:paraId="6A8A6D0E" w14:textId="77777777" w:rsidR="002D631E" w:rsidRPr="00D82A73" w:rsidRDefault="002D631E" w:rsidP="00F25F5B">
      <w:pPr>
        <w:tabs>
          <w:tab w:val="left" w:pos="2552"/>
        </w:tabs>
        <w:spacing w:line="240" w:lineRule="auto"/>
        <w:jc w:val="center"/>
        <w:rPr>
          <w:sz w:val="32"/>
          <w:szCs w:val="32"/>
        </w:rPr>
      </w:pPr>
    </w:p>
    <w:p w14:paraId="5B869D9B" w14:textId="1000E45A" w:rsidR="002D631E" w:rsidRPr="00D82A73" w:rsidRDefault="002D631E" w:rsidP="00F25F5B">
      <w:pPr>
        <w:tabs>
          <w:tab w:val="left" w:pos="2552"/>
        </w:tabs>
        <w:spacing w:line="240" w:lineRule="auto"/>
        <w:jc w:val="center"/>
        <w:rPr>
          <w:sz w:val="32"/>
          <w:szCs w:val="32"/>
        </w:rPr>
      </w:pPr>
      <w:r w:rsidRPr="00D82A73">
        <w:rPr>
          <w:sz w:val="32"/>
          <w:szCs w:val="32"/>
        </w:rPr>
        <w:t xml:space="preserve">Version </w:t>
      </w:r>
      <w:fldSimple w:instr=" DOCPROPERTY &quot;Version_1&quot; \* MERGEFORMAT ">
        <w:r w:rsidR="00C45000" w:rsidRPr="00D82A73">
          <w:rPr>
            <w:rFonts w:ascii="Arial" w:hAnsi="Arial"/>
            <w:b/>
            <w:color w:val="9BBB59" w:themeColor="accent3"/>
            <w:sz w:val="36"/>
          </w:rPr>
          <w:t>2</w:t>
        </w:r>
      </w:fldSimple>
      <w:r w:rsidRPr="00D82A73">
        <w:rPr>
          <w:rFonts w:ascii="Arial" w:hAnsi="Arial"/>
          <w:sz w:val="36"/>
        </w:rPr>
        <w:t>.</w:t>
      </w:r>
      <w:fldSimple w:instr=" DOCPROPERTY &quot;Version_2&quot; \* MERGEFORMAT ">
        <w:r w:rsidRPr="00D82A73">
          <w:rPr>
            <w:rFonts w:ascii="Arial" w:hAnsi="Arial"/>
            <w:b/>
            <w:color w:val="9BBB59" w:themeColor="accent3"/>
            <w:sz w:val="36"/>
          </w:rPr>
          <w:t>0</w:t>
        </w:r>
      </w:fldSimple>
      <w:r w:rsidRPr="00D82A73">
        <w:rPr>
          <w:rFonts w:ascii="Arial" w:hAnsi="Arial"/>
          <w:sz w:val="36"/>
        </w:rPr>
        <w:t>.</w:t>
      </w:r>
      <w:fldSimple w:instr=" DOCPROPERTY  &quot;Version_3&quot; \* MERGEFORMAT ">
        <w:r w:rsidRPr="00D82A73">
          <w:rPr>
            <w:rFonts w:ascii="Arial" w:hAnsi="Arial"/>
            <w:b/>
            <w:color w:val="9BBB59" w:themeColor="accent3"/>
            <w:sz w:val="36"/>
          </w:rPr>
          <w:t>0</w:t>
        </w:r>
      </w:fldSimple>
      <w:r w:rsidR="001C6BB7" w:rsidRPr="00D82A73">
        <w:rPr>
          <w:rFonts w:ascii="Arial" w:hAnsi="Arial"/>
          <w:b/>
          <w:color w:val="9BBB59" w:themeColor="accent3"/>
          <w:sz w:val="36"/>
        </w:rPr>
        <w:fldChar w:fldCharType="begin"/>
      </w:r>
      <w:r w:rsidR="001C6BB7" w:rsidRPr="00D82A73">
        <w:rPr>
          <w:rFonts w:ascii="Arial" w:hAnsi="Arial"/>
          <w:b/>
          <w:color w:val="9BBB59" w:themeColor="accent3"/>
          <w:sz w:val="36"/>
        </w:rPr>
        <w:instrText xml:space="preserve"> DOCPROPERTY "rc" \* MERGEFORMAT </w:instrText>
      </w:r>
      <w:r w:rsidR="001C6BB7" w:rsidRPr="00D82A73">
        <w:rPr>
          <w:rFonts w:ascii="Arial" w:hAnsi="Arial"/>
          <w:b/>
          <w:color w:val="9BBB59" w:themeColor="accent3"/>
          <w:sz w:val="36"/>
        </w:rPr>
        <w:fldChar w:fldCharType="separate"/>
      </w:r>
      <w:r w:rsidR="00C80562" w:rsidRPr="00D82A73">
        <w:rPr>
          <w:rFonts w:ascii="Arial" w:hAnsi="Arial"/>
          <w:b/>
          <w:color w:val="9BBB59" w:themeColor="accent3"/>
          <w:sz w:val="36"/>
        </w:rPr>
        <w:t>RC1</w:t>
      </w:r>
      <w:r w:rsidR="001C6BB7" w:rsidRPr="00D82A73">
        <w:rPr>
          <w:rFonts w:ascii="Arial" w:hAnsi="Arial"/>
          <w:b/>
          <w:color w:val="9BBB59" w:themeColor="accent3"/>
          <w:sz w:val="36"/>
        </w:rPr>
        <w:fldChar w:fldCharType="end"/>
      </w:r>
    </w:p>
    <w:p w14:paraId="5659363F" w14:textId="77777777" w:rsidR="002D631E" w:rsidRPr="00D82A73" w:rsidRDefault="002D631E" w:rsidP="00F25F5B">
      <w:pPr>
        <w:tabs>
          <w:tab w:val="left" w:pos="2552"/>
        </w:tabs>
        <w:spacing w:line="240" w:lineRule="auto"/>
        <w:jc w:val="center"/>
        <w:rPr>
          <w:sz w:val="32"/>
          <w:szCs w:val="32"/>
        </w:rPr>
      </w:pPr>
    </w:p>
    <w:p w14:paraId="37830127" w14:textId="7E75FCDE" w:rsidR="00F25F5B" w:rsidRPr="00D82A73" w:rsidRDefault="007C5E55" w:rsidP="00F25F5B">
      <w:pPr>
        <w:tabs>
          <w:tab w:val="left" w:pos="2552"/>
        </w:tabs>
        <w:spacing w:line="240" w:lineRule="auto"/>
        <w:jc w:val="center"/>
        <w:rPr>
          <w:sz w:val="32"/>
          <w:szCs w:val="32"/>
        </w:rPr>
      </w:pPr>
      <w:r w:rsidRPr="00D82A73">
        <w:rPr>
          <w:sz w:val="32"/>
          <w:szCs w:val="32"/>
        </w:rPr>
        <w:t>2013-10-15</w:t>
      </w:r>
    </w:p>
    <w:p w14:paraId="37D00F15" w14:textId="77777777" w:rsidR="00F25F5B" w:rsidRPr="00D82A73" w:rsidRDefault="00F25F5B" w:rsidP="00F25F5B">
      <w:pPr>
        <w:tabs>
          <w:tab w:val="left" w:pos="2552"/>
        </w:tabs>
        <w:spacing w:line="240" w:lineRule="auto"/>
        <w:jc w:val="center"/>
        <w:rPr>
          <w:sz w:val="32"/>
          <w:szCs w:val="32"/>
        </w:rPr>
      </w:pPr>
    </w:p>
    <w:p w14:paraId="43DF7145" w14:textId="77777777" w:rsidR="00F25F5B" w:rsidRPr="00D82A73" w:rsidRDefault="00F25F5B" w:rsidP="00F25F5B">
      <w:pPr>
        <w:tabs>
          <w:tab w:val="left" w:pos="2552"/>
        </w:tabs>
        <w:spacing w:line="240" w:lineRule="auto"/>
        <w:jc w:val="center"/>
        <w:rPr>
          <w:sz w:val="32"/>
          <w:szCs w:val="32"/>
        </w:rPr>
      </w:pPr>
    </w:p>
    <w:p w14:paraId="6E093955" w14:textId="77777777" w:rsidR="00C54F68" w:rsidRPr="00D82A73" w:rsidRDefault="00F25F5B" w:rsidP="007E47C0">
      <w:r w:rsidRPr="00D82A73">
        <w:br w:type="page"/>
      </w:r>
      <w:r w:rsidR="004255A2" w:rsidRPr="00D82A73">
        <w:rPr>
          <w:b/>
        </w:rPr>
        <w:lastRenderedPageBreak/>
        <w:t xml:space="preserve"> </w:t>
      </w:r>
    </w:p>
    <w:sdt>
      <w:sdtPr>
        <w:rPr>
          <w:rFonts w:ascii="Georgia" w:eastAsia="Calibri" w:hAnsi="Georgia" w:cs="Times New Roman"/>
          <w:b w:val="0"/>
          <w:bCs w:val="0"/>
          <w:color w:val="auto"/>
          <w:sz w:val="20"/>
          <w:szCs w:val="22"/>
        </w:rPr>
        <w:id w:val="85844782"/>
        <w:docPartObj>
          <w:docPartGallery w:val="Table of Contents"/>
          <w:docPartUnique/>
        </w:docPartObj>
      </w:sdtPr>
      <w:sdtContent>
        <w:p w14:paraId="72E966D7" w14:textId="77777777" w:rsidR="00C54F68" w:rsidRPr="00D82A73" w:rsidRDefault="00C54F68">
          <w:pPr>
            <w:pStyle w:val="Innehllsfrteckningsrubrik"/>
          </w:pPr>
          <w:r w:rsidRPr="00D82A73">
            <w:t>Innehållsförteckning</w:t>
          </w:r>
        </w:p>
        <w:p w14:paraId="0DDC0554" w14:textId="77777777" w:rsidR="003261D9" w:rsidRDefault="00C54F68">
          <w:pPr>
            <w:pStyle w:val="Innehll1"/>
            <w:tabs>
              <w:tab w:val="left" w:pos="326"/>
              <w:tab w:val="right" w:leader="dot" w:pos="8664"/>
            </w:tabs>
            <w:rPr>
              <w:rFonts w:asciiTheme="minorHAnsi" w:eastAsiaTheme="minorEastAsia" w:hAnsiTheme="minorHAnsi" w:cstheme="minorBidi"/>
              <w:noProof/>
              <w:sz w:val="24"/>
              <w:szCs w:val="24"/>
              <w:lang w:eastAsia="ja-JP"/>
            </w:rPr>
          </w:pPr>
          <w:r w:rsidRPr="00D82A73">
            <w:fldChar w:fldCharType="begin"/>
          </w:r>
          <w:r w:rsidRPr="00D82A73">
            <w:instrText xml:space="preserve"> TOC \o "1-3" \h \z \u </w:instrText>
          </w:r>
          <w:r w:rsidRPr="00D82A73">
            <w:fldChar w:fldCharType="separate"/>
          </w:r>
          <w:r w:rsidR="003261D9">
            <w:rPr>
              <w:noProof/>
            </w:rPr>
            <w:t>1</w:t>
          </w:r>
          <w:r w:rsidR="003261D9">
            <w:rPr>
              <w:rFonts w:asciiTheme="minorHAnsi" w:eastAsiaTheme="minorEastAsia" w:hAnsiTheme="minorHAnsi" w:cstheme="minorBidi"/>
              <w:noProof/>
              <w:sz w:val="24"/>
              <w:szCs w:val="24"/>
              <w:lang w:eastAsia="ja-JP"/>
            </w:rPr>
            <w:tab/>
          </w:r>
          <w:r w:rsidR="003261D9">
            <w:rPr>
              <w:noProof/>
            </w:rPr>
            <w:t>Inledning</w:t>
          </w:r>
          <w:r w:rsidR="003261D9">
            <w:rPr>
              <w:noProof/>
            </w:rPr>
            <w:tab/>
          </w:r>
          <w:r w:rsidR="003261D9">
            <w:rPr>
              <w:noProof/>
            </w:rPr>
            <w:fldChar w:fldCharType="begin"/>
          </w:r>
          <w:r w:rsidR="003261D9">
            <w:rPr>
              <w:noProof/>
            </w:rPr>
            <w:instrText xml:space="preserve"> PAGEREF _Toc259358435 \h </w:instrText>
          </w:r>
          <w:r w:rsidR="003261D9">
            <w:rPr>
              <w:noProof/>
            </w:rPr>
          </w:r>
          <w:r w:rsidR="003261D9">
            <w:rPr>
              <w:noProof/>
            </w:rPr>
            <w:fldChar w:fldCharType="separate"/>
          </w:r>
          <w:r w:rsidR="003261D9">
            <w:rPr>
              <w:noProof/>
            </w:rPr>
            <w:t>9</w:t>
          </w:r>
          <w:r w:rsidR="003261D9">
            <w:rPr>
              <w:noProof/>
            </w:rPr>
            <w:fldChar w:fldCharType="end"/>
          </w:r>
        </w:p>
        <w:p w14:paraId="4CC5233C" w14:textId="77777777" w:rsidR="003261D9" w:rsidRDefault="003261D9">
          <w:pPr>
            <w:pStyle w:val="Innehll1"/>
            <w:tabs>
              <w:tab w:val="left" w:pos="352"/>
              <w:tab w:val="right" w:leader="dot" w:pos="8664"/>
            </w:tabs>
            <w:rPr>
              <w:rFonts w:asciiTheme="minorHAnsi" w:eastAsiaTheme="minorEastAsia" w:hAnsiTheme="minorHAnsi" w:cstheme="minorBidi"/>
              <w:noProof/>
              <w:sz w:val="24"/>
              <w:szCs w:val="24"/>
              <w:lang w:eastAsia="ja-JP"/>
            </w:rPr>
          </w:pPr>
          <w:r>
            <w:rPr>
              <w:noProof/>
            </w:rPr>
            <w:t>2</w:t>
          </w:r>
          <w:r>
            <w:rPr>
              <w:rFonts w:asciiTheme="minorHAnsi" w:eastAsiaTheme="minorEastAsia" w:hAnsiTheme="minorHAnsi" w:cstheme="minorBidi"/>
              <w:noProof/>
              <w:sz w:val="24"/>
              <w:szCs w:val="24"/>
              <w:lang w:eastAsia="ja-JP"/>
            </w:rPr>
            <w:tab/>
          </w:r>
          <w:r>
            <w:rPr>
              <w:noProof/>
            </w:rPr>
            <w:t>Versionsinformation</w:t>
          </w:r>
          <w:r>
            <w:rPr>
              <w:noProof/>
            </w:rPr>
            <w:tab/>
          </w:r>
          <w:r>
            <w:rPr>
              <w:noProof/>
            </w:rPr>
            <w:fldChar w:fldCharType="begin"/>
          </w:r>
          <w:r>
            <w:rPr>
              <w:noProof/>
            </w:rPr>
            <w:instrText xml:space="preserve"> PAGEREF _Toc259358436 \h </w:instrText>
          </w:r>
          <w:r>
            <w:rPr>
              <w:noProof/>
            </w:rPr>
          </w:r>
          <w:r>
            <w:rPr>
              <w:noProof/>
            </w:rPr>
            <w:fldChar w:fldCharType="separate"/>
          </w:r>
          <w:r>
            <w:rPr>
              <w:noProof/>
            </w:rPr>
            <w:t>10</w:t>
          </w:r>
          <w:r>
            <w:rPr>
              <w:noProof/>
            </w:rPr>
            <w:fldChar w:fldCharType="end"/>
          </w:r>
        </w:p>
        <w:p w14:paraId="41E585B8" w14:textId="77777777" w:rsidR="003261D9" w:rsidRDefault="003261D9">
          <w:pPr>
            <w:pStyle w:val="Innehll2"/>
            <w:tabs>
              <w:tab w:val="left" w:pos="692"/>
              <w:tab w:val="right" w:leader="dot" w:pos="8664"/>
            </w:tabs>
            <w:rPr>
              <w:rFonts w:asciiTheme="minorHAnsi" w:eastAsiaTheme="minorEastAsia" w:hAnsiTheme="minorHAnsi" w:cstheme="minorBidi"/>
              <w:noProof/>
              <w:sz w:val="24"/>
              <w:szCs w:val="24"/>
              <w:lang w:eastAsia="ja-JP"/>
            </w:rPr>
          </w:pPr>
          <w:r>
            <w:rPr>
              <w:noProof/>
            </w:rPr>
            <w:t>2.1</w:t>
          </w:r>
          <w:r>
            <w:rPr>
              <w:rFonts w:asciiTheme="minorHAnsi" w:eastAsiaTheme="minorEastAsia" w:hAnsiTheme="minorHAnsi" w:cstheme="minorBidi"/>
              <w:noProof/>
              <w:sz w:val="24"/>
              <w:szCs w:val="24"/>
              <w:lang w:eastAsia="ja-JP"/>
            </w:rPr>
            <w:tab/>
          </w:r>
          <w:r>
            <w:rPr>
              <w:noProof/>
            </w:rPr>
            <w:t xml:space="preserve">Version </w:t>
          </w:r>
          <w:r w:rsidRPr="00BB10E2">
            <w:rPr>
              <w:b/>
              <w:noProof/>
              <w:color w:val="76923C" w:themeColor="accent3" w:themeShade="BF"/>
            </w:rPr>
            <w:t>2</w:t>
          </w:r>
          <w:r>
            <w:rPr>
              <w:noProof/>
            </w:rPr>
            <w:t>.</w:t>
          </w:r>
          <w:r w:rsidRPr="00BB10E2">
            <w:rPr>
              <w:b/>
              <w:noProof/>
              <w:color w:val="76923C" w:themeColor="accent3" w:themeShade="BF"/>
            </w:rPr>
            <w:t>0</w:t>
          </w:r>
          <w:r>
            <w:rPr>
              <w:noProof/>
            </w:rPr>
            <w:t>.</w:t>
          </w:r>
          <w:r w:rsidRPr="00BB10E2">
            <w:rPr>
              <w:b/>
              <w:noProof/>
              <w:color w:val="76923C" w:themeColor="accent3" w:themeShade="BF"/>
            </w:rPr>
            <w:t>0</w:t>
          </w:r>
          <w:r>
            <w:rPr>
              <w:noProof/>
            </w:rPr>
            <w:t>.</w:t>
          </w:r>
          <w:r>
            <w:rPr>
              <w:noProof/>
            </w:rPr>
            <w:tab/>
          </w:r>
          <w:r>
            <w:rPr>
              <w:noProof/>
            </w:rPr>
            <w:fldChar w:fldCharType="begin"/>
          </w:r>
          <w:r>
            <w:rPr>
              <w:noProof/>
            </w:rPr>
            <w:instrText xml:space="preserve"> PAGEREF _Toc259358437 \h </w:instrText>
          </w:r>
          <w:r>
            <w:rPr>
              <w:noProof/>
            </w:rPr>
          </w:r>
          <w:r>
            <w:rPr>
              <w:noProof/>
            </w:rPr>
            <w:fldChar w:fldCharType="separate"/>
          </w:r>
          <w:r>
            <w:rPr>
              <w:noProof/>
            </w:rPr>
            <w:t>10</w:t>
          </w:r>
          <w:r>
            <w:rPr>
              <w:noProof/>
            </w:rPr>
            <w:fldChar w:fldCharType="end"/>
          </w:r>
        </w:p>
        <w:p w14:paraId="1D47C447" w14:textId="77777777" w:rsidR="003261D9" w:rsidRDefault="003261D9">
          <w:pPr>
            <w:pStyle w:val="Innehll3"/>
            <w:tabs>
              <w:tab w:val="left" w:pos="1031"/>
              <w:tab w:val="right" w:leader="dot" w:pos="8664"/>
            </w:tabs>
            <w:rPr>
              <w:rFonts w:asciiTheme="minorHAnsi" w:eastAsiaTheme="minorEastAsia" w:hAnsiTheme="minorHAnsi" w:cstheme="minorBidi"/>
              <w:noProof/>
              <w:sz w:val="24"/>
              <w:szCs w:val="24"/>
              <w:lang w:eastAsia="ja-JP"/>
            </w:rPr>
          </w:pPr>
          <w:r>
            <w:rPr>
              <w:noProof/>
            </w:rPr>
            <w:t>2.1.1</w:t>
          </w:r>
          <w:r>
            <w:rPr>
              <w:rFonts w:asciiTheme="minorHAnsi" w:eastAsiaTheme="minorEastAsia" w:hAnsiTheme="minorHAnsi" w:cstheme="minorBidi"/>
              <w:noProof/>
              <w:sz w:val="24"/>
              <w:szCs w:val="24"/>
              <w:lang w:eastAsia="ja-JP"/>
            </w:rPr>
            <w:tab/>
          </w:r>
          <w:r>
            <w:rPr>
              <w:noProof/>
            </w:rPr>
            <w:t>Oförändrade tjänstekontrakt</w:t>
          </w:r>
          <w:r>
            <w:rPr>
              <w:noProof/>
            </w:rPr>
            <w:tab/>
          </w:r>
          <w:r>
            <w:rPr>
              <w:noProof/>
            </w:rPr>
            <w:fldChar w:fldCharType="begin"/>
          </w:r>
          <w:r>
            <w:rPr>
              <w:noProof/>
            </w:rPr>
            <w:instrText xml:space="preserve"> PAGEREF _Toc259358438 \h </w:instrText>
          </w:r>
          <w:r>
            <w:rPr>
              <w:noProof/>
            </w:rPr>
          </w:r>
          <w:r>
            <w:rPr>
              <w:noProof/>
            </w:rPr>
            <w:fldChar w:fldCharType="separate"/>
          </w:r>
          <w:r>
            <w:rPr>
              <w:noProof/>
            </w:rPr>
            <w:t>10</w:t>
          </w:r>
          <w:r>
            <w:rPr>
              <w:noProof/>
            </w:rPr>
            <w:fldChar w:fldCharType="end"/>
          </w:r>
        </w:p>
        <w:p w14:paraId="6541A8DD" w14:textId="77777777" w:rsidR="003261D9" w:rsidRDefault="003261D9">
          <w:pPr>
            <w:pStyle w:val="Innehll3"/>
            <w:tabs>
              <w:tab w:val="left" w:pos="1057"/>
              <w:tab w:val="right" w:leader="dot" w:pos="8664"/>
            </w:tabs>
            <w:rPr>
              <w:rFonts w:asciiTheme="minorHAnsi" w:eastAsiaTheme="minorEastAsia" w:hAnsiTheme="minorHAnsi" w:cstheme="minorBidi"/>
              <w:noProof/>
              <w:sz w:val="24"/>
              <w:szCs w:val="24"/>
              <w:lang w:eastAsia="ja-JP"/>
            </w:rPr>
          </w:pPr>
          <w:r>
            <w:rPr>
              <w:noProof/>
            </w:rPr>
            <w:t>2.1.2</w:t>
          </w:r>
          <w:r>
            <w:rPr>
              <w:rFonts w:asciiTheme="minorHAnsi" w:eastAsiaTheme="minorEastAsia" w:hAnsiTheme="minorHAnsi" w:cstheme="minorBidi"/>
              <w:noProof/>
              <w:sz w:val="24"/>
              <w:szCs w:val="24"/>
              <w:lang w:eastAsia="ja-JP"/>
            </w:rPr>
            <w:tab/>
          </w:r>
          <w:r>
            <w:rPr>
              <w:noProof/>
            </w:rPr>
            <w:t>Nya tjänstekontrakt</w:t>
          </w:r>
          <w:r>
            <w:rPr>
              <w:noProof/>
            </w:rPr>
            <w:tab/>
          </w:r>
          <w:r>
            <w:rPr>
              <w:noProof/>
            </w:rPr>
            <w:fldChar w:fldCharType="begin"/>
          </w:r>
          <w:r>
            <w:rPr>
              <w:noProof/>
            </w:rPr>
            <w:instrText xml:space="preserve"> PAGEREF _Toc259358439 \h </w:instrText>
          </w:r>
          <w:r>
            <w:rPr>
              <w:noProof/>
            </w:rPr>
          </w:r>
          <w:r>
            <w:rPr>
              <w:noProof/>
            </w:rPr>
            <w:fldChar w:fldCharType="separate"/>
          </w:r>
          <w:r>
            <w:rPr>
              <w:noProof/>
            </w:rPr>
            <w:t>11</w:t>
          </w:r>
          <w:r>
            <w:rPr>
              <w:noProof/>
            </w:rPr>
            <w:fldChar w:fldCharType="end"/>
          </w:r>
        </w:p>
        <w:p w14:paraId="22F814A8" w14:textId="77777777" w:rsidR="003261D9" w:rsidRDefault="003261D9">
          <w:pPr>
            <w:pStyle w:val="Innehll3"/>
            <w:tabs>
              <w:tab w:val="left" w:pos="1056"/>
              <w:tab w:val="right" w:leader="dot" w:pos="8664"/>
            </w:tabs>
            <w:rPr>
              <w:rFonts w:asciiTheme="minorHAnsi" w:eastAsiaTheme="minorEastAsia" w:hAnsiTheme="minorHAnsi" w:cstheme="minorBidi"/>
              <w:noProof/>
              <w:sz w:val="24"/>
              <w:szCs w:val="24"/>
              <w:lang w:eastAsia="ja-JP"/>
            </w:rPr>
          </w:pPr>
          <w:r>
            <w:rPr>
              <w:noProof/>
            </w:rPr>
            <w:t>2.1.3</w:t>
          </w:r>
          <w:r>
            <w:rPr>
              <w:rFonts w:asciiTheme="minorHAnsi" w:eastAsiaTheme="minorEastAsia" w:hAnsiTheme="minorHAnsi" w:cstheme="minorBidi"/>
              <w:noProof/>
              <w:sz w:val="24"/>
              <w:szCs w:val="24"/>
              <w:lang w:eastAsia="ja-JP"/>
            </w:rPr>
            <w:tab/>
          </w:r>
          <w:r>
            <w:rPr>
              <w:noProof/>
            </w:rPr>
            <w:t>Förändrade tjänstekontrakt</w:t>
          </w:r>
          <w:r>
            <w:rPr>
              <w:noProof/>
            </w:rPr>
            <w:tab/>
          </w:r>
          <w:r>
            <w:rPr>
              <w:noProof/>
            </w:rPr>
            <w:fldChar w:fldCharType="begin"/>
          </w:r>
          <w:r>
            <w:rPr>
              <w:noProof/>
            </w:rPr>
            <w:instrText xml:space="preserve"> PAGEREF _Toc259358440 \h </w:instrText>
          </w:r>
          <w:r>
            <w:rPr>
              <w:noProof/>
            </w:rPr>
          </w:r>
          <w:r>
            <w:rPr>
              <w:noProof/>
            </w:rPr>
            <w:fldChar w:fldCharType="separate"/>
          </w:r>
          <w:r>
            <w:rPr>
              <w:noProof/>
            </w:rPr>
            <w:t>11</w:t>
          </w:r>
          <w:r>
            <w:rPr>
              <w:noProof/>
            </w:rPr>
            <w:fldChar w:fldCharType="end"/>
          </w:r>
        </w:p>
        <w:p w14:paraId="223D39DD" w14:textId="77777777" w:rsidR="003261D9" w:rsidRDefault="003261D9">
          <w:pPr>
            <w:pStyle w:val="Innehll3"/>
            <w:tabs>
              <w:tab w:val="left" w:pos="1058"/>
              <w:tab w:val="right" w:leader="dot" w:pos="8664"/>
            </w:tabs>
            <w:rPr>
              <w:rFonts w:asciiTheme="minorHAnsi" w:eastAsiaTheme="minorEastAsia" w:hAnsiTheme="minorHAnsi" w:cstheme="minorBidi"/>
              <w:noProof/>
              <w:sz w:val="24"/>
              <w:szCs w:val="24"/>
              <w:lang w:eastAsia="ja-JP"/>
            </w:rPr>
          </w:pPr>
          <w:r>
            <w:rPr>
              <w:noProof/>
            </w:rPr>
            <w:t>2.1.4</w:t>
          </w:r>
          <w:r>
            <w:rPr>
              <w:rFonts w:asciiTheme="minorHAnsi" w:eastAsiaTheme="minorEastAsia" w:hAnsiTheme="minorHAnsi" w:cstheme="minorBidi"/>
              <w:noProof/>
              <w:sz w:val="24"/>
              <w:szCs w:val="24"/>
              <w:lang w:eastAsia="ja-JP"/>
            </w:rPr>
            <w:tab/>
          </w:r>
          <w:r>
            <w:rPr>
              <w:noProof/>
            </w:rPr>
            <w:t>Utgångna tjänstekontrakt</w:t>
          </w:r>
          <w:r>
            <w:rPr>
              <w:noProof/>
            </w:rPr>
            <w:tab/>
          </w:r>
          <w:r>
            <w:rPr>
              <w:noProof/>
            </w:rPr>
            <w:fldChar w:fldCharType="begin"/>
          </w:r>
          <w:r>
            <w:rPr>
              <w:noProof/>
            </w:rPr>
            <w:instrText xml:space="preserve"> PAGEREF _Toc259358441 \h </w:instrText>
          </w:r>
          <w:r>
            <w:rPr>
              <w:noProof/>
            </w:rPr>
          </w:r>
          <w:r>
            <w:rPr>
              <w:noProof/>
            </w:rPr>
            <w:fldChar w:fldCharType="separate"/>
          </w:r>
          <w:r>
            <w:rPr>
              <w:noProof/>
            </w:rPr>
            <w:t>11</w:t>
          </w:r>
          <w:r>
            <w:rPr>
              <w:noProof/>
            </w:rPr>
            <w:fldChar w:fldCharType="end"/>
          </w:r>
        </w:p>
        <w:p w14:paraId="21E19C0B" w14:textId="77777777" w:rsidR="003261D9" w:rsidRDefault="003261D9">
          <w:pPr>
            <w:pStyle w:val="Innehll1"/>
            <w:tabs>
              <w:tab w:val="left" w:pos="350"/>
              <w:tab w:val="right" w:leader="dot" w:pos="8664"/>
            </w:tabs>
            <w:rPr>
              <w:rFonts w:asciiTheme="minorHAnsi" w:eastAsiaTheme="minorEastAsia" w:hAnsiTheme="minorHAnsi" w:cstheme="minorBidi"/>
              <w:noProof/>
              <w:sz w:val="24"/>
              <w:szCs w:val="24"/>
              <w:lang w:eastAsia="ja-JP"/>
            </w:rPr>
          </w:pPr>
          <w:r>
            <w:rPr>
              <w:noProof/>
            </w:rPr>
            <w:t>3</w:t>
          </w:r>
          <w:r>
            <w:rPr>
              <w:rFonts w:asciiTheme="minorHAnsi" w:eastAsiaTheme="minorEastAsia" w:hAnsiTheme="minorHAnsi" w:cstheme="minorBidi"/>
              <w:noProof/>
              <w:sz w:val="24"/>
              <w:szCs w:val="24"/>
              <w:lang w:eastAsia="ja-JP"/>
            </w:rPr>
            <w:tab/>
          </w:r>
          <w:r>
            <w:rPr>
              <w:noProof/>
            </w:rPr>
            <w:t>Tjänstedomänens arkitektur</w:t>
          </w:r>
          <w:r>
            <w:rPr>
              <w:noProof/>
            </w:rPr>
            <w:tab/>
          </w:r>
          <w:r>
            <w:rPr>
              <w:noProof/>
            </w:rPr>
            <w:fldChar w:fldCharType="begin"/>
          </w:r>
          <w:r>
            <w:rPr>
              <w:noProof/>
            </w:rPr>
            <w:instrText xml:space="preserve"> PAGEREF _Toc259358442 \h </w:instrText>
          </w:r>
          <w:r>
            <w:rPr>
              <w:noProof/>
            </w:rPr>
          </w:r>
          <w:r>
            <w:rPr>
              <w:noProof/>
            </w:rPr>
            <w:fldChar w:fldCharType="separate"/>
          </w:r>
          <w:r>
            <w:rPr>
              <w:noProof/>
            </w:rPr>
            <w:t>11</w:t>
          </w:r>
          <w:r>
            <w:rPr>
              <w:noProof/>
            </w:rPr>
            <w:fldChar w:fldCharType="end"/>
          </w:r>
        </w:p>
        <w:p w14:paraId="672C13C8" w14:textId="77777777" w:rsidR="003261D9" w:rsidRDefault="003261D9">
          <w:pPr>
            <w:pStyle w:val="Innehll3"/>
            <w:tabs>
              <w:tab w:val="left" w:pos="1030"/>
              <w:tab w:val="right" w:leader="dot" w:pos="8664"/>
            </w:tabs>
            <w:rPr>
              <w:rFonts w:asciiTheme="minorHAnsi" w:eastAsiaTheme="minorEastAsia" w:hAnsiTheme="minorHAnsi" w:cstheme="minorBidi"/>
              <w:noProof/>
              <w:sz w:val="24"/>
              <w:szCs w:val="24"/>
              <w:lang w:eastAsia="ja-JP"/>
            </w:rPr>
          </w:pPr>
          <w:r>
            <w:rPr>
              <w:noProof/>
            </w:rPr>
            <w:t>3.1.1</w:t>
          </w:r>
          <w:r>
            <w:rPr>
              <w:rFonts w:asciiTheme="minorHAnsi" w:eastAsiaTheme="minorEastAsia" w:hAnsiTheme="minorHAnsi" w:cstheme="minorBidi"/>
              <w:noProof/>
              <w:sz w:val="24"/>
              <w:szCs w:val="24"/>
              <w:lang w:eastAsia="ja-JP"/>
            </w:rPr>
            <w:tab/>
          </w:r>
          <w:r>
            <w:rPr>
              <w:noProof/>
            </w:rPr>
            <w:t>Flöde AF-1 Skapa formulärmall</w:t>
          </w:r>
          <w:r>
            <w:rPr>
              <w:noProof/>
            </w:rPr>
            <w:tab/>
          </w:r>
          <w:r>
            <w:rPr>
              <w:noProof/>
            </w:rPr>
            <w:fldChar w:fldCharType="begin"/>
          </w:r>
          <w:r>
            <w:rPr>
              <w:noProof/>
            </w:rPr>
            <w:instrText xml:space="preserve"> PAGEREF _Toc259358443 \h </w:instrText>
          </w:r>
          <w:r>
            <w:rPr>
              <w:noProof/>
            </w:rPr>
          </w:r>
          <w:r>
            <w:rPr>
              <w:noProof/>
            </w:rPr>
            <w:fldChar w:fldCharType="separate"/>
          </w:r>
          <w:r>
            <w:rPr>
              <w:noProof/>
            </w:rPr>
            <w:t>12</w:t>
          </w:r>
          <w:r>
            <w:rPr>
              <w:noProof/>
            </w:rPr>
            <w:fldChar w:fldCharType="end"/>
          </w:r>
        </w:p>
        <w:p w14:paraId="20FFCBEE" w14:textId="77777777" w:rsidR="003261D9" w:rsidRDefault="003261D9">
          <w:pPr>
            <w:pStyle w:val="Innehll3"/>
            <w:tabs>
              <w:tab w:val="left" w:pos="1056"/>
              <w:tab w:val="right" w:leader="dot" w:pos="8664"/>
            </w:tabs>
            <w:rPr>
              <w:rFonts w:asciiTheme="minorHAnsi" w:eastAsiaTheme="minorEastAsia" w:hAnsiTheme="minorHAnsi" w:cstheme="minorBidi"/>
              <w:noProof/>
              <w:sz w:val="24"/>
              <w:szCs w:val="24"/>
              <w:lang w:eastAsia="ja-JP"/>
            </w:rPr>
          </w:pPr>
          <w:r>
            <w:rPr>
              <w:noProof/>
            </w:rPr>
            <w:t>3.1.2</w:t>
          </w:r>
          <w:r>
            <w:rPr>
              <w:rFonts w:asciiTheme="minorHAnsi" w:eastAsiaTheme="minorEastAsia" w:hAnsiTheme="minorHAnsi" w:cstheme="minorBidi"/>
              <w:noProof/>
              <w:sz w:val="24"/>
              <w:szCs w:val="24"/>
              <w:lang w:eastAsia="ja-JP"/>
            </w:rPr>
            <w:tab/>
          </w:r>
          <w:r>
            <w:rPr>
              <w:noProof/>
            </w:rPr>
            <w:t>Flöde AF-2 Begär formulärinsamling av patient</w:t>
          </w:r>
          <w:r>
            <w:rPr>
              <w:noProof/>
            </w:rPr>
            <w:tab/>
          </w:r>
          <w:r>
            <w:rPr>
              <w:noProof/>
            </w:rPr>
            <w:fldChar w:fldCharType="begin"/>
          </w:r>
          <w:r>
            <w:rPr>
              <w:noProof/>
            </w:rPr>
            <w:instrText xml:space="preserve"> PAGEREF _Toc259358444 \h </w:instrText>
          </w:r>
          <w:r>
            <w:rPr>
              <w:noProof/>
            </w:rPr>
          </w:r>
          <w:r>
            <w:rPr>
              <w:noProof/>
            </w:rPr>
            <w:fldChar w:fldCharType="separate"/>
          </w:r>
          <w:r>
            <w:rPr>
              <w:noProof/>
            </w:rPr>
            <w:t>13</w:t>
          </w:r>
          <w:r>
            <w:rPr>
              <w:noProof/>
            </w:rPr>
            <w:fldChar w:fldCharType="end"/>
          </w:r>
        </w:p>
        <w:p w14:paraId="103F2EFF" w14:textId="77777777" w:rsidR="003261D9" w:rsidRDefault="003261D9">
          <w:pPr>
            <w:pStyle w:val="Innehll3"/>
            <w:tabs>
              <w:tab w:val="left" w:pos="1054"/>
              <w:tab w:val="right" w:leader="dot" w:pos="8664"/>
            </w:tabs>
            <w:rPr>
              <w:rFonts w:asciiTheme="minorHAnsi" w:eastAsiaTheme="minorEastAsia" w:hAnsiTheme="minorHAnsi" w:cstheme="minorBidi"/>
              <w:noProof/>
              <w:sz w:val="24"/>
              <w:szCs w:val="24"/>
              <w:lang w:eastAsia="ja-JP"/>
            </w:rPr>
          </w:pPr>
          <w:r>
            <w:rPr>
              <w:noProof/>
            </w:rPr>
            <w:t>3.1.3</w:t>
          </w:r>
          <w:r>
            <w:rPr>
              <w:rFonts w:asciiTheme="minorHAnsi" w:eastAsiaTheme="minorEastAsia" w:hAnsiTheme="minorHAnsi" w:cstheme="minorBidi"/>
              <w:noProof/>
              <w:sz w:val="24"/>
              <w:szCs w:val="24"/>
              <w:lang w:eastAsia="ja-JP"/>
            </w:rPr>
            <w:tab/>
          </w:r>
          <w:r>
            <w:rPr>
              <w:noProof/>
            </w:rPr>
            <w:t>Flöde AF-3A Patient fyller i formulär (redan skapat)</w:t>
          </w:r>
          <w:r>
            <w:rPr>
              <w:noProof/>
            </w:rPr>
            <w:tab/>
          </w:r>
          <w:r>
            <w:rPr>
              <w:noProof/>
            </w:rPr>
            <w:fldChar w:fldCharType="begin"/>
          </w:r>
          <w:r>
            <w:rPr>
              <w:noProof/>
            </w:rPr>
            <w:instrText xml:space="preserve"> PAGEREF _Toc259358445 \h </w:instrText>
          </w:r>
          <w:r>
            <w:rPr>
              <w:noProof/>
            </w:rPr>
          </w:r>
          <w:r>
            <w:rPr>
              <w:noProof/>
            </w:rPr>
            <w:fldChar w:fldCharType="separate"/>
          </w:r>
          <w:r>
            <w:rPr>
              <w:noProof/>
            </w:rPr>
            <w:t>15</w:t>
          </w:r>
          <w:r>
            <w:rPr>
              <w:noProof/>
            </w:rPr>
            <w:fldChar w:fldCharType="end"/>
          </w:r>
        </w:p>
        <w:p w14:paraId="62FAB5B1" w14:textId="77777777" w:rsidR="003261D9" w:rsidRDefault="003261D9">
          <w:pPr>
            <w:pStyle w:val="Innehll3"/>
            <w:tabs>
              <w:tab w:val="left" w:pos="1057"/>
              <w:tab w:val="right" w:leader="dot" w:pos="8664"/>
            </w:tabs>
            <w:rPr>
              <w:rFonts w:asciiTheme="minorHAnsi" w:eastAsiaTheme="minorEastAsia" w:hAnsiTheme="minorHAnsi" w:cstheme="minorBidi"/>
              <w:noProof/>
              <w:sz w:val="24"/>
              <w:szCs w:val="24"/>
              <w:lang w:eastAsia="ja-JP"/>
            </w:rPr>
          </w:pPr>
          <w:r>
            <w:rPr>
              <w:noProof/>
            </w:rPr>
            <w:t>3.1.4</w:t>
          </w:r>
          <w:r>
            <w:rPr>
              <w:rFonts w:asciiTheme="minorHAnsi" w:eastAsiaTheme="minorEastAsia" w:hAnsiTheme="minorHAnsi" w:cstheme="minorBidi"/>
              <w:noProof/>
              <w:sz w:val="24"/>
              <w:szCs w:val="24"/>
              <w:lang w:eastAsia="ja-JP"/>
            </w:rPr>
            <w:tab/>
          </w:r>
          <w:r>
            <w:rPr>
              <w:noProof/>
            </w:rPr>
            <w:t>Flöde AF-3B Patient fyller i formulär</w:t>
          </w:r>
          <w:r>
            <w:rPr>
              <w:noProof/>
            </w:rPr>
            <w:tab/>
          </w:r>
          <w:r>
            <w:rPr>
              <w:noProof/>
            </w:rPr>
            <w:fldChar w:fldCharType="begin"/>
          </w:r>
          <w:r>
            <w:rPr>
              <w:noProof/>
            </w:rPr>
            <w:instrText xml:space="preserve"> PAGEREF _Toc259358446 \h </w:instrText>
          </w:r>
          <w:r>
            <w:rPr>
              <w:noProof/>
            </w:rPr>
          </w:r>
          <w:r>
            <w:rPr>
              <w:noProof/>
            </w:rPr>
            <w:fldChar w:fldCharType="separate"/>
          </w:r>
          <w:r>
            <w:rPr>
              <w:noProof/>
            </w:rPr>
            <w:t>17</w:t>
          </w:r>
          <w:r>
            <w:rPr>
              <w:noProof/>
            </w:rPr>
            <w:fldChar w:fldCharType="end"/>
          </w:r>
        </w:p>
        <w:p w14:paraId="471924F6" w14:textId="77777777" w:rsidR="003261D9" w:rsidRDefault="003261D9">
          <w:pPr>
            <w:pStyle w:val="Innehll3"/>
            <w:tabs>
              <w:tab w:val="left" w:pos="1050"/>
              <w:tab w:val="right" w:leader="dot" w:pos="8664"/>
            </w:tabs>
            <w:rPr>
              <w:rFonts w:asciiTheme="minorHAnsi" w:eastAsiaTheme="minorEastAsia" w:hAnsiTheme="minorHAnsi" w:cstheme="minorBidi"/>
              <w:noProof/>
              <w:sz w:val="24"/>
              <w:szCs w:val="24"/>
              <w:lang w:eastAsia="ja-JP"/>
            </w:rPr>
          </w:pPr>
          <w:r>
            <w:rPr>
              <w:noProof/>
            </w:rPr>
            <w:t>3.1.5</w:t>
          </w:r>
          <w:r>
            <w:rPr>
              <w:rFonts w:asciiTheme="minorHAnsi" w:eastAsiaTheme="minorEastAsia" w:hAnsiTheme="minorHAnsi" w:cstheme="minorBidi"/>
              <w:noProof/>
              <w:sz w:val="24"/>
              <w:szCs w:val="24"/>
              <w:lang w:eastAsia="ja-JP"/>
            </w:rPr>
            <w:tab/>
          </w:r>
          <w:r>
            <w:rPr>
              <w:noProof/>
            </w:rPr>
            <w:t>Flöde AF-4 Återuppta formulär.</w:t>
          </w:r>
          <w:r>
            <w:rPr>
              <w:noProof/>
            </w:rPr>
            <w:tab/>
          </w:r>
          <w:r>
            <w:rPr>
              <w:noProof/>
            </w:rPr>
            <w:fldChar w:fldCharType="begin"/>
          </w:r>
          <w:r>
            <w:rPr>
              <w:noProof/>
            </w:rPr>
            <w:instrText xml:space="preserve"> PAGEREF _Toc259358447 \h </w:instrText>
          </w:r>
          <w:r>
            <w:rPr>
              <w:noProof/>
            </w:rPr>
          </w:r>
          <w:r>
            <w:rPr>
              <w:noProof/>
            </w:rPr>
            <w:fldChar w:fldCharType="separate"/>
          </w:r>
          <w:r>
            <w:rPr>
              <w:noProof/>
            </w:rPr>
            <w:t>19</w:t>
          </w:r>
          <w:r>
            <w:rPr>
              <w:noProof/>
            </w:rPr>
            <w:fldChar w:fldCharType="end"/>
          </w:r>
        </w:p>
        <w:p w14:paraId="2AABCD28" w14:textId="77777777" w:rsidR="003261D9" w:rsidRDefault="003261D9">
          <w:pPr>
            <w:pStyle w:val="Innehll3"/>
            <w:tabs>
              <w:tab w:val="left" w:pos="1057"/>
              <w:tab w:val="right" w:leader="dot" w:pos="8664"/>
            </w:tabs>
            <w:rPr>
              <w:rFonts w:asciiTheme="minorHAnsi" w:eastAsiaTheme="minorEastAsia" w:hAnsiTheme="minorHAnsi" w:cstheme="minorBidi"/>
              <w:noProof/>
              <w:sz w:val="24"/>
              <w:szCs w:val="24"/>
              <w:lang w:eastAsia="ja-JP"/>
            </w:rPr>
          </w:pPr>
          <w:r>
            <w:rPr>
              <w:noProof/>
            </w:rPr>
            <w:t>3.1.6</w:t>
          </w:r>
          <w:r>
            <w:rPr>
              <w:rFonts w:asciiTheme="minorHAnsi" w:eastAsiaTheme="minorEastAsia" w:hAnsiTheme="minorHAnsi" w:cstheme="minorBidi"/>
              <w:noProof/>
              <w:sz w:val="24"/>
              <w:szCs w:val="24"/>
              <w:lang w:eastAsia="ja-JP"/>
            </w:rPr>
            <w:tab/>
          </w:r>
          <w:r>
            <w:rPr>
              <w:noProof/>
            </w:rPr>
            <w:t>Flöde AF-5 Notifiera</w:t>
          </w:r>
          <w:r>
            <w:rPr>
              <w:noProof/>
            </w:rPr>
            <w:tab/>
          </w:r>
          <w:r>
            <w:rPr>
              <w:noProof/>
            </w:rPr>
            <w:fldChar w:fldCharType="begin"/>
          </w:r>
          <w:r>
            <w:rPr>
              <w:noProof/>
            </w:rPr>
            <w:instrText xml:space="preserve"> PAGEREF _Toc259358448 \h </w:instrText>
          </w:r>
          <w:r>
            <w:rPr>
              <w:noProof/>
            </w:rPr>
          </w:r>
          <w:r>
            <w:rPr>
              <w:noProof/>
            </w:rPr>
            <w:fldChar w:fldCharType="separate"/>
          </w:r>
          <w:r>
            <w:rPr>
              <w:noProof/>
            </w:rPr>
            <w:t>20</w:t>
          </w:r>
          <w:r>
            <w:rPr>
              <w:noProof/>
            </w:rPr>
            <w:fldChar w:fldCharType="end"/>
          </w:r>
        </w:p>
        <w:p w14:paraId="1BEA3E91" w14:textId="77777777" w:rsidR="003261D9" w:rsidRDefault="003261D9">
          <w:pPr>
            <w:pStyle w:val="Innehll3"/>
            <w:tabs>
              <w:tab w:val="left" w:pos="1045"/>
              <w:tab w:val="right" w:leader="dot" w:pos="8664"/>
            </w:tabs>
            <w:rPr>
              <w:rFonts w:asciiTheme="minorHAnsi" w:eastAsiaTheme="minorEastAsia" w:hAnsiTheme="minorHAnsi" w:cstheme="minorBidi"/>
              <w:noProof/>
              <w:sz w:val="24"/>
              <w:szCs w:val="24"/>
              <w:lang w:eastAsia="ja-JP"/>
            </w:rPr>
          </w:pPr>
          <w:r>
            <w:rPr>
              <w:noProof/>
            </w:rPr>
            <w:t>3.1.7</w:t>
          </w:r>
          <w:r>
            <w:rPr>
              <w:rFonts w:asciiTheme="minorHAnsi" w:eastAsiaTheme="minorEastAsia" w:hAnsiTheme="minorHAnsi" w:cstheme="minorBidi"/>
              <w:noProof/>
              <w:sz w:val="24"/>
              <w:szCs w:val="24"/>
              <w:lang w:eastAsia="ja-JP"/>
            </w:rPr>
            <w:tab/>
          </w:r>
          <w:r>
            <w:rPr>
              <w:noProof/>
            </w:rPr>
            <w:t>Flöde AF-6 Vårdsystem hämtar användarens/patientens formulär.</w:t>
          </w:r>
          <w:r>
            <w:rPr>
              <w:noProof/>
            </w:rPr>
            <w:tab/>
          </w:r>
          <w:r>
            <w:rPr>
              <w:noProof/>
            </w:rPr>
            <w:fldChar w:fldCharType="begin"/>
          </w:r>
          <w:r>
            <w:rPr>
              <w:noProof/>
            </w:rPr>
            <w:instrText xml:space="preserve"> PAGEREF _Toc259358449 \h </w:instrText>
          </w:r>
          <w:r>
            <w:rPr>
              <w:noProof/>
            </w:rPr>
          </w:r>
          <w:r>
            <w:rPr>
              <w:noProof/>
            </w:rPr>
            <w:fldChar w:fldCharType="separate"/>
          </w:r>
          <w:r>
            <w:rPr>
              <w:noProof/>
            </w:rPr>
            <w:t>21</w:t>
          </w:r>
          <w:r>
            <w:rPr>
              <w:noProof/>
            </w:rPr>
            <w:fldChar w:fldCharType="end"/>
          </w:r>
        </w:p>
        <w:p w14:paraId="046EFBA6" w14:textId="77777777" w:rsidR="003261D9" w:rsidRDefault="003261D9">
          <w:pPr>
            <w:pStyle w:val="Innehll3"/>
            <w:tabs>
              <w:tab w:val="left" w:pos="1057"/>
              <w:tab w:val="right" w:leader="dot" w:pos="8664"/>
            </w:tabs>
            <w:rPr>
              <w:rFonts w:asciiTheme="minorHAnsi" w:eastAsiaTheme="minorEastAsia" w:hAnsiTheme="minorHAnsi" w:cstheme="minorBidi"/>
              <w:noProof/>
              <w:sz w:val="24"/>
              <w:szCs w:val="24"/>
              <w:lang w:eastAsia="ja-JP"/>
            </w:rPr>
          </w:pPr>
          <w:r>
            <w:rPr>
              <w:noProof/>
              <w:lang w:eastAsia="sv-SE"/>
            </w:rPr>
            <w:t>3.1.9</w:t>
          </w:r>
          <w:r>
            <w:rPr>
              <w:rFonts w:asciiTheme="minorHAnsi" w:eastAsiaTheme="minorEastAsia" w:hAnsiTheme="minorHAnsi" w:cstheme="minorBidi"/>
              <w:noProof/>
              <w:sz w:val="24"/>
              <w:szCs w:val="24"/>
              <w:lang w:eastAsia="ja-JP"/>
            </w:rPr>
            <w:tab/>
          </w:r>
          <w:r>
            <w:rPr>
              <w:noProof/>
            </w:rPr>
            <w:t xml:space="preserve">AF7 - </w:t>
          </w:r>
          <w:r>
            <w:rPr>
              <w:noProof/>
              <w:lang w:eastAsia="sv-SE"/>
            </w:rPr>
            <w:t>Fylla i och avsluta ett formulär</w:t>
          </w:r>
          <w:r>
            <w:rPr>
              <w:noProof/>
            </w:rPr>
            <w:tab/>
          </w:r>
          <w:r>
            <w:rPr>
              <w:noProof/>
            </w:rPr>
            <w:fldChar w:fldCharType="begin"/>
          </w:r>
          <w:r>
            <w:rPr>
              <w:noProof/>
            </w:rPr>
            <w:instrText xml:space="preserve"> PAGEREF _Toc259358450 \h </w:instrText>
          </w:r>
          <w:r>
            <w:rPr>
              <w:noProof/>
            </w:rPr>
          </w:r>
          <w:r>
            <w:rPr>
              <w:noProof/>
            </w:rPr>
            <w:fldChar w:fldCharType="separate"/>
          </w:r>
          <w:r>
            <w:rPr>
              <w:noProof/>
            </w:rPr>
            <w:t>22</w:t>
          </w:r>
          <w:r>
            <w:rPr>
              <w:noProof/>
            </w:rPr>
            <w:fldChar w:fldCharType="end"/>
          </w:r>
        </w:p>
        <w:p w14:paraId="30B8C0E9" w14:textId="77777777" w:rsidR="003261D9" w:rsidRDefault="003261D9">
          <w:pPr>
            <w:pStyle w:val="Innehll3"/>
            <w:tabs>
              <w:tab w:val="left" w:pos="1153"/>
              <w:tab w:val="right" w:leader="dot" w:pos="8664"/>
            </w:tabs>
            <w:rPr>
              <w:rFonts w:asciiTheme="minorHAnsi" w:eastAsiaTheme="minorEastAsia" w:hAnsiTheme="minorHAnsi" w:cstheme="minorBidi"/>
              <w:noProof/>
              <w:sz w:val="24"/>
              <w:szCs w:val="24"/>
              <w:lang w:eastAsia="ja-JP"/>
            </w:rPr>
          </w:pPr>
          <w:r>
            <w:rPr>
              <w:noProof/>
            </w:rPr>
            <w:t>3.1.10</w:t>
          </w:r>
          <w:r>
            <w:rPr>
              <w:rFonts w:asciiTheme="minorHAnsi" w:eastAsiaTheme="minorEastAsia" w:hAnsiTheme="minorHAnsi" w:cstheme="minorBidi"/>
              <w:noProof/>
              <w:sz w:val="24"/>
              <w:szCs w:val="24"/>
              <w:lang w:eastAsia="ja-JP"/>
            </w:rPr>
            <w:tab/>
          </w:r>
          <w:r>
            <w:rPr>
              <w:noProof/>
              <w:lang w:eastAsia="sv-SE"/>
            </w:rPr>
            <w:t>AF-8 Fyll i formulär</w:t>
          </w:r>
          <w:r>
            <w:rPr>
              <w:noProof/>
            </w:rPr>
            <w:tab/>
          </w:r>
          <w:r>
            <w:rPr>
              <w:noProof/>
            </w:rPr>
            <w:fldChar w:fldCharType="begin"/>
          </w:r>
          <w:r>
            <w:rPr>
              <w:noProof/>
            </w:rPr>
            <w:instrText xml:space="preserve"> PAGEREF _Toc259358451 \h </w:instrText>
          </w:r>
          <w:r>
            <w:rPr>
              <w:noProof/>
            </w:rPr>
          </w:r>
          <w:r>
            <w:rPr>
              <w:noProof/>
            </w:rPr>
            <w:fldChar w:fldCharType="separate"/>
          </w:r>
          <w:r>
            <w:rPr>
              <w:noProof/>
            </w:rPr>
            <w:t>23</w:t>
          </w:r>
          <w:r>
            <w:rPr>
              <w:noProof/>
            </w:rPr>
            <w:fldChar w:fldCharType="end"/>
          </w:r>
        </w:p>
        <w:p w14:paraId="3ACD6790" w14:textId="77777777" w:rsidR="003261D9" w:rsidRDefault="003261D9">
          <w:pPr>
            <w:pStyle w:val="Innehll3"/>
            <w:tabs>
              <w:tab w:val="left" w:pos="1116"/>
              <w:tab w:val="right" w:leader="dot" w:pos="8664"/>
            </w:tabs>
            <w:rPr>
              <w:rFonts w:asciiTheme="minorHAnsi" w:eastAsiaTheme="minorEastAsia" w:hAnsiTheme="minorHAnsi" w:cstheme="minorBidi"/>
              <w:noProof/>
              <w:sz w:val="24"/>
              <w:szCs w:val="24"/>
              <w:lang w:eastAsia="ja-JP"/>
            </w:rPr>
          </w:pPr>
          <w:r>
            <w:rPr>
              <w:noProof/>
              <w:lang w:eastAsia="sv-SE"/>
            </w:rPr>
            <w:t>3.1.11</w:t>
          </w:r>
          <w:r>
            <w:rPr>
              <w:rFonts w:asciiTheme="minorHAnsi" w:eastAsiaTheme="minorEastAsia" w:hAnsiTheme="minorHAnsi" w:cstheme="minorBidi"/>
              <w:noProof/>
              <w:sz w:val="24"/>
              <w:szCs w:val="24"/>
              <w:lang w:eastAsia="ja-JP"/>
            </w:rPr>
            <w:tab/>
          </w:r>
          <w:r>
            <w:rPr>
              <w:noProof/>
              <w:lang w:eastAsia="sv-SE"/>
            </w:rPr>
            <w:t>AF-9 Spara och avsluta formulär</w:t>
          </w:r>
          <w:r>
            <w:rPr>
              <w:noProof/>
            </w:rPr>
            <w:tab/>
          </w:r>
          <w:r>
            <w:rPr>
              <w:noProof/>
            </w:rPr>
            <w:fldChar w:fldCharType="begin"/>
          </w:r>
          <w:r>
            <w:rPr>
              <w:noProof/>
            </w:rPr>
            <w:instrText xml:space="preserve"> PAGEREF _Toc259358452 \h </w:instrText>
          </w:r>
          <w:r>
            <w:rPr>
              <w:noProof/>
            </w:rPr>
          </w:r>
          <w:r>
            <w:rPr>
              <w:noProof/>
            </w:rPr>
            <w:fldChar w:fldCharType="separate"/>
          </w:r>
          <w:r>
            <w:rPr>
              <w:noProof/>
            </w:rPr>
            <w:t>23</w:t>
          </w:r>
          <w:r>
            <w:rPr>
              <w:noProof/>
            </w:rPr>
            <w:fldChar w:fldCharType="end"/>
          </w:r>
        </w:p>
        <w:p w14:paraId="750ACCA3" w14:textId="77777777" w:rsidR="003261D9" w:rsidRDefault="003261D9">
          <w:pPr>
            <w:pStyle w:val="Innehll3"/>
            <w:tabs>
              <w:tab w:val="left" w:pos="1142"/>
              <w:tab w:val="right" w:leader="dot" w:pos="8664"/>
            </w:tabs>
            <w:rPr>
              <w:rFonts w:asciiTheme="minorHAnsi" w:eastAsiaTheme="minorEastAsia" w:hAnsiTheme="minorHAnsi" w:cstheme="minorBidi"/>
              <w:noProof/>
              <w:sz w:val="24"/>
              <w:szCs w:val="24"/>
              <w:lang w:eastAsia="ja-JP"/>
            </w:rPr>
          </w:pPr>
          <w:r>
            <w:rPr>
              <w:noProof/>
              <w:lang w:eastAsia="sv-SE"/>
            </w:rPr>
            <w:t>3.1.12</w:t>
          </w:r>
          <w:r>
            <w:rPr>
              <w:rFonts w:asciiTheme="minorHAnsi" w:eastAsiaTheme="minorEastAsia" w:hAnsiTheme="minorHAnsi" w:cstheme="minorBidi"/>
              <w:noProof/>
              <w:sz w:val="24"/>
              <w:szCs w:val="24"/>
              <w:lang w:eastAsia="ja-JP"/>
            </w:rPr>
            <w:tab/>
          </w:r>
          <w:r>
            <w:rPr>
              <w:noProof/>
              <w:lang w:eastAsia="sv-SE"/>
            </w:rPr>
            <w:t>AF-10 Hämta formulär</w:t>
          </w:r>
          <w:r>
            <w:rPr>
              <w:noProof/>
            </w:rPr>
            <w:tab/>
          </w:r>
          <w:r>
            <w:rPr>
              <w:noProof/>
            </w:rPr>
            <w:fldChar w:fldCharType="begin"/>
          </w:r>
          <w:r>
            <w:rPr>
              <w:noProof/>
            </w:rPr>
            <w:instrText xml:space="preserve"> PAGEREF _Toc259358453 \h </w:instrText>
          </w:r>
          <w:r>
            <w:rPr>
              <w:noProof/>
            </w:rPr>
          </w:r>
          <w:r>
            <w:rPr>
              <w:noProof/>
            </w:rPr>
            <w:fldChar w:fldCharType="separate"/>
          </w:r>
          <w:r>
            <w:rPr>
              <w:noProof/>
            </w:rPr>
            <w:t>23</w:t>
          </w:r>
          <w:r>
            <w:rPr>
              <w:noProof/>
            </w:rPr>
            <w:fldChar w:fldCharType="end"/>
          </w:r>
        </w:p>
        <w:p w14:paraId="3A597470" w14:textId="77777777" w:rsidR="003261D9" w:rsidRDefault="003261D9">
          <w:pPr>
            <w:pStyle w:val="Innehll3"/>
            <w:tabs>
              <w:tab w:val="left" w:pos="1140"/>
              <w:tab w:val="right" w:leader="dot" w:pos="8664"/>
            </w:tabs>
            <w:rPr>
              <w:rFonts w:asciiTheme="minorHAnsi" w:eastAsiaTheme="minorEastAsia" w:hAnsiTheme="minorHAnsi" w:cstheme="minorBidi"/>
              <w:noProof/>
              <w:sz w:val="24"/>
              <w:szCs w:val="24"/>
              <w:lang w:eastAsia="ja-JP"/>
            </w:rPr>
          </w:pPr>
          <w:r>
            <w:rPr>
              <w:noProof/>
            </w:rPr>
            <w:t>3.1.13</w:t>
          </w:r>
          <w:r>
            <w:rPr>
              <w:rFonts w:asciiTheme="minorHAnsi" w:eastAsiaTheme="minorEastAsia" w:hAnsiTheme="minorHAnsi" w:cstheme="minorBidi"/>
              <w:noProof/>
              <w:sz w:val="24"/>
              <w:szCs w:val="24"/>
              <w:lang w:eastAsia="ja-JP"/>
            </w:rPr>
            <w:tab/>
          </w:r>
          <w:r w:rsidRPr="00BB10E2">
            <w:rPr>
              <w:iCs/>
              <w:noProof/>
            </w:rPr>
            <w:t xml:space="preserve">AF-11 </w:t>
          </w:r>
          <w:r>
            <w:rPr>
              <w:noProof/>
            </w:rPr>
            <w:t>Avbryta formulär</w:t>
          </w:r>
          <w:r>
            <w:rPr>
              <w:noProof/>
            </w:rPr>
            <w:tab/>
          </w:r>
          <w:r>
            <w:rPr>
              <w:noProof/>
            </w:rPr>
            <w:fldChar w:fldCharType="begin"/>
          </w:r>
          <w:r>
            <w:rPr>
              <w:noProof/>
            </w:rPr>
            <w:instrText xml:space="preserve"> PAGEREF _Toc259358454 \h </w:instrText>
          </w:r>
          <w:r>
            <w:rPr>
              <w:noProof/>
            </w:rPr>
          </w:r>
          <w:r>
            <w:rPr>
              <w:noProof/>
            </w:rPr>
            <w:fldChar w:fldCharType="separate"/>
          </w:r>
          <w:r>
            <w:rPr>
              <w:noProof/>
            </w:rPr>
            <w:t>23</w:t>
          </w:r>
          <w:r>
            <w:rPr>
              <w:noProof/>
            </w:rPr>
            <w:fldChar w:fldCharType="end"/>
          </w:r>
        </w:p>
        <w:p w14:paraId="14D4C3D5" w14:textId="77777777" w:rsidR="003261D9" w:rsidRDefault="003261D9">
          <w:pPr>
            <w:pStyle w:val="Innehll3"/>
            <w:tabs>
              <w:tab w:val="left" w:pos="1143"/>
              <w:tab w:val="right" w:leader="dot" w:pos="8664"/>
            </w:tabs>
            <w:rPr>
              <w:rFonts w:asciiTheme="minorHAnsi" w:eastAsiaTheme="minorEastAsia" w:hAnsiTheme="minorHAnsi" w:cstheme="minorBidi"/>
              <w:noProof/>
              <w:sz w:val="24"/>
              <w:szCs w:val="24"/>
              <w:lang w:eastAsia="ja-JP"/>
            </w:rPr>
          </w:pPr>
          <w:r>
            <w:rPr>
              <w:noProof/>
              <w:lang w:eastAsia="sv-SE"/>
            </w:rPr>
            <w:t>3.1.14</w:t>
          </w:r>
          <w:r>
            <w:rPr>
              <w:rFonts w:asciiTheme="minorHAnsi" w:eastAsiaTheme="minorEastAsia" w:hAnsiTheme="minorHAnsi" w:cstheme="minorBidi"/>
              <w:noProof/>
              <w:sz w:val="24"/>
              <w:szCs w:val="24"/>
              <w:lang w:eastAsia="ja-JP"/>
            </w:rPr>
            <w:tab/>
          </w:r>
          <w:r>
            <w:rPr>
              <w:noProof/>
              <w:lang w:eastAsia="sv-SE"/>
            </w:rPr>
            <w:t>AF-12 Hämta formulärlista</w:t>
          </w:r>
          <w:r>
            <w:rPr>
              <w:noProof/>
            </w:rPr>
            <w:tab/>
          </w:r>
          <w:r>
            <w:rPr>
              <w:noProof/>
            </w:rPr>
            <w:fldChar w:fldCharType="begin"/>
          </w:r>
          <w:r>
            <w:rPr>
              <w:noProof/>
            </w:rPr>
            <w:instrText xml:space="preserve"> PAGEREF _Toc259358455 \h </w:instrText>
          </w:r>
          <w:r>
            <w:rPr>
              <w:noProof/>
            </w:rPr>
          </w:r>
          <w:r>
            <w:rPr>
              <w:noProof/>
            </w:rPr>
            <w:fldChar w:fldCharType="separate"/>
          </w:r>
          <w:r>
            <w:rPr>
              <w:noProof/>
            </w:rPr>
            <w:t>24</w:t>
          </w:r>
          <w:r>
            <w:rPr>
              <w:noProof/>
            </w:rPr>
            <w:fldChar w:fldCharType="end"/>
          </w:r>
        </w:p>
        <w:p w14:paraId="41697F5F" w14:textId="77777777" w:rsidR="003261D9" w:rsidRDefault="003261D9">
          <w:pPr>
            <w:pStyle w:val="Innehll3"/>
            <w:tabs>
              <w:tab w:val="left" w:pos="1136"/>
              <w:tab w:val="right" w:leader="dot" w:pos="8664"/>
            </w:tabs>
            <w:rPr>
              <w:rFonts w:asciiTheme="minorHAnsi" w:eastAsiaTheme="minorEastAsia" w:hAnsiTheme="minorHAnsi" w:cstheme="minorBidi"/>
              <w:noProof/>
              <w:sz w:val="24"/>
              <w:szCs w:val="24"/>
              <w:lang w:eastAsia="ja-JP"/>
            </w:rPr>
          </w:pPr>
          <w:r>
            <w:rPr>
              <w:noProof/>
              <w:lang w:eastAsia="sv-SE"/>
            </w:rPr>
            <w:t>3.1.15</w:t>
          </w:r>
          <w:r>
            <w:rPr>
              <w:rFonts w:asciiTheme="minorHAnsi" w:eastAsiaTheme="minorEastAsia" w:hAnsiTheme="minorHAnsi" w:cstheme="minorBidi"/>
              <w:noProof/>
              <w:sz w:val="24"/>
              <w:szCs w:val="24"/>
              <w:lang w:eastAsia="ja-JP"/>
            </w:rPr>
            <w:tab/>
          </w:r>
          <w:r>
            <w:rPr>
              <w:noProof/>
            </w:rPr>
            <w:t xml:space="preserve">AF-13 </w:t>
          </w:r>
          <w:r>
            <w:rPr>
              <w:noProof/>
              <w:lang w:eastAsia="sv-SE"/>
            </w:rPr>
            <w:t>Hämta mallar</w:t>
          </w:r>
          <w:r>
            <w:rPr>
              <w:noProof/>
            </w:rPr>
            <w:tab/>
          </w:r>
          <w:r>
            <w:rPr>
              <w:noProof/>
            </w:rPr>
            <w:fldChar w:fldCharType="begin"/>
          </w:r>
          <w:r>
            <w:rPr>
              <w:noProof/>
            </w:rPr>
            <w:instrText xml:space="preserve"> PAGEREF _Toc259358456 \h </w:instrText>
          </w:r>
          <w:r>
            <w:rPr>
              <w:noProof/>
            </w:rPr>
          </w:r>
          <w:r>
            <w:rPr>
              <w:noProof/>
            </w:rPr>
            <w:fldChar w:fldCharType="separate"/>
          </w:r>
          <w:r>
            <w:rPr>
              <w:noProof/>
            </w:rPr>
            <w:t>24</w:t>
          </w:r>
          <w:r>
            <w:rPr>
              <w:noProof/>
            </w:rPr>
            <w:fldChar w:fldCharType="end"/>
          </w:r>
        </w:p>
        <w:p w14:paraId="074833CF" w14:textId="77777777" w:rsidR="003261D9" w:rsidRDefault="003261D9">
          <w:pPr>
            <w:pStyle w:val="Innehll3"/>
            <w:tabs>
              <w:tab w:val="left" w:pos="1143"/>
              <w:tab w:val="right" w:leader="dot" w:pos="8664"/>
            </w:tabs>
            <w:rPr>
              <w:rFonts w:asciiTheme="minorHAnsi" w:eastAsiaTheme="minorEastAsia" w:hAnsiTheme="minorHAnsi" w:cstheme="minorBidi"/>
              <w:noProof/>
              <w:sz w:val="24"/>
              <w:szCs w:val="24"/>
              <w:lang w:eastAsia="ja-JP"/>
            </w:rPr>
          </w:pPr>
          <w:r>
            <w:rPr>
              <w:noProof/>
            </w:rPr>
            <w:t>3.1.16</w:t>
          </w:r>
          <w:r>
            <w:rPr>
              <w:rFonts w:asciiTheme="minorHAnsi" w:eastAsiaTheme="minorEastAsia" w:hAnsiTheme="minorHAnsi" w:cstheme="minorBidi"/>
              <w:noProof/>
              <w:sz w:val="24"/>
              <w:szCs w:val="24"/>
              <w:lang w:eastAsia="ja-JP"/>
            </w:rPr>
            <w:tab/>
          </w:r>
          <w:r>
            <w:rPr>
              <w:noProof/>
            </w:rPr>
            <w:t>Obligatoriska kontrakt</w:t>
          </w:r>
          <w:r>
            <w:rPr>
              <w:noProof/>
            </w:rPr>
            <w:tab/>
          </w:r>
          <w:r>
            <w:rPr>
              <w:noProof/>
            </w:rPr>
            <w:fldChar w:fldCharType="begin"/>
          </w:r>
          <w:r>
            <w:rPr>
              <w:noProof/>
            </w:rPr>
            <w:instrText xml:space="preserve"> PAGEREF _Toc259358457 \h </w:instrText>
          </w:r>
          <w:r>
            <w:rPr>
              <w:noProof/>
            </w:rPr>
          </w:r>
          <w:r>
            <w:rPr>
              <w:noProof/>
            </w:rPr>
            <w:fldChar w:fldCharType="separate"/>
          </w:r>
          <w:r>
            <w:rPr>
              <w:noProof/>
            </w:rPr>
            <w:t>24</w:t>
          </w:r>
          <w:r>
            <w:rPr>
              <w:noProof/>
            </w:rPr>
            <w:fldChar w:fldCharType="end"/>
          </w:r>
        </w:p>
        <w:p w14:paraId="77F84CEF" w14:textId="77777777" w:rsidR="003261D9" w:rsidRDefault="003261D9">
          <w:pPr>
            <w:pStyle w:val="Innehll2"/>
            <w:tabs>
              <w:tab w:val="left" w:pos="716"/>
              <w:tab w:val="right" w:leader="dot" w:pos="8664"/>
            </w:tabs>
            <w:rPr>
              <w:rFonts w:asciiTheme="minorHAnsi" w:eastAsiaTheme="minorEastAsia" w:hAnsiTheme="minorHAnsi" w:cstheme="minorBidi"/>
              <w:noProof/>
              <w:sz w:val="24"/>
              <w:szCs w:val="24"/>
              <w:lang w:eastAsia="ja-JP"/>
            </w:rPr>
          </w:pPr>
          <w:r>
            <w:rPr>
              <w:noProof/>
            </w:rPr>
            <w:t>3.2</w:t>
          </w:r>
          <w:r>
            <w:rPr>
              <w:rFonts w:asciiTheme="minorHAnsi" w:eastAsiaTheme="minorEastAsia" w:hAnsiTheme="minorHAnsi" w:cstheme="minorBidi"/>
              <w:noProof/>
              <w:sz w:val="24"/>
              <w:szCs w:val="24"/>
              <w:lang w:eastAsia="ja-JP"/>
            </w:rPr>
            <w:tab/>
          </w:r>
          <w:r>
            <w:rPr>
              <w:noProof/>
            </w:rPr>
            <w:t>Adressering</w:t>
          </w:r>
          <w:r>
            <w:rPr>
              <w:noProof/>
            </w:rPr>
            <w:tab/>
          </w:r>
          <w:r>
            <w:rPr>
              <w:noProof/>
            </w:rPr>
            <w:fldChar w:fldCharType="begin"/>
          </w:r>
          <w:r>
            <w:rPr>
              <w:noProof/>
            </w:rPr>
            <w:instrText xml:space="preserve"> PAGEREF _Toc259358458 \h </w:instrText>
          </w:r>
          <w:r>
            <w:rPr>
              <w:noProof/>
            </w:rPr>
          </w:r>
          <w:r>
            <w:rPr>
              <w:noProof/>
            </w:rPr>
            <w:fldChar w:fldCharType="separate"/>
          </w:r>
          <w:r>
            <w:rPr>
              <w:noProof/>
            </w:rPr>
            <w:t>25</w:t>
          </w:r>
          <w:r>
            <w:rPr>
              <w:noProof/>
            </w:rPr>
            <w:fldChar w:fldCharType="end"/>
          </w:r>
        </w:p>
        <w:p w14:paraId="0BAC6AA2" w14:textId="77777777" w:rsidR="003261D9" w:rsidRDefault="003261D9">
          <w:pPr>
            <w:pStyle w:val="Innehll2"/>
            <w:tabs>
              <w:tab w:val="left" w:pos="715"/>
              <w:tab w:val="right" w:leader="dot" w:pos="8664"/>
            </w:tabs>
            <w:rPr>
              <w:rFonts w:asciiTheme="minorHAnsi" w:eastAsiaTheme="minorEastAsia" w:hAnsiTheme="minorHAnsi" w:cstheme="minorBidi"/>
              <w:noProof/>
              <w:sz w:val="24"/>
              <w:szCs w:val="24"/>
              <w:lang w:eastAsia="ja-JP"/>
            </w:rPr>
          </w:pPr>
          <w:r>
            <w:rPr>
              <w:noProof/>
            </w:rPr>
            <w:t>3.3</w:t>
          </w:r>
          <w:r>
            <w:rPr>
              <w:rFonts w:asciiTheme="minorHAnsi" w:eastAsiaTheme="minorEastAsia" w:hAnsiTheme="minorHAnsi" w:cstheme="minorBidi"/>
              <w:noProof/>
              <w:sz w:val="24"/>
              <w:szCs w:val="24"/>
              <w:lang w:eastAsia="ja-JP"/>
            </w:rPr>
            <w:tab/>
          </w:r>
          <w:r>
            <w:rPr>
              <w:noProof/>
            </w:rPr>
            <w:t>Uppdatering av engagemangsindex</w:t>
          </w:r>
          <w:r>
            <w:rPr>
              <w:noProof/>
            </w:rPr>
            <w:tab/>
          </w:r>
          <w:r>
            <w:rPr>
              <w:noProof/>
            </w:rPr>
            <w:fldChar w:fldCharType="begin"/>
          </w:r>
          <w:r>
            <w:rPr>
              <w:noProof/>
            </w:rPr>
            <w:instrText xml:space="preserve"> PAGEREF _Toc259358459 \h </w:instrText>
          </w:r>
          <w:r>
            <w:rPr>
              <w:noProof/>
            </w:rPr>
          </w:r>
          <w:r>
            <w:rPr>
              <w:noProof/>
            </w:rPr>
            <w:fldChar w:fldCharType="separate"/>
          </w:r>
          <w:r>
            <w:rPr>
              <w:noProof/>
            </w:rPr>
            <w:t>25</w:t>
          </w:r>
          <w:r>
            <w:rPr>
              <w:noProof/>
            </w:rPr>
            <w:fldChar w:fldCharType="end"/>
          </w:r>
        </w:p>
        <w:p w14:paraId="70837B6D" w14:textId="77777777" w:rsidR="003261D9" w:rsidRDefault="003261D9">
          <w:pPr>
            <w:pStyle w:val="Innehll1"/>
            <w:tabs>
              <w:tab w:val="left" w:pos="353"/>
              <w:tab w:val="right" w:leader="dot" w:pos="8664"/>
            </w:tabs>
            <w:rPr>
              <w:rFonts w:asciiTheme="minorHAnsi" w:eastAsiaTheme="minorEastAsia" w:hAnsiTheme="minorHAnsi" w:cstheme="minorBidi"/>
              <w:noProof/>
              <w:sz w:val="24"/>
              <w:szCs w:val="24"/>
              <w:lang w:eastAsia="ja-JP"/>
            </w:rPr>
          </w:pPr>
          <w:r>
            <w:rPr>
              <w:noProof/>
            </w:rPr>
            <w:t>4</w:t>
          </w:r>
          <w:r>
            <w:rPr>
              <w:rFonts w:asciiTheme="minorHAnsi" w:eastAsiaTheme="minorEastAsia" w:hAnsiTheme="minorHAnsi" w:cstheme="minorBidi"/>
              <w:noProof/>
              <w:sz w:val="24"/>
              <w:szCs w:val="24"/>
              <w:lang w:eastAsia="ja-JP"/>
            </w:rPr>
            <w:tab/>
          </w:r>
          <w:r>
            <w:rPr>
              <w:noProof/>
            </w:rPr>
            <w:t>Tjänstedomänens krav och regler</w:t>
          </w:r>
          <w:r>
            <w:rPr>
              <w:noProof/>
            </w:rPr>
            <w:tab/>
          </w:r>
          <w:r>
            <w:rPr>
              <w:noProof/>
            </w:rPr>
            <w:fldChar w:fldCharType="begin"/>
          </w:r>
          <w:r>
            <w:rPr>
              <w:noProof/>
            </w:rPr>
            <w:instrText xml:space="preserve"> PAGEREF _Toc259358460 \h </w:instrText>
          </w:r>
          <w:r>
            <w:rPr>
              <w:noProof/>
            </w:rPr>
          </w:r>
          <w:r>
            <w:rPr>
              <w:noProof/>
            </w:rPr>
            <w:fldChar w:fldCharType="separate"/>
          </w:r>
          <w:r>
            <w:rPr>
              <w:noProof/>
            </w:rPr>
            <w:t>28</w:t>
          </w:r>
          <w:r>
            <w:rPr>
              <w:noProof/>
            </w:rPr>
            <w:fldChar w:fldCharType="end"/>
          </w:r>
        </w:p>
        <w:p w14:paraId="7F22F5BC" w14:textId="77777777" w:rsidR="003261D9" w:rsidRDefault="003261D9">
          <w:pPr>
            <w:pStyle w:val="Innehll2"/>
            <w:tabs>
              <w:tab w:val="left" w:pos="693"/>
              <w:tab w:val="right" w:leader="dot" w:pos="8664"/>
            </w:tabs>
            <w:rPr>
              <w:rFonts w:asciiTheme="minorHAnsi" w:eastAsiaTheme="minorEastAsia" w:hAnsiTheme="minorHAnsi" w:cstheme="minorBidi"/>
              <w:noProof/>
              <w:sz w:val="24"/>
              <w:szCs w:val="24"/>
              <w:lang w:eastAsia="ja-JP"/>
            </w:rPr>
          </w:pPr>
          <w:r>
            <w:rPr>
              <w:noProof/>
            </w:rPr>
            <w:t>4.1</w:t>
          </w:r>
          <w:r>
            <w:rPr>
              <w:rFonts w:asciiTheme="minorHAnsi" w:eastAsiaTheme="minorEastAsia" w:hAnsiTheme="minorHAnsi" w:cstheme="minorBidi"/>
              <w:noProof/>
              <w:sz w:val="24"/>
              <w:szCs w:val="24"/>
              <w:lang w:eastAsia="ja-JP"/>
            </w:rPr>
            <w:tab/>
          </w:r>
          <w:r>
            <w:rPr>
              <w:noProof/>
            </w:rPr>
            <w:t>Presentationsregler för konsument</w:t>
          </w:r>
          <w:r>
            <w:rPr>
              <w:noProof/>
            </w:rPr>
            <w:tab/>
          </w:r>
          <w:r>
            <w:rPr>
              <w:noProof/>
            </w:rPr>
            <w:fldChar w:fldCharType="begin"/>
          </w:r>
          <w:r>
            <w:rPr>
              <w:noProof/>
            </w:rPr>
            <w:instrText xml:space="preserve"> PAGEREF _Toc259358461 \h </w:instrText>
          </w:r>
          <w:r>
            <w:rPr>
              <w:noProof/>
            </w:rPr>
          </w:r>
          <w:r>
            <w:rPr>
              <w:noProof/>
            </w:rPr>
            <w:fldChar w:fldCharType="separate"/>
          </w:r>
          <w:r>
            <w:rPr>
              <w:noProof/>
            </w:rPr>
            <w:t>28</w:t>
          </w:r>
          <w:r>
            <w:rPr>
              <w:noProof/>
            </w:rPr>
            <w:fldChar w:fldCharType="end"/>
          </w:r>
        </w:p>
        <w:p w14:paraId="7B3A3849" w14:textId="77777777" w:rsidR="003261D9" w:rsidRDefault="003261D9">
          <w:pPr>
            <w:pStyle w:val="Innehll2"/>
            <w:tabs>
              <w:tab w:val="left" w:pos="719"/>
              <w:tab w:val="right" w:leader="dot" w:pos="8664"/>
            </w:tabs>
            <w:rPr>
              <w:rFonts w:asciiTheme="minorHAnsi" w:eastAsiaTheme="minorEastAsia" w:hAnsiTheme="minorHAnsi" w:cstheme="minorBidi"/>
              <w:noProof/>
              <w:sz w:val="24"/>
              <w:szCs w:val="24"/>
              <w:lang w:eastAsia="ja-JP"/>
            </w:rPr>
          </w:pPr>
          <w:r>
            <w:rPr>
              <w:noProof/>
            </w:rPr>
            <w:t>4.2</w:t>
          </w:r>
          <w:r>
            <w:rPr>
              <w:rFonts w:asciiTheme="minorHAnsi" w:eastAsiaTheme="minorEastAsia" w:hAnsiTheme="minorHAnsi" w:cstheme="minorBidi"/>
              <w:noProof/>
              <w:sz w:val="24"/>
              <w:szCs w:val="24"/>
              <w:lang w:eastAsia="ja-JP"/>
            </w:rPr>
            <w:tab/>
          </w:r>
          <w:r>
            <w:rPr>
              <w:noProof/>
            </w:rPr>
            <w:t>Informationssäkerhet och juridik</w:t>
          </w:r>
          <w:r>
            <w:rPr>
              <w:noProof/>
            </w:rPr>
            <w:tab/>
          </w:r>
          <w:r>
            <w:rPr>
              <w:noProof/>
            </w:rPr>
            <w:fldChar w:fldCharType="begin"/>
          </w:r>
          <w:r>
            <w:rPr>
              <w:noProof/>
            </w:rPr>
            <w:instrText xml:space="preserve"> PAGEREF _Toc259358462 \h </w:instrText>
          </w:r>
          <w:r>
            <w:rPr>
              <w:noProof/>
            </w:rPr>
          </w:r>
          <w:r>
            <w:rPr>
              <w:noProof/>
            </w:rPr>
            <w:fldChar w:fldCharType="separate"/>
          </w:r>
          <w:r>
            <w:rPr>
              <w:noProof/>
            </w:rPr>
            <w:t>28</w:t>
          </w:r>
          <w:r>
            <w:rPr>
              <w:noProof/>
            </w:rPr>
            <w:fldChar w:fldCharType="end"/>
          </w:r>
        </w:p>
        <w:p w14:paraId="038E46A1" w14:textId="77777777" w:rsidR="003261D9" w:rsidRDefault="003261D9">
          <w:pPr>
            <w:pStyle w:val="Innehll2"/>
            <w:tabs>
              <w:tab w:val="left" w:pos="717"/>
              <w:tab w:val="right" w:leader="dot" w:pos="8664"/>
            </w:tabs>
            <w:rPr>
              <w:rFonts w:asciiTheme="minorHAnsi" w:eastAsiaTheme="minorEastAsia" w:hAnsiTheme="minorHAnsi" w:cstheme="minorBidi"/>
              <w:noProof/>
              <w:sz w:val="24"/>
              <w:szCs w:val="24"/>
              <w:lang w:eastAsia="ja-JP"/>
            </w:rPr>
          </w:pPr>
          <w:r>
            <w:rPr>
              <w:noProof/>
            </w:rPr>
            <w:t>4.3</w:t>
          </w:r>
          <w:r>
            <w:rPr>
              <w:rFonts w:asciiTheme="minorHAnsi" w:eastAsiaTheme="minorEastAsia" w:hAnsiTheme="minorHAnsi" w:cstheme="minorBidi"/>
              <w:noProof/>
              <w:sz w:val="24"/>
              <w:szCs w:val="24"/>
              <w:lang w:eastAsia="ja-JP"/>
            </w:rPr>
            <w:tab/>
          </w:r>
          <w:r>
            <w:rPr>
              <w:noProof/>
            </w:rPr>
            <w:t>Icke funktionella krav</w:t>
          </w:r>
          <w:r>
            <w:rPr>
              <w:noProof/>
            </w:rPr>
            <w:tab/>
          </w:r>
          <w:r>
            <w:rPr>
              <w:noProof/>
            </w:rPr>
            <w:fldChar w:fldCharType="begin"/>
          </w:r>
          <w:r>
            <w:rPr>
              <w:noProof/>
            </w:rPr>
            <w:instrText xml:space="preserve"> PAGEREF _Toc259358463 \h </w:instrText>
          </w:r>
          <w:r>
            <w:rPr>
              <w:noProof/>
            </w:rPr>
          </w:r>
          <w:r>
            <w:rPr>
              <w:noProof/>
            </w:rPr>
            <w:fldChar w:fldCharType="separate"/>
          </w:r>
          <w:r>
            <w:rPr>
              <w:noProof/>
            </w:rPr>
            <w:t>35</w:t>
          </w:r>
          <w:r>
            <w:rPr>
              <w:noProof/>
            </w:rPr>
            <w:fldChar w:fldCharType="end"/>
          </w:r>
        </w:p>
        <w:p w14:paraId="04383694" w14:textId="77777777" w:rsidR="003261D9" w:rsidRDefault="003261D9">
          <w:pPr>
            <w:pStyle w:val="Innehll3"/>
            <w:tabs>
              <w:tab w:val="left" w:pos="1057"/>
              <w:tab w:val="right" w:leader="dot" w:pos="8664"/>
            </w:tabs>
            <w:rPr>
              <w:rFonts w:asciiTheme="minorHAnsi" w:eastAsiaTheme="minorEastAsia" w:hAnsiTheme="minorHAnsi" w:cstheme="minorBidi"/>
              <w:noProof/>
              <w:sz w:val="24"/>
              <w:szCs w:val="24"/>
              <w:lang w:eastAsia="ja-JP"/>
            </w:rPr>
          </w:pPr>
          <w:r>
            <w:rPr>
              <w:noProof/>
            </w:rPr>
            <w:t>4.3.1</w:t>
          </w:r>
          <w:r>
            <w:rPr>
              <w:rFonts w:asciiTheme="minorHAnsi" w:eastAsiaTheme="minorEastAsia" w:hAnsiTheme="minorHAnsi" w:cstheme="minorBidi"/>
              <w:noProof/>
              <w:sz w:val="24"/>
              <w:szCs w:val="24"/>
              <w:lang w:eastAsia="ja-JP"/>
            </w:rPr>
            <w:tab/>
          </w:r>
          <w:r>
            <w:rPr>
              <w:noProof/>
            </w:rPr>
            <w:t>SLA krav</w:t>
          </w:r>
          <w:r>
            <w:rPr>
              <w:noProof/>
            </w:rPr>
            <w:tab/>
          </w:r>
          <w:r>
            <w:rPr>
              <w:noProof/>
            </w:rPr>
            <w:fldChar w:fldCharType="begin"/>
          </w:r>
          <w:r>
            <w:rPr>
              <w:noProof/>
            </w:rPr>
            <w:instrText xml:space="preserve"> PAGEREF _Toc259358464 \h </w:instrText>
          </w:r>
          <w:r>
            <w:rPr>
              <w:noProof/>
            </w:rPr>
          </w:r>
          <w:r>
            <w:rPr>
              <w:noProof/>
            </w:rPr>
            <w:fldChar w:fldCharType="separate"/>
          </w:r>
          <w:r>
            <w:rPr>
              <w:noProof/>
            </w:rPr>
            <w:t>35</w:t>
          </w:r>
          <w:r>
            <w:rPr>
              <w:noProof/>
            </w:rPr>
            <w:fldChar w:fldCharType="end"/>
          </w:r>
        </w:p>
        <w:p w14:paraId="7B92860E" w14:textId="77777777" w:rsidR="003261D9" w:rsidRDefault="003261D9">
          <w:pPr>
            <w:pStyle w:val="Innehll3"/>
            <w:tabs>
              <w:tab w:val="left" w:pos="1083"/>
              <w:tab w:val="right" w:leader="dot" w:pos="8664"/>
            </w:tabs>
            <w:rPr>
              <w:rFonts w:asciiTheme="minorHAnsi" w:eastAsiaTheme="minorEastAsia" w:hAnsiTheme="minorHAnsi" w:cstheme="minorBidi"/>
              <w:noProof/>
              <w:sz w:val="24"/>
              <w:szCs w:val="24"/>
              <w:lang w:eastAsia="ja-JP"/>
            </w:rPr>
          </w:pPr>
          <w:r>
            <w:rPr>
              <w:noProof/>
            </w:rPr>
            <w:lastRenderedPageBreak/>
            <w:t>4.3.2</w:t>
          </w:r>
          <w:r>
            <w:rPr>
              <w:rFonts w:asciiTheme="minorHAnsi" w:eastAsiaTheme="minorEastAsia" w:hAnsiTheme="minorHAnsi" w:cstheme="minorBidi"/>
              <w:noProof/>
              <w:sz w:val="24"/>
              <w:szCs w:val="24"/>
              <w:lang w:eastAsia="ja-JP"/>
            </w:rPr>
            <w:tab/>
          </w:r>
          <w:r>
            <w:rPr>
              <w:noProof/>
            </w:rPr>
            <w:t>Övriga krav</w:t>
          </w:r>
          <w:r>
            <w:rPr>
              <w:noProof/>
            </w:rPr>
            <w:tab/>
          </w:r>
          <w:r>
            <w:rPr>
              <w:noProof/>
            </w:rPr>
            <w:fldChar w:fldCharType="begin"/>
          </w:r>
          <w:r>
            <w:rPr>
              <w:noProof/>
            </w:rPr>
            <w:instrText xml:space="preserve"> PAGEREF _Toc259358465 \h </w:instrText>
          </w:r>
          <w:r>
            <w:rPr>
              <w:noProof/>
            </w:rPr>
          </w:r>
          <w:r>
            <w:rPr>
              <w:noProof/>
            </w:rPr>
            <w:fldChar w:fldCharType="separate"/>
          </w:r>
          <w:r>
            <w:rPr>
              <w:noProof/>
            </w:rPr>
            <w:t>35</w:t>
          </w:r>
          <w:r>
            <w:rPr>
              <w:noProof/>
            </w:rPr>
            <w:fldChar w:fldCharType="end"/>
          </w:r>
        </w:p>
        <w:p w14:paraId="3F2DD36D" w14:textId="77777777" w:rsidR="003261D9" w:rsidRDefault="003261D9">
          <w:pPr>
            <w:pStyle w:val="Innehll2"/>
            <w:tabs>
              <w:tab w:val="left" w:pos="720"/>
              <w:tab w:val="right" w:leader="dot" w:pos="8664"/>
            </w:tabs>
            <w:rPr>
              <w:rFonts w:asciiTheme="minorHAnsi" w:eastAsiaTheme="minorEastAsia" w:hAnsiTheme="minorHAnsi" w:cstheme="minorBidi"/>
              <w:noProof/>
              <w:sz w:val="24"/>
              <w:szCs w:val="24"/>
              <w:lang w:eastAsia="ja-JP"/>
            </w:rPr>
          </w:pPr>
          <w:r>
            <w:rPr>
              <w:noProof/>
            </w:rPr>
            <w:t>4.4</w:t>
          </w:r>
          <w:r>
            <w:rPr>
              <w:rFonts w:asciiTheme="minorHAnsi" w:eastAsiaTheme="minorEastAsia" w:hAnsiTheme="minorHAnsi" w:cstheme="minorBidi"/>
              <w:noProof/>
              <w:sz w:val="24"/>
              <w:szCs w:val="24"/>
              <w:lang w:eastAsia="ja-JP"/>
            </w:rPr>
            <w:tab/>
          </w:r>
          <w:r>
            <w:rPr>
              <w:noProof/>
            </w:rPr>
            <w:t>Felhantering</w:t>
          </w:r>
          <w:r>
            <w:rPr>
              <w:noProof/>
            </w:rPr>
            <w:tab/>
          </w:r>
          <w:r>
            <w:rPr>
              <w:noProof/>
            </w:rPr>
            <w:fldChar w:fldCharType="begin"/>
          </w:r>
          <w:r>
            <w:rPr>
              <w:noProof/>
            </w:rPr>
            <w:instrText xml:space="preserve"> PAGEREF _Toc259358466 \h </w:instrText>
          </w:r>
          <w:r>
            <w:rPr>
              <w:noProof/>
            </w:rPr>
          </w:r>
          <w:r>
            <w:rPr>
              <w:noProof/>
            </w:rPr>
            <w:fldChar w:fldCharType="separate"/>
          </w:r>
          <w:r>
            <w:rPr>
              <w:noProof/>
            </w:rPr>
            <w:t>35</w:t>
          </w:r>
          <w:r>
            <w:rPr>
              <w:noProof/>
            </w:rPr>
            <w:fldChar w:fldCharType="end"/>
          </w:r>
        </w:p>
        <w:p w14:paraId="5C14DEAD" w14:textId="77777777" w:rsidR="003261D9" w:rsidRDefault="003261D9">
          <w:pPr>
            <w:pStyle w:val="Innehll3"/>
            <w:tabs>
              <w:tab w:val="left" w:pos="1060"/>
              <w:tab w:val="right" w:leader="dot" w:pos="8664"/>
            </w:tabs>
            <w:rPr>
              <w:rFonts w:asciiTheme="minorHAnsi" w:eastAsiaTheme="minorEastAsia" w:hAnsiTheme="minorHAnsi" w:cstheme="minorBidi"/>
              <w:noProof/>
              <w:sz w:val="24"/>
              <w:szCs w:val="24"/>
              <w:lang w:eastAsia="ja-JP"/>
            </w:rPr>
          </w:pPr>
          <w:r>
            <w:rPr>
              <w:noProof/>
            </w:rPr>
            <w:t>4.4.1</w:t>
          </w:r>
          <w:r>
            <w:rPr>
              <w:rFonts w:asciiTheme="minorHAnsi" w:eastAsiaTheme="minorEastAsia" w:hAnsiTheme="minorHAnsi" w:cstheme="minorBidi"/>
              <w:noProof/>
              <w:sz w:val="24"/>
              <w:szCs w:val="24"/>
              <w:lang w:eastAsia="ja-JP"/>
            </w:rPr>
            <w:tab/>
          </w:r>
          <w:r>
            <w:rPr>
              <w:noProof/>
            </w:rPr>
            <w:t>Krav på en tjänsteproducent</w:t>
          </w:r>
          <w:r>
            <w:rPr>
              <w:noProof/>
            </w:rPr>
            <w:tab/>
          </w:r>
          <w:r>
            <w:rPr>
              <w:noProof/>
            </w:rPr>
            <w:fldChar w:fldCharType="begin"/>
          </w:r>
          <w:r>
            <w:rPr>
              <w:noProof/>
            </w:rPr>
            <w:instrText xml:space="preserve"> PAGEREF _Toc259358467 \h </w:instrText>
          </w:r>
          <w:r>
            <w:rPr>
              <w:noProof/>
            </w:rPr>
          </w:r>
          <w:r>
            <w:rPr>
              <w:noProof/>
            </w:rPr>
            <w:fldChar w:fldCharType="separate"/>
          </w:r>
          <w:r>
            <w:rPr>
              <w:noProof/>
            </w:rPr>
            <w:t>36</w:t>
          </w:r>
          <w:r>
            <w:rPr>
              <w:noProof/>
            </w:rPr>
            <w:fldChar w:fldCharType="end"/>
          </w:r>
        </w:p>
        <w:p w14:paraId="27AF8A23" w14:textId="77777777" w:rsidR="003261D9" w:rsidRDefault="003261D9">
          <w:pPr>
            <w:pStyle w:val="Innehll3"/>
            <w:tabs>
              <w:tab w:val="left" w:pos="1086"/>
              <w:tab w:val="right" w:leader="dot" w:pos="8664"/>
            </w:tabs>
            <w:rPr>
              <w:rFonts w:asciiTheme="minorHAnsi" w:eastAsiaTheme="minorEastAsia" w:hAnsiTheme="minorHAnsi" w:cstheme="minorBidi"/>
              <w:noProof/>
              <w:sz w:val="24"/>
              <w:szCs w:val="24"/>
              <w:lang w:eastAsia="ja-JP"/>
            </w:rPr>
          </w:pPr>
          <w:r>
            <w:rPr>
              <w:noProof/>
            </w:rPr>
            <w:t>4.4.2</w:t>
          </w:r>
          <w:r>
            <w:rPr>
              <w:rFonts w:asciiTheme="minorHAnsi" w:eastAsiaTheme="minorEastAsia" w:hAnsiTheme="minorHAnsi" w:cstheme="minorBidi"/>
              <w:noProof/>
              <w:sz w:val="24"/>
              <w:szCs w:val="24"/>
              <w:lang w:eastAsia="ja-JP"/>
            </w:rPr>
            <w:tab/>
          </w:r>
          <w:r>
            <w:rPr>
              <w:noProof/>
            </w:rPr>
            <w:t>Krav på en tjänstekonsument</w:t>
          </w:r>
          <w:r>
            <w:rPr>
              <w:noProof/>
            </w:rPr>
            <w:tab/>
          </w:r>
          <w:r>
            <w:rPr>
              <w:noProof/>
            </w:rPr>
            <w:fldChar w:fldCharType="begin"/>
          </w:r>
          <w:r>
            <w:rPr>
              <w:noProof/>
            </w:rPr>
            <w:instrText xml:space="preserve"> PAGEREF _Toc259358468 \h </w:instrText>
          </w:r>
          <w:r>
            <w:rPr>
              <w:noProof/>
            </w:rPr>
          </w:r>
          <w:r>
            <w:rPr>
              <w:noProof/>
            </w:rPr>
            <w:fldChar w:fldCharType="separate"/>
          </w:r>
          <w:r>
            <w:rPr>
              <w:noProof/>
            </w:rPr>
            <w:t>36</w:t>
          </w:r>
          <w:r>
            <w:rPr>
              <w:noProof/>
            </w:rPr>
            <w:fldChar w:fldCharType="end"/>
          </w:r>
        </w:p>
        <w:p w14:paraId="14531ACA" w14:textId="77777777" w:rsidR="003261D9" w:rsidRDefault="003261D9">
          <w:pPr>
            <w:pStyle w:val="Innehll1"/>
            <w:tabs>
              <w:tab w:val="left" w:pos="346"/>
              <w:tab w:val="right" w:leader="dot" w:pos="8664"/>
            </w:tabs>
            <w:rPr>
              <w:rFonts w:asciiTheme="minorHAnsi" w:eastAsiaTheme="minorEastAsia" w:hAnsiTheme="minorHAnsi" w:cstheme="minorBidi"/>
              <w:noProof/>
              <w:sz w:val="24"/>
              <w:szCs w:val="24"/>
              <w:lang w:eastAsia="ja-JP"/>
            </w:rPr>
          </w:pPr>
          <w:r>
            <w:rPr>
              <w:noProof/>
            </w:rPr>
            <w:t>5</w:t>
          </w:r>
          <w:r>
            <w:rPr>
              <w:rFonts w:asciiTheme="minorHAnsi" w:eastAsiaTheme="minorEastAsia" w:hAnsiTheme="minorHAnsi" w:cstheme="minorBidi"/>
              <w:noProof/>
              <w:sz w:val="24"/>
              <w:szCs w:val="24"/>
              <w:lang w:eastAsia="ja-JP"/>
            </w:rPr>
            <w:tab/>
          </w:r>
          <w:r>
            <w:rPr>
              <w:noProof/>
            </w:rPr>
            <w:t>Tjänstedomänens meddelandemodeller</w:t>
          </w:r>
          <w:r>
            <w:rPr>
              <w:noProof/>
            </w:rPr>
            <w:tab/>
          </w:r>
          <w:r>
            <w:rPr>
              <w:noProof/>
            </w:rPr>
            <w:fldChar w:fldCharType="begin"/>
          </w:r>
          <w:r>
            <w:rPr>
              <w:noProof/>
            </w:rPr>
            <w:instrText xml:space="preserve"> PAGEREF _Toc259358469 \h </w:instrText>
          </w:r>
          <w:r>
            <w:rPr>
              <w:noProof/>
            </w:rPr>
          </w:r>
          <w:r>
            <w:rPr>
              <w:noProof/>
            </w:rPr>
            <w:fldChar w:fldCharType="separate"/>
          </w:r>
          <w:r>
            <w:rPr>
              <w:noProof/>
            </w:rPr>
            <w:t>37</w:t>
          </w:r>
          <w:r>
            <w:rPr>
              <w:noProof/>
            </w:rPr>
            <w:fldChar w:fldCharType="end"/>
          </w:r>
        </w:p>
        <w:p w14:paraId="53376217" w14:textId="77777777" w:rsidR="003261D9" w:rsidRDefault="003261D9">
          <w:pPr>
            <w:pStyle w:val="Innehll2"/>
            <w:tabs>
              <w:tab w:val="left" w:pos="686"/>
              <w:tab w:val="right" w:leader="dot" w:pos="8664"/>
            </w:tabs>
            <w:rPr>
              <w:rFonts w:asciiTheme="minorHAnsi" w:eastAsiaTheme="minorEastAsia" w:hAnsiTheme="minorHAnsi" w:cstheme="minorBidi"/>
              <w:noProof/>
              <w:sz w:val="24"/>
              <w:szCs w:val="24"/>
              <w:lang w:eastAsia="ja-JP"/>
            </w:rPr>
          </w:pPr>
          <w:r>
            <w:rPr>
              <w:noProof/>
            </w:rPr>
            <w:t>5.1</w:t>
          </w:r>
          <w:r>
            <w:rPr>
              <w:rFonts w:asciiTheme="minorHAnsi" w:eastAsiaTheme="minorEastAsia" w:hAnsiTheme="minorHAnsi" w:cstheme="minorBidi"/>
              <w:noProof/>
              <w:sz w:val="24"/>
              <w:szCs w:val="24"/>
              <w:lang w:eastAsia="ja-JP"/>
            </w:rPr>
            <w:tab/>
          </w:r>
          <w:r>
            <w:rPr>
              <w:noProof/>
            </w:rPr>
            <w:t>Klasser och attribut V-MIM</w:t>
          </w:r>
          <w:r>
            <w:rPr>
              <w:noProof/>
            </w:rPr>
            <w:tab/>
          </w:r>
          <w:r>
            <w:rPr>
              <w:noProof/>
            </w:rPr>
            <w:fldChar w:fldCharType="begin"/>
          </w:r>
          <w:r>
            <w:rPr>
              <w:noProof/>
            </w:rPr>
            <w:instrText xml:space="preserve"> PAGEREF _Toc259358470 \h </w:instrText>
          </w:r>
          <w:r>
            <w:rPr>
              <w:noProof/>
            </w:rPr>
          </w:r>
          <w:r>
            <w:rPr>
              <w:noProof/>
            </w:rPr>
            <w:fldChar w:fldCharType="separate"/>
          </w:r>
          <w:r>
            <w:rPr>
              <w:noProof/>
            </w:rPr>
            <w:t>39</w:t>
          </w:r>
          <w:r>
            <w:rPr>
              <w:noProof/>
            </w:rPr>
            <w:fldChar w:fldCharType="end"/>
          </w:r>
        </w:p>
        <w:p w14:paraId="0EBAFABA" w14:textId="77777777" w:rsidR="003261D9" w:rsidRDefault="003261D9">
          <w:pPr>
            <w:pStyle w:val="Innehll3"/>
            <w:tabs>
              <w:tab w:val="left" w:pos="1025"/>
              <w:tab w:val="right" w:leader="dot" w:pos="8664"/>
            </w:tabs>
            <w:rPr>
              <w:rFonts w:asciiTheme="minorHAnsi" w:eastAsiaTheme="minorEastAsia" w:hAnsiTheme="minorHAnsi" w:cstheme="minorBidi"/>
              <w:noProof/>
              <w:sz w:val="24"/>
              <w:szCs w:val="24"/>
              <w:lang w:eastAsia="ja-JP"/>
            </w:rPr>
          </w:pPr>
          <w:r>
            <w:rPr>
              <w:noProof/>
            </w:rPr>
            <w:t>5.1.1</w:t>
          </w:r>
          <w:r>
            <w:rPr>
              <w:rFonts w:asciiTheme="minorHAnsi" w:eastAsiaTheme="minorEastAsia" w:hAnsiTheme="minorHAnsi" w:cstheme="minorBidi"/>
              <w:noProof/>
              <w:sz w:val="24"/>
              <w:szCs w:val="24"/>
              <w:lang w:eastAsia="ja-JP"/>
            </w:rPr>
            <w:tab/>
          </w:r>
          <w:r>
            <w:rPr>
              <w:noProof/>
            </w:rPr>
            <w:t>Klass Formulär (Form)</w:t>
          </w:r>
          <w:r>
            <w:rPr>
              <w:noProof/>
            </w:rPr>
            <w:tab/>
          </w:r>
          <w:r>
            <w:rPr>
              <w:noProof/>
            </w:rPr>
            <w:fldChar w:fldCharType="begin"/>
          </w:r>
          <w:r>
            <w:rPr>
              <w:noProof/>
            </w:rPr>
            <w:instrText xml:space="preserve"> PAGEREF _Toc259358471 \h </w:instrText>
          </w:r>
          <w:r>
            <w:rPr>
              <w:noProof/>
            </w:rPr>
          </w:r>
          <w:r>
            <w:rPr>
              <w:noProof/>
            </w:rPr>
            <w:fldChar w:fldCharType="separate"/>
          </w:r>
          <w:r>
            <w:rPr>
              <w:noProof/>
            </w:rPr>
            <w:t>39</w:t>
          </w:r>
          <w:r>
            <w:rPr>
              <w:noProof/>
            </w:rPr>
            <w:fldChar w:fldCharType="end"/>
          </w:r>
        </w:p>
        <w:p w14:paraId="36317A67" w14:textId="77777777" w:rsidR="003261D9" w:rsidRDefault="003261D9">
          <w:pPr>
            <w:pStyle w:val="Innehll3"/>
            <w:tabs>
              <w:tab w:val="left" w:pos="1031"/>
              <w:tab w:val="right" w:leader="dot" w:pos="8664"/>
            </w:tabs>
            <w:rPr>
              <w:rFonts w:asciiTheme="minorHAnsi" w:eastAsiaTheme="minorEastAsia" w:hAnsiTheme="minorHAnsi" w:cstheme="minorBidi"/>
              <w:noProof/>
              <w:sz w:val="24"/>
              <w:szCs w:val="24"/>
              <w:lang w:eastAsia="ja-JP"/>
            </w:rPr>
          </w:pPr>
          <w:r w:rsidRPr="00BB10E2">
            <w:rPr>
              <w:i/>
              <w:noProof/>
            </w:rPr>
            <w:t>1.1.2</w:t>
          </w:r>
          <w:r>
            <w:rPr>
              <w:rFonts w:asciiTheme="minorHAnsi" w:eastAsiaTheme="minorEastAsia" w:hAnsiTheme="minorHAnsi" w:cstheme="minorBidi"/>
              <w:noProof/>
              <w:sz w:val="24"/>
              <w:szCs w:val="24"/>
              <w:lang w:eastAsia="ja-JP"/>
            </w:rPr>
            <w:tab/>
          </w:r>
          <w:r w:rsidRPr="00BB10E2">
            <w:rPr>
              <w:i/>
              <w:noProof/>
            </w:rPr>
            <w:t>Klass Formulärmall (FormTemplateInfo)</w:t>
          </w:r>
          <w:r>
            <w:rPr>
              <w:noProof/>
            </w:rPr>
            <w:tab/>
          </w:r>
          <w:r>
            <w:rPr>
              <w:noProof/>
            </w:rPr>
            <w:fldChar w:fldCharType="begin"/>
          </w:r>
          <w:r>
            <w:rPr>
              <w:noProof/>
            </w:rPr>
            <w:instrText xml:space="preserve"> PAGEREF _Toc259358472 \h </w:instrText>
          </w:r>
          <w:r>
            <w:rPr>
              <w:noProof/>
            </w:rPr>
          </w:r>
          <w:r>
            <w:rPr>
              <w:noProof/>
            </w:rPr>
            <w:fldChar w:fldCharType="separate"/>
          </w:r>
          <w:r>
            <w:rPr>
              <w:noProof/>
            </w:rPr>
            <w:t>43</w:t>
          </w:r>
          <w:r>
            <w:rPr>
              <w:noProof/>
            </w:rPr>
            <w:fldChar w:fldCharType="end"/>
          </w:r>
        </w:p>
        <w:p w14:paraId="23318A2D" w14:textId="77777777" w:rsidR="003261D9" w:rsidRDefault="003261D9">
          <w:pPr>
            <w:pStyle w:val="Innehll3"/>
            <w:tabs>
              <w:tab w:val="left" w:pos="1030"/>
              <w:tab w:val="right" w:leader="dot" w:pos="8664"/>
            </w:tabs>
            <w:rPr>
              <w:rFonts w:asciiTheme="minorHAnsi" w:eastAsiaTheme="minorEastAsia" w:hAnsiTheme="minorHAnsi" w:cstheme="minorBidi"/>
              <w:noProof/>
              <w:sz w:val="24"/>
              <w:szCs w:val="24"/>
              <w:lang w:eastAsia="ja-JP"/>
            </w:rPr>
          </w:pPr>
          <w:r w:rsidRPr="00BB10E2">
            <w:rPr>
              <w:i/>
              <w:noProof/>
            </w:rPr>
            <w:t>1.1.3</w:t>
          </w:r>
          <w:r>
            <w:rPr>
              <w:rFonts w:asciiTheme="minorHAnsi" w:eastAsiaTheme="minorEastAsia" w:hAnsiTheme="minorHAnsi" w:cstheme="minorBidi"/>
              <w:noProof/>
              <w:sz w:val="24"/>
              <w:szCs w:val="24"/>
              <w:lang w:eastAsia="ja-JP"/>
            </w:rPr>
            <w:tab/>
          </w:r>
          <w:r w:rsidRPr="00BB10E2">
            <w:rPr>
              <w:i/>
              <w:noProof/>
            </w:rPr>
            <w:t>Klass Formulärmall (FormTemplate)</w:t>
          </w:r>
          <w:r>
            <w:rPr>
              <w:noProof/>
            </w:rPr>
            <w:tab/>
          </w:r>
          <w:r>
            <w:rPr>
              <w:noProof/>
            </w:rPr>
            <w:fldChar w:fldCharType="begin"/>
          </w:r>
          <w:r>
            <w:rPr>
              <w:noProof/>
            </w:rPr>
            <w:instrText xml:space="preserve"> PAGEREF _Toc259358473 \h </w:instrText>
          </w:r>
          <w:r>
            <w:rPr>
              <w:noProof/>
            </w:rPr>
          </w:r>
          <w:r>
            <w:rPr>
              <w:noProof/>
            </w:rPr>
            <w:fldChar w:fldCharType="separate"/>
          </w:r>
          <w:r>
            <w:rPr>
              <w:noProof/>
            </w:rPr>
            <w:t>46</w:t>
          </w:r>
          <w:r>
            <w:rPr>
              <w:noProof/>
            </w:rPr>
            <w:fldChar w:fldCharType="end"/>
          </w:r>
        </w:p>
        <w:p w14:paraId="3E8EA223" w14:textId="77777777" w:rsidR="003261D9" w:rsidRDefault="003261D9">
          <w:pPr>
            <w:pStyle w:val="Innehll3"/>
            <w:tabs>
              <w:tab w:val="left" w:pos="1033"/>
              <w:tab w:val="right" w:leader="dot" w:pos="8664"/>
            </w:tabs>
            <w:rPr>
              <w:rFonts w:asciiTheme="minorHAnsi" w:eastAsiaTheme="minorEastAsia" w:hAnsiTheme="minorHAnsi" w:cstheme="minorBidi"/>
              <w:noProof/>
              <w:sz w:val="24"/>
              <w:szCs w:val="24"/>
              <w:lang w:eastAsia="ja-JP"/>
            </w:rPr>
          </w:pPr>
          <w:r w:rsidRPr="00BB10E2">
            <w:rPr>
              <w:i/>
              <w:noProof/>
            </w:rPr>
            <w:t>1.1.4</w:t>
          </w:r>
          <w:r>
            <w:rPr>
              <w:rFonts w:asciiTheme="minorHAnsi" w:eastAsiaTheme="minorEastAsia" w:hAnsiTheme="minorHAnsi" w:cstheme="minorBidi"/>
              <w:noProof/>
              <w:sz w:val="24"/>
              <w:szCs w:val="24"/>
              <w:lang w:eastAsia="ja-JP"/>
            </w:rPr>
            <w:tab/>
          </w:r>
          <w:r w:rsidRPr="00BB10E2">
            <w:rPr>
              <w:i/>
              <w:noProof/>
            </w:rPr>
            <w:t>Klass Formulärsida (TemplatePage)</w:t>
          </w:r>
          <w:r>
            <w:rPr>
              <w:noProof/>
            </w:rPr>
            <w:tab/>
          </w:r>
          <w:r>
            <w:rPr>
              <w:noProof/>
            </w:rPr>
            <w:fldChar w:fldCharType="begin"/>
          </w:r>
          <w:r>
            <w:rPr>
              <w:noProof/>
            </w:rPr>
            <w:instrText xml:space="preserve"> PAGEREF _Toc259358474 \h </w:instrText>
          </w:r>
          <w:r>
            <w:rPr>
              <w:noProof/>
            </w:rPr>
          </w:r>
          <w:r>
            <w:rPr>
              <w:noProof/>
            </w:rPr>
            <w:fldChar w:fldCharType="separate"/>
          </w:r>
          <w:r>
            <w:rPr>
              <w:noProof/>
            </w:rPr>
            <w:t>49</w:t>
          </w:r>
          <w:r>
            <w:rPr>
              <w:noProof/>
            </w:rPr>
            <w:fldChar w:fldCharType="end"/>
          </w:r>
        </w:p>
        <w:p w14:paraId="00EEDEA1" w14:textId="77777777" w:rsidR="003261D9" w:rsidRDefault="003261D9">
          <w:pPr>
            <w:pStyle w:val="Innehll3"/>
            <w:tabs>
              <w:tab w:val="left" w:pos="1025"/>
              <w:tab w:val="right" w:leader="dot" w:pos="8664"/>
            </w:tabs>
            <w:rPr>
              <w:rFonts w:asciiTheme="minorHAnsi" w:eastAsiaTheme="minorEastAsia" w:hAnsiTheme="minorHAnsi" w:cstheme="minorBidi"/>
              <w:noProof/>
              <w:sz w:val="24"/>
              <w:szCs w:val="24"/>
              <w:lang w:eastAsia="ja-JP"/>
            </w:rPr>
          </w:pPr>
          <w:r w:rsidRPr="00BB10E2">
            <w:rPr>
              <w:i/>
              <w:noProof/>
            </w:rPr>
            <w:t>1.1.5</w:t>
          </w:r>
          <w:r>
            <w:rPr>
              <w:rFonts w:asciiTheme="minorHAnsi" w:eastAsiaTheme="minorEastAsia" w:hAnsiTheme="minorHAnsi" w:cstheme="minorBidi"/>
              <w:noProof/>
              <w:sz w:val="24"/>
              <w:szCs w:val="24"/>
              <w:lang w:eastAsia="ja-JP"/>
            </w:rPr>
            <w:tab/>
          </w:r>
          <w:r w:rsidRPr="00BB10E2">
            <w:rPr>
              <w:i/>
              <w:noProof/>
            </w:rPr>
            <w:t>Klass Formulärsida (Page)</w:t>
          </w:r>
          <w:r>
            <w:rPr>
              <w:noProof/>
            </w:rPr>
            <w:tab/>
          </w:r>
          <w:r>
            <w:rPr>
              <w:noProof/>
            </w:rPr>
            <w:fldChar w:fldCharType="begin"/>
          </w:r>
          <w:r>
            <w:rPr>
              <w:noProof/>
            </w:rPr>
            <w:instrText xml:space="preserve"> PAGEREF _Toc259358475 \h </w:instrText>
          </w:r>
          <w:r>
            <w:rPr>
              <w:noProof/>
            </w:rPr>
          </w:r>
          <w:r>
            <w:rPr>
              <w:noProof/>
            </w:rPr>
            <w:fldChar w:fldCharType="separate"/>
          </w:r>
          <w:r>
            <w:rPr>
              <w:noProof/>
            </w:rPr>
            <w:t>50</w:t>
          </w:r>
          <w:r>
            <w:rPr>
              <w:noProof/>
            </w:rPr>
            <w:fldChar w:fldCharType="end"/>
          </w:r>
        </w:p>
        <w:p w14:paraId="66DF65A8" w14:textId="77777777" w:rsidR="003261D9" w:rsidRDefault="003261D9">
          <w:pPr>
            <w:pStyle w:val="Innehll3"/>
            <w:tabs>
              <w:tab w:val="left" w:pos="1033"/>
              <w:tab w:val="right" w:leader="dot" w:pos="8664"/>
            </w:tabs>
            <w:rPr>
              <w:rFonts w:asciiTheme="minorHAnsi" w:eastAsiaTheme="minorEastAsia" w:hAnsiTheme="minorHAnsi" w:cstheme="minorBidi"/>
              <w:noProof/>
              <w:sz w:val="24"/>
              <w:szCs w:val="24"/>
              <w:lang w:eastAsia="ja-JP"/>
            </w:rPr>
          </w:pPr>
          <w:r w:rsidRPr="00BB10E2">
            <w:rPr>
              <w:i/>
              <w:noProof/>
            </w:rPr>
            <w:t>1.1.6</w:t>
          </w:r>
          <w:r>
            <w:rPr>
              <w:rFonts w:asciiTheme="minorHAnsi" w:eastAsiaTheme="minorEastAsia" w:hAnsiTheme="minorHAnsi" w:cstheme="minorBidi"/>
              <w:noProof/>
              <w:sz w:val="24"/>
              <w:szCs w:val="24"/>
              <w:lang w:eastAsia="ja-JP"/>
            </w:rPr>
            <w:tab/>
          </w:r>
          <w:r w:rsidRPr="00BB10E2">
            <w:rPr>
              <w:i/>
              <w:noProof/>
            </w:rPr>
            <w:t>Klass Frågegrupperingsmall (TemplateQuestionBlock)</w:t>
          </w:r>
          <w:r>
            <w:rPr>
              <w:noProof/>
            </w:rPr>
            <w:tab/>
          </w:r>
          <w:r>
            <w:rPr>
              <w:noProof/>
            </w:rPr>
            <w:fldChar w:fldCharType="begin"/>
          </w:r>
          <w:r>
            <w:rPr>
              <w:noProof/>
            </w:rPr>
            <w:instrText xml:space="preserve"> PAGEREF _Toc259358476 \h </w:instrText>
          </w:r>
          <w:r>
            <w:rPr>
              <w:noProof/>
            </w:rPr>
          </w:r>
          <w:r>
            <w:rPr>
              <w:noProof/>
            </w:rPr>
            <w:fldChar w:fldCharType="separate"/>
          </w:r>
          <w:r>
            <w:rPr>
              <w:noProof/>
            </w:rPr>
            <w:t>51</w:t>
          </w:r>
          <w:r>
            <w:rPr>
              <w:noProof/>
            </w:rPr>
            <w:fldChar w:fldCharType="end"/>
          </w:r>
        </w:p>
        <w:p w14:paraId="234BCD74" w14:textId="77777777" w:rsidR="003261D9" w:rsidRDefault="003261D9">
          <w:pPr>
            <w:pStyle w:val="Innehll3"/>
            <w:tabs>
              <w:tab w:val="left" w:pos="1019"/>
              <w:tab w:val="right" w:leader="dot" w:pos="8664"/>
            </w:tabs>
            <w:rPr>
              <w:rFonts w:asciiTheme="minorHAnsi" w:eastAsiaTheme="minorEastAsia" w:hAnsiTheme="minorHAnsi" w:cstheme="minorBidi"/>
              <w:noProof/>
              <w:sz w:val="24"/>
              <w:szCs w:val="24"/>
              <w:lang w:eastAsia="ja-JP"/>
            </w:rPr>
          </w:pPr>
          <w:r w:rsidRPr="00BB10E2">
            <w:rPr>
              <w:i/>
              <w:noProof/>
            </w:rPr>
            <w:t>1.1.7</w:t>
          </w:r>
          <w:r>
            <w:rPr>
              <w:rFonts w:asciiTheme="minorHAnsi" w:eastAsiaTheme="minorEastAsia" w:hAnsiTheme="minorHAnsi" w:cstheme="minorBidi"/>
              <w:noProof/>
              <w:sz w:val="24"/>
              <w:szCs w:val="24"/>
              <w:lang w:eastAsia="ja-JP"/>
            </w:rPr>
            <w:tab/>
          </w:r>
          <w:r w:rsidRPr="00BB10E2">
            <w:rPr>
              <w:i/>
              <w:noProof/>
            </w:rPr>
            <w:t>Klass Frågegruppering (QuestionBlock)</w:t>
          </w:r>
          <w:r>
            <w:rPr>
              <w:noProof/>
            </w:rPr>
            <w:tab/>
          </w:r>
          <w:r>
            <w:rPr>
              <w:noProof/>
            </w:rPr>
            <w:fldChar w:fldCharType="begin"/>
          </w:r>
          <w:r>
            <w:rPr>
              <w:noProof/>
            </w:rPr>
            <w:instrText xml:space="preserve"> PAGEREF _Toc259358477 \h </w:instrText>
          </w:r>
          <w:r>
            <w:rPr>
              <w:noProof/>
            </w:rPr>
          </w:r>
          <w:r>
            <w:rPr>
              <w:noProof/>
            </w:rPr>
            <w:fldChar w:fldCharType="separate"/>
          </w:r>
          <w:r>
            <w:rPr>
              <w:noProof/>
            </w:rPr>
            <w:t>52</w:t>
          </w:r>
          <w:r>
            <w:rPr>
              <w:noProof/>
            </w:rPr>
            <w:fldChar w:fldCharType="end"/>
          </w:r>
        </w:p>
        <w:p w14:paraId="2E159DE7" w14:textId="77777777" w:rsidR="003261D9" w:rsidRDefault="003261D9">
          <w:pPr>
            <w:pStyle w:val="Innehll3"/>
            <w:tabs>
              <w:tab w:val="left" w:pos="1033"/>
              <w:tab w:val="right" w:leader="dot" w:pos="8664"/>
            </w:tabs>
            <w:rPr>
              <w:rFonts w:asciiTheme="minorHAnsi" w:eastAsiaTheme="minorEastAsia" w:hAnsiTheme="minorHAnsi" w:cstheme="minorBidi"/>
              <w:noProof/>
              <w:sz w:val="24"/>
              <w:szCs w:val="24"/>
              <w:lang w:eastAsia="ja-JP"/>
            </w:rPr>
          </w:pPr>
          <w:r w:rsidRPr="00BB10E2">
            <w:rPr>
              <w:i/>
              <w:noProof/>
            </w:rPr>
            <w:t>1.1.9</w:t>
          </w:r>
          <w:r>
            <w:rPr>
              <w:rFonts w:asciiTheme="minorHAnsi" w:eastAsiaTheme="minorEastAsia" w:hAnsiTheme="minorHAnsi" w:cstheme="minorBidi"/>
              <w:noProof/>
              <w:sz w:val="24"/>
              <w:szCs w:val="24"/>
              <w:lang w:eastAsia="ja-JP"/>
            </w:rPr>
            <w:tab/>
          </w:r>
          <w:r w:rsidRPr="00BB10E2">
            <w:rPr>
              <w:i/>
              <w:noProof/>
            </w:rPr>
            <w:t>Klass Formulärfråga mall (TemplateQuestion)</w:t>
          </w:r>
          <w:r>
            <w:rPr>
              <w:noProof/>
            </w:rPr>
            <w:tab/>
          </w:r>
          <w:r>
            <w:rPr>
              <w:noProof/>
            </w:rPr>
            <w:fldChar w:fldCharType="begin"/>
          </w:r>
          <w:r>
            <w:rPr>
              <w:noProof/>
            </w:rPr>
            <w:instrText xml:space="preserve"> PAGEREF _Toc259358478 \h </w:instrText>
          </w:r>
          <w:r>
            <w:rPr>
              <w:noProof/>
            </w:rPr>
          </w:r>
          <w:r>
            <w:rPr>
              <w:noProof/>
            </w:rPr>
            <w:fldChar w:fldCharType="separate"/>
          </w:r>
          <w:r>
            <w:rPr>
              <w:noProof/>
            </w:rPr>
            <w:t>54</w:t>
          </w:r>
          <w:r>
            <w:rPr>
              <w:noProof/>
            </w:rPr>
            <w:fldChar w:fldCharType="end"/>
          </w:r>
        </w:p>
        <w:p w14:paraId="0E577AB1" w14:textId="77777777" w:rsidR="003261D9" w:rsidRDefault="003261D9">
          <w:pPr>
            <w:pStyle w:val="Innehll3"/>
            <w:tabs>
              <w:tab w:val="left" w:pos="1128"/>
              <w:tab w:val="right" w:leader="dot" w:pos="8664"/>
            </w:tabs>
            <w:rPr>
              <w:rFonts w:asciiTheme="minorHAnsi" w:eastAsiaTheme="minorEastAsia" w:hAnsiTheme="minorHAnsi" w:cstheme="minorBidi"/>
              <w:noProof/>
              <w:sz w:val="24"/>
              <w:szCs w:val="24"/>
              <w:lang w:eastAsia="ja-JP"/>
            </w:rPr>
          </w:pPr>
          <w:r w:rsidRPr="00BB10E2">
            <w:rPr>
              <w:i/>
              <w:noProof/>
            </w:rPr>
            <w:t>1.1.10</w:t>
          </w:r>
          <w:r>
            <w:rPr>
              <w:rFonts w:asciiTheme="minorHAnsi" w:eastAsiaTheme="minorEastAsia" w:hAnsiTheme="minorHAnsi" w:cstheme="minorBidi"/>
              <w:noProof/>
              <w:sz w:val="24"/>
              <w:szCs w:val="24"/>
              <w:lang w:eastAsia="ja-JP"/>
            </w:rPr>
            <w:tab/>
          </w:r>
          <w:r w:rsidRPr="00BB10E2">
            <w:rPr>
              <w:i/>
              <w:noProof/>
            </w:rPr>
            <w:t>Klass Formulärfråga (Question)</w:t>
          </w:r>
          <w:r>
            <w:rPr>
              <w:noProof/>
            </w:rPr>
            <w:tab/>
          </w:r>
          <w:r>
            <w:rPr>
              <w:noProof/>
            </w:rPr>
            <w:fldChar w:fldCharType="begin"/>
          </w:r>
          <w:r>
            <w:rPr>
              <w:noProof/>
            </w:rPr>
            <w:instrText xml:space="preserve"> PAGEREF _Toc259358479 \h </w:instrText>
          </w:r>
          <w:r>
            <w:rPr>
              <w:noProof/>
            </w:rPr>
          </w:r>
          <w:r>
            <w:rPr>
              <w:noProof/>
            </w:rPr>
            <w:fldChar w:fldCharType="separate"/>
          </w:r>
          <w:r>
            <w:rPr>
              <w:noProof/>
            </w:rPr>
            <w:t>57</w:t>
          </w:r>
          <w:r>
            <w:rPr>
              <w:noProof/>
            </w:rPr>
            <w:fldChar w:fldCharType="end"/>
          </w:r>
        </w:p>
        <w:p w14:paraId="4D0A8EA0" w14:textId="77777777" w:rsidR="003261D9" w:rsidRDefault="003261D9">
          <w:pPr>
            <w:pStyle w:val="Innehll3"/>
            <w:tabs>
              <w:tab w:val="left" w:pos="1092"/>
              <w:tab w:val="right" w:leader="dot" w:pos="8664"/>
            </w:tabs>
            <w:rPr>
              <w:rFonts w:asciiTheme="minorHAnsi" w:eastAsiaTheme="minorEastAsia" w:hAnsiTheme="minorHAnsi" w:cstheme="minorBidi"/>
              <w:noProof/>
              <w:sz w:val="24"/>
              <w:szCs w:val="24"/>
              <w:lang w:eastAsia="ja-JP"/>
            </w:rPr>
          </w:pPr>
          <w:r w:rsidRPr="00BB10E2">
            <w:rPr>
              <w:i/>
              <w:noProof/>
            </w:rPr>
            <w:t>1.1.11</w:t>
          </w:r>
          <w:r>
            <w:rPr>
              <w:rFonts w:asciiTheme="minorHAnsi" w:eastAsiaTheme="minorEastAsia" w:hAnsiTheme="minorHAnsi" w:cstheme="minorBidi"/>
              <w:noProof/>
              <w:sz w:val="24"/>
              <w:szCs w:val="24"/>
              <w:lang w:eastAsia="ja-JP"/>
            </w:rPr>
            <w:tab/>
          </w:r>
          <w:r w:rsidRPr="00BB10E2">
            <w:rPr>
              <w:i/>
              <w:noProof/>
            </w:rPr>
            <w:t>Klass Svarsalternativ (AnswerAlternative)</w:t>
          </w:r>
          <w:r>
            <w:rPr>
              <w:noProof/>
            </w:rPr>
            <w:tab/>
          </w:r>
          <w:r>
            <w:rPr>
              <w:noProof/>
            </w:rPr>
            <w:fldChar w:fldCharType="begin"/>
          </w:r>
          <w:r>
            <w:rPr>
              <w:noProof/>
            </w:rPr>
            <w:instrText xml:space="preserve"> PAGEREF _Toc259358480 \h </w:instrText>
          </w:r>
          <w:r>
            <w:rPr>
              <w:noProof/>
            </w:rPr>
          </w:r>
          <w:r>
            <w:rPr>
              <w:noProof/>
            </w:rPr>
            <w:fldChar w:fldCharType="separate"/>
          </w:r>
          <w:r>
            <w:rPr>
              <w:noProof/>
            </w:rPr>
            <w:t>61</w:t>
          </w:r>
          <w:r>
            <w:rPr>
              <w:noProof/>
            </w:rPr>
            <w:fldChar w:fldCharType="end"/>
          </w:r>
        </w:p>
        <w:p w14:paraId="290E5E0D" w14:textId="77777777" w:rsidR="003261D9" w:rsidRDefault="003261D9">
          <w:pPr>
            <w:pStyle w:val="Innehll3"/>
            <w:tabs>
              <w:tab w:val="left" w:pos="1117"/>
              <w:tab w:val="right" w:leader="dot" w:pos="8664"/>
            </w:tabs>
            <w:rPr>
              <w:rFonts w:asciiTheme="minorHAnsi" w:eastAsiaTheme="minorEastAsia" w:hAnsiTheme="minorHAnsi" w:cstheme="minorBidi"/>
              <w:noProof/>
              <w:sz w:val="24"/>
              <w:szCs w:val="24"/>
              <w:lang w:eastAsia="ja-JP"/>
            </w:rPr>
          </w:pPr>
          <w:r w:rsidRPr="00BB10E2">
            <w:rPr>
              <w:i/>
              <w:noProof/>
            </w:rPr>
            <w:t>1.1.12</w:t>
          </w:r>
          <w:r>
            <w:rPr>
              <w:rFonts w:asciiTheme="minorHAnsi" w:eastAsiaTheme="minorEastAsia" w:hAnsiTheme="minorHAnsi" w:cstheme="minorBidi"/>
              <w:noProof/>
              <w:sz w:val="24"/>
              <w:szCs w:val="24"/>
              <w:lang w:eastAsia="ja-JP"/>
            </w:rPr>
            <w:tab/>
          </w:r>
          <w:r w:rsidRPr="00BB10E2">
            <w:rPr>
              <w:i/>
              <w:noProof/>
            </w:rPr>
            <w:t>Klass Svar (Answer)</w:t>
          </w:r>
          <w:r>
            <w:rPr>
              <w:noProof/>
            </w:rPr>
            <w:tab/>
          </w:r>
          <w:r>
            <w:rPr>
              <w:noProof/>
            </w:rPr>
            <w:fldChar w:fldCharType="begin"/>
          </w:r>
          <w:r>
            <w:rPr>
              <w:noProof/>
            </w:rPr>
            <w:instrText xml:space="preserve"> PAGEREF _Toc259358481 \h </w:instrText>
          </w:r>
          <w:r>
            <w:rPr>
              <w:noProof/>
            </w:rPr>
          </w:r>
          <w:r>
            <w:rPr>
              <w:noProof/>
            </w:rPr>
            <w:fldChar w:fldCharType="separate"/>
          </w:r>
          <w:r>
            <w:rPr>
              <w:noProof/>
            </w:rPr>
            <w:t>62</w:t>
          </w:r>
          <w:r>
            <w:rPr>
              <w:noProof/>
            </w:rPr>
            <w:fldChar w:fldCharType="end"/>
          </w:r>
        </w:p>
        <w:p w14:paraId="273AEEF8" w14:textId="77777777" w:rsidR="003261D9" w:rsidRDefault="003261D9">
          <w:pPr>
            <w:pStyle w:val="Innehll3"/>
            <w:tabs>
              <w:tab w:val="left" w:pos="1116"/>
              <w:tab w:val="right" w:leader="dot" w:pos="8664"/>
            </w:tabs>
            <w:rPr>
              <w:rFonts w:asciiTheme="minorHAnsi" w:eastAsiaTheme="minorEastAsia" w:hAnsiTheme="minorHAnsi" w:cstheme="minorBidi"/>
              <w:noProof/>
              <w:sz w:val="24"/>
              <w:szCs w:val="24"/>
              <w:lang w:eastAsia="ja-JP"/>
            </w:rPr>
          </w:pPr>
          <w:r w:rsidRPr="00BB10E2">
            <w:rPr>
              <w:i/>
              <w:noProof/>
            </w:rPr>
            <w:t>1.1.13</w:t>
          </w:r>
          <w:r>
            <w:rPr>
              <w:rFonts w:asciiTheme="minorHAnsi" w:eastAsiaTheme="minorEastAsia" w:hAnsiTheme="minorHAnsi" w:cstheme="minorBidi"/>
              <w:noProof/>
              <w:sz w:val="24"/>
              <w:szCs w:val="24"/>
              <w:lang w:eastAsia="ja-JP"/>
            </w:rPr>
            <w:tab/>
          </w:r>
          <w:r w:rsidRPr="00BB10E2">
            <w:rPr>
              <w:i/>
              <w:noProof/>
            </w:rPr>
            <w:t>Klass anropsbekräftelse (AnswerStatus)</w:t>
          </w:r>
          <w:r>
            <w:rPr>
              <w:noProof/>
            </w:rPr>
            <w:tab/>
          </w:r>
          <w:r>
            <w:rPr>
              <w:noProof/>
            </w:rPr>
            <w:fldChar w:fldCharType="begin"/>
          </w:r>
          <w:r>
            <w:rPr>
              <w:noProof/>
            </w:rPr>
            <w:instrText xml:space="preserve"> PAGEREF _Toc259358482 \h </w:instrText>
          </w:r>
          <w:r>
            <w:rPr>
              <w:noProof/>
            </w:rPr>
          </w:r>
          <w:r>
            <w:rPr>
              <w:noProof/>
            </w:rPr>
            <w:fldChar w:fldCharType="separate"/>
          </w:r>
          <w:r>
            <w:rPr>
              <w:noProof/>
            </w:rPr>
            <w:t>63</w:t>
          </w:r>
          <w:r>
            <w:rPr>
              <w:noProof/>
            </w:rPr>
            <w:fldChar w:fldCharType="end"/>
          </w:r>
        </w:p>
        <w:p w14:paraId="1AEE5632" w14:textId="77777777" w:rsidR="003261D9" w:rsidRDefault="003261D9">
          <w:pPr>
            <w:pStyle w:val="Innehll3"/>
            <w:tabs>
              <w:tab w:val="left" w:pos="1119"/>
              <w:tab w:val="right" w:leader="dot" w:pos="8664"/>
            </w:tabs>
            <w:rPr>
              <w:rFonts w:asciiTheme="minorHAnsi" w:eastAsiaTheme="minorEastAsia" w:hAnsiTheme="minorHAnsi" w:cstheme="minorBidi"/>
              <w:noProof/>
              <w:sz w:val="24"/>
              <w:szCs w:val="24"/>
              <w:lang w:eastAsia="ja-JP"/>
            </w:rPr>
          </w:pPr>
          <w:r w:rsidRPr="00BB10E2">
            <w:rPr>
              <w:i/>
              <w:noProof/>
            </w:rPr>
            <w:t>1.1.14</w:t>
          </w:r>
          <w:r>
            <w:rPr>
              <w:rFonts w:asciiTheme="minorHAnsi" w:eastAsiaTheme="minorEastAsia" w:hAnsiTheme="minorHAnsi" w:cstheme="minorBidi"/>
              <w:noProof/>
              <w:sz w:val="24"/>
              <w:szCs w:val="24"/>
              <w:lang w:eastAsia="ja-JP"/>
            </w:rPr>
            <w:tab/>
          </w:r>
          <w:r w:rsidRPr="00BB10E2">
            <w:rPr>
              <w:i/>
              <w:noProof/>
            </w:rPr>
            <w:t>Klass Frågerelation (QuestionSuperior)</w:t>
          </w:r>
          <w:r>
            <w:rPr>
              <w:noProof/>
            </w:rPr>
            <w:tab/>
          </w:r>
          <w:r>
            <w:rPr>
              <w:noProof/>
            </w:rPr>
            <w:fldChar w:fldCharType="begin"/>
          </w:r>
          <w:r>
            <w:rPr>
              <w:noProof/>
            </w:rPr>
            <w:instrText xml:space="preserve"> PAGEREF _Toc259358483 \h </w:instrText>
          </w:r>
          <w:r>
            <w:rPr>
              <w:noProof/>
            </w:rPr>
          </w:r>
          <w:r>
            <w:rPr>
              <w:noProof/>
            </w:rPr>
            <w:fldChar w:fldCharType="separate"/>
          </w:r>
          <w:r>
            <w:rPr>
              <w:noProof/>
            </w:rPr>
            <w:t>64</w:t>
          </w:r>
          <w:r>
            <w:rPr>
              <w:noProof/>
            </w:rPr>
            <w:fldChar w:fldCharType="end"/>
          </w:r>
        </w:p>
        <w:p w14:paraId="446D752F" w14:textId="77777777" w:rsidR="003261D9" w:rsidRDefault="003261D9">
          <w:pPr>
            <w:pStyle w:val="Innehll3"/>
            <w:tabs>
              <w:tab w:val="left" w:pos="1111"/>
              <w:tab w:val="right" w:leader="dot" w:pos="8664"/>
            </w:tabs>
            <w:rPr>
              <w:rFonts w:asciiTheme="minorHAnsi" w:eastAsiaTheme="minorEastAsia" w:hAnsiTheme="minorHAnsi" w:cstheme="minorBidi"/>
              <w:noProof/>
              <w:sz w:val="24"/>
              <w:szCs w:val="24"/>
              <w:lang w:eastAsia="ja-JP"/>
            </w:rPr>
          </w:pPr>
          <w:r w:rsidRPr="00BB10E2">
            <w:rPr>
              <w:i/>
              <w:noProof/>
            </w:rPr>
            <w:t>1.1.15</w:t>
          </w:r>
          <w:r>
            <w:rPr>
              <w:rFonts w:asciiTheme="minorHAnsi" w:eastAsiaTheme="minorEastAsia" w:hAnsiTheme="minorHAnsi" w:cstheme="minorBidi"/>
              <w:noProof/>
              <w:sz w:val="24"/>
              <w:szCs w:val="24"/>
              <w:lang w:eastAsia="ja-JP"/>
            </w:rPr>
            <w:tab/>
          </w:r>
          <w:r w:rsidRPr="00BB10E2">
            <w:rPr>
              <w:i/>
              <w:noProof/>
            </w:rPr>
            <w:t>Klass kodverk (Code)</w:t>
          </w:r>
          <w:r>
            <w:rPr>
              <w:noProof/>
            </w:rPr>
            <w:tab/>
          </w:r>
          <w:r>
            <w:rPr>
              <w:noProof/>
            </w:rPr>
            <w:fldChar w:fldCharType="begin"/>
          </w:r>
          <w:r>
            <w:rPr>
              <w:noProof/>
            </w:rPr>
            <w:instrText xml:space="preserve"> PAGEREF _Toc259358484 \h </w:instrText>
          </w:r>
          <w:r>
            <w:rPr>
              <w:noProof/>
            </w:rPr>
          </w:r>
          <w:r>
            <w:rPr>
              <w:noProof/>
            </w:rPr>
            <w:fldChar w:fldCharType="separate"/>
          </w:r>
          <w:r>
            <w:rPr>
              <w:noProof/>
            </w:rPr>
            <w:t>64</w:t>
          </w:r>
          <w:r>
            <w:rPr>
              <w:noProof/>
            </w:rPr>
            <w:fldChar w:fldCharType="end"/>
          </w:r>
        </w:p>
        <w:p w14:paraId="36356EAE" w14:textId="77777777" w:rsidR="003261D9" w:rsidRDefault="003261D9">
          <w:pPr>
            <w:pStyle w:val="Innehll3"/>
            <w:tabs>
              <w:tab w:val="left" w:pos="1119"/>
              <w:tab w:val="right" w:leader="dot" w:pos="8664"/>
            </w:tabs>
            <w:rPr>
              <w:rFonts w:asciiTheme="minorHAnsi" w:eastAsiaTheme="minorEastAsia" w:hAnsiTheme="minorHAnsi" w:cstheme="minorBidi"/>
              <w:noProof/>
              <w:sz w:val="24"/>
              <w:szCs w:val="24"/>
              <w:lang w:eastAsia="ja-JP"/>
            </w:rPr>
          </w:pPr>
          <w:r w:rsidRPr="00BB10E2">
            <w:rPr>
              <w:i/>
              <w:noProof/>
            </w:rPr>
            <w:t>1.1.16</w:t>
          </w:r>
          <w:r>
            <w:rPr>
              <w:rFonts w:asciiTheme="minorHAnsi" w:eastAsiaTheme="minorEastAsia" w:hAnsiTheme="minorHAnsi" w:cstheme="minorBidi"/>
              <w:noProof/>
              <w:sz w:val="24"/>
              <w:szCs w:val="24"/>
              <w:lang w:eastAsia="ja-JP"/>
            </w:rPr>
            <w:tab/>
          </w:r>
          <w:r w:rsidRPr="00BB10E2">
            <w:rPr>
              <w:i/>
              <w:noProof/>
            </w:rPr>
            <w:t>Klass Malldelning (TemplatePropagate)</w:t>
          </w:r>
          <w:r>
            <w:rPr>
              <w:noProof/>
            </w:rPr>
            <w:tab/>
          </w:r>
          <w:r>
            <w:rPr>
              <w:noProof/>
            </w:rPr>
            <w:fldChar w:fldCharType="begin"/>
          </w:r>
          <w:r>
            <w:rPr>
              <w:noProof/>
            </w:rPr>
            <w:instrText xml:space="preserve"> PAGEREF _Toc259358485 \h </w:instrText>
          </w:r>
          <w:r>
            <w:rPr>
              <w:noProof/>
            </w:rPr>
          </w:r>
          <w:r>
            <w:rPr>
              <w:noProof/>
            </w:rPr>
            <w:fldChar w:fldCharType="separate"/>
          </w:r>
          <w:r>
            <w:rPr>
              <w:noProof/>
            </w:rPr>
            <w:t>65</w:t>
          </w:r>
          <w:r>
            <w:rPr>
              <w:noProof/>
            </w:rPr>
            <w:fldChar w:fldCharType="end"/>
          </w:r>
        </w:p>
        <w:p w14:paraId="3AE3E48D" w14:textId="77777777" w:rsidR="003261D9" w:rsidRDefault="003261D9">
          <w:pPr>
            <w:pStyle w:val="Innehll3"/>
            <w:tabs>
              <w:tab w:val="left" w:pos="1105"/>
              <w:tab w:val="right" w:leader="dot" w:pos="8664"/>
            </w:tabs>
            <w:rPr>
              <w:rFonts w:asciiTheme="minorHAnsi" w:eastAsiaTheme="minorEastAsia" w:hAnsiTheme="minorHAnsi" w:cstheme="minorBidi"/>
              <w:noProof/>
              <w:sz w:val="24"/>
              <w:szCs w:val="24"/>
              <w:lang w:eastAsia="ja-JP"/>
            </w:rPr>
          </w:pPr>
          <w:r w:rsidRPr="00BB10E2">
            <w:rPr>
              <w:i/>
              <w:noProof/>
            </w:rPr>
            <w:t>1.1.17</w:t>
          </w:r>
          <w:r>
            <w:rPr>
              <w:rFonts w:asciiTheme="minorHAnsi" w:eastAsiaTheme="minorEastAsia" w:hAnsiTheme="minorHAnsi" w:cstheme="minorBidi"/>
              <w:noProof/>
              <w:sz w:val="24"/>
              <w:szCs w:val="24"/>
              <w:lang w:eastAsia="ja-JP"/>
            </w:rPr>
            <w:tab/>
          </w:r>
          <w:r w:rsidRPr="00BB10E2">
            <w:rPr>
              <w:i/>
              <w:noProof/>
            </w:rPr>
            <w:t>Klass validering (validationEvent)</w:t>
          </w:r>
          <w:r>
            <w:rPr>
              <w:noProof/>
            </w:rPr>
            <w:tab/>
          </w:r>
          <w:r>
            <w:rPr>
              <w:noProof/>
            </w:rPr>
            <w:fldChar w:fldCharType="begin"/>
          </w:r>
          <w:r>
            <w:rPr>
              <w:noProof/>
            </w:rPr>
            <w:instrText xml:space="preserve"> PAGEREF _Toc259358486 \h </w:instrText>
          </w:r>
          <w:r>
            <w:rPr>
              <w:noProof/>
            </w:rPr>
          </w:r>
          <w:r>
            <w:rPr>
              <w:noProof/>
            </w:rPr>
            <w:fldChar w:fldCharType="separate"/>
          </w:r>
          <w:r>
            <w:rPr>
              <w:noProof/>
            </w:rPr>
            <w:t>67</w:t>
          </w:r>
          <w:r>
            <w:rPr>
              <w:noProof/>
            </w:rPr>
            <w:fldChar w:fldCharType="end"/>
          </w:r>
        </w:p>
        <w:p w14:paraId="53C3B8CF" w14:textId="77777777" w:rsidR="003261D9" w:rsidRDefault="003261D9">
          <w:pPr>
            <w:pStyle w:val="Innehll2"/>
            <w:tabs>
              <w:tab w:val="left" w:pos="692"/>
              <w:tab w:val="right" w:leader="dot" w:pos="8664"/>
            </w:tabs>
            <w:rPr>
              <w:rFonts w:asciiTheme="minorHAnsi" w:eastAsiaTheme="minorEastAsia" w:hAnsiTheme="minorHAnsi" w:cstheme="minorBidi"/>
              <w:noProof/>
              <w:sz w:val="24"/>
              <w:szCs w:val="24"/>
              <w:lang w:eastAsia="ja-JP"/>
            </w:rPr>
          </w:pPr>
          <w:r>
            <w:rPr>
              <w:noProof/>
            </w:rPr>
            <w:t>1.2</w:t>
          </w:r>
          <w:r>
            <w:rPr>
              <w:rFonts w:asciiTheme="minorHAnsi" w:eastAsiaTheme="minorEastAsia" w:hAnsiTheme="minorHAnsi" w:cstheme="minorBidi"/>
              <w:noProof/>
              <w:sz w:val="24"/>
              <w:szCs w:val="24"/>
              <w:lang w:eastAsia="ja-JP"/>
            </w:rPr>
            <w:tab/>
          </w:r>
          <w:r>
            <w:rPr>
              <w:noProof/>
            </w:rPr>
            <w:t>Terminologier, kodverk och identifierare (t/k/i)</w:t>
          </w:r>
          <w:r>
            <w:rPr>
              <w:noProof/>
            </w:rPr>
            <w:tab/>
          </w:r>
          <w:r>
            <w:rPr>
              <w:noProof/>
            </w:rPr>
            <w:fldChar w:fldCharType="begin"/>
          </w:r>
          <w:r>
            <w:rPr>
              <w:noProof/>
            </w:rPr>
            <w:instrText xml:space="preserve"> PAGEREF _Toc259358487 \h </w:instrText>
          </w:r>
          <w:r>
            <w:rPr>
              <w:noProof/>
            </w:rPr>
          </w:r>
          <w:r>
            <w:rPr>
              <w:noProof/>
            </w:rPr>
            <w:fldChar w:fldCharType="separate"/>
          </w:r>
          <w:r>
            <w:rPr>
              <w:noProof/>
            </w:rPr>
            <w:t>68</w:t>
          </w:r>
          <w:r>
            <w:rPr>
              <w:noProof/>
            </w:rPr>
            <w:fldChar w:fldCharType="end"/>
          </w:r>
        </w:p>
        <w:p w14:paraId="1695B0E6" w14:textId="77777777" w:rsidR="003261D9" w:rsidRDefault="003261D9">
          <w:pPr>
            <w:pStyle w:val="Innehll2"/>
            <w:tabs>
              <w:tab w:val="left" w:pos="711"/>
              <w:tab w:val="right" w:leader="dot" w:pos="8664"/>
            </w:tabs>
            <w:rPr>
              <w:rFonts w:asciiTheme="minorHAnsi" w:eastAsiaTheme="minorEastAsia" w:hAnsiTheme="minorHAnsi" w:cstheme="minorBidi"/>
              <w:noProof/>
              <w:sz w:val="24"/>
              <w:szCs w:val="24"/>
              <w:lang w:eastAsia="ja-JP"/>
            </w:rPr>
          </w:pPr>
          <w:r>
            <w:rPr>
              <w:noProof/>
            </w:rPr>
            <w:t>5.2</w:t>
          </w:r>
          <w:r>
            <w:rPr>
              <w:rFonts w:asciiTheme="minorHAnsi" w:eastAsiaTheme="minorEastAsia" w:hAnsiTheme="minorHAnsi" w:cstheme="minorBidi"/>
              <w:noProof/>
              <w:sz w:val="24"/>
              <w:szCs w:val="24"/>
              <w:lang w:eastAsia="ja-JP"/>
            </w:rPr>
            <w:tab/>
          </w:r>
          <w:r>
            <w:rPr>
              <w:noProof/>
            </w:rPr>
            <w:t>Formatregler</w:t>
          </w:r>
          <w:r>
            <w:rPr>
              <w:noProof/>
            </w:rPr>
            <w:tab/>
          </w:r>
          <w:r>
            <w:rPr>
              <w:noProof/>
            </w:rPr>
            <w:fldChar w:fldCharType="begin"/>
          </w:r>
          <w:r>
            <w:rPr>
              <w:noProof/>
            </w:rPr>
            <w:instrText xml:space="preserve"> PAGEREF _Toc259358488 \h </w:instrText>
          </w:r>
          <w:r>
            <w:rPr>
              <w:noProof/>
            </w:rPr>
          </w:r>
          <w:r>
            <w:rPr>
              <w:noProof/>
            </w:rPr>
            <w:fldChar w:fldCharType="separate"/>
          </w:r>
          <w:r>
            <w:rPr>
              <w:noProof/>
            </w:rPr>
            <w:t>72</w:t>
          </w:r>
          <w:r>
            <w:rPr>
              <w:noProof/>
            </w:rPr>
            <w:fldChar w:fldCharType="end"/>
          </w:r>
        </w:p>
        <w:p w14:paraId="07B016EA" w14:textId="77777777" w:rsidR="003261D9" w:rsidRDefault="003261D9">
          <w:pPr>
            <w:pStyle w:val="Innehll3"/>
            <w:tabs>
              <w:tab w:val="left" w:pos="1051"/>
              <w:tab w:val="right" w:leader="dot" w:pos="8664"/>
            </w:tabs>
            <w:rPr>
              <w:rFonts w:asciiTheme="minorHAnsi" w:eastAsiaTheme="minorEastAsia" w:hAnsiTheme="minorHAnsi" w:cstheme="minorBidi"/>
              <w:noProof/>
              <w:sz w:val="24"/>
              <w:szCs w:val="24"/>
              <w:lang w:eastAsia="ja-JP"/>
            </w:rPr>
          </w:pPr>
          <w:r>
            <w:rPr>
              <w:noProof/>
            </w:rPr>
            <w:t>5.2.1</w:t>
          </w:r>
          <w:r>
            <w:rPr>
              <w:rFonts w:asciiTheme="minorHAnsi" w:eastAsiaTheme="minorEastAsia" w:hAnsiTheme="minorHAnsi" w:cstheme="minorBidi"/>
              <w:noProof/>
              <w:sz w:val="24"/>
              <w:szCs w:val="24"/>
              <w:lang w:eastAsia="ja-JP"/>
            </w:rPr>
            <w:tab/>
          </w:r>
          <w:r>
            <w:rPr>
              <w:noProof/>
            </w:rPr>
            <w:t>Format för datum</w:t>
          </w:r>
          <w:r>
            <w:rPr>
              <w:noProof/>
            </w:rPr>
            <w:tab/>
          </w:r>
          <w:r>
            <w:rPr>
              <w:noProof/>
            </w:rPr>
            <w:fldChar w:fldCharType="begin"/>
          </w:r>
          <w:r>
            <w:rPr>
              <w:noProof/>
            </w:rPr>
            <w:instrText xml:space="preserve"> PAGEREF _Toc259358489 \h </w:instrText>
          </w:r>
          <w:r>
            <w:rPr>
              <w:noProof/>
            </w:rPr>
          </w:r>
          <w:r>
            <w:rPr>
              <w:noProof/>
            </w:rPr>
            <w:fldChar w:fldCharType="separate"/>
          </w:r>
          <w:r>
            <w:rPr>
              <w:noProof/>
            </w:rPr>
            <w:t>72</w:t>
          </w:r>
          <w:r>
            <w:rPr>
              <w:noProof/>
            </w:rPr>
            <w:fldChar w:fldCharType="end"/>
          </w:r>
        </w:p>
        <w:p w14:paraId="096BBAB2" w14:textId="77777777" w:rsidR="003261D9" w:rsidRDefault="003261D9">
          <w:pPr>
            <w:pStyle w:val="Innehll3"/>
            <w:tabs>
              <w:tab w:val="left" w:pos="1077"/>
              <w:tab w:val="right" w:leader="dot" w:pos="8664"/>
            </w:tabs>
            <w:rPr>
              <w:rFonts w:asciiTheme="minorHAnsi" w:eastAsiaTheme="minorEastAsia" w:hAnsiTheme="minorHAnsi" w:cstheme="minorBidi"/>
              <w:noProof/>
              <w:sz w:val="24"/>
              <w:szCs w:val="24"/>
              <w:lang w:eastAsia="ja-JP"/>
            </w:rPr>
          </w:pPr>
          <w:r>
            <w:rPr>
              <w:noProof/>
            </w:rPr>
            <w:t>5.2.2</w:t>
          </w:r>
          <w:r>
            <w:rPr>
              <w:rFonts w:asciiTheme="minorHAnsi" w:eastAsiaTheme="minorEastAsia" w:hAnsiTheme="minorHAnsi" w:cstheme="minorBidi"/>
              <w:noProof/>
              <w:sz w:val="24"/>
              <w:szCs w:val="24"/>
              <w:lang w:eastAsia="ja-JP"/>
            </w:rPr>
            <w:tab/>
          </w:r>
          <w:r>
            <w:rPr>
              <w:noProof/>
            </w:rPr>
            <w:t>Format för tidpunkter</w:t>
          </w:r>
          <w:r>
            <w:rPr>
              <w:noProof/>
            </w:rPr>
            <w:tab/>
          </w:r>
          <w:r>
            <w:rPr>
              <w:noProof/>
            </w:rPr>
            <w:fldChar w:fldCharType="begin"/>
          </w:r>
          <w:r>
            <w:rPr>
              <w:noProof/>
            </w:rPr>
            <w:instrText xml:space="preserve"> PAGEREF _Toc259358490 \h </w:instrText>
          </w:r>
          <w:r>
            <w:rPr>
              <w:noProof/>
            </w:rPr>
          </w:r>
          <w:r>
            <w:rPr>
              <w:noProof/>
            </w:rPr>
            <w:fldChar w:fldCharType="separate"/>
          </w:r>
          <w:r>
            <w:rPr>
              <w:noProof/>
            </w:rPr>
            <w:t>72</w:t>
          </w:r>
          <w:r>
            <w:rPr>
              <w:noProof/>
            </w:rPr>
            <w:fldChar w:fldCharType="end"/>
          </w:r>
        </w:p>
        <w:p w14:paraId="04E5EE2C" w14:textId="77777777" w:rsidR="003261D9" w:rsidRDefault="003261D9">
          <w:pPr>
            <w:pStyle w:val="Innehll3"/>
            <w:tabs>
              <w:tab w:val="left" w:pos="1076"/>
              <w:tab w:val="right" w:leader="dot" w:pos="8664"/>
            </w:tabs>
            <w:rPr>
              <w:rFonts w:asciiTheme="minorHAnsi" w:eastAsiaTheme="minorEastAsia" w:hAnsiTheme="minorHAnsi" w:cstheme="minorBidi"/>
              <w:noProof/>
              <w:sz w:val="24"/>
              <w:szCs w:val="24"/>
              <w:lang w:eastAsia="ja-JP"/>
            </w:rPr>
          </w:pPr>
          <w:r>
            <w:rPr>
              <w:noProof/>
            </w:rPr>
            <w:t>5.2.3</w:t>
          </w:r>
          <w:r>
            <w:rPr>
              <w:rFonts w:asciiTheme="minorHAnsi" w:eastAsiaTheme="minorEastAsia" w:hAnsiTheme="minorHAnsi" w:cstheme="minorBidi"/>
              <w:noProof/>
              <w:sz w:val="24"/>
              <w:szCs w:val="24"/>
              <w:lang w:eastAsia="ja-JP"/>
            </w:rPr>
            <w:tab/>
          </w:r>
          <w:r>
            <w:rPr>
              <w:noProof/>
            </w:rPr>
            <w:t>Tidszon för tidpunkter</w:t>
          </w:r>
          <w:r>
            <w:rPr>
              <w:noProof/>
            </w:rPr>
            <w:tab/>
          </w:r>
          <w:r>
            <w:rPr>
              <w:noProof/>
            </w:rPr>
            <w:fldChar w:fldCharType="begin"/>
          </w:r>
          <w:r>
            <w:rPr>
              <w:noProof/>
            </w:rPr>
            <w:instrText xml:space="preserve"> PAGEREF _Toc259358491 \h </w:instrText>
          </w:r>
          <w:r>
            <w:rPr>
              <w:noProof/>
            </w:rPr>
          </w:r>
          <w:r>
            <w:rPr>
              <w:noProof/>
            </w:rPr>
            <w:fldChar w:fldCharType="separate"/>
          </w:r>
          <w:r>
            <w:rPr>
              <w:noProof/>
            </w:rPr>
            <w:t>72</w:t>
          </w:r>
          <w:r>
            <w:rPr>
              <w:noProof/>
            </w:rPr>
            <w:fldChar w:fldCharType="end"/>
          </w:r>
        </w:p>
        <w:p w14:paraId="03EEC79C" w14:textId="77777777" w:rsidR="003261D9" w:rsidRDefault="003261D9">
          <w:pPr>
            <w:pStyle w:val="Innehll1"/>
            <w:tabs>
              <w:tab w:val="left" w:pos="353"/>
              <w:tab w:val="right" w:leader="dot" w:pos="8664"/>
            </w:tabs>
            <w:rPr>
              <w:rFonts w:asciiTheme="minorHAnsi" w:eastAsiaTheme="minorEastAsia" w:hAnsiTheme="minorHAnsi" w:cstheme="minorBidi"/>
              <w:noProof/>
              <w:sz w:val="24"/>
              <w:szCs w:val="24"/>
              <w:lang w:eastAsia="ja-JP"/>
            </w:rPr>
          </w:pPr>
          <w:r>
            <w:rPr>
              <w:noProof/>
            </w:rPr>
            <w:t>6</w:t>
          </w:r>
          <w:r>
            <w:rPr>
              <w:rFonts w:asciiTheme="minorHAnsi" w:eastAsiaTheme="minorEastAsia" w:hAnsiTheme="minorHAnsi" w:cstheme="minorBidi"/>
              <w:noProof/>
              <w:sz w:val="24"/>
              <w:szCs w:val="24"/>
              <w:lang w:eastAsia="ja-JP"/>
            </w:rPr>
            <w:tab/>
          </w:r>
          <w:r>
            <w:rPr>
              <w:noProof/>
            </w:rPr>
            <w:t>Tjänster sammanställning</w:t>
          </w:r>
          <w:r>
            <w:rPr>
              <w:noProof/>
            </w:rPr>
            <w:tab/>
          </w:r>
          <w:r>
            <w:rPr>
              <w:noProof/>
            </w:rPr>
            <w:fldChar w:fldCharType="begin"/>
          </w:r>
          <w:r>
            <w:rPr>
              <w:noProof/>
            </w:rPr>
            <w:instrText xml:space="preserve"> PAGEREF _Toc259358492 \h </w:instrText>
          </w:r>
          <w:r>
            <w:rPr>
              <w:noProof/>
            </w:rPr>
          </w:r>
          <w:r>
            <w:rPr>
              <w:noProof/>
            </w:rPr>
            <w:fldChar w:fldCharType="separate"/>
          </w:r>
          <w:r>
            <w:rPr>
              <w:noProof/>
            </w:rPr>
            <w:t>73</w:t>
          </w:r>
          <w:r>
            <w:rPr>
              <w:noProof/>
            </w:rPr>
            <w:fldChar w:fldCharType="end"/>
          </w:r>
        </w:p>
        <w:p w14:paraId="7A6C52EE" w14:textId="77777777" w:rsidR="003261D9" w:rsidRDefault="003261D9">
          <w:pPr>
            <w:pStyle w:val="Innehll1"/>
            <w:tabs>
              <w:tab w:val="left" w:pos="340"/>
              <w:tab w:val="right" w:leader="dot" w:pos="8664"/>
            </w:tabs>
            <w:rPr>
              <w:rFonts w:asciiTheme="minorHAnsi" w:eastAsiaTheme="minorEastAsia" w:hAnsiTheme="minorHAnsi" w:cstheme="minorBidi"/>
              <w:noProof/>
              <w:sz w:val="24"/>
              <w:szCs w:val="24"/>
              <w:lang w:eastAsia="ja-JP"/>
            </w:rPr>
          </w:pPr>
          <w:r>
            <w:rPr>
              <w:noProof/>
            </w:rPr>
            <w:t>7</w:t>
          </w:r>
          <w:r>
            <w:rPr>
              <w:rFonts w:asciiTheme="minorHAnsi" w:eastAsiaTheme="minorEastAsia" w:hAnsiTheme="minorHAnsi" w:cstheme="minorBidi"/>
              <w:noProof/>
              <w:sz w:val="24"/>
              <w:szCs w:val="24"/>
              <w:lang w:eastAsia="ja-JP"/>
            </w:rPr>
            <w:tab/>
          </w:r>
          <w:r>
            <w:rPr>
              <w:noProof/>
            </w:rPr>
            <w:t>Tjänstekontrakt GetFormTemplates</w:t>
          </w:r>
          <w:r>
            <w:rPr>
              <w:noProof/>
            </w:rPr>
            <w:tab/>
          </w:r>
          <w:r>
            <w:rPr>
              <w:noProof/>
            </w:rPr>
            <w:fldChar w:fldCharType="begin"/>
          </w:r>
          <w:r>
            <w:rPr>
              <w:noProof/>
            </w:rPr>
            <w:instrText xml:space="preserve"> PAGEREF _Toc259358493 \h </w:instrText>
          </w:r>
          <w:r>
            <w:rPr>
              <w:noProof/>
            </w:rPr>
          </w:r>
          <w:r>
            <w:rPr>
              <w:noProof/>
            </w:rPr>
            <w:fldChar w:fldCharType="separate"/>
          </w:r>
          <w:r>
            <w:rPr>
              <w:noProof/>
            </w:rPr>
            <w:t>74</w:t>
          </w:r>
          <w:r>
            <w:rPr>
              <w:noProof/>
            </w:rPr>
            <w:fldChar w:fldCharType="end"/>
          </w:r>
        </w:p>
        <w:p w14:paraId="28B67B8F" w14:textId="77777777" w:rsidR="003261D9" w:rsidRDefault="003261D9">
          <w:pPr>
            <w:pStyle w:val="Innehll2"/>
            <w:tabs>
              <w:tab w:val="left" w:pos="680"/>
              <w:tab w:val="right" w:leader="dot" w:pos="8664"/>
            </w:tabs>
            <w:rPr>
              <w:rFonts w:asciiTheme="minorHAnsi" w:eastAsiaTheme="minorEastAsia" w:hAnsiTheme="minorHAnsi" w:cstheme="minorBidi"/>
              <w:noProof/>
              <w:sz w:val="24"/>
              <w:szCs w:val="24"/>
              <w:lang w:eastAsia="ja-JP"/>
            </w:rPr>
          </w:pPr>
          <w:r>
            <w:rPr>
              <w:noProof/>
            </w:rPr>
            <w:t>7.1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_Toc259358494 \h </w:instrText>
          </w:r>
          <w:r>
            <w:rPr>
              <w:noProof/>
            </w:rPr>
          </w:r>
          <w:r>
            <w:rPr>
              <w:noProof/>
            </w:rPr>
            <w:fldChar w:fldCharType="separate"/>
          </w:r>
          <w:r>
            <w:rPr>
              <w:noProof/>
            </w:rPr>
            <w:t>74</w:t>
          </w:r>
          <w:r>
            <w:rPr>
              <w:noProof/>
            </w:rPr>
            <w:fldChar w:fldCharType="end"/>
          </w:r>
        </w:p>
        <w:p w14:paraId="7BAEE39A" w14:textId="77777777" w:rsidR="003261D9" w:rsidRDefault="003261D9">
          <w:pPr>
            <w:pStyle w:val="Innehll2"/>
            <w:tabs>
              <w:tab w:val="left" w:pos="706"/>
              <w:tab w:val="right" w:leader="dot" w:pos="8664"/>
            </w:tabs>
            <w:rPr>
              <w:rFonts w:asciiTheme="minorHAnsi" w:eastAsiaTheme="minorEastAsia" w:hAnsiTheme="minorHAnsi" w:cstheme="minorBidi"/>
              <w:noProof/>
              <w:sz w:val="24"/>
              <w:szCs w:val="24"/>
              <w:lang w:eastAsia="ja-JP"/>
            </w:rPr>
          </w:pPr>
          <w:r>
            <w:rPr>
              <w:noProof/>
            </w:rPr>
            <w:t>7.2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_Toc259358495 \h </w:instrText>
          </w:r>
          <w:r>
            <w:rPr>
              <w:noProof/>
            </w:rPr>
          </w:r>
          <w:r>
            <w:rPr>
              <w:noProof/>
            </w:rPr>
            <w:fldChar w:fldCharType="separate"/>
          </w:r>
          <w:r>
            <w:rPr>
              <w:noProof/>
            </w:rPr>
            <w:t>74</w:t>
          </w:r>
          <w:r>
            <w:rPr>
              <w:noProof/>
            </w:rPr>
            <w:fldChar w:fldCharType="end"/>
          </w:r>
        </w:p>
        <w:p w14:paraId="7F5E9629" w14:textId="77777777" w:rsidR="003261D9" w:rsidRDefault="003261D9">
          <w:pPr>
            <w:pStyle w:val="Innehll2"/>
            <w:tabs>
              <w:tab w:val="left" w:pos="705"/>
              <w:tab w:val="right" w:leader="dot" w:pos="8664"/>
            </w:tabs>
            <w:rPr>
              <w:rFonts w:asciiTheme="minorHAnsi" w:eastAsiaTheme="minorEastAsia" w:hAnsiTheme="minorHAnsi" w:cstheme="minorBidi"/>
              <w:noProof/>
              <w:sz w:val="24"/>
              <w:szCs w:val="24"/>
              <w:lang w:eastAsia="ja-JP"/>
            </w:rPr>
          </w:pPr>
          <w:r>
            <w:rPr>
              <w:noProof/>
            </w:rPr>
            <w:t>7.3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_Toc259358496 \h </w:instrText>
          </w:r>
          <w:r>
            <w:rPr>
              <w:noProof/>
            </w:rPr>
          </w:r>
          <w:r>
            <w:rPr>
              <w:noProof/>
            </w:rPr>
            <w:fldChar w:fldCharType="separate"/>
          </w:r>
          <w:r>
            <w:rPr>
              <w:noProof/>
            </w:rPr>
            <w:t>74</w:t>
          </w:r>
          <w:r>
            <w:rPr>
              <w:noProof/>
            </w:rPr>
            <w:fldChar w:fldCharType="end"/>
          </w:r>
        </w:p>
        <w:p w14:paraId="6AB38F9D" w14:textId="77777777" w:rsidR="003261D9" w:rsidRDefault="003261D9">
          <w:pPr>
            <w:pStyle w:val="Innehll2"/>
            <w:tabs>
              <w:tab w:val="left" w:pos="720"/>
              <w:tab w:val="right" w:leader="dot" w:pos="8664"/>
            </w:tabs>
            <w:rPr>
              <w:rFonts w:asciiTheme="minorHAnsi" w:eastAsiaTheme="minorEastAsia" w:hAnsiTheme="minorHAnsi" w:cstheme="minorBidi"/>
              <w:noProof/>
              <w:sz w:val="24"/>
              <w:szCs w:val="24"/>
              <w:lang w:eastAsia="ja-JP"/>
            </w:rPr>
          </w:pPr>
          <w:r>
            <w:rPr>
              <w:noProof/>
            </w:rPr>
            <w:t>1.1.</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_Toc259358497 \h </w:instrText>
          </w:r>
          <w:r>
            <w:rPr>
              <w:noProof/>
            </w:rPr>
          </w:r>
          <w:r>
            <w:rPr>
              <w:noProof/>
            </w:rPr>
            <w:fldChar w:fldCharType="separate"/>
          </w:r>
          <w:r>
            <w:rPr>
              <w:noProof/>
            </w:rPr>
            <w:t>75</w:t>
          </w:r>
          <w:r>
            <w:rPr>
              <w:noProof/>
            </w:rPr>
            <w:fldChar w:fldCharType="end"/>
          </w:r>
        </w:p>
        <w:p w14:paraId="05996975" w14:textId="77777777" w:rsidR="003261D9" w:rsidRDefault="003261D9">
          <w:pPr>
            <w:pStyle w:val="Innehll2"/>
            <w:tabs>
              <w:tab w:val="left" w:pos="745"/>
              <w:tab w:val="right" w:leader="dot" w:pos="8664"/>
            </w:tabs>
            <w:rPr>
              <w:rFonts w:asciiTheme="minorHAnsi" w:eastAsiaTheme="minorEastAsia" w:hAnsiTheme="minorHAnsi" w:cstheme="minorBidi"/>
              <w:noProof/>
              <w:sz w:val="24"/>
              <w:szCs w:val="24"/>
              <w:lang w:eastAsia="ja-JP"/>
            </w:rPr>
          </w:pPr>
          <w:r>
            <w:rPr>
              <w:noProof/>
            </w:rPr>
            <w:lastRenderedPageBreak/>
            <w:t>1.2.</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_Toc259358498 \h </w:instrText>
          </w:r>
          <w:r>
            <w:rPr>
              <w:noProof/>
            </w:rPr>
          </w:r>
          <w:r>
            <w:rPr>
              <w:noProof/>
            </w:rPr>
            <w:fldChar w:fldCharType="separate"/>
          </w:r>
          <w:r>
            <w:rPr>
              <w:noProof/>
            </w:rPr>
            <w:t>75</w:t>
          </w:r>
          <w:r>
            <w:rPr>
              <w:noProof/>
            </w:rPr>
            <w:fldChar w:fldCharType="end"/>
          </w:r>
        </w:p>
        <w:p w14:paraId="696F64CC"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_Toc259358499 \h </w:instrText>
          </w:r>
          <w:r>
            <w:rPr>
              <w:noProof/>
            </w:rPr>
          </w:r>
          <w:r>
            <w:rPr>
              <w:noProof/>
            </w:rPr>
            <w:fldChar w:fldCharType="separate"/>
          </w:r>
          <w:r>
            <w:rPr>
              <w:noProof/>
            </w:rPr>
            <w:t>75</w:t>
          </w:r>
          <w:r>
            <w:rPr>
              <w:noProof/>
            </w:rPr>
            <w:fldChar w:fldCharType="end"/>
          </w:r>
        </w:p>
        <w:p w14:paraId="717AE842"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_Toc259358500 \h </w:instrText>
          </w:r>
          <w:r>
            <w:rPr>
              <w:noProof/>
            </w:rPr>
          </w:r>
          <w:r>
            <w:rPr>
              <w:noProof/>
            </w:rPr>
            <w:fldChar w:fldCharType="separate"/>
          </w:r>
          <w:r>
            <w:rPr>
              <w:noProof/>
            </w:rPr>
            <w:t>75</w:t>
          </w:r>
          <w:r>
            <w:rPr>
              <w:noProof/>
            </w:rPr>
            <w:fldChar w:fldCharType="end"/>
          </w:r>
        </w:p>
        <w:p w14:paraId="132D1960" w14:textId="77777777" w:rsidR="003261D9" w:rsidRDefault="003261D9">
          <w:pPr>
            <w:pStyle w:val="Innehll2"/>
            <w:tabs>
              <w:tab w:val="left" w:pos="744"/>
              <w:tab w:val="right" w:leader="dot" w:pos="8664"/>
            </w:tabs>
            <w:rPr>
              <w:rFonts w:asciiTheme="minorHAnsi" w:eastAsiaTheme="minorEastAsia" w:hAnsiTheme="minorHAnsi" w:cstheme="minorBidi"/>
              <w:noProof/>
              <w:sz w:val="24"/>
              <w:szCs w:val="24"/>
              <w:lang w:eastAsia="ja-JP"/>
            </w:rPr>
          </w:pPr>
          <w:r>
            <w:rPr>
              <w:noProof/>
            </w:rPr>
            <w:t>1.3.</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_Toc259358501 \h </w:instrText>
          </w:r>
          <w:r>
            <w:rPr>
              <w:noProof/>
            </w:rPr>
          </w:r>
          <w:r>
            <w:rPr>
              <w:noProof/>
            </w:rPr>
            <w:fldChar w:fldCharType="separate"/>
          </w:r>
          <w:r>
            <w:rPr>
              <w:noProof/>
            </w:rPr>
            <w:t>75</w:t>
          </w:r>
          <w:r>
            <w:rPr>
              <w:noProof/>
            </w:rPr>
            <w:fldChar w:fldCharType="end"/>
          </w:r>
        </w:p>
        <w:p w14:paraId="443332D8" w14:textId="77777777" w:rsidR="003261D9" w:rsidRDefault="003261D9">
          <w:pPr>
            <w:pStyle w:val="Innehll1"/>
            <w:tabs>
              <w:tab w:val="left" w:pos="406"/>
              <w:tab w:val="right" w:leader="dot" w:pos="8664"/>
            </w:tabs>
            <w:rPr>
              <w:rFonts w:asciiTheme="minorHAnsi" w:eastAsiaTheme="minorEastAsia" w:hAnsiTheme="minorHAnsi" w:cstheme="minorBidi"/>
              <w:noProof/>
              <w:sz w:val="24"/>
              <w:szCs w:val="24"/>
              <w:lang w:eastAsia="ja-JP"/>
            </w:rPr>
          </w:pPr>
          <w:r>
            <w:rPr>
              <w:noProof/>
            </w:rPr>
            <w:t>2.</w:t>
          </w:r>
          <w:r>
            <w:rPr>
              <w:rFonts w:asciiTheme="minorHAnsi" w:eastAsiaTheme="minorEastAsia" w:hAnsiTheme="minorHAnsi" w:cstheme="minorBidi"/>
              <w:noProof/>
              <w:sz w:val="24"/>
              <w:szCs w:val="24"/>
              <w:lang w:eastAsia="ja-JP"/>
            </w:rPr>
            <w:tab/>
          </w:r>
          <w:r>
            <w:rPr>
              <w:noProof/>
            </w:rPr>
            <w:t>Tjänstekontrakt CreateForm</w:t>
          </w:r>
          <w:r>
            <w:rPr>
              <w:noProof/>
            </w:rPr>
            <w:tab/>
          </w:r>
          <w:r>
            <w:rPr>
              <w:noProof/>
            </w:rPr>
            <w:fldChar w:fldCharType="begin"/>
          </w:r>
          <w:r>
            <w:rPr>
              <w:noProof/>
            </w:rPr>
            <w:instrText xml:space="preserve"> PAGEREF _Toc259358502 \h </w:instrText>
          </w:r>
          <w:r>
            <w:rPr>
              <w:noProof/>
            </w:rPr>
          </w:r>
          <w:r>
            <w:rPr>
              <w:noProof/>
            </w:rPr>
            <w:fldChar w:fldCharType="separate"/>
          </w:r>
          <w:r>
            <w:rPr>
              <w:noProof/>
            </w:rPr>
            <w:t>76</w:t>
          </w:r>
          <w:r>
            <w:rPr>
              <w:noProof/>
            </w:rPr>
            <w:fldChar w:fldCharType="end"/>
          </w:r>
        </w:p>
        <w:p w14:paraId="7B32606E" w14:textId="77777777" w:rsidR="003261D9" w:rsidRDefault="003261D9">
          <w:pPr>
            <w:pStyle w:val="Innehll2"/>
            <w:tabs>
              <w:tab w:val="left" w:pos="745"/>
              <w:tab w:val="right" w:leader="dot" w:pos="8664"/>
            </w:tabs>
            <w:rPr>
              <w:rFonts w:asciiTheme="minorHAnsi" w:eastAsiaTheme="minorEastAsia" w:hAnsiTheme="minorHAnsi" w:cstheme="minorBidi"/>
              <w:noProof/>
              <w:sz w:val="24"/>
              <w:szCs w:val="24"/>
              <w:lang w:eastAsia="ja-JP"/>
            </w:rPr>
          </w:pPr>
          <w:r>
            <w:rPr>
              <w:noProof/>
            </w:rPr>
            <w:t>2.1.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_Toc259358503 \h </w:instrText>
          </w:r>
          <w:r>
            <w:rPr>
              <w:noProof/>
            </w:rPr>
          </w:r>
          <w:r>
            <w:rPr>
              <w:noProof/>
            </w:rPr>
            <w:fldChar w:fldCharType="separate"/>
          </w:r>
          <w:r>
            <w:rPr>
              <w:noProof/>
            </w:rPr>
            <w:t>76</w:t>
          </w:r>
          <w:r>
            <w:rPr>
              <w:noProof/>
            </w:rPr>
            <w:fldChar w:fldCharType="end"/>
          </w:r>
        </w:p>
        <w:p w14:paraId="56AA659A"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2.2.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_Toc259358504 \h </w:instrText>
          </w:r>
          <w:r>
            <w:rPr>
              <w:noProof/>
            </w:rPr>
          </w:r>
          <w:r>
            <w:rPr>
              <w:noProof/>
            </w:rPr>
            <w:fldChar w:fldCharType="separate"/>
          </w:r>
          <w:r>
            <w:rPr>
              <w:noProof/>
            </w:rPr>
            <w:t>76</w:t>
          </w:r>
          <w:r>
            <w:rPr>
              <w:noProof/>
            </w:rPr>
            <w:fldChar w:fldCharType="end"/>
          </w:r>
        </w:p>
        <w:p w14:paraId="6208B8B5" w14:textId="77777777" w:rsidR="003261D9" w:rsidRDefault="003261D9">
          <w:pPr>
            <w:pStyle w:val="Innehll2"/>
            <w:tabs>
              <w:tab w:val="left" w:pos="770"/>
              <w:tab w:val="right" w:leader="dot" w:pos="8664"/>
            </w:tabs>
            <w:rPr>
              <w:rFonts w:asciiTheme="minorHAnsi" w:eastAsiaTheme="minorEastAsia" w:hAnsiTheme="minorHAnsi" w:cstheme="minorBidi"/>
              <w:noProof/>
              <w:sz w:val="24"/>
              <w:szCs w:val="24"/>
              <w:lang w:eastAsia="ja-JP"/>
            </w:rPr>
          </w:pPr>
          <w:r>
            <w:rPr>
              <w:noProof/>
            </w:rPr>
            <w:t>2.3.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_Toc259358505 \h </w:instrText>
          </w:r>
          <w:r>
            <w:rPr>
              <w:noProof/>
            </w:rPr>
          </w:r>
          <w:r>
            <w:rPr>
              <w:noProof/>
            </w:rPr>
            <w:fldChar w:fldCharType="separate"/>
          </w:r>
          <w:r>
            <w:rPr>
              <w:noProof/>
            </w:rPr>
            <w:t>76</w:t>
          </w:r>
          <w:r>
            <w:rPr>
              <w:noProof/>
            </w:rPr>
            <w:fldChar w:fldCharType="end"/>
          </w:r>
        </w:p>
        <w:p w14:paraId="03A2E9F3"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2.4.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_Toc259358506 \h </w:instrText>
          </w:r>
          <w:r>
            <w:rPr>
              <w:noProof/>
            </w:rPr>
          </w:r>
          <w:r>
            <w:rPr>
              <w:noProof/>
            </w:rPr>
            <w:fldChar w:fldCharType="separate"/>
          </w:r>
          <w:r>
            <w:rPr>
              <w:noProof/>
            </w:rPr>
            <w:t>77</w:t>
          </w:r>
          <w:r>
            <w:rPr>
              <w:noProof/>
            </w:rPr>
            <w:fldChar w:fldCharType="end"/>
          </w:r>
        </w:p>
        <w:p w14:paraId="1BF5BBDD" w14:textId="77777777" w:rsidR="003261D9" w:rsidRDefault="003261D9">
          <w:pPr>
            <w:pStyle w:val="Innehll2"/>
            <w:tabs>
              <w:tab w:val="left" w:pos="765"/>
              <w:tab w:val="right" w:leader="dot" w:pos="8664"/>
            </w:tabs>
            <w:rPr>
              <w:rFonts w:asciiTheme="minorHAnsi" w:eastAsiaTheme="minorEastAsia" w:hAnsiTheme="minorHAnsi" w:cstheme="minorBidi"/>
              <w:noProof/>
              <w:sz w:val="24"/>
              <w:szCs w:val="24"/>
              <w:lang w:eastAsia="ja-JP"/>
            </w:rPr>
          </w:pPr>
          <w:r>
            <w:rPr>
              <w:noProof/>
            </w:rPr>
            <w:t>2.5.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_Toc259358507 \h </w:instrText>
          </w:r>
          <w:r>
            <w:rPr>
              <w:noProof/>
            </w:rPr>
          </w:r>
          <w:r>
            <w:rPr>
              <w:noProof/>
            </w:rPr>
            <w:fldChar w:fldCharType="separate"/>
          </w:r>
          <w:r>
            <w:rPr>
              <w:noProof/>
            </w:rPr>
            <w:t>77</w:t>
          </w:r>
          <w:r>
            <w:rPr>
              <w:noProof/>
            </w:rPr>
            <w:fldChar w:fldCharType="end"/>
          </w:r>
        </w:p>
        <w:p w14:paraId="3D34C3AF"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_Toc259358508 \h </w:instrText>
          </w:r>
          <w:r>
            <w:rPr>
              <w:noProof/>
            </w:rPr>
          </w:r>
          <w:r>
            <w:rPr>
              <w:noProof/>
            </w:rPr>
            <w:fldChar w:fldCharType="separate"/>
          </w:r>
          <w:r>
            <w:rPr>
              <w:noProof/>
            </w:rPr>
            <w:t>77</w:t>
          </w:r>
          <w:r>
            <w:rPr>
              <w:noProof/>
            </w:rPr>
            <w:fldChar w:fldCharType="end"/>
          </w:r>
        </w:p>
        <w:p w14:paraId="2C43E578"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_Toc259358509 \h </w:instrText>
          </w:r>
          <w:r>
            <w:rPr>
              <w:noProof/>
            </w:rPr>
          </w:r>
          <w:r>
            <w:rPr>
              <w:noProof/>
            </w:rPr>
            <w:fldChar w:fldCharType="separate"/>
          </w:r>
          <w:r>
            <w:rPr>
              <w:noProof/>
            </w:rPr>
            <w:t>77</w:t>
          </w:r>
          <w:r>
            <w:rPr>
              <w:noProof/>
            </w:rPr>
            <w:fldChar w:fldCharType="end"/>
          </w:r>
        </w:p>
        <w:p w14:paraId="43C6FEB7"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2.6.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_Toc259358510 \h </w:instrText>
          </w:r>
          <w:r>
            <w:rPr>
              <w:noProof/>
            </w:rPr>
          </w:r>
          <w:r>
            <w:rPr>
              <w:noProof/>
            </w:rPr>
            <w:fldChar w:fldCharType="separate"/>
          </w:r>
          <w:r>
            <w:rPr>
              <w:noProof/>
            </w:rPr>
            <w:t>78</w:t>
          </w:r>
          <w:r>
            <w:rPr>
              <w:noProof/>
            </w:rPr>
            <w:fldChar w:fldCharType="end"/>
          </w:r>
        </w:p>
        <w:p w14:paraId="44268F51" w14:textId="77777777" w:rsidR="003261D9" w:rsidRDefault="003261D9">
          <w:pPr>
            <w:pStyle w:val="Innehll1"/>
            <w:tabs>
              <w:tab w:val="left" w:pos="404"/>
              <w:tab w:val="right" w:leader="dot" w:pos="8664"/>
            </w:tabs>
            <w:rPr>
              <w:rFonts w:asciiTheme="minorHAnsi" w:eastAsiaTheme="minorEastAsia" w:hAnsiTheme="minorHAnsi" w:cstheme="minorBidi"/>
              <w:noProof/>
              <w:sz w:val="24"/>
              <w:szCs w:val="24"/>
              <w:lang w:eastAsia="ja-JP"/>
            </w:rPr>
          </w:pPr>
          <w:r>
            <w:rPr>
              <w:noProof/>
            </w:rPr>
            <w:t>3.</w:t>
          </w:r>
          <w:r>
            <w:rPr>
              <w:rFonts w:asciiTheme="minorHAnsi" w:eastAsiaTheme="minorEastAsia" w:hAnsiTheme="minorHAnsi" w:cstheme="minorBidi"/>
              <w:noProof/>
              <w:sz w:val="24"/>
              <w:szCs w:val="24"/>
              <w:lang w:eastAsia="ja-JP"/>
            </w:rPr>
            <w:tab/>
          </w:r>
          <w:r>
            <w:rPr>
              <w:noProof/>
            </w:rPr>
            <w:t>Tjänstekontrakt GetForms</w:t>
          </w:r>
          <w:r>
            <w:rPr>
              <w:noProof/>
            </w:rPr>
            <w:tab/>
          </w:r>
          <w:r>
            <w:rPr>
              <w:noProof/>
            </w:rPr>
            <w:fldChar w:fldCharType="begin"/>
          </w:r>
          <w:r>
            <w:rPr>
              <w:noProof/>
            </w:rPr>
            <w:instrText xml:space="preserve"> PAGEREF _Toc259358511 \h </w:instrText>
          </w:r>
          <w:r>
            <w:rPr>
              <w:noProof/>
            </w:rPr>
          </w:r>
          <w:r>
            <w:rPr>
              <w:noProof/>
            </w:rPr>
            <w:fldChar w:fldCharType="separate"/>
          </w:r>
          <w:r>
            <w:rPr>
              <w:noProof/>
            </w:rPr>
            <w:t>79</w:t>
          </w:r>
          <w:r>
            <w:rPr>
              <w:noProof/>
            </w:rPr>
            <w:fldChar w:fldCharType="end"/>
          </w:r>
        </w:p>
        <w:p w14:paraId="1654F24A" w14:textId="77777777" w:rsidR="003261D9" w:rsidRDefault="003261D9">
          <w:pPr>
            <w:pStyle w:val="Innehll2"/>
            <w:tabs>
              <w:tab w:val="left" w:pos="744"/>
              <w:tab w:val="right" w:leader="dot" w:pos="8664"/>
            </w:tabs>
            <w:rPr>
              <w:rFonts w:asciiTheme="minorHAnsi" w:eastAsiaTheme="minorEastAsia" w:hAnsiTheme="minorHAnsi" w:cstheme="minorBidi"/>
              <w:noProof/>
              <w:sz w:val="24"/>
              <w:szCs w:val="24"/>
              <w:lang w:eastAsia="ja-JP"/>
            </w:rPr>
          </w:pPr>
          <w:r>
            <w:rPr>
              <w:noProof/>
            </w:rPr>
            <w:t>3.1.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_Toc259358512 \h </w:instrText>
          </w:r>
          <w:r>
            <w:rPr>
              <w:noProof/>
            </w:rPr>
          </w:r>
          <w:r>
            <w:rPr>
              <w:noProof/>
            </w:rPr>
            <w:fldChar w:fldCharType="separate"/>
          </w:r>
          <w:r>
            <w:rPr>
              <w:noProof/>
            </w:rPr>
            <w:t>79</w:t>
          </w:r>
          <w:r>
            <w:rPr>
              <w:noProof/>
            </w:rPr>
            <w:fldChar w:fldCharType="end"/>
          </w:r>
        </w:p>
        <w:p w14:paraId="53DFCEE2" w14:textId="77777777" w:rsidR="003261D9" w:rsidRDefault="003261D9">
          <w:pPr>
            <w:pStyle w:val="Innehll2"/>
            <w:tabs>
              <w:tab w:val="left" w:pos="770"/>
              <w:tab w:val="right" w:leader="dot" w:pos="8664"/>
            </w:tabs>
            <w:rPr>
              <w:rFonts w:asciiTheme="minorHAnsi" w:eastAsiaTheme="minorEastAsia" w:hAnsiTheme="minorHAnsi" w:cstheme="minorBidi"/>
              <w:noProof/>
              <w:sz w:val="24"/>
              <w:szCs w:val="24"/>
              <w:lang w:eastAsia="ja-JP"/>
            </w:rPr>
          </w:pPr>
          <w:r>
            <w:rPr>
              <w:noProof/>
            </w:rPr>
            <w:t>3.2.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_Toc259358513 \h </w:instrText>
          </w:r>
          <w:r>
            <w:rPr>
              <w:noProof/>
            </w:rPr>
          </w:r>
          <w:r>
            <w:rPr>
              <w:noProof/>
            </w:rPr>
            <w:fldChar w:fldCharType="separate"/>
          </w:r>
          <w:r>
            <w:rPr>
              <w:noProof/>
            </w:rPr>
            <w:t>79</w:t>
          </w:r>
          <w:r>
            <w:rPr>
              <w:noProof/>
            </w:rPr>
            <w:fldChar w:fldCharType="end"/>
          </w:r>
        </w:p>
        <w:p w14:paraId="4C109150" w14:textId="77777777" w:rsidR="003261D9" w:rsidRDefault="003261D9">
          <w:pPr>
            <w:pStyle w:val="Innehll2"/>
            <w:tabs>
              <w:tab w:val="left" w:pos="769"/>
              <w:tab w:val="right" w:leader="dot" w:pos="8664"/>
            </w:tabs>
            <w:rPr>
              <w:rFonts w:asciiTheme="minorHAnsi" w:eastAsiaTheme="minorEastAsia" w:hAnsiTheme="minorHAnsi" w:cstheme="minorBidi"/>
              <w:noProof/>
              <w:sz w:val="24"/>
              <w:szCs w:val="24"/>
              <w:lang w:eastAsia="ja-JP"/>
            </w:rPr>
          </w:pPr>
          <w:r>
            <w:rPr>
              <w:noProof/>
            </w:rPr>
            <w:t>3.3.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_Toc259358514 \h </w:instrText>
          </w:r>
          <w:r>
            <w:rPr>
              <w:noProof/>
            </w:rPr>
          </w:r>
          <w:r>
            <w:rPr>
              <w:noProof/>
            </w:rPr>
            <w:fldChar w:fldCharType="separate"/>
          </w:r>
          <w:r>
            <w:rPr>
              <w:noProof/>
            </w:rPr>
            <w:t>79</w:t>
          </w:r>
          <w:r>
            <w:rPr>
              <w:noProof/>
            </w:rPr>
            <w:fldChar w:fldCharType="end"/>
          </w:r>
        </w:p>
        <w:p w14:paraId="32A38267"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3.4.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_Toc259358515 \h </w:instrText>
          </w:r>
          <w:r>
            <w:rPr>
              <w:noProof/>
            </w:rPr>
          </w:r>
          <w:r>
            <w:rPr>
              <w:noProof/>
            </w:rPr>
            <w:fldChar w:fldCharType="separate"/>
          </w:r>
          <w:r>
            <w:rPr>
              <w:noProof/>
            </w:rPr>
            <w:t>80</w:t>
          </w:r>
          <w:r>
            <w:rPr>
              <w:noProof/>
            </w:rPr>
            <w:fldChar w:fldCharType="end"/>
          </w:r>
        </w:p>
        <w:p w14:paraId="45CE892D" w14:textId="77777777" w:rsidR="003261D9" w:rsidRDefault="003261D9">
          <w:pPr>
            <w:pStyle w:val="Innehll2"/>
            <w:tabs>
              <w:tab w:val="left" w:pos="764"/>
              <w:tab w:val="right" w:leader="dot" w:pos="8664"/>
            </w:tabs>
            <w:rPr>
              <w:rFonts w:asciiTheme="minorHAnsi" w:eastAsiaTheme="minorEastAsia" w:hAnsiTheme="minorHAnsi" w:cstheme="minorBidi"/>
              <w:noProof/>
              <w:sz w:val="24"/>
              <w:szCs w:val="24"/>
              <w:lang w:eastAsia="ja-JP"/>
            </w:rPr>
          </w:pPr>
          <w:r>
            <w:rPr>
              <w:noProof/>
            </w:rPr>
            <w:t>3.5.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_Toc259358516 \h </w:instrText>
          </w:r>
          <w:r>
            <w:rPr>
              <w:noProof/>
            </w:rPr>
          </w:r>
          <w:r>
            <w:rPr>
              <w:noProof/>
            </w:rPr>
            <w:fldChar w:fldCharType="separate"/>
          </w:r>
          <w:r>
            <w:rPr>
              <w:noProof/>
            </w:rPr>
            <w:t>80</w:t>
          </w:r>
          <w:r>
            <w:rPr>
              <w:noProof/>
            </w:rPr>
            <w:fldChar w:fldCharType="end"/>
          </w:r>
        </w:p>
        <w:p w14:paraId="1F71626F"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_Toc259358517 \h </w:instrText>
          </w:r>
          <w:r>
            <w:rPr>
              <w:noProof/>
            </w:rPr>
          </w:r>
          <w:r>
            <w:rPr>
              <w:noProof/>
            </w:rPr>
            <w:fldChar w:fldCharType="separate"/>
          </w:r>
          <w:r>
            <w:rPr>
              <w:noProof/>
            </w:rPr>
            <w:t>80</w:t>
          </w:r>
          <w:r>
            <w:rPr>
              <w:noProof/>
            </w:rPr>
            <w:fldChar w:fldCharType="end"/>
          </w:r>
        </w:p>
        <w:p w14:paraId="5BDA030E"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_Toc259358518 \h </w:instrText>
          </w:r>
          <w:r>
            <w:rPr>
              <w:noProof/>
            </w:rPr>
          </w:r>
          <w:r>
            <w:rPr>
              <w:noProof/>
            </w:rPr>
            <w:fldChar w:fldCharType="separate"/>
          </w:r>
          <w:r>
            <w:rPr>
              <w:noProof/>
            </w:rPr>
            <w:t>80</w:t>
          </w:r>
          <w:r>
            <w:rPr>
              <w:noProof/>
            </w:rPr>
            <w:fldChar w:fldCharType="end"/>
          </w:r>
        </w:p>
        <w:p w14:paraId="55B41BE8"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3.6.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_Toc259358519 \h </w:instrText>
          </w:r>
          <w:r>
            <w:rPr>
              <w:noProof/>
            </w:rPr>
          </w:r>
          <w:r>
            <w:rPr>
              <w:noProof/>
            </w:rPr>
            <w:fldChar w:fldCharType="separate"/>
          </w:r>
          <w:r>
            <w:rPr>
              <w:noProof/>
            </w:rPr>
            <w:t>80</w:t>
          </w:r>
          <w:r>
            <w:rPr>
              <w:noProof/>
            </w:rPr>
            <w:fldChar w:fldCharType="end"/>
          </w:r>
        </w:p>
        <w:p w14:paraId="799F7BBA" w14:textId="77777777" w:rsidR="003261D9" w:rsidRDefault="003261D9">
          <w:pPr>
            <w:pStyle w:val="Innehll1"/>
            <w:tabs>
              <w:tab w:val="left" w:pos="407"/>
              <w:tab w:val="right" w:leader="dot" w:pos="8664"/>
            </w:tabs>
            <w:rPr>
              <w:rFonts w:asciiTheme="minorHAnsi" w:eastAsiaTheme="minorEastAsia" w:hAnsiTheme="minorHAnsi" w:cstheme="minorBidi"/>
              <w:noProof/>
              <w:sz w:val="24"/>
              <w:szCs w:val="24"/>
              <w:lang w:eastAsia="ja-JP"/>
            </w:rPr>
          </w:pPr>
          <w:r>
            <w:rPr>
              <w:noProof/>
            </w:rPr>
            <w:t>4.</w:t>
          </w:r>
          <w:r>
            <w:rPr>
              <w:rFonts w:asciiTheme="minorHAnsi" w:eastAsiaTheme="minorEastAsia" w:hAnsiTheme="minorHAnsi" w:cstheme="minorBidi"/>
              <w:noProof/>
              <w:sz w:val="24"/>
              <w:szCs w:val="24"/>
              <w:lang w:eastAsia="ja-JP"/>
            </w:rPr>
            <w:tab/>
          </w:r>
          <w:r>
            <w:rPr>
              <w:noProof/>
            </w:rPr>
            <w:t>Tjänstekontrakt GetForm</w:t>
          </w:r>
          <w:r>
            <w:rPr>
              <w:noProof/>
            </w:rPr>
            <w:tab/>
          </w:r>
          <w:r>
            <w:rPr>
              <w:noProof/>
            </w:rPr>
            <w:fldChar w:fldCharType="begin"/>
          </w:r>
          <w:r>
            <w:rPr>
              <w:noProof/>
            </w:rPr>
            <w:instrText xml:space="preserve"> PAGEREF _Toc259358520 \h </w:instrText>
          </w:r>
          <w:r>
            <w:rPr>
              <w:noProof/>
            </w:rPr>
          </w:r>
          <w:r>
            <w:rPr>
              <w:noProof/>
            </w:rPr>
            <w:fldChar w:fldCharType="separate"/>
          </w:r>
          <w:r>
            <w:rPr>
              <w:noProof/>
            </w:rPr>
            <w:t>81</w:t>
          </w:r>
          <w:r>
            <w:rPr>
              <w:noProof/>
            </w:rPr>
            <w:fldChar w:fldCharType="end"/>
          </w:r>
        </w:p>
        <w:p w14:paraId="765A96B6" w14:textId="77777777" w:rsidR="003261D9" w:rsidRDefault="003261D9">
          <w:pPr>
            <w:pStyle w:val="Innehll2"/>
            <w:tabs>
              <w:tab w:val="left" w:pos="747"/>
              <w:tab w:val="right" w:leader="dot" w:pos="8664"/>
            </w:tabs>
            <w:rPr>
              <w:rFonts w:asciiTheme="minorHAnsi" w:eastAsiaTheme="minorEastAsia" w:hAnsiTheme="minorHAnsi" w:cstheme="minorBidi"/>
              <w:noProof/>
              <w:sz w:val="24"/>
              <w:szCs w:val="24"/>
              <w:lang w:eastAsia="ja-JP"/>
            </w:rPr>
          </w:pPr>
          <w:r>
            <w:rPr>
              <w:noProof/>
            </w:rPr>
            <w:t>4.1.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_Toc259358521 \h </w:instrText>
          </w:r>
          <w:r>
            <w:rPr>
              <w:noProof/>
            </w:rPr>
          </w:r>
          <w:r>
            <w:rPr>
              <w:noProof/>
            </w:rPr>
            <w:fldChar w:fldCharType="separate"/>
          </w:r>
          <w:r>
            <w:rPr>
              <w:noProof/>
            </w:rPr>
            <w:t>81</w:t>
          </w:r>
          <w:r>
            <w:rPr>
              <w:noProof/>
            </w:rPr>
            <w:fldChar w:fldCharType="end"/>
          </w:r>
        </w:p>
        <w:p w14:paraId="0C54C5F9"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4.2.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_Toc259358522 \h </w:instrText>
          </w:r>
          <w:r>
            <w:rPr>
              <w:noProof/>
            </w:rPr>
          </w:r>
          <w:r>
            <w:rPr>
              <w:noProof/>
            </w:rPr>
            <w:fldChar w:fldCharType="separate"/>
          </w:r>
          <w:r>
            <w:rPr>
              <w:noProof/>
            </w:rPr>
            <w:t>81</w:t>
          </w:r>
          <w:r>
            <w:rPr>
              <w:noProof/>
            </w:rPr>
            <w:fldChar w:fldCharType="end"/>
          </w:r>
        </w:p>
        <w:p w14:paraId="2B3B8CB1"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4.3.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_Toc259358523 \h </w:instrText>
          </w:r>
          <w:r>
            <w:rPr>
              <w:noProof/>
            </w:rPr>
          </w:r>
          <w:r>
            <w:rPr>
              <w:noProof/>
            </w:rPr>
            <w:fldChar w:fldCharType="separate"/>
          </w:r>
          <w:r>
            <w:rPr>
              <w:noProof/>
            </w:rPr>
            <w:t>81</w:t>
          </w:r>
          <w:r>
            <w:rPr>
              <w:noProof/>
            </w:rPr>
            <w:fldChar w:fldCharType="end"/>
          </w:r>
        </w:p>
        <w:p w14:paraId="269134B9" w14:textId="77777777" w:rsidR="003261D9" w:rsidRDefault="003261D9">
          <w:pPr>
            <w:pStyle w:val="Innehll2"/>
            <w:tabs>
              <w:tab w:val="left" w:pos="774"/>
              <w:tab w:val="right" w:leader="dot" w:pos="8664"/>
            </w:tabs>
            <w:rPr>
              <w:rFonts w:asciiTheme="minorHAnsi" w:eastAsiaTheme="minorEastAsia" w:hAnsiTheme="minorHAnsi" w:cstheme="minorBidi"/>
              <w:noProof/>
              <w:sz w:val="24"/>
              <w:szCs w:val="24"/>
              <w:lang w:eastAsia="ja-JP"/>
            </w:rPr>
          </w:pPr>
          <w:r>
            <w:rPr>
              <w:noProof/>
            </w:rPr>
            <w:t>4.4.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_Toc259358524 \h </w:instrText>
          </w:r>
          <w:r>
            <w:rPr>
              <w:noProof/>
            </w:rPr>
          </w:r>
          <w:r>
            <w:rPr>
              <w:noProof/>
            </w:rPr>
            <w:fldChar w:fldCharType="separate"/>
          </w:r>
          <w:r>
            <w:rPr>
              <w:noProof/>
            </w:rPr>
            <w:t>82</w:t>
          </w:r>
          <w:r>
            <w:rPr>
              <w:noProof/>
            </w:rPr>
            <w:fldChar w:fldCharType="end"/>
          </w:r>
        </w:p>
        <w:p w14:paraId="2BA06F8E" w14:textId="77777777" w:rsidR="003261D9" w:rsidRDefault="003261D9">
          <w:pPr>
            <w:pStyle w:val="Innehll2"/>
            <w:tabs>
              <w:tab w:val="left" w:pos="766"/>
              <w:tab w:val="right" w:leader="dot" w:pos="8664"/>
            </w:tabs>
            <w:rPr>
              <w:rFonts w:asciiTheme="minorHAnsi" w:eastAsiaTheme="minorEastAsia" w:hAnsiTheme="minorHAnsi" w:cstheme="minorBidi"/>
              <w:noProof/>
              <w:sz w:val="24"/>
              <w:szCs w:val="24"/>
              <w:lang w:eastAsia="ja-JP"/>
            </w:rPr>
          </w:pPr>
          <w:r>
            <w:rPr>
              <w:noProof/>
            </w:rPr>
            <w:t>4.5.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_Toc259358525 \h </w:instrText>
          </w:r>
          <w:r>
            <w:rPr>
              <w:noProof/>
            </w:rPr>
          </w:r>
          <w:r>
            <w:rPr>
              <w:noProof/>
            </w:rPr>
            <w:fldChar w:fldCharType="separate"/>
          </w:r>
          <w:r>
            <w:rPr>
              <w:noProof/>
            </w:rPr>
            <w:t>82</w:t>
          </w:r>
          <w:r>
            <w:rPr>
              <w:noProof/>
            </w:rPr>
            <w:fldChar w:fldCharType="end"/>
          </w:r>
        </w:p>
        <w:p w14:paraId="44E465F7"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_Toc259358526 \h </w:instrText>
          </w:r>
          <w:r>
            <w:rPr>
              <w:noProof/>
            </w:rPr>
          </w:r>
          <w:r>
            <w:rPr>
              <w:noProof/>
            </w:rPr>
            <w:fldChar w:fldCharType="separate"/>
          </w:r>
          <w:r>
            <w:rPr>
              <w:noProof/>
            </w:rPr>
            <w:t>82</w:t>
          </w:r>
          <w:r>
            <w:rPr>
              <w:noProof/>
            </w:rPr>
            <w:fldChar w:fldCharType="end"/>
          </w:r>
        </w:p>
        <w:p w14:paraId="0928843C"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_Toc259358527 \h </w:instrText>
          </w:r>
          <w:r>
            <w:rPr>
              <w:noProof/>
            </w:rPr>
          </w:r>
          <w:r>
            <w:rPr>
              <w:noProof/>
            </w:rPr>
            <w:fldChar w:fldCharType="separate"/>
          </w:r>
          <w:r>
            <w:rPr>
              <w:noProof/>
            </w:rPr>
            <w:t>82</w:t>
          </w:r>
          <w:r>
            <w:rPr>
              <w:noProof/>
            </w:rPr>
            <w:fldChar w:fldCharType="end"/>
          </w:r>
        </w:p>
        <w:p w14:paraId="72659A8E" w14:textId="77777777" w:rsidR="003261D9" w:rsidRDefault="003261D9">
          <w:pPr>
            <w:pStyle w:val="Innehll2"/>
            <w:tabs>
              <w:tab w:val="left" w:pos="774"/>
              <w:tab w:val="right" w:leader="dot" w:pos="8664"/>
            </w:tabs>
            <w:rPr>
              <w:rFonts w:asciiTheme="minorHAnsi" w:eastAsiaTheme="minorEastAsia" w:hAnsiTheme="minorHAnsi" w:cstheme="minorBidi"/>
              <w:noProof/>
              <w:sz w:val="24"/>
              <w:szCs w:val="24"/>
              <w:lang w:eastAsia="ja-JP"/>
            </w:rPr>
          </w:pPr>
          <w:r>
            <w:rPr>
              <w:noProof/>
            </w:rPr>
            <w:t>4.6.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_Toc259358528 \h </w:instrText>
          </w:r>
          <w:r>
            <w:rPr>
              <w:noProof/>
            </w:rPr>
          </w:r>
          <w:r>
            <w:rPr>
              <w:noProof/>
            </w:rPr>
            <w:fldChar w:fldCharType="separate"/>
          </w:r>
          <w:r>
            <w:rPr>
              <w:noProof/>
            </w:rPr>
            <w:t>82</w:t>
          </w:r>
          <w:r>
            <w:rPr>
              <w:noProof/>
            </w:rPr>
            <w:fldChar w:fldCharType="end"/>
          </w:r>
        </w:p>
        <w:p w14:paraId="3EE73298" w14:textId="77777777" w:rsidR="003261D9" w:rsidRDefault="003261D9">
          <w:pPr>
            <w:pStyle w:val="Innehll1"/>
            <w:tabs>
              <w:tab w:val="left" w:pos="400"/>
              <w:tab w:val="right" w:leader="dot" w:pos="8664"/>
            </w:tabs>
            <w:rPr>
              <w:rFonts w:asciiTheme="minorHAnsi" w:eastAsiaTheme="minorEastAsia" w:hAnsiTheme="minorHAnsi" w:cstheme="minorBidi"/>
              <w:noProof/>
              <w:sz w:val="24"/>
              <w:szCs w:val="24"/>
              <w:lang w:eastAsia="ja-JP"/>
            </w:rPr>
          </w:pPr>
          <w:r>
            <w:rPr>
              <w:noProof/>
            </w:rPr>
            <w:t>5.</w:t>
          </w:r>
          <w:r>
            <w:rPr>
              <w:rFonts w:asciiTheme="minorHAnsi" w:eastAsiaTheme="minorEastAsia" w:hAnsiTheme="minorHAnsi" w:cstheme="minorBidi"/>
              <w:noProof/>
              <w:sz w:val="24"/>
              <w:szCs w:val="24"/>
              <w:lang w:eastAsia="ja-JP"/>
            </w:rPr>
            <w:tab/>
          </w:r>
          <w:r>
            <w:rPr>
              <w:noProof/>
            </w:rPr>
            <w:t>Tjänstekontrakt GetFormQuestionPage</w:t>
          </w:r>
          <w:r>
            <w:rPr>
              <w:noProof/>
            </w:rPr>
            <w:tab/>
          </w:r>
          <w:r>
            <w:rPr>
              <w:noProof/>
            </w:rPr>
            <w:fldChar w:fldCharType="begin"/>
          </w:r>
          <w:r>
            <w:rPr>
              <w:noProof/>
            </w:rPr>
            <w:instrText xml:space="preserve"> PAGEREF _Toc259358529 \h </w:instrText>
          </w:r>
          <w:r>
            <w:rPr>
              <w:noProof/>
            </w:rPr>
          </w:r>
          <w:r>
            <w:rPr>
              <w:noProof/>
            </w:rPr>
            <w:fldChar w:fldCharType="separate"/>
          </w:r>
          <w:r>
            <w:rPr>
              <w:noProof/>
            </w:rPr>
            <w:t>83</w:t>
          </w:r>
          <w:r>
            <w:rPr>
              <w:noProof/>
            </w:rPr>
            <w:fldChar w:fldCharType="end"/>
          </w:r>
        </w:p>
        <w:p w14:paraId="468CD88B" w14:textId="77777777" w:rsidR="003261D9" w:rsidRDefault="003261D9">
          <w:pPr>
            <w:pStyle w:val="Innehll2"/>
            <w:tabs>
              <w:tab w:val="left" w:pos="739"/>
              <w:tab w:val="right" w:leader="dot" w:pos="8664"/>
            </w:tabs>
            <w:rPr>
              <w:rFonts w:asciiTheme="minorHAnsi" w:eastAsiaTheme="minorEastAsia" w:hAnsiTheme="minorHAnsi" w:cstheme="minorBidi"/>
              <w:noProof/>
              <w:sz w:val="24"/>
              <w:szCs w:val="24"/>
              <w:lang w:eastAsia="ja-JP"/>
            </w:rPr>
          </w:pPr>
          <w:r>
            <w:rPr>
              <w:noProof/>
            </w:rPr>
            <w:t>5.1.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_Toc259358530 \h </w:instrText>
          </w:r>
          <w:r>
            <w:rPr>
              <w:noProof/>
            </w:rPr>
          </w:r>
          <w:r>
            <w:rPr>
              <w:noProof/>
            </w:rPr>
            <w:fldChar w:fldCharType="separate"/>
          </w:r>
          <w:r>
            <w:rPr>
              <w:noProof/>
            </w:rPr>
            <w:t>83</w:t>
          </w:r>
          <w:r>
            <w:rPr>
              <w:noProof/>
            </w:rPr>
            <w:fldChar w:fldCharType="end"/>
          </w:r>
        </w:p>
        <w:p w14:paraId="245C38D8" w14:textId="77777777" w:rsidR="003261D9" w:rsidRDefault="003261D9">
          <w:pPr>
            <w:pStyle w:val="Innehll2"/>
            <w:tabs>
              <w:tab w:val="left" w:pos="765"/>
              <w:tab w:val="right" w:leader="dot" w:pos="8664"/>
            </w:tabs>
            <w:rPr>
              <w:rFonts w:asciiTheme="minorHAnsi" w:eastAsiaTheme="minorEastAsia" w:hAnsiTheme="minorHAnsi" w:cstheme="minorBidi"/>
              <w:noProof/>
              <w:sz w:val="24"/>
              <w:szCs w:val="24"/>
              <w:lang w:eastAsia="ja-JP"/>
            </w:rPr>
          </w:pPr>
          <w:r>
            <w:rPr>
              <w:noProof/>
            </w:rPr>
            <w:lastRenderedPageBreak/>
            <w:t>5.2.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_Toc259358531 \h </w:instrText>
          </w:r>
          <w:r>
            <w:rPr>
              <w:noProof/>
            </w:rPr>
          </w:r>
          <w:r>
            <w:rPr>
              <w:noProof/>
            </w:rPr>
            <w:fldChar w:fldCharType="separate"/>
          </w:r>
          <w:r>
            <w:rPr>
              <w:noProof/>
            </w:rPr>
            <w:t>83</w:t>
          </w:r>
          <w:r>
            <w:rPr>
              <w:noProof/>
            </w:rPr>
            <w:fldChar w:fldCharType="end"/>
          </w:r>
        </w:p>
        <w:p w14:paraId="00FD82FA" w14:textId="77777777" w:rsidR="003261D9" w:rsidRDefault="003261D9">
          <w:pPr>
            <w:pStyle w:val="Innehll2"/>
            <w:tabs>
              <w:tab w:val="left" w:pos="764"/>
              <w:tab w:val="right" w:leader="dot" w:pos="8664"/>
            </w:tabs>
            <w:rPr>
              <w:rFonts w:asciiTheme="minorHAnsi" w:eastAsiaTheme="minorEastAsia" w:hAnsiTheme="minorHAnsi" w:cstheme="minorBidi"/>
              <w:noProof/>
              <w:sz w:val="24"/>
              <w:szCs w:val="24"/>
              <w:lang w:eastAsia="ja-JP"/>
            </w:rPr>
          </w:pPr>
          <w:r>
            <w:rPr>
              <w:noProof/>
            </w:rPr>
            <w:t>5.3.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_Toc259358532 \h </w:instrText>
          </w:r>
          <w:r>
            <w:rPr>
              <w:noProof/>
            </w:rPr>
          </w:r>
          <w:r>
            <w:rPr>
              <w:noProof/>
            </w:rPr>
            <w:fldChar w:fldCharType="separate"/>
          </w:r>
          <w:r>
            <w:rPr>
              <w:noProof/>
            </w:rPr>
            <w:t>83</w:t>
          </w:r>
          <w:r>
            <w:rPr>
              <w:noProof/>
            </w:rPr>
            <w:fldChar w:fldCharType="end"/>
          </w:r>
        </w:p>
        <w:p w14:paraId="18964F65" w14:textId="77777777" w:rsidR="003261D9" w:rsidRDefault="003261D9">
          <w:pPr>
            <w:pStyle w:val="Innehll2"/>
            <w:tabs>
              <w:tab w:val="left" w:pos="766"/>
              <w:tab w:val="right" w:leader="dot" w:pos="8664"/>
            </w:tabs>
            <w:rPr>
              <w:rFonts w:asciiTheme="minorHAnsi" w:eastAsiaTheme="minorEastAsia" w:hAnsiTheme="minorHAnsi" w:cstheme="minorBidi"/>
              <w:noProof/>
              <w:sz w:val="24"/>
              <w:szCs w:val="24"/>
              <w:lang w:eastAsia="ja-JP"/>
            </w:rPr>
          </w:pPr>
          <w:r>
            <w:rPr>
              <w:noProof/>
            </w:rPr>
            <w:t>5.4.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_Toc259358533 \h </w:instrText>
          </w:r>
          <w:r>
            <w:rPr>
              <w:noProof/>
            </w:rPr>
          </w:r>
          <w:r>
            <w:rPr>
              <w:noProof/>
            </w:rPr>
            <w:fldChar w:fldCharType="separate"/>
          </w:r>
          <w:r>
            <w:rPr>
              <w:noProof/>
            </w:rPr>
            <w:t>84</w:t>
          </w:r>
          <w:r>
            <w:rPr>
              <w:noProof/>
            </w:rPr>
            <w:fldChar w:fldCharType="end"/>
          </w:r>
        </w:p>
        <w:p w14:paraId="59708D5D" w14:textId="77777777" w:rsidR="003261D9" w:rsidRDefault="003261D9">
          <w:pPr>
            <w:pStyle w:val="Innehll2"/>
            <w:tabs>
              <w:tab w:val="left" w:pos="759"/>
              <w:tab w:val="right" w:leader="dot" w:pos="8664"/>
            </w:tabs>
            <w:rPr>
              <w:rFonts w:asciiTheme="minorHAnsi" w:eastAsiaTheme="minorEastAsia" w:hAnsiTheme="minorHAnsi" w:cstheme="minorBidi"/>
              <w:noProof/>
              <w:sz w:val="24"/>
              <w:szCs w:val="24"/>
              <w:lang w:eastAsia="ja-JP"/>
            </w:rPr>
          </w:pPr>
          <w:r>
            <w:rPr>
              <w:noProof/>
            </w:rPr>
            <w:t>5.5.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_Toc259358534 \h </w:instrText>
          </w:r>
          <w:r>
            <w:rPr>
              <w:noProof/>
            </w:rPr>
          </w:r>
          <w:r>
            <w:rPr>
              <w:noProof/>
            </w:rPr>
            <w:fldChar w:fldCharType="separate"/>
          </w:r>
          <w:r>
            <w:rPr>
              <w:noProof/>
            </w:rPr>
            <w:t>84</w:t>
          </w:r>
          <w:r>
            <w:rPr>
              <w:noProof/>
            </w:rPr>
            <w:fldChar w:fldCharType="end"/>
          </w:r>
        </w:p>
        <w:p w14:paraId="4DEC0C8D"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_Toc259358535 \h </w:instrText>
          </w:r>
          <w:r>
            <w:rPr>
              <w:noProof/>
            </w:rPr>
          </w:r>
          <w:r>
            <w:rPr>
              <w:noProof/>
            </w:rPr>
            <w:fldChar w:fldCharType="separate"/>
          </w:r>
          <w:r>
            <w:rPr>
              <w:noProof/>
            </w:rPr>
            <w:t>84</w:t>
          </w:r>
          <w:r>
            <w:rPr>
              <w:noProof/>
            </w:rPr>
            <w:fldChar w:fldCharType="end"/>
          </w:r>
        </w:p>
        <w:p w14:paraId="73AA649F"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_Toc259358536 \h </w:instrText>
          </w:r>
          <w:r>
            <w:rPr>
              <w:noProof/>
            </w:rPr>
          </w:r>
          <w:r>
            <w:rPr>
              <w:noProof/>
            </w:rPr>
            <w:fldChar w:fldCharType="separate"/>
          </w:r>
          <w:r>
            <w:rPr>
              <w:noProof/>
            </w:rPr>
            <w:t>84</w:t>
          </w:r>
          <w:r>
            <w:rPr>
              <w:noProof/>
            </w:rPr>
            <w:fldChar w:fldCharType="end"/>
          </w:r>
        </w:p>
        <w:p w14:paraId="6AE31B13" w14:textId="77777777" w:rsidR="003261D9" w:rsidRDefault="003261D9">
          <w:pPr>
            <w:pStyle w:val="Innehll2"/>
            <w:tabs>
              <w:tab w:val="left" w:pos="767"/>
              <w:tab w:val="right" w:leader="dot" w:pos="8664"/>
            </w:tabs>
            <w:rPr>
              <w:rFonts w:asciiTheme="minorHAnsi" w:eastAsiaTheme="minorEastAsia" w:hAnsiTheme="minorHAnsi" w:cstheme="minorBidi"/>
              <w:noProof/>
              <w:sz w:val="24"/>
              <w:szCs w:val="24"/>
              <w:lang w:eastAsia="ja-JP"/>
            </w:rPr>
          </w:pPr>
          <w:r>
            <w:rPr>
              <w:noProof/>
            </w:rPr>
            <w:t>5.6.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_Toc259358537 \h </w:instrText>
          </w:r>
          <w:r>
            <w:rPr>
              <w:noProof/>
            </w:rPr>
          </w:r>
          <w:r>
            <w:rPr>
              <w:noProof/>
            </w:rPr>
            <w:fldChar w:fldCharType="separate"/>
          </w:r>
          <w:r>
            <w:rPr>
              <w:noProof/>
            </w:rPr>
            <w:t>84</w:t>
          </w:r>
          <w:r>
            <w:rPr>
              <w:noProof/>
            </w:rPr>
            <w:fldChar w:fldCharType="end"/>
          </w:r>
        </w:p>
        <w:p w14:paraId="259296B9" w14:textId="77777777" w:rsidR="003261D9" w:rsidRDefault="003261D9">
          <w:pPr>
            <w:pStyle w:val="Innehll1"/>
            <w:tabs>
              <w:tab w:val="left" w:pos="407"/>
              <w:tab w:val="right" w:leader="dot" w:pos="8664"/>
            </w:tabs>
            <w:rPr>
              <w:rFonts w:asciiTheme="minorHAnsi" w:eastAsiaTheme="minorEastAsia" w:hAnsiTheme="minorHAnsi" w:cstheme="minorBidi"/>
              <w:noProof/>
              <w:sz w:val="24"/>
              <w:szCs w:val="24"/>
              <w:lang w:eastAsia="ja-JP"/>
            </w:rPr>
          </w:pPr>
          <w:r>
            <w:rPr>
              <w:noProof/>
            </w:rPr>
            <w:t>6.</w:t>
          </w:r>
          <w:r>
            <w:rPr>
              <w:rFonts w:asciiTheme="minorHAnsi" w:eastAsiaTheme="minorEastAsia" w:hAnsiTheme="minorHAnsi" w:cstheme="minorBidi"/>
              <w:noProof/>
              <w:sz w:val="24"/>
              <w:szCs w:val="24"/>
              <w:lang w:eastAsia="ja-JP"/>
            </w:rPr>
            <w:tab/>
          </w:r>
          <w:r>
            <w:rPr>
              <w:noProof/>
            </w:rPr>
            <w:t>Tjänstekontrakt SaveFormPage</w:t>
          </w:r>
          <w:r>
            <w:rPr>
              <w:noProof/>
            </w:rPr>
            <w:tab/>
          </w:r>
          <w:r>
            <w:rPr>
              <w:noProof/>
            </w:rPr>
            <w:fldChar w:fldCharType="begin"/>
          </w:r>
          <w:r>
            <w:rPr>
              <w:noProof/>
            </w:rPr>
            <w:instrText xml:space="preserve"> PAGEREF _Toc259358538 \h </w:instrText>
          </w:r>
          <w:r>
            <w:rPr>
              <w:noProof/>
            </w:rPr>
          </w:r>
          <w:r>
            <w:rPr>
              <w:noProof/>
            </w:rPr>
            <w:fldChar w:fldCharType="separate"/>
          </w:r>
          <w:r>
            <w:rPr>
              <w:noProof/>
            </w:rPr>
            <w:t>85</w:t>
          </w:r>
          <w:r>
            <w:rPr>
              <w:noProof/>
            </w:rPr>
            <w:fldChar w:fldCharType="end"/>
          </w:r>
        </w:p>
        <w:p w14:paraId="03AD0390" w14:textId="77777777" w:rsidR="003261D9" w:rsidRDefault="003261D9">
          <w:pPr>
            <w:pStyle w:val="Innehll2"/>
            <w:tabs>
              <w:tab w:val="left" w:pos="747"/>
              <w:tab w:val="right" w:leader="dot" w:pos="8664"/>
            </w:tabs>
            <w:rPr>
              <w:rFonts w:asciiTheme="minorHAnsi" w:eastAsiaTheme="minorEastAsia" w:hAnsiTheme="minorHAnsi" w:cstheme="minorBidi"/>
              <w:noProof/>
              <w:sz w:val="24"/>
              <w:szCs w:val="24"/>
              <w:lang w:eastAsia="ja-JP"/>
            </w:rPr>
          </w:pPr>
          <w:r>
            <w:rPr>
              <w:noProof/>
            </w:rPr>
            <w:t>6.1.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_Toc259358539 \h </w:instrText>
          </w:r>
          <w:r>
            <w:rPr>
              <w:noProof/>
            </w:rPr>
          </w:r>
          <w:r>
            <w:rPr>
              <w:noProof/>
            </w:rPr>
            <w:fldChar w:fldCharType="separate"/>
          </w:r>
          <w:r>
            <w:rPr>
              <w:noProof/>
            </w:rPr>
            <w:t>85</w:t>
          </w:r>
          <w:r>
            <w:rPr>
              <w:noProof/>
            </w:rPr>
            <w:fldChar w:fldCharType="end"/>
          </w:r>
        </w:p>
        <w:p w14:paraId="1F6E6250"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6.2.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_Toc259358540 \h </w:instrText>
          </w:r>
          <w:r>
            <w:rPr>
              <w:noProof/>
            </w:rPr>
          </w:r>
          <w:r>
            <w:rPr>
              <w:noProof/>
            </w:rPr>
            <w:fldChar w:fldCharType="separate"/>
          </w:r>
          <w:r>
            <w:rPr>
              <w:noProof/>
            </w:rPr>
            <w:t>85</w:t>
          </w:r>
          <w:r>
            <w:rPr>
              <w:noProof/>
            </w:rPr>
            <w:fldChar w:fldCharType="end"/>
          </w:r>
        </w:p>
        <w:p w14:paraId="68BE56F9"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6.3.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_Toc259358541 \h </w:instrText>
          </w:r>
          <w:r>
            <w:rPr>
              <w:noProof/>
            </w:rPr>
          </w:r>
          <w:r>
            <w:rPr>
              <w:noProof/>
            </w:rPr>
            <w:fldChar w:fldCharType="separate"/>
          </w:r>
          <w:r>
            <w:rPr>
              <w:noProof/>
            </w:rPr>
            <w:t>85</w:t>
          </w:r>
          <w:r>
            <w:rPr>
              <w:noProof/>
            </w:rPr>
            <w:fldChar w:fldCharType="end"/>
          </w:r>
        </w:p>
        <w:p w14:paraId="691B8C56" w14:textId="77777777" w:rsidR="003261D9" w:rsidRDefault="003261D9">
          <w:pPr>
            <w:pStyle w:val="Innehll2"/>
            <w:tabs>
              <w:tab w:val="left" w:pos="774"/>
              <w:tab w:val="right" w:leader="dot" w:pos="8664"/>
            </w:tabs>
            <w:rPr>
              <w:rFonts w:asciiTheme="minorHAnsi" w:eastAsiaTheme="minorEastAsia" w:hAnsiTheme="minorHAnsi" w:cstheme="minorBidi"/>
              <w:noProof/>
              <w:sz w:val="24"/>
              <w:szCs w:val="24"/>
              <w:lang w:eastAsia="ja-JP"/>
            </w:rPr>
          </w:pPr>
          <w:r>
            <w:rPr>
              <w:noProof/>
            </w:rPr>
            <w:t>6.4.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_Toc259358542 \h </w:instrText>
          </w:r>
          <w:r>
            <w:rPr>
              <w:noProof/>
            </w:rPr>
          </w:r>
          <w:r>
            <w:rPr>
              <w:noProof/>
            </w:rPr>
            <w:fldChar w:fldCharType="separate"/>
          </w:r>
          <w:r>
            <w:rPr>
              <w:noProof/>
            </w:rPr>
            <w:t>86</w:t>
          </w:r>
          <w:r>
            <w:rPr>
              <w:noProof/>
            </w:rPr>
            <w:fldChar w:fldCharType="end"/>
          </w:r>
        </w:p>
        <w:p w14:paraId="60E39F13" w14:textId="77777777" w:rsidR="003261D9" w:rsidRDefault="003261D9">
          <w:pPr>
            <w:pStyle w:val="Innehll2"/>
            <w:tabs>
              <w:tab w:val="left" w:pos="767"/>
              <w:tab w:val="right" w:leader="dot" w:pos="8664"/>
            </w:tabs>
            <w:rPr>
              <w:rFonts w:asciiTheme="minorHAnsi" w:eastAsiaTheme="minorEastAsia" w:hAnsiTheme="minorHAnsi" w:cstheme="minorBidi"/>
              <w:noProof/>
              <w:sz w:val="24"/>
              <w:szCs w:val="24"/>
              <w:lang w:eastAsia="ja-JP"/>
            </w:rPr>
          </w:pPr>
          <w:r>
            <w:rPr>
              <w:noProof/>
            </w:rPr>
            <w:t>6.5.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_Toc259358543 \h </w:instrText>
          </w:r>
          <w:r>
            <w:rPr>
              <w:noProof/>
            </w:rPr>
          </w:r>
          <w:r>
            <w:rPr>
              <w:noProof/>
            </w:rPr>
            <w:fldChar w:fldCharType="separate"/>
          </w:r>
          <w:r>
            <w:rPr>
              <w:noProof/>
            </w:rPr>
            <w:t>86</w:t>
          </w:r>
          <w:r>
            <w:rPr>
              <w:noProof/>
            </w:rPr>
            <w:fldChar w:fldCharType="end"/>
          </w:r>
        </w:p>
        <w:p w14:paraId="175A81F5"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_Toc259358544 \h </w:instrText>
          </w:r>
          <w:r>
            <w:rPr>
              <w:noProof/>
            </w:rPr>
          </w:r>
          <w:r>
            <w:rPr>
              <w:noProof/>
            </w:rPr>
            <w:fldChar w:fldCharType="separate"/>
          </w:r>
          <w:r>
            <w:rPr>
              <w:noProof/>
            </w:rPr>
            <w:t>86</w:t>
          </w:r>
          <w:r>
            <w:rPr>
              <w:noProof/>
            </w:rPr>
            <w:fldChar w:fldCharType="end"/>
          </w:r>
        </w:p>
        <w:p w14:paraId="0638569E"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_Toc259358545 \h </w:instrText>
          </w:r>
          <w:r>
            <w:rPr>
              <w:noProof/>
            </w:rPr>
          </w:r>
          <w:r>
            <w:rPr>
              <w:noProof/>
            </w:rPr>
            <w:fldChar w:fldCharType="separate"/>
          </w:r>
          <w:r>
            <w:rPr>
              <w:noProof/>
            </w:rPr>
            <w:t>86</w:t>
          </w:r>
          <w:r>
            <w:rPr>
              <w:noProof/>
            </w:rPr>
            <w:fldChar w:fldCharType="end"/>
          </w:r>
        </w:p>
        <w:p w14:paraId="3A5FB13B" w14:textId="77777777" w:rsidR="003261D9" w:rsidRDefault="003261D9">
          <w:pPr>
            <w:pStyle w:val="Innehll2"/>
            <w:tabs>
              <w:tab w:val="left" w:pos="774"/>
              <w:tab w:val="right" w:leader="dot" w:pos="8664"/>
            </w:tabs>
            <w:rPr>
              <w:rFonts w:asciiTheme="minorHAnsi" w:eastAsiaTheme="minorEastAsia" w:hAnsiTheme="minorHAnsi" w:cstheme="minorBidi"/>
              <w:noProof/>
              <w:sz w:val="24"/>
              <w:szCs w:val="24"/>
              <w:lang w:eastAsia="ja-JP"/>
            </w:rPr>
          </w:pPr>
          <w:r>
            <w:rPr>
              <w:noProof/>
            </w:rPr>
            <w:t>6.6.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_Toc259358546 \h </w:instrText>
          </w:r>
          <w:r>
            <w:rPr>
              <w:noProof/>
            </w:rPr>
          </w:r>
          <w:r>
            <w:rPr>
              <w:noProof/>
            </w:rPr>
            <w:fldChar w:fldCharType="separate"/>
          </w:r>
          <w:r>
            <w:rPr>
              <w:noProof/>
            </w:rPr>
            <w:t>87</w:t>
          </w:r>
          <w:r>
            <w:rPr>
              <w:noProof/>
            </w:rPr>
            <w:fldChar w:fldCharType="end"/>
          </w:r>
        </w:p>
        <w:p w14:paraId="041F095E" w14:textId="77777777" w:rsidR="003261D9" w:rsidRDefault="003261D9">
          <w:pPr>
            <w:pStyle w:val="Innehll1"/>
            <w:tabs>
              <w:tab w:val="left" w:pos="394"/>
              <w:tab w:val="right" w:leader="dot" w:pos="8664"/>
            </w:tabs>
            <w:rPr>
              <w:rFonts w:asciiTheme="minorHAnsi" w:eastAsiaTheme="minorEastAsia" w:hAnsiTheme="minorHAnsi" w:cstheme="minorBidi"/>
              <w:noProof/>
              <w:sz w:val="24"/>
              <w:szCs w:val="24"/>
              <w:lang w:eastAsia="ja-JP"/>
            </w:rPr>
          </w:pPr>
          <w:r>
            <w:rPr>
              <w:noProof/>
            </w:rPr>
            <w:t>7.</w:t>
          </w:r>
          <w:r>
            <w:rPr>
              <w:rFonts w:asciiTheme="minorHAnsi" w:eastAsiaTheme="minorEastAsia" w:hAnsiTheme="minorHAnsi" w:cstheme="minorBidi"/>
              <w:noProof/>
              <w:sz w:val="24"/>
              <w:szCs w:val="24"/>
              <w:lang w:eastAsia="ja-JP"/>
            </w:rPr>
            <w:tab/>
          </w:r>
          <w:r>
            <w:rPr>
              <w:noProof/>
            </w:rPr>
            <w:t>Tjänstekontrakt SaveForm</w:t>
          </w:r>
          <w:r>
            <w:rPr>
              <w:noProof/>
            </w:rPr>
            <w:tab/>
          </w:r>
          <w:r>
            <w:rPr>
              <w:noProof/>
            </w:rPr>
            <w:fldChar w:fldCharType="begin"/>
          </w:r>
          <w:r>
            <w:rPr>
              <w:noProof/>
            </w:rPr>
            <w:instrText xml:space="preserve"> PAGEREF _Toc259358547 \h </w:instrText>
          </w:r>
          <w:r>
            <w:rPr>
              <w:noProof/>
            </w:rPr>
          </w:r>
          <w:r>
            <w:rPr>
              <w:noProof/>
            </w:rPr>
            <w:fldChar w:fldCharType="separate"/>
          </w:r>
          <w:r>
            <w:rPr>
              <w:noProof/>
            </w:rPr>
            <w:t>88</w:t>
          </w:r>
          <w:r>
            <w:rPr>
              <w:noProof/>
            </w:rPr>
            <w:fldChar w:fldCharType="end"/>
          </w:r>
        </w:p>
        <w:p w14:paraId="35B701F6" w14:textId="77777777" w:rsidR="003261D9" w:rsidRDefault="003261D9">
          <w:pPr>
            <w:pStyle w:val="Innehll2"/>
            <w:tabs>
              <w:tab w:val="left" w:pos="734"/>
              <w:tab w:val="right" w:leader="dot" w:pos="8664"/>
            </w:tabs>
            <w:rPr>
              <w:rFonts w:asciiTheme="minorHAnsi" w:eastAsiaTheme="minorEastAsia" w:hAnsiTheme="minorHAnsi" w:cstheme="minorBidi"/>
              <w:noProof/>
              <w:sz w:val="24"/>
              <w:szCs w:val="24"/>
              <w:lang w:eastAsia="ja-JP"/>
            </w:rPr>
          </w:pPr>
          <w:r>
            <w:rPr>
              <w:noProof/>
            </w:rPr>
            <w:t>7.1.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_Toc259358548 \h </w:instrText>
          </w:r>
          <w:r>
            <w:rPr>
              <w:noProof/>
            </w:rPr>
          </w:r>
          <w:r>
            <w:rPr>
              <w:noProof/>
            </w:rPr>
            <w:fldChar w:fldCharType="separate"/>
          </w:r>
          <w:r>
            <w:rPr>
              <w:noProof/>
            </w:rPr>
            <w:t>88</w:t>
          </w:r>
          <w:r>
            <w:rPr>
              <w:noProof/>
            </w:rPr>
            <w:fldChar w:fldCharType="end"/>
          </w:r>
        </w:p>
        <w:p w14:paraId="48D317A7" w14:textId="77777777" w:rsidR="003261D9" w:rsidRDefault="003261D9">
          <w:pPr>
            <w:pStyle w:val="Innehll2"/>
            <w:tabs>
              <w:tab w:val="left" w:pos="760"/>
              <w:tab w:val="right" w:leader="dot" w:pos="8664"/>
            </w:tabs>
            <w:rPr>
              <w:rFonts w:asciiTheme="minorHAnsi" w:eastAsiaTheme="minorEastAsia" w:hAnsiTheme="minorHAnsi" w:cstheme="minorBidi"/>
              <w:noProof/>
              <w:sz w:val="24"/>
              <w:szCs w:val="24"/>
              <w:lang w:eastAsia="ja-JP"/>
            </w:rPr>
          </w:pPr>
          <w:r>
            <w:rPr>
              <w:noProof/>
            </w:rPr>
            <w:t>7.2.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_Toc259358549 \h </w:instrText>
          </w:r>
          <w:r>
            <w:rPr>
              <w:noProof/>
            </w:rPr>
          </w:r>
          <w:r>
            <w:rPr>
              <w:noProof/>
            </w:rPr>
            <w:fldChar w:fldCharType="separate"/>
          </w:r>
          <w:r>
            <w:rPr>
              <w:noProof/>
            </w:rPr>
            <w:t>88</w:t>
          </w:r>
          <w:r>
            <w:rPr>
              <w:noProof/>
            </w:rPr>
            <w:fldChar w:fldCharType="end"/>
          </w:r>
        </w:p>
        <w:p w14:paraId="653F40FA" w14:textId="77777777" w:rsidR="003261D9" w:rsidRDefault="003261D9">
          <w:pPr>
            <w:pStyle w:val="Innehll2"/>
            <w:tabs>
              <w:tab w:val="left" w:pos="759"/>
              <w:tab w:val="right" w:leader="dot" w:pos="8664"/>
            </w:tabs>
            <w:rPr>
              <w:rFonts w:asciiTheme="minorHAnsi" w:eastAsiaTheme="minorEastAsia" w:hAnsiTheme="minorHAnsi" w:cstheme="minorBidi"/>
              <w:noProof/>
              <w:sz w:val="24"/>
              <w:szCs w:val="24"/>
              <w:lang w:eastAsia="ja-JP"/>
            </w:rPr>
          </w:pPr>
          <w:r>
            <w:rPr>
              <w:noProof/>
            </w:rPr>
            <w:t>7.3.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_Toc259358550 \h </w:instrText>
          </w:r>
          <w:r>
            <w:rPr>
              <w:noProof/>
            </w:rPr>
          </w:r>
          <w:r>
            <w:rPr>
              <w:noProof/>
            </w:rPr>
            <w:fldChar w:fldCharType="separate"/>
          </w:r>
          <w:r>
            <w:rPr>
              <w:noProof/>
            </w:rPr>
            <w:t>88</w:t>
          </w:r>
          <w:r>
            <w:rPr>
              <w:noProof/>
            </w:rPr>
            <w:fldChar w:fldCharType="end"/>
          </w:r>
        </w:p>
        <w:p w14:paraId="46AC9275" w14:textId="77777777" w:rsidR="003261D9" w:rsidRDefault="003261D9">
          <w:pPr>
            <w:pStyle w:val="Innehll2"/>
            <w:tabs>
              <w:tab w:val="left" w:pos="761"/>
              <w:tab w:val="right" w:leader="dot" w:pos="8664"/>
            </w:tabs>
            <w:rPr>
              <w:rFonts w:asciiTheme="minorHAnsi" w:eastAsiaTheme="minorEastAsia" w:hAnsiTheme="minorHAnsi" w:cstheme="minorBidi"/>
              <w:noProof/>
              <w:sz w:val="24"/>
              <w:szCs w:val="24"/>
              <w:lang w:eastAsia="ja-JP"/>
            </w:rPr>
          </w:pPr>
          <w:r>
            <w:rPr>
              <w:noProof/>
            </w:rPr>
            <w:t>7.4.</w:t>
          </w:r>
          <w:r>
            <w:rPr>
              <w:rFonts w:asciiTheme="minorHAnsi" w:eastAsiaTheme="minorEastAsia" w:hAnsiTheme="minorHAnsi" w:cstheme="minorBidi"/>
              <w:noProof/>
              <w:sz w:val="24"/>
              <w:szCs w:val="24"/>
              <w:lang w:eastAsia="ja-JP"/>
            </w:rPr>
            <w:tab/>
          </w:r>
          <w:r>
            <w:rPr>
              <w:noProof/>
            </w:rPr>
            <w:t>Begäran (Request) och Svar (Response)</w:t>
          </w:r>
          <w:r>
            <w:rPr>
              <w:noProof/>
            </w:rPr>
            <w:tab/>
          </w:r>
          <w:r>
            <w:rPr>
              <w:noProof/>
            </w:rPr>
            <w:fldChar w:fldCharType="begin"/>
          </w:r>
          <w:r>
            <w:rPr>
              <w:noProof/>
            </w:rPr>
            <w:instrText xml:space="preserve"> PAGEREF _Toc259358551 \h </w:instrText>
          </w:r>
          <w:r>
            <w:rPr>
              <w:noProof/>
            </w:rPr>
          </w:r>
          <w:r>
            <w:rPr>
              <w:noProof/>
            </w:rPr>
            <w:fldChar w:fldCharType="separate"/>
          </w:r>
          <w:r>
            <w:rPr>
              <w:noProof/>
            </w:rPr>
            <w:t>88</w:t>
          </w:r>
          <w:r>
            <w:rPr>
              <w:noProof/>
            </w:rPr>
            <w:fldChar w:fldCharType="end"/>
          </w:r>
        </w:p>
        <w:p w14:paraId="657B71F6" w14:textId="77777777" w:rsidR="003261D9" w:rsidRDefault="003261D9">
          <w:pPr>
            <w:pStyle w:val="Innehll2"/>
            <w:tabs>
              <w:tab w:val="left" w:pos="754"/>
              <w:tab w:val="right" w:leader="dot" w:pos="8664"/>
            </w:tabs>
            <w:rPr>
              <w:rFonts w:asciiTheme="minorHAnsi" w:eastAsiaTheme="minorEastAsia" w:hAnsiTheme="minorHAnsi" w:cstheme="minorBidi"/>
              <w:noProof/>
              <w:sz w:val="24"/>
              <w:szCs w:val="24"/>
              <w:lang w:eastAsia="ja-JP"/>
            </w:rPr>
          </w:pPr>
          <w:r>
            <w:rPr>
              <w:noProof/>
            </w:rPr>
            <w:t>7.5.</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_Toc259358552 \h </w:instrText>
          </w:r>
          <w:r>
            <w:rPr>
              <w:noProof/>
            </w:rPr>
          </w:r>
          <w:r>
            <w:rPr>
              <w:noProof/>
            </w:rPr>
            <w:fldChar w:fldCharType="separate"/>
          </w:r>
          <w:r>
            <w:rPr>
              <w:noProof/>
            </w:rPr>
            <w:t>89</w:t>
          </w:r>
          <w:r>
            <w:rPr>
              <w:noProof/>
            </w:rPr>
            <w:fldChar w:fldCharType="end"/>
          </w:r>
        </w:p>
        <w:p w14:paraId="4BCFD3F1"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_Toc259358553 \h </w:instrText>
          </w:r>
          <w:r>
            <w:rPr>
              <w:noProof/>
            </w:rPr>
          </w:r>
          <w:r>
            <w:rPr>
              <w:noProof/>
            </w:rPr>
            <w:fldChar w:fldCharType="separate"/>
          </w:r>
          <w:r>
            <w:rPr>
              <w:noProof/>
            </w:rPr>
            <w:t>89</w:t>
          </w:r>
          <w:r>
            <w:rPr>
              <w:noProof/>
            </w:rPr>
            <w:fldChar w:fldCharType="end"/>
          </w:r>
        </w:p>
        <w:p w14:paraId="7F029BC4"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_Toc259358554 \h </w:instrText>
          </w:r>
          <w:r>
            <w:rPr>
              <w:noProof/>
            </w:rPr>
          </w:r>
          <w:r>
            <w:rPr>
              <w:noProof/>
            </w:rPr>
            <w:fldChar w:fldCharType="separate"/>
          </w:r>
          <w:r>
            <w:rPr>
              <w:noProof/>
            </w:rPr>
            <w:t>89</w:t>
          </w:r>
          <w:r>
            <w:rPr>
              <w:noProof/>
            </w:rPr>
            <w:fldChar w:fldCharType="end"/>
          </w:r>
        </w:p>
        <w:p w14:paraId="221E9887" w14:textId="77777777" w:rsidR="003261D9" w:rsidRDefault="003261D9">
          <w:pPr>
            <w:pStyle w:val="Innehll2"/>
            <w:tabs>
              <w:tab w:val="left" w:pos="761"/>
              <w:tab w:val="right" w:leader="dot" w:pos="8664"/>
            </w:tabs>
            <w:rPr>
              <w:rFonts w:asciiTheme="minorHAnsi" w:eastAsiaTheme="minorEastAsia" w:hAnsiTheme="minorHAnsi" w:cstheme="minorBidi"/>
              <w:noProof/>
              <w:sz w:val="24"/>
              <w:szCs w:val="24"/>
              <w:lang w:eastAsia="ja-JP"/>
            </w:rPr>
          </w:pPr>
          <w:r>
            <w:rPr>
              <w:noProof/>
            </w:rPr>
            <w:t>7.6.</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_Toc259358555 \h </w:instrText>
          </w:r>
          <w:r>
            <w:rPr>
              <w:noProof/>
            </w:rPr>
          </w:r>
          <w:r>
            <w:rPr>
              <w:noProof/>
            </w:rPr>
            <w:fldChar w:fldCharType="separate"/>
          </w:r>
          <w:r>
            <w:rPr>
              <w:noProof/>
            </w:rPr>
            <w:t>89</w:t>
          </w:r>
          <w:r>
            <w:rPr>
              <w:noProof/>
            </w:rPr>
            <w:fldChar w:fldCharType="end"/>
          </w:r>
        </w:p>
        <w:p w14:paraId="0ACE434B" w14:textId="77777777" w:rsidR="003261D9" w:rsidRDefault="003261D9">
          <w:pPr>
            <w:pStyle w:val="Innehll1"/>
            <w:tabs>
              <w:tab w:val="left" w:pos="413"/>
              <w:tab w:val="right" w:leader="dot" w:pos="8664"/>
            </w:tabs>
            <w:rPr>
              <w:rFonts w:asciiTheme="minorHAnsi" w:eastAsiaTheme="minorEastAsia" w:hAnsiTheme="minorHAnsi" w:cstheme="minorBidi"/>
              <w:noProof/>
              <w:sz w:val="24"/>
              <w:szCs w:val="24"/>
              <w:lang w:eastAsia="ja-JP"/>
            </w:rPr>
          </w:pPr>
          <w:r>
            <w:rPr>
              <w:noProof/>
            </w:rPr>
            <w:t>8.</w:t>
          </w:r>
          <w:r>
            <w:rPr>
              <w:rFonts w:asciiTheme="minorHAnsi" w:eastAsiaTheme="minorEastAsia" w:hAnsiTheme="minorHAnsi" w:cstheme="minorBidi"/>
              <w:noProof/>
              <w:sz w:val="24"/>
              <w:szCs w:val="24"/>
              <w:lang w:eastAsia="ja-JP"/>
            </w:rPr>
            <w:tab/>
          </w:r>
          <w:r>
            <w:rPr>
              <w:noProof/>
            </w:rPr>
            <w:t>Tjänstekontrakt CancelForm</w:t>
          </w:r>
          <w:r>
            <w:rPr>
              <w:noProof/>
            </w:rPr>
            <w:tab/>
          </w:r>
          <w:r>
            <w:rPr>
              <w:noProof/>
            </w:rPr>
            <w:fldChar w:fldCharType="begin"/>
          </w:r>
          <w:r>
            <w:rPr>
              <w:noProof/>
            </w:rPr>
            <w:instrText xml:space="preserve"> PAGEREF _Toc259358556 \h </w:instrText>
          </w:r>
          <w:r>
            <w:rPr>
              <w:noProof/>
            </w:rPr>
          </w:r>
          <w:r>
            <w:rPr>
              <w:noProof/>
            </w:rPr>
            <w:fldChar w:fldCharType="separate"/>
          </w:r>
          <w:r>
            <w:rPr>
              <w:noProof/>
            </w:rPr>
            <w:t>90</w:t>
          </w:r>
          <w:r>
            <w:rPr>
              <w:noProof/>
            </w:rPr>
            <w:fldChar w:fldCharType="end"/>
          </w:r>
        </w:p>
        <w:p w14:paraId="25F85C54" w14:textId="77777777" w:rsidR="003261D9" w:rsidRDefault="003261D9">
          <w:pPr>
            <w:pStyle w:val="Innehll2"/>
            <w:tabs>
              <w:tab w:val="left" w:pos="753"/>
              <w:tab w:val="right" w:leader="dot" w:pos="8664"/>
            </w:tabs>
            <w:rPr>
              <w:rFonts w:asciiTheme="minorHAnsi" w:eastAsiaTheme="minorEastAsia" w:hAnsiTheme="minorHAnsi" w:cstheme="minorBidi"/>
              <w:noProof/>
              <w:sz w:val="24"/>
              <w:szCs w:val="24"/>
              <w:lang w:eastAsia="ja-JP"/>
            </w:rPr>
          </w:pPr>
          <w:r>
            <w:rPr>
              <w:noProof/>
            </w:rPr>
            <w:t>8.1.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_Toc259358557 \h </w:instrText>
          </w:r>
          <w:r>
            <w:rPr>
              <w:noProof/>
            </w:rPr>
          </w:r>
          <w:r>
            <w:rPr>
              <w:noProof/>
            </w:rPr>
            <w:fldChar w:fldCharType="separate"/>
          </w:r>
          <w:r>
            <w:rPr>
              <w:noProof/>
            </w:rPr>
            <w:t>90</w:t>
          </w:r>
          <w:r>
            <w:rPr>
              <w:noProof/>
            </w:rPr>
            <w:fldChar w:fldCharType="end"/>
          </w:r>
        </w:p>
        <w:p w14:paraId="43FAD250" w14:textId="77777777" w:rsidR="003261D9" w:rsidRDefault="003261D9">
          <w:pPr>
            <w:pStyle w:val="Innehll2"/>
            <w:tabs>
              <w:tab w:val="left" w:pos="779"/>
              <w:tab w:val="right" w:leader="dot" w:pos="8664"/>
            </w:tabs>
            <w:rPr>
              <w:rFonts w:asciiTheme="minorHAnsi" w:eastAsiaTheme="minorEastAsia" w:hAnsiTheme="minorHAnsi" w:cstheme="minorBidi"/>
              <w:noProof/>
              <w:sz w:val="24"/>
              <w:szCs w:val="24"/>
              <w:lang w:eastAsia="ja-JP"/>
            </w:rPr>
          </w:pPr>
          <w:r>
            <w:rPr>
              <w:noProof/>
            </w:rPr>
            <w:t>8.2.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_Toc259358558 \h </w:instrText>
          </w:r>
          <w:r>
            <w:rPr>
              <w:noProof/>
            </w:rPr>
          </w:r>
          <w:r>
            <w:rPr>
              <w:noProof/>
            </w:rPr>
            <w:fldChar w:fldCharType="separate"/>
          </w:r>
          <w:r>
            <w:rPr>
              <w:noProof/>
            </w:rPr>
            <w:t>90</w:t>
          </w:r>
          <w:r>
            <w:rPr>
              <w:noProof/>
            </w:rPr>
            <w:fldChar w:fldCharType="end"/>
          </w:r>
        </w:p>
        <w:p w14:paraId="08633210" w14:textId="77777777" w:rsidR="003261D9" w:rsidRDefault="003261D9">
          <w:pPr>
            <w:pStyle w:val="Innehll2"/>
            <w:tabs>
              <w:tab w:val="left" w:pos="777"/>
              <w:tab w:val="right" w:leader="dot" w:pos="8664"/>
            </w:tabs>
            <w:rPr>
              <w:rFonts w:asciiTheme="minorHAnsi" w:eastAsiaTheme="minorEastAsia" w:hAnsiTheme="minorHAnsi" w:cstheme="minorBidi"/>
              <w:noProof/>
              <w:sz w:val="24"/>
              <w:szCs w:val="24"/>
              <w:lang w:eastAsia="ja-JP"/>
            </w:rPr>
          </w:pPr>
          <w:r>
            <w:rPr>
              <w:noProof/>
            </w:rPr>
            <w:t>8.3.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_Toc259358559 \h </w:instrText>
          </w:r>
          <w:r>
            <w:rPr>
              <w:noProof/>
            </w:rPr>
          </w:r>
          <w:r>
            <w:rPr>
              <w:noProof/>
            </w:rPr>
            <w:fldChar w:fldCharType="separate"/>
          </w:r>
          <w:r>
            <w:rPr>
              <w:noProof/>
            </w:rPr>
            <w:t>90</w:t>
          </w:r>
          <w:r>
            <w:rPr>
              <w:noProof/>
            </w:rPr>
            <w:fldChar w:fldCharType="end"/>
          </w:r>
        </w:p>
        <w:p w14:paraId="608451F9" w14:textId="77777777" w:rsidR="003261D9" w:rsidRDefault="003261D9">
          <w:pPr>
            <w:pStyle w:val="Innehll2"/>
            <w:tabs>
              <w:tab w:val="left" w:pos="780"/>
              <w:tab w:val="right" w:leader="dot" w:pos="8664"/>
            </w:tabs>
            <w:rPr>
              <w:rFonts w:asciiTheme="minorHAnsi" w:eastAsiaTheme="minorEastAsia" w:hAnsiTheme="minorHAnsi" w:cstheme="minorBidi"/>
              <w:noProof/>
              <w:sz w:val="24"/>
              <w:szCs w:val="24"/>
              <w:lang w:eastAsia="ja-JP"/>
            </w:rPr>
          </w:pPr>
          <w:r>
            <w:rPr>
              <w:noProof/>
            </w:rPr>
            <w:t>8.4.</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_Toc259358560 \h </w:instrText>
          </w:r>
          <w:r>
            <w:rPr>
              <w:noProof/>
            </w:rPr>
          </w:r>
          <w:r>
            <w:rPr>
              <w:noProof/>
            </w:rPr>
            <w:fldChar w:fldCharType="separate"/>
          </w:r>
          <w:r>
            <w:rPr>
              <w:noProof/>
            </w:rPr>
            <w:t>91</w:t>
          </w:r>
          <w:r>
            <w:rPr>
              <w:noProof/>
            </w:rPr>
            <w:fldChar w:fldCharType="end"/>
          </w:r>
        </w:p>
        <w:p w14:paraId="4F49A635"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_Toc259358561 \h </w:instrText>
          </w:r>
          <w:r>
            <w:rPr>
              <w:noProof/>
            </w:rPr>
          </w:r>
          <w:r>
            <w:rPr>
              <w:noProof/>
            </w:rPr>
            <w:fldChar w:fldCharType="separate"/>
          </w:r>
          <w:r>
            <w:rPr>
              <w:noProof/>
            </w:rPr>
            <w:t>91</w:t>
          </w:r>
          <w:r>
            <w:rPr>
              <w:noProof/>
            </w:rPr>
            <w:fldChar w:fldCharType="end"/>
          </w:r>
        </w:p>
        <w:p w14:paraId="577A168B"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_Toc259358562 \h </w:instrText>
          </w:r>
          <w:r>
            <w:rPr>
              <w:noProof/>
            </w:rPr>
          </w:r>
          <w:r>
            <w:rPr>
              <w:noProof/>
            </w:rPr>
            <w:fldChar w:fldCharType="separate"/>
          </w:r>
          <w:r>
            <w:rPr>
              <w:noProof/>
            </w:rPr>
            <w:t>91</w:t>
          </w:r>
          <w:r>
            <w:rPr>
              <w:noProof/>
            </w:rPr>
            <w:fldChar w:fldCharType="end"/>
          </w:r>
        </w:p>
        <w:p w14:paraId="01BFC3CB"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8.5.</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_Toc259358563 \h </w:instrText>
          </w:r>
          <w:r>
            <w:rPr>
              <w:noProof/>
            </w:rPr>
          </w:r>
          <w:r>
            <w:rPr>
              <w:noProof/>
            </w:rPr>
            <w:fldChar w:fldCharType="separate"/>
          </w:r>
          <w:r>
            <w:rPr>
              <w:noProof/>
            </w:rPr>
            <w:t>91</w:t>
          </w:r>
          <w:r>
            <w:rPr>
              <w:noProof/>
            </w:rPr>
            <w:fldChar w:fldCharType="end"/>
          </w:r>
        </w:p>
        <w:p w14:paraId="34C6E870" w14:textId="77777777" w:rsidR="003261D9" w:rsidRDefault="003261D9">
          <w:pPr>
            <w:pStyle w:val="Innehll1"/>
            <w:tabs>
              <w:tab w:val="left" w:pos="407"/>
              <w:tab w:val="right" w:leader="dot" w:pos="8664"/>
            </w:tabs>
            <w:rPr>
              <w:rFonts w:asciiTheme="minorHAnsi" w:eastAsiaTheme="minorEastAsia" w:hAnsiTheme="minorHAnsi" w:cstheme="minorBidi"/>
              <w:noProof/>
              <w:sz w:val="24"/>
              <w:szCs w:val="24"/>
              <w:lang w:eastAsia="ja-JP"/>
            </w:rPr>
          </w:pPr>
          <w:r>
            <w:rPr>
              <w:noProof/>
            </w:rPr>
            <w:lastRenderedPageBreak/>
            <w:t>9.</w:t>
          </w:r>
          <w:r>
            <w:rPr>
              <w:rFonts w:asciiTheme="minorHAnsi" w:eastAsiaTheme="minorEastAsia" w:hAnsiTheme="minorHAnsi" w:cstheme="minorBidi"/>
              <w:noProof/>
              <w:sz w:val="24"/>
              <w:szCs w:val="24"/>
              <w:lang w:eastAsia="ja-JP"/>
            </w:rPr>
            <w:tab/>
          </w:r>
          <w:r>
            <w:rPr>
              <w:noProof/>
            </w:rPr>
            <w:t>Tjänstekontrakt CreateFormRequest</w:t>
          </w:r>
          <w:r>
            <w:rPr>
              <w:noProof/>
            </w:rPr>
            <w:tab/>
          </w:r>
          <w:r>
            <w:rPr>
              <w:noProof/>
            </w:rPr>
            <w:fldChar w:fldCharType="begin"/>
          </w:r>
          <w:r>
            <w:rPr>
              <w:noProof/>
            </w:rPr>
            <w:instrText xml:space="preserve"> PAGEREF _Toc259358564 \h </w:instrText>
          </w:r>
          <w:r>
            <w:rPr>
              <w:noProof/>
            </w:rPr>
          </w:r>
          <w:r>
            <w:rPr>
              <w:noProof/>
            </w:rPr>
            <w:fldChar w:fldCharType="separate"/>
          </w:r>
          <w:r>
            <w:rPr>
              <w:noProof/>
            </w:rPr>
            <w:t>92</w:t>
          </w:r>
          <w:r>
            <w:rPr>
              <w:noProof/>
            </w:rPr>
            <w:fldChar w:fldCharType="end"/>
          </w:r>
        </w:p>
        <w:p w14:paraId="4DCFD22D" w14:textId="77777777" w:rsidR="003261D9" w:rsidRDefault="003261D9">
          <w:pPr>
            <w:pStyle w:val="Innehll2"/>
            <w:tabs>
              <w:tab w:val="left" w:pos="747"/>
              <w:tab w:val="right" w:leader="dot" w:pos="8664"/>
            </w:tabs>
            <w:rPr>
              <w:rFonts w:asciiTheme="minorHAnsi" w:eastAsiaTheme="minorEastAsia" w:hAnsiTheme="minorHAnsi" w:cstheme="minorBidi"/>
              <w:noProof/>
              <w:sz w:val="24"/>
              <w:szCs w:val="24"/>
              <w:lang w:eastAsia="ja-JP"/>
            </w:rPr>
          </w:pPr>
          <w:r>
            <w:rPr>
              <w:noProof/>
            </w:rPr>
            <w:t>9.1.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_Toc259358565 \h </w:instrText>
          </w:r>
          <w:r>
            <w:rPr>
              <w:noProof/>
            </w:rPr>
          </w:r>
          <w:r>
            <w:rPr>
              <w:noProof/>
            </w:rPr>
            <w:fldChar w:fldCharType="separate"/>
          </w:r>
          <w:r>
            <w:rPr>
              <w:noProof/>
            </w:rPr>
            <w:t>92</w:t>
          </w:r>
          <w:r>
            <w:rPr>
              <w:noProof/>
            </w:rPr>
            <w:fldChar w:fldCharType="end"/>
          </w:r>
        </w:p>
        <w:p w14:paraId="38BEEFC0" w14:textId="77777777" w:rsidR="003261D9" w:rsidRDefault="003261D9">
          <w:pPr>
            <w:pStyle w:val="Innehll2"/>
            <w:tabs>
              <w:tab w:val="left" w:pos="773"/>
              <w:tab w:val="right" w:leader="dot" w:pos="8664"/>
            </w:tabs>
            <w:rPr>
              <w:rFonts w:asciiTheme="minorHAnsi" w:eastAsiaTheme="minorEastAsia" w:hAnsiTheme="minorHAnsi" w:cstheme="minorBidi"/>
              <w:noProof/>
              <w:sz w:val="24"/>
              <w:szCs w:val="24"/>
              <w:lang w:eastAsia="ja-JP"/>
            </w:rPr>
          </w:pPr>
          <w:r>
            <w:rPr>
              <w:noProof/>
            </w:rPr>
            <w:t>9.2.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_Toc259358566 \h </w:instrText>
          </w:r>
          <w:r>
            <w:rPr>
              <w:noProof/>
            </w:rPr>
          </w:r>
          <w:r>
            <w:rPr>
              <w:noProof/>
            </w:rPr>
            <w:fldChar w:fldCharType="separate"/>
          </w:r>
          <w:r>
            <w:rPr>
              <w:noProof/>
            </w:rPr>
            <w:t>92</w:t>
          </w:r>
          <w:r>
            <w:rPr>
              <w:noProof/>
            </w:rPr>
            <w:fldChar w:fldCharType="end"/>
          </w:r>
        </w:p>
        <w:p w14:paraId="100065B4" w14:textId="77777777" w:rsidR="003261D9" w:rsidRDefault="003261D9">
          <w:pPr>
            <w:pStyle w:val="Innehll2"/>
            <w:tabs>
              <w:tab w:val="left" w:pos="771"/>
              <w:tab w:val="right" w:leader="dot" w:pos="8664"/>
            </w:tabs>
            <w:rPr>
              <w:rFonts w:asciiTheme="minorHAnsi" w:eastAsiaTheme="minorEastAsia" w:hAnsiTheme="minorHAnsi" w:cstheme="minorBidi"/>
              <w:noProof/>
              <w:sz w:val="24"/>
              <w:szCs w:val="24"/>
              <w:lang w:eastAsia="ja-JP"/>
            </w:rPr>
          </w:pPr>
          <w:r>
            <w:rPr>
              <w:noProof/>
            </w:rPr>
            <w:t>9.3.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_Toc259358567 \h </w:instrText>
          </w:r>
          <w:r>
            <w:rPr>
              <w:noProof/>
            </w:rPr>
          </w:r>
          <w:r>
            <w:rPr>
              <w:noProof/>
            </w:rPr>
            <w:fldChar w:fldCharType="separate"/>
          </w:r>
          <w:r>
            <w:rPr>
              <w:noProof/>
            </w:rPr>
            <w:t>92</w:t>
          </w:r>
          <w:r>
            <w:rPr>
              <w:noProof/>
            </w:rPr>
            <w:fldChar w:fldCharType="end"/>
          </w:r>
        </w:p>
        <w:p w14:paraId="7A4A72C5" w14:textId="77777777" w:rsidR="003261D9" w:rsidRDefault="003261D9">
          <w:pPr>
            <w:pStyle w:val="Innehll2"/>
            <w:tabs>
              <w:tab w:val="left" w:pos="774"/>
              <w:tab w:val="right" w:leader="dot" w:pos="8664"/>
            </w:tabs>
            <w:rPr>
              <w:rFonts w:asciiTheme="minorHAnsi" w:eastAsiaTheme="minorEastAsia" w:hAnsiTheme="minorHAnsi" w:cstheme="minorBidi"/>
              <w:noProof/>
              <w:sz w:val="24"/>
              <w:szCs w:val="24"/>
              <w:lang w:eastAsia="ja-JP"/>
            </w:rPr>
          </w:pPr>
          <w:r>
            <w:rPr>
              <w:noProof/>
            </w:rPr>
            <w:t>9.4.</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_Toc259358568 \h </w:instrText>
          </w:r>
          <w:r>
            <w:rPr>
              <w:noProof/>
            </w:rPr>
          </w:r>
          <w:r>
            <w:rPr>
              <w:noProof/>
            </w:rPr>
            <w:fldChar w:fldCharType="separate"/>
          </w:r>
          <w:r>
            <w:rPr>
              <w:noProof/>
            </w:rPr>
            <w:t>93</w:t>
          </w:r>
          <w:r>
            <w:rPr>
              <w:noProof/>
            </w:rPr>
            <w:fldChar w:fldCharType="end"/>
          </w:r>
        </w:p>
        <w:p w14:paraId="1521DB3E"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_Toc259358569 \h </w:instrText>
          </w:r>
          <w:r>
            <w:rPr>
              <w:noProof/>
            </w:rPr>
          </w:r>
          <w:r>
            <w:rPr>
              <w:noProof/>
            </w:rPr>
            <w:fldChar w:fldCharType="separate"/>
          </w:r>
          <w:r>
            <w:rPr>
              <w:noProof/>
            </w:rPr>
            <w:t>93</w:t>
          </w:r>
          <w:r>
            <w:rPr>
              <w:noProof/>
            </w:rPr>
            <w:fldChar w:fldCharType="end"/>
          </w:r>
        </w:p>
        <w:p w14:paraId="4EE48DBF"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_Toc259358570 \h </w:instrText>
          </w:r>
          <w:r>
            <w:rPr>
              <w:noProof/>
            </w:rPr>
          </w:r>
          <w:r>
            <w:rPr>
              <w:noProof/>
            </w:rPr>
            <w:fldChar w:fldCharType="separate"/>
          </w:r>
          <w:r>
            <w:rPr>
              <w:noProof/>
            </w:rPr>
            <w:t>93</w:t>
          </w:r>
          <w:r>
            <w:rPr>
              <w:noProof/>
            </w:rPr>
            <w:fldChar w:fldCharType="end"/>
          </w:r>
        </w:p>
        <w:p w14:paraId="311EC961" w14:textId="77777777" w:rsidR="003261D9" w:rsidRDefault="003261D9">
          <w:pPr>
            <w:pStyle w:val="Innehll2"/>
            <w:tabs>
              <w:tab w:val="left" w:pos="767"/>
              <w:tab w:val="right" w:leader="dot" w:pos="8664"/>
            </w:tabs>
            <w:rPr>
              <w:rFonts w:asciiTheme="minorHAnsi" w:eastAsiaTheme="minorEastAsia" w:hAnsiTheme="minorHAnsi" w:cstheme="minorBidi"/>
              <w:noProof/>
              <w:sz w:val="24"/>
              <w:szCs w:val="24"/>
              <w:lang w:eastAsia="ja-JP"/>
            </w:rPr>
          </w:pPr>
          <w:r>
            <w:rPr>
              <w:noProof/>
            </w:rPr>
            <w:t>9.5.</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_Toc259358571 \h </w:instrText>
          </w:r>
          <w:r>
            <w:rPr>
              <w:noProof/>
            </w:rPr>
          </w:r>
          <w:r>
            <w:rPr>
              <w:noProof/>
            </w:rPr>
            <w:fldChar w:fldCharType="separate"/>
          </w:r>
          <w:r>
            <w:rPr>
              <w:noProof/>
            </w:rPr>
            <w:t>94</w:t>
          </w:r>
          <w:r>
            <w:rPr>
              <w:noProof/>
            </w:rPr>
            <w:fldChar w:fldCharType="end"/>
          </w:r>
        </w:p>
        <w:p w14:paraId="052064C9" w14:textId="77777777" w:rsidR="003261D9" w:rsidRDefault="003261D9">
          <w:pPr>
            <w:pStyle w:val="Innehll1"/>
            <w:tabs>
              <w:tab w:val="left" w:pos="359"/>
              <w:tab w:val="right" w:leader="dot" w:pos="8664"/>
            </w:tabs>
            <w:rPr>
              <w:rFonts w:asciiTheme="minorHAnsi" w:eastAsiaTheme="minorEastAsia" w:hAnsiTheme="minorHAnsi" w:cstheme="minorBidi"/>
              <w:noProof/>
              <w:sz w:val="24"/>
              <w:szCs w:val="24"/>
              <w:lang w:eastAsia="ja-JP"/>
            </w:rPr>
          </w:pPr>
          <w:r>
            <w:rPr>
              <w:noProof/>
            </w:rPr>
            <w:t>8</w:t>
          </w:r>
          <w:r>
            <w:rPr>
              <w:rFonts w:asciiTheme="minorHAnsi" w:eastAsiaTheme="minorEastAsia" w:hAnsiTheme="minorHAnsi" w:cstheme="minorBidi"/>
              <w:noProof/>
              <w:sz w:val="24"/>
              <w:szCs w:val="24"/>
              <w:lang w:eastAsia="ja-JP"/>
            </w:rPr>
            <w:tab/>
          </w:r>
          <w:r>
            <w:rPr>
              <w:noProof/>
            </w:rPr>
            <w:t>Tjänstekontrakt GetFormTemplate</w:t>
          </w:r>
          <w:r>
            <w:rPr>
              <w:noProof/>
            </w:rPr>
            <w:tab/>
          </w:r>
          <w:r>
            <w:rPr>
              <w:noProof/>
            </w:rPr>
            <w:fldChar w:fldCharType="begin"/>
          </w:r>
          <w:r>
            <w:rPr>
              <w:noProof/>
            </w:rPr>
            <w:instrText xml:space="preserve"> PAGEREF _Toc259358572 \h </w:instrText>
          </w:r>
          <w:r>
            <w:rPr>
              <w:noProof/>
            </w:rPr>
          </w:r>
          <w:r>
            <w:rPr>
              <w:noProof/>
            </w:rPr>
            <w:fldChar w:fldCharType="separate"/>
          </w:r>
          <w:r>
            <w:rPr>
              <w:noProof/>
            </w:rPr>
            <w:t>95</w:t>
          </w:r>
          <w:r>
            <w:rPr>
              <w:noProof/>
            </w:rPr>
            <w:fldChar w:fldCharType="end"/>
          </w:r>
        </w:p>
        <w:p w14:paraId="46C71EA1" w14:textId="77777777" w:rsidR="003261D9" w:rsidRDefault="003261D9">
          <w:pPr>
            <w:pStyle w:val="Innehll2"/>
            <w:tabs>
              <w:tab w:val="left" w:pos="699"/>
              <w:tab w:val="right" w:leader="dot" w:pos="8664"/>
            </w:tabs>
            <w:rPr>
              <w:rFonts w:asciiTheme="minorHAnsi" w:eastAsiaTheme="minorEastAsia" w:hAnsiTheme="minorHAnsi" w:cstheme="minorBidi"/>
              <w:noProof/>
              <w:sz w:val="24"/>
              <w:szCs w:val="24"/>
              <w:lang w:eastAsia="ja-JP"/>
            </w:rPr>
          </w:pPr>
          <w:r>
            <w:rPr>
              <w:noProof/>
            </w:rPr>
            <w:t>8.1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_Toc259358573 \h </w:instrText>
          </w:r>
          <w:r>
            <w:rPr>
              <w:noProof/>
            </w:rPr>
          </w:r>
          <w:r>
            <w:rPr>
              <w:noProof/>
            </w:rPr>
            <w:fldChar w:fldCharType="separate"/>
          </w:r>
          <w:r>
            <w:rPr>
              <w:noProof/>
            </w:rPr>
            <w:t>95</w:t>
          </w:r>
          <w:r>
            <w:rPr>
              <w:noProof/>
            </w:rPr>
            <w:fldChar w:fldCharType="end"/>
          </w:r>
        </w:p>
        <w:p w14:paraId="5FEED563" w14:textId="77777777" w:rsidR="003261D9" w:rsidRDefault="003261D9">
          <w:pPr>
            <w:pStyle w:val="Innehll2"/>
            <w:tabs>
              <w:tab w:val="left" w:pos="725"/>
              <w:tab w:val="right" w:leader="dot" w:pos="8664"/>
            </w:tabs>
            <w:rPr>
              <w:rFonts w:asciiTheme="minorHAnsi" w:eastAsiaTheme="minorEastAsia" w:hAnsiTheme="minorHAnsi" w:cstheme="minorBidi"/>
              <w:noProof/>
              <w:sz w:val="24"/>
              <w:szCs w:val="24"/>
              <w:lang w:eastAsia="ja-JP"/>
            </w:rPr>
          </w:pPr>
          <w:r>
            <w:rPr>
              <w:noProof/>
            </w:rPr>
            <w:t>8.2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_Toc259358574 \h </w:instrText>
          </w:r>
          <w:r>
            <w:rPr>
              <w:noProof/>
            </w:rPr>
          </w:r>
          <w:r>
            <w:rPr>
              <w:noProof/>
            </w:rPr>
            <w:fldChar w:fldCharType="separate"/>
          </w:r>
          <w:r>
            <w:rPr>
              <w:noProof/>
            </w:rPr>
            <w:t>95</w:t>
          </w:r>
          <w:r>
            <w:rPr>
              <w:noProof/>
            </w:rPr>
            <w:fldChar w:fldCharType="end"/>
          </w:r>
        </w:p>
        <w:p w14:paraId="687D1B11" w14:textId="77777777" w:rsidR="003261D9" w:rsidRDefault="003261D9">
          <w:pPr>
            <w:pStyle w:val="Innehll2"/>
            <w:tabs>
              <w:tab w:val="left" w:pos="723"/>
              <w:tab w:val="right" w:leader="dot" w:pos="8664"/>
            </w:tabs>
            <w:rPr>
              <w:rFonts w:asciiTheme="minorHAnsi" w:eastAsiaTheme="minorEastAsia" w:hAnsiTheme="minorHAnsi" w:cstheme="minorBidi"/>
              <w:noProof/>
              <w:sz w:val="24"/>
              <w:szCs w:val="24"/>
              <w:lang w:eastAsia="ja-JP"/>
            </w:rPr>
          </w:pPr>
          <w:r>
            <w:rPr>
              <w:noProof/>
            </w:rPr>
            <w:t>8.3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_Toc259358575 \h </w:instrText>
          </w:r>
          <w:r>
            <w:rPr>
              <w:noProof/>
            </w:rPr>
          </w:r>
          <w:r>
            <w:rPr>
              <w:noProof/>
            </w:rPr>
            <w:fldChar w:fldCharType="separate"/>
          </w:r>
          <w:r>
            <w:rPr>
              <w:noProof/>
            </w:rPr>
            <w:t>95</w:t>
          </w:r>
          <w:r>
            <w:rPr>
              <w:noProof/>
            </w:rPr>
            <w:fldChar w:fldCharType="end"/>
          </w:r>
        </w:p>
        <w:p w14:paraId="22844ECB" w14:textId="77777777" w:rsidR="003261D9" w:rsidRDefault="003261D9">
          <w:pPr>
            <w:pStyle w:val="Innehll2"/>
            <w:tabs>
              <w:tab w:val="left" w:pos="726"/>
              <w:tab w:val="right" w:leader="dot" w:pos="8664"/>
            </w:tabs>
            <w:rPr>
              <w:rFonts w:asciiTheme="minorHAnsi" w:eastAsiaTheme="minorEastAsia" w:hAnsiTheme="minorHAnsi" w:cstheme="minorBidi"/>
              <w:noProof/>
              <w:sz w:val="24"/>
              <w:szCs w:val="24"/>
              <w:lang w:eastAsia="ja-JP"/>
            </w:rPr>
          </w:pPr>
          <w:r>
            <w:rPr>
              <w:noProof/>
            </w:rPr>
            <w:t>8.4</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_Toc259358576 \h </w:instrText>
          </w:r>
          <w:r>
            <w:rPr>
              <w:noProof/>
            </w:rPr>
          </w:r>
          <w:r>
            <w:rPr>
              <w:noProof/>
            </w:rPr>
            <w:fldChar w:fldCharType="separate"/>
          </w:r>
          <w:r>
            <w:rPr>
              <w:noProof/>
            </w:rPr>
            <w:t>96</w:t>
          </w:r>
          <w:r>
            <w:rPr>
              <w:noProof/>
            </w:rPr>
            <w:fldChar w:fldCharType="end"/>
          </w:r>
        </w:p>
        <w:p w14:paraId="48CF7FA3"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_Toc259358577 \h </w:instrText>
          </w:r>
          <w:r>
            <w:rPr>
              <w:noProof/>
            </w:rPr>
          </w:r>
          <w:r>
            <w:rPr>
              <w:noProof/>
            </w:rPr>
            <w:fldChar w:fldCharType="separate"/>
          </w:r>
          <w:r>
            <w:rPr>
              <w:noProof/>
            </w:rPr>
            <w:t>96</w:t>
          </w:r>
          <w:r>
            <w:rPr>
              <w:noProof/>
            </w:rPr>
            <w:fldChar w:fldCharType="end"/>
          </w:r>
        </w:p>
        <w:p w14:paraId="5B606B67"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_Toc259358578 \h </w:instrText>
          </w:r>
          <w:r>
            <w:rPr>
              <w:noProof/>
            </w:rPr>
          </w:r>
          <w:r>
            <w:rPr>
              <w:noProof/>
            </w:rPr>
            <w:fldChar w:fldCharType="separate"/>
          </w:r>
          <w:r>
            <w:rPr>
              <w:noProof/>
            </w:rPr>
            <w:t>96</w:t>
          </w:r>
          <w:r>
            <w:rPr>
              <w:noProof/>
            </w:rPr>
            <w:fldChar w:fldCharType="end"/>
          </w:r>
        </w:p>
        <w:p w14:paraId="1D052A6F" w14:textId="77777777" w:rsidR="003261D9" w:rsidRDefault="003261D9">
          <w:pPr>
            <w:pStyle w:val="Innehll2"/>
            <w:tabs>
              <w:tab w:val="left" w:pos="719"/>
              <w:tab w:val="right" w:leader="dot" w:pos="8664"/>
            </w:tabs>
            <w:rPr>
              <w:rFonts w:asciiTheme="minorHAnsi" w:eastAsiaTheme="minorEastAsia" w:hAnsiTheme="minorHAnsi" w:cstheme="minorBidi"/>
              <w:noProof/>
              <w:sz w:val="24"/>
              <w:szCs w:val="24"/>
              <w:lang w:eastAsia="ja-JP"/>
            </w:rPr>
          </w:pPr>
          <w:r>
            <w:rPr>
              <w:noProof/>
            </w:rPr>
            <w:t>8.5</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_Toc259358579 \h </w:instrText>
          </w:r>
          <w:r>
            <w:rPr>
              <w:noProof/>
            </w:rPr>
          </w:r>
          <w:r>
            <w:rPr>
              <w:noProof/>
            </w:rPr>
            <w:fldChar w:fldCharType="separate"/>
          </w:r>
          <w:r>
            <w:rPr>
              <w:noProof/>
            </w:rPr>
            <w:t>96</w:t>
          </w:r>
          <w:r>
            <w:rPr>
              <w:noProof/>
            </w:rPr>
            <w:fldChar w:fldCharType="end"/>
          </w:r>
        </w:p>
        <w:p w14:paraId="6A3999E5" w14:textId="77777777" w:rsidR="003261D9" w:rsidRDefault="003261D9">
          <w:pPr>
            <w:pStyle w:val="Innehll1"/>
            <w:tabs>
              <w:tab w:val="left" w:pos="353"/>
              <w:tab w:val="right" w:leader="dot" w:pos="8664"/>
            </w:tabs>
            <w:rPr>
              <w:rFonts w:asciiTheme="minorHAnsi" w:eastAsiaTheme="minorEastAsia" w:hAnsiTheme="minorHAnsi" w:cstheme="minorBidi"/>
              <w:noProof/>
              <w:sz w:val="24"/>
              <w:szCs w:val="24"/>
              <w:lang w:eastAsia="ja-JP"/>
            </w:rPr>
          </w:pPr>
          <w:r>
            <w:rPr>
              <w:noProof/>
            </w:rPr>
            <w:t>9</w:t>
          </w:r>
          <w:r>
            <w:rPr>
              <w:rFonts w:asciiTheme="minorHAnsi" w:eastAsiaTheme="minorEastAsia" w:hAnsiTheme="minorHAnsi" w:cstheme="minorBidi"/>
              <w:noProof/>
              <w:sz w:val="24"/>
              <w:szCs w:val="24"/>
              <w:lang w:eastAsia="ja-JP"/>
            </w:rPr>
            <w:tab/>
          </w:r>
          <w:r>
            <w:rPr>
              <w:noProof/>
            </w:rPr>
            <w:t>Tjänstekontrakt SaveFormTemplate</w:t>
          </w:r>
          <w:r>
            <w:rPr>
              <w:noProof/>
            </w:rPr>
            <w:tab/>
          </w:r>
          <w:r>
            <w:rPr>
              <w:noProof/>
            </w:rPr>
            <w:fldChar w:fldCharType="begin"/>
          </w:r>
          <w:r>
            <w:rPr>
              <w:noProof/>
            </w:rPr>
            <w:instrText xml:space="preserve"> PAGEREF _Toc259358580 \h </w:instrText>
          </w:r>
          <w:r>
            <w:rPr>
              <w:noProof/>
            </w:rPr>
          </w:r>
          <w:r>
            <w:rPr>
              <w:noProof/>
            </w:rPr>
            <w:fldChar w:fldCharType="separate"/>
          </w:r>
          <w:r>
            <w:rPr>
              <w:noProof/>
            </w:rPr>
            <w:t>97</w:t>
          </w:r>
          <w:r>
            <w:rPr>
              <w:noProof/>
            </w:rPr>
            <w:fldChar w:fldCharType="end"/>
          </w:r>
        </w:p>
        <w:p w14:paraId="3ED1E186" w14:textId="77777777" w:rsidR="003261D9" w:rsidRDefault="003261D9">
          <w:pPr>
            <w:pStyle w:val="Innehll2"/>
            <w:tabs>
              <w:tab w:val="left" w:pos="693"/>
              <w:tab w:val="right" w:leader="dot" w:pos="8664"/>
            </w:tabs>
            <w:rPr>
              <w:rFonts w:asciiTheme="minorHAnsi" w:eastAsiaTheme="minorEastAsia" w:hAnsiTheme="minorHAnsi" w:cstheme="minorBidi"/>
              <w:noProof/>
              <w:sz w:val="24"/>
              <w:szCs w:val="24"/>
              <w:lang w:eastAsia="ja-JP"/>
            </w:rPr>
          </w:pPr>
          <w:r>
            <w:rPr>
              <w:noProof/>
            </w:rPr>
            <w:t>9.1</w:t>
          </w:r>
          <w:r>
            <w:rPr>
              <w:rFonts w:asciiTheme="minorHAnsi" w:eastAsiaTheme="minorEastAsia" w:hAnsiTheme="minorHAnsi" w:cstheme="minorBidi"/>
              <w:noProof/>
              <w:sz w:val="24"/>
              <w:szCs w:val="24"/>
              <w:lang w:eastAsia="ja-JP"/>
            </w:rPr>
            <w:tab/>
          </w:r>
          <w:r>
            <w:rPr>
              <w:noProof/>
            </w:rPr>
            <w:t>Frivillighet</w:t>
          </w:r>
          <w:r>
            <w:rPr>
              <w:noProof/>
            </w:rPr>
            <w:tab/>
          </w:r>
          <w:r>
            <w:rPr>
              <w:noProof/>
            </w:rPr>
            <w:fldChar w:fldCharType="begin"/>
          </w:r>
          <w:r>
            <w:rPr>
              <w:noProof/>
            </w:rPr>
            <w:instrText xml:space="preserve"> PAGEREF _Toc259358581 \h </w:instrText>
          </w:r>
          <w:r>
            <w:rPr>
              <w:noProof/>
            </w:rPr>
          </w:r>
          <w:r>
            <w:rPr>
              <w:noProof/>
            </w:rPr>
            <w:fldChar w:fldCharType="separate"/>
          </w:r>
          <w:r>
            <w:rPr>
              <w:noProof/>
            </w:rPr>
            <w:t>97</w:t>
          </w:r>
          <w:r>
            <w:rPr>
              <w:noProof/>
            </w:rPr>
            <w:fldChar w:fldCharType="end"/>
          </w:r>
        </w:p>
        <w:p w14:paraId="14C5AAC6" w14:textId="77777777" w:rsidR="003261D9" w:rsidRDefault="003261D9">
          <w:pPr>
            <w:pStyle w:val="Innehll2"/>
            <w:tabs>
              <w:tab w:val="left" w:pos="719"/>
              <w:tab w:val="right" w:leader="dot" w:pos="8664"/>
            </w:tabs>
            <w:rPr>
              <w:rFonts w:asciiTheme="minorHAnsi" w:eastAsiaTheme="minorEastAsia" w:hAnsiTheme="minorHAnsi" w:cstheme="minorBidi"/>
              <w:noProof/>
              <w:sz w:val="24"/>
              <w:szCs w:val="24"/>
              <w:lang w:eastAsia="ja-JP"/>
            </w:rPr>
          </w:pPr>
          <w:r>
            <w:rPr>
              <w:noProof/>
            </w:rPr>
            <w:t>9.2</w:t>
          </w:r>
          <w:r>
            <w:rPr>
              <w:rFonts w:asciiTheme="minorHAnsi" w:eastAsiaTheme="minorEastAsia" w:hAnsiTheme="minorHAnsi" w:cstheme="minorBidi"/>
              <w:noProof/>
              <w:sz w:val="24"/>
              <w:szCs w:val="24"/>
              <w:lang w:eastAsia="ja-JP"/>
            </w:rPr>
            <w:tab/>
          </w:r>
          <w:r>
            <w:rPr>
              <w:noProof/>
            </w:rPr>
            <w:t>Version</w:t>
          </w:r>
          <w:r>
            <w:rPr>
              <w:noProof/>
            </w:rPr>
            <w:tab/>
          </w:r>
          <w:r>
            <w:rPr>
              <w:noProof/>
            </w:rPr>
            <w:fldChar w:fldCharType="begin"/>
          </w:r>
          <w:r>
            <w:rPr>
              <w:noProof/>
            </w:rPr>
            <w:instrText xml:space="preserve"> PAGEREF _Toc259358582 \h </w:instrText>
          </w:r>
          <w:r>
            <w:rPr>
              <w:noProof/>
            </w:rPr>
          </w:r>
          <w:r>
            <w:rPr>
              <w:noProof/>
            </w:rPr>
            <w:fldChar w:fldCharType="separate"/>
          </w:r>
          <w:r>
            <w:rPr>
              <w:noProof/>
            </w:rPr>
            <w:t>97</w:t>
          </w:r>
          <w:r>
            <w:rPr>
              <w:noProof/>
            </w:rPr>
            <w:fldChar w:fldCharType="end"/>
          </w:r>
        </w:p>
        <w:p w14:paraId="7E352047" w14:textId="77777777" w:rsidR="003261D9" w:rsidRDefault="003261D9">
          <w:pPr>
            <w:pStyle w:val="Innehll2"/>
            <w:tabs>
              <w:tab w:val="left" w:pos="717"/>
              <w:tab w:val="right" w:leader="dot" w:pos="8664"/>
            </w:tabs>
            <w:rPr>
              <w:rFonts w:asciiTheme="minorHAnsi" w:eastAsiaTheme="minorEastAsia" w:hAnsiTheme="minorHAnsi" w:cstheme="minorBidi"/>
              <w:noProof/>
              <w:sz w:val="24"/>
              <w:szCs w:val="24"/>
              <w:lang w:eastAsia="ja-JP"/>
            </w:rPr>
          </w:pPr>
          <w:r>
            <w:rPr>
              <w:noProof/>
            </w:rPr>
            <w:t>9.3</w:t>
          </w:r>
          <w:r>
            <w:rPr>
              <w:rFonts w:asciiTheme="minorHAnsi" w:eastAsiaTheme="minorEastAsia" w:hAnsiTheme="minorHAnsi" w:cstheme="minorBidi"/>
              <w:noProof/>
              <w:sz w:val="24"/>
              <w:szCs w:val="24"/>
              <w:lang w:eastAsia="ja-JP"/>
            </w:rPr>
            <w:tab/>
          </w:r>
          <w:r>
            <w:rPr>
              <w:noProof/>
            </w:rPr>
            <w:t>Tjänstens signatur</w:t>
          </w:r>
          <w:r>
            <w:rPr>
              <w:noProof/>
            </w:rPr>
            <w:tab/>
          </w:r>
          <w:r>
            <w:rPr>
              <w:noProof/>
            </w:rPr>
            <w:fldChar w:fldCharType="begin"/>
          </w:r>
          <w:r>
            <w:rPr>
              <w:noProof/>
            </w:rPr>
            <w:instrText xml:space="preserve"> PAGEREF _Toc259358583 \h </w:instrText>
          </w:r>
          <w:r>
            <w:rPr>
              <w:noProof/>
            </w:rPr>
          </w:r>
          <w:r>
            <w:rPr>
              <w:noProof/>
            </w:rPr>
            <w:fldChar w:fldCharType="separate"/>
          </w:r>
          <w:r>
            <w:rPr>
              <w:noProof/>
            </w:rPr>
            <w:t>97</w:t>
          </w:r>
          <w:r>
            <w:rPr>
              <w:noProof/>
            </w:rPr>
            <w:fldChar w:fldCharType="end"/>
          </w:r>
        </w:p>
        <w:p w14:paraId="57244664" w14:textId="77777777" w:rsidR="003261D9" w:rsidRDefault="003261D9">
          <w:pPr>
            <w:pStyle w:val="Innehll2"/>
            <w:tabs>
              <w:tab w:val="left" w:pos="720"/>
              <w:tab w:val="right" w:leader="dot" w:pos="8664"/>
            </w:tabs>
            <w:rPr>
              <w:rFonts w:asciiTheme="minorHAnsi" w:eastAsiaTheme="minorEastAsia" w:hAnsiTheme="minorHAnsi" w:cstheme="minorBidi"/>
              <w:noProof/>
              <w:sz w:val="24"/>
              <w:szCs w:val="24"/>
              <w:lang w:eastAsia="ja-JP"/>
            </w:rPr>
          </w:pPr>
          <w:r>
            <w:rPr>
              <w:noProof/>
            </w:rPr>
            <w:t>9.4</w:t>
          </w:r>
          <w:r>
            <w:rPr>
              <w:rFonts w:asciiTheme="minorHAnsi" w:eastAsiaTheme="minorEastAsia" w:hAnsiTheme="minorHAnsi" w:cstheme="minorBidi"/>
              <w:noProof/>
              <w:sz w:val="24"/>
              <w:szCs w:val="24"/>
              <w:lang w:eastAsia="ja-JP"/>
            </w:rPr>
            <w:tab/>
          </w:r>
          <w:r>
            <w:rPr>
              <w:noProof/>
            </w:rPr>
            <w:t>Regler</w:t>
          </w:r>
          <w:r>
            <w:rPr>
              <w:noProof/>
            </w:rPr>
            <w:tab/>
          </w:r>
          <w:r>
            <w:rPr>
              <w:noProof/>
            </w:rPr>
            <w:fldChar w:fldCharType="begin"/>
          </w:r>
          <w:r>
            <w:rPr>
              <w:noProof/>
            </w:rPr>
            <w:instrText xml:space="preserve"> PAGEREF _Toc259358584 \h </w:instrText>
          </w:r>
          <w:r>
            <w:rPr>
              <w:noProof/>
            </w:rPr>
          </w:r>
          <w:r>
            <w:rPr>
              <w:noProof/>
            </w:rPr>
            <w:fldChar w:fldCharType="separate"/>
          </w:r>
          <w:r>
            <w:rPr>
              <w:noProof/>
            </w:rPr>
            <w:t>97</w:t>
          </w:r>
          <w:r>
            <w:rPr>
              <w:noProof/>
            </w:rPr>
            <w:fldChar w:fldCharType="end"/>
          </w:r>
        </w:p>
        <w:p w14:paraId="25AD5B3F"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Begäran</w:t>
          </w:r>
          <w:r>
            <w:rPr>
              <w:noProof/>
            </w:rPr>
            <w:tab/>
          </w:r>
          <w:r>
            <w:rPr>
              <w:noProof/>
            </w:rPr>
            <w:fldChar w:fldCharType="begin"/>
          </w:r>
          <w:r>
            <w:rPr>
              <w:noProof/>
            </w:rPr>
            <w:instrText xml:space="preserve"> PAGEREF _Toc259358585 \h </w:instrText>
          </w:r>
          <w:r>
            <w:rPr>
              <w:noProof/>
            </w:rPr>
          </w:r>
          <w:r>
            <w:rPr>
              <w:noProof/>
            </w:rPr>
            <w:fldChar w:fldCharType="separate"/>
          </w:r>
          <w:r>
            <w:rPr>
              <w:noProof/>
            </w:rPr>
            <w:t>97</w:t>
          </w:r>
          <w:r>
            <w:rPr>
              <w:noProof/>
            </w:rPr>
            <w:fldChar w:fldCharType="end"/>
          </w:r>
        </w:p>
        <w:p w14:paraId="06924F77" w14:textId="77777777" w:rsidR="003261D9" w:rsidRDefault="003261D9">
          <w:pPr>
            <w:pStyle w:val="Innehll3"/>
            <w:tabs>
              <w:tab w:val="left" w:pos="732"/>
              <w:tab w:val="right" w:leader="dot" w:pos="8664"/>
            </w:tabs>
            <w:rPr>
              <w:rFonts w:asciiTheme="minorHAnsi" w:eastAsiaTheme="minorEastAsia" w:hAnsiTheme="minorHAnsi" w:cstheme="minorBidi"/>
              <w:noProof/>
              <w:sz w:val="24"/>
              <w:szCs w:val="24"/>
              <w:lang w:eastAsia="ja-JP"/>
            </w:rPr>
          </w:pPr>
          <w:r w:rsidRPr="00BB10E2">
            <w:rPr>
              <w:rFonts w:ascii="Symbol" w:hAnsi="Symbol"/>
              <w:noProof/>
            </w:rPr>
            <w:t></w:t>
          </w:r>
          <w:r>
            <w:rPr>
              <w:rFonts w:asciiTheme="minorHAnsi" w:eastAsiaTheme="minorEastAsia" w:hAnsiTheme="minorHAnsi" w:cstheme="minorBidi"/>
              <w:noProof/>
              <w:sz w:val="24"/>
              <w:szCs w:val="24"/>
              <w:lang w:eastAsia="ja-JP"/>
            </w:rPr>
            <w:tab/>
          </w:r>
          <w:r>
            <w:rPr>
              <w:noProof/>
            </w:rPr>
            <w:t>Svar</w:t>
          </w:r>
          <w:r>
            <w:rPr>
              <w:noProof/>
            </w:rPr>
            <w:tab/>
          </w:r>
          <w:r>
            <w:rPr>
              <w:noProof/>
            </w:rPr>
            <w:fldChar w:fldCharType="begin"/>
          </w:r>
          <w:r>
            <w:rPr>
              <w:noProof/>
            </w:rPr>
            <w:instrText xml:space="preserve"> PAGEREF _Toc259358586 \h </w:instrText>
          </w:r>
          <w:r>
            <w:rPr>
              <w:noProof/>
            </w:rPr>
          </w:r>
          <w:r>
            <w:rPr>
              <w:noProof/>
            </w:rPr>
            <w:fldChar w:fldCharType="separate"/>
          </w:r>
          <w:r>
            <w:rPr>
              <w:noProof/>
            </w:rPr>
            <w:t>97</w:t>
          </w:r>
          <w:r>
            <w:rPr>
              <w:noProof/>
            </w:rPr>
            <w:fldChar w:fldCharType="end"/>
          </w:r>
        </w:p>
        <w:p w14:paraId="35FF37F6" w14:textId="77777777" w:rsidR="003261D9" w:rsidRDefault="003261D9">
          <w:pPr>
            <w:pStyle w:val="Innehll2"/>
            <w:tabs>
              <w:tab w:val="left" w:pos="713"/>
              <w:tab w:val="right" w:leader="dot" w:pos="8664"/>
            </w:tabs>
            <w:rPr>
              <w:rFonts w:asciiTheme="minorHAnsi" w:eastAsiaTheme="minorEastAsia" w:hAnsiTheme="minorHAnsi" w:cstheme="minorBidi"/>
              <w:noProof/>
              <w:sz w:val="24"/>
              <w:szCs w:val="24"/>
              <w:lang w:eastAsia="ja-JP"/>
            </w:rPr>
          </w:pPr>
          <w:r>
            <w:rPr>
              <w:noProof/>
            </w:rPr>
            <w:t>9.5</w:t>
          </w:r>
          <w:r>
            <w:rPr>
              <w:rFonts w:asciiTheme="minorHAnsi" w:eastAsiaTheme="minorEastAsia" w:hAnsiTheme="minorHAnsi" w:cstheme="minorBidi"/>
              <w:noProof/>
              <w:sz w:val="24"/>
              <w:szCs w:val="24"/>
              <w:lang w:eastAsia="ja-JP"/>
            </w:rPr>
            <w:tab/>
          </w:r>
          <w:r>
            <w:rPr>
              <w:noProof/>
            </w:rPr>
            <w:t>Tjänsteinteraktion</w:t>
          </w:r>
          <w:r>
            <w:rPr>
              <w:noProof/>
            </w:rPr>
            <w:tab/>
          </w:r>
          <w:r>
            <w:rPr>
              <w:noProof/>
            </w:rPr>
            <w:fldChar w:fldCharType="begin"/>
          </w:r>
          <w:r>
            <w:rPr>
              <w:noProof/>
            </w:rPr>
            <w:instrText xml:space="preserve"> PAGEREF _Toc259358587 \h </w:instrText>
          </w:r>
          <w:r>
            <w:rPr>
              <w:noProof/>
            </w:rPr>
          </w:r>
          <w:r>
            <w:rPr>
              <w:noProof/>
            </w:rPr>
            <w:fldChar w:fldCharType="separate"/>
          </w:r>
          <w:r>
            <w:rPr>
              <w:noProof/>
            </w:rPr>
            <w:t>98</w:t>
          </w:r>
          <w:r>
            <w:rPr>
              <w:noProof/>
            </w:rPr>
            <w:fldChar w:fldCharType="end"/>
          </w:r>
        </w:p>
        <w:p w14:paraId="189021DD" w14:textId="77777777" w:rsidR="00C54F68" w:rsidRPr="00D82A73" w:rsidRDefault="00C54F68">
          <w:r w:rsidRPr="00D82A73">
            <w:fldChar w:fldCharType="end"/>
          </w:r>
        </w:p>
      </w:sdtContent>
    </w:sdt>
    <w:p w14:paraId="6C6FE3AA" w14:textId="77777777" w:rsidR="007E47C0" w:rsidRPr="00D82A73" w:rsidRDefault="007E47C0" w:rsidP="007E47C0"/>
    <w:p w14:paraId="1B7DDC6F" w14:textId="77777777" w:rsidR="00C54F68" w:rsidRPr="00D82A73" w:rsidRDefault="00C54F68">
      <w:pPr>
        <w:spacing w:line="240" w:lineRule="auto"/>
        <w:rPr>
          <w:b/>
          <w:color w:val="4F81BD" w:themeColor="accent1"/>
          <w:sz w:val="28"/>
          <w:szCs w:val="28"/>
        </w:rPr>
      </w:pPr>
      <w:bookmarkStart w:id="1" w:name="_Toc163963305"/>
      <w:bookmarkStart w:id="2" w:name="_Toc199311100"/>
      <w:bookmarkStart w:id="3" w:name="_Toc199552311"/>
      <w:bookmarkStart w:id="4" w:name="_Toc199552341"/>
      <w:bookmarkStart w:id="5" w:name="_Toc199552434"/>
      <w:bookmarkStart w:id="6" w:name="_Toc224960917"/>
      <w:r w:rsidRPr="00D82A73">
        <w:rPr>
          <w:b/>
          <w:color w:val="4F81BD" w:themeColor="accent1"/>
          <w:sz w:val="28"/>
          <w:szCs w:val="28"/>
        </w:rPr>
        <w:br w:type="page"/>
      </w:r>
    </w:p>
    <w:p w14:paraId="467E428D" w14:textId="77777777" w:rsidR="004255A2" w:rsidRPr="00D82A73" w:rsidRDefault="004255A2" w:rsidP="004255A2">
      <w:pPr>
        <w:spacing w:line="240" w:lineRule="auto"/>
      </w:pPr>
      <w:r w:rsidRPr="00D82A73">
        <w:rPr>
          <w:b/>
          <w:color w:val="4F81BD" w:themeColor="accent1"/>
          <w:sz w:val="28"/>
          <w:szCs w:val="28"/>
        </w:rPr>
        <w:lastRenderedPageBreak/>
        <w:t>Regler för ifyllande</w:t>
      </w:r>
    </w:p>
    <w:p w14:paraId="74CBE5D9" w14:textId="77777777" w:rsidR="004255A2" w:rsidRPr="00D82A73" w:rsidRDefault="004255A2" w:rsidP="004255A2">
      <w:pPr>
        <w:rPr>
          <w:b/>
          <w:color w:val="4F81BD" w:themeColor="accent1"/>
          <w:sz w:val="28"/>
          <w:szCs w:val="28"/>
        </w:rPr>
      </w:pPr>
    </w:p>
    <w:p w14:paraId="4D3DB2BD" w14:textId="77777777" w:rsidR="004255A2" w:rsidRPr="00D82A73" w:rsidRDefault="004255A2" w:rsidP="004255A2">
      <w:pPr>
        <w:rPr>
          <w:color w:val="4F81BD" w:themeColor="accent1"/>
        </w:rPr>
      </w:pPr>
      <w:r w:rsidRPr="00D82A73">
        <w:rPr>
          <w:color w:val="4F81BD" w:themeColor="accent1"/>
        </w:rPr>
        <w:t xml:space="preserve">All </w:t>
      </w:r>
      <w:r w:rsidRPr="00D82A73">
        <w:rPr>
          <w:color w:val="9BBB59" w:themeColor="accent3"/>
        </w:rPr>
        <w:t xml:space="preserve">grön text </w:t>
      </w:r>
      <w:r w:rsidRPr="00D82A73">
        <w:rPr>
          <w:color w:val="4F81BD" w:themeColor="accent1"/>
        </w:rPr>
        <w:t xml:space="preserve">motsvaras av variabler. I MS Word, gå in under </w:t>
      </w:r>
      <w:r w:rsidRPr="00D82A73">
        <w:rPr>
          <w:i/>
          <w:color w:val="4F81BD" w:themeColor="accent1"/>
        </w:rPr>
        <w:t>Arkiv-Egenskaper</w:t>
      </w:r>
      <w:r w:rsidRPr="00D82A73">
        <w:rPr>
          <w:color w:val="4F81BD" w:themeColor="accent1"/>
        </w:rPr>
        <w:t xml:space="preserve"> och välj fliken </w:t>
      </w:r>
      <w:r w:rsidRPr="00D82A73">
        <w:rPr>
          <w:i/>
          <w:color w:val="4F81BD" w:themeColor="accent1"/>
        </w:rPr>
        <w:t>Eget</w:t>
      </w:r>
      <w:r w:rsidRPr="00D82A73">
        <w:rPr>
          <w:color w:val="4F81BD" w:themeColor="accent1"/>
        </w:rPr>
        <w:t xml:space="preserve"> och fyll i rätt värden för variablerna.</w:t>
      </w:r>
    </w:p>
    <w:p w14:paraId="52FECEB5" w14:textId="77777777" w:rsidR="004255A2" w:rsidRPr="00D82A73" w:rsidRDefault="004255A2" w:rsidP="004255A2">
      <w:pPr>
        <w:rPr>
          <w:color w:val="4F81BD" w:themeColor="accent1"/>
        </w:rPr>
      </w:pPr>
      <w:r w:rsidRPr="00D82A73">
        <w:rPr>
          <w:color w:val="4F81BD" w:themeColor="accent1"/>
          <w:highlight w:val="yellow"/>
        </w:rPr>
        <w:t>Gulmarkerat</w:t>
      </w:r>
      <w:r w:rsidRPr="00D82A73">
        <w:rPr>
          <w:color w:val="4F81BD" w:themeColor="accent1"/>
        </w:rPr>
        <w:t xml:space="preserve"> är text som skall fyllas i.  </w:t>
      </w:r>
    </w:p>
    <w:p w14:paraId="144CCBA0" w14:textId="77777777" w:rsidR="004255A2" w:rsidRPr="00D82A73" w:rsidRDefault="004255A2" w:rsidP="004255A2">
      <w:pPr>
        <w:rPr>
          <w:color w:val="4F81BD" w:themeColor="accent1"/>
        </w:rPr>
      </w:pPr>
      <w:r w:rsidRPr="00D82A73">
        <w:rPr>
          <w:color w:val="4F81BD" w:themeColor="accent1"/>
        </w:rPr>
        <w:t xml:space="preserve">Blå text är anvisningar för hur denna mall skall fyllas i. Den SKALL tas bort i det färdiga dokumentet. </w:t>
      </w:r>
    </w:p>
    <w:p w14:paraId="612C72BE" w14:textId="77777777" w:rsidR="004255A2" w:rsidRPr="00D82A73" w:rsidRDefault="004255A2" w:rsidP="004255A2">
      <w:pPr>
        <w:rPr>
          <w:color w:val="4F81BD" w:themeColor="accent1"/>
        </w:rPr>
      </w:pPr>
    </w:p>
    <w:p w14:paraId="013AD704" w14:textId="77777777" w:rsidR="004255A2" w:rsidRPr="00D82A73" w:rsidRDefault="004255A2" w:rsidP="004255A2">
      <w:pPr>
        <w:rPr>
          <w:color w:val="4F81BD" w:themeColor="accent1"/>
        </w:rPr>
      </w:pPr>
      <w:r w:rsidRPr="00D82A73">
        <w:rPr>
          <w:color w:val="4F81BD" w:themeColor="accent1"/>
        </w:rPr>
        <w:t>Tjänstekontraktbeskrivning är ett dokument som beskriver en viss revision av tjänstekontrakten i en tjänstedomän. Tjänstekontraktsbeskrivningen är en beskrivning som kompletterar den maskinläsabara beskrivningen. Den maskinläsbara beskrivningen följer RIV Tekniska Anvisningar. En tjänstekontraktsbeskrivning kompletterar den maskinläsbara anvisningen och är en teknisk anvisning som är baserad på resultat från tidigare faser i RIV-metoden. Dokumentet ska kunna läsas fristående.</w:t>
      </w:r>
    </w:p>
    <w:p w14:paraId="49576ED2" w14:textId="77777777" w:rsidR="004255A2" w:rsidRPr="00D82A73" w:rsidRDefault="004255A2" w:rsidP="004255A2">
      <w:pPr>
        <w:rPr>
          <w:color w:val="4F81BD" w:themeColor="accent1"/>
        </w:rPr>
      </w:pPr>
    </w:p>
    <w:p w14:paraId="3A435B3D" w14:textId="77777777" w:rsidR="004255A2" w:rsidRPr="00D82A73" w:rsidRDefault="004255A2" w:rsidP="004255A2">
      <w:pPr>
        <w:rPr>
          <w:color w:val="4F81BD" w:themeColor="accent1"/>
        </w:rPr>
      </w:pPr>
      <w:r w:rsidRPr="00D82A73">
        <w:rPr>
          <w:color w:val="4F81BD" w:themeColor="accent1"/>
        </w:rPr>
        <w:t xml:space="preserve">En Tjänstekontraktbeskrivning versionshanteras (förvaltas i original) och publiceras enligt riktlinjer för </w:t>
      </w:r>
      <w:proofErr w:type="gramStart"/>
      <w:r w:rsidRPr="00D82A73">
        <w:rPr>
          <w:color w:val="4F81BD" w:themeColor="accent1"/>
        </w:rPr>
        <w:t>tjänstekontraktsförvaltningen .</w:t>
      </w:r>
      <w:proofErr w:type="gramEnd"/>
      <w:r w:rsidRPr="00D82A73">
        <w:rPr>
          <w:color w:val="4F81BD" w:themeColor="accent1"/>
        </w:rPr>
        <w:t xml:space="preserve"> </w:t>
      </w:r>
    </w:p>
    <w:p w14:paraId="450FF625" w14:textId="77777777" w:rsidR="004255A2" w:rsidRPr="00D82A73" w:rsidRDefault="004255A2" w:rsidP="004255A2">
      <w:pPr>
        <w:rPr>
          <w:color w:val="4F81BD" w:themeColor="accent1"/>
        </w:rPr>
      </w:pPr>
    </w:p>
    <w:p w14:paraId="1062D21F" w14:textId="77777777" w:rsidR="004255A2" w:rsidRPr="00D82A73" w:rsidRDefault="004255A2" w:rsidP="004255A2">
      <w:pPr>
        <w:rPr>
          <w:color w:val="4F81BD" w:themeColor="accent1"/>
        </w:rPr>
      </w:pPr>
      <w:r w:rsidRPr="00D82A73">
        <w:rPr>
          <w:color w:val="4F81BD" w:themeColor="accent1"/>
        </w:rPr>
        <w:t>Målgruppen för Tjänstekontraktbeskrivningen är integratörer inom vårdgivare och hos leverantörer av IT-lösningar för vård och omsorg, med grundläggande kunskap om RIV Tekniska Anvisningar och den nationella, tekniska arkitekturen (T-boken).</w:t>
      </w:r>
    </w:p>
    <w:p w14:paraId="3A239939" w14:textId="77777777" w:rsidR="004255A2" w:rsidRPr="00D82A73" w:rsidRDefault="004255A2" w:rsidP="004255A2">
      <w:pPr>
        <w:rPr>
          <w:color w:val="4F81BD" w:themeColor="accent1"/>
        </w:rPr>
      </w:pPr>
    </w:p>
    <w:p w14:paraId="02B9EEC3" w14:textId="77777777" w:rsidR="004255A2" w:rsidRPr="00D82A73" w:rsidRDefault="004255A2" w:rsidP="004255A2">
      <w:pPr>
        <w:rPr>
          <w:color w:val="4F81BD" w:themeColor="accent1"/>
        </w:rPr>
      </w:pPr>
      <w:r w:rsidRPr="00D82A73">
        <w:rPr>
          <w:color w:val="4F81BD" w:themeColor="accent1"/>
        </w:rPr>
        <w:t>En tjänstekontraktsbeskrivning skall vara oberoende av specifika system. Den skall kunna användas som upphandlingsunderlag för utveckling av tjänstekonsumenter och tjänsteproducenter.</w:t>
      </w:r>
    </w:p>
    <w:p w14:paraId="32095428" w14:textId="77777777" w:rsidR="004255A2" w:rsidRPr="00D82A73" w:rsidRDefault="004255A2" w:rsidP="004255A2">
      <w:pPr>
        <w:rPr>
          <w:color w:val="4F81BD" w:themeColor="accent1"/>
        </w:rPr>
      </w:pPr>
    </w:p>
    <w:p w14:paraId="2AEE478B" w14:textId="77777777" w:rsidR="004255A2" w:rsidRPr="00D82A73" w:rsidRDefault="004255A2" w:rsidP="004255A2">
      <w:pPr>
        <w:rPr>
          <w:color w:val="4F81BD" w:themeColor="accent1"/>
        </w:rPr>
      </w:pPr>
      <w:r w:rsidRPr="00D82A73">
        <w:rPr>
          <w:color w:val="4F81BD" w:themeColor="accent1"/>
        </w:rPr>
        <w:t>När en revision av en tjänstedomän innehåller samma version av ett tjänstekontrakt som en tidigare version, måste beskrivningen i den senare revisionen vara identisk med motsvarande beskrivning i den tidigare revisionen. Förtydliganden och rättning av skrivfel kan förekomma, men inget som riskerar försämringar i interoperabilitet mellan konsumenter och producenter baserade på samma tjänstekontrakt ur de båda revisionerna.</w:t>
      </w:r>
    </w:p>
    <w:p w14:paraId="123B7524" w14:textId="77777777" w:rsidR="004255A2" w:rsidRPr="00D82A73" w:rsidRDefault="004255A2" w:rsidP="004255A2">
      <w:pPr>
        <w:rPr>
          <w:color w:val="4F81BD" w:themeColor="accent1"/>
        </w:rPr>
      </w:pPr>
    </w:p>
    <w:p w14:paraId="0E09B129" w14:textId="77777777" w:rsidR="004255A2" w:rsidRPr="00D82A73" w:rsidRDefault="004255A2" w:rsidP="004255A2">
      <w:pPr>
        <w:rPr>
          <w:color w:val="4F81BD" w:themeColor="accent1"/>
        </w:rPr>
      </w:pPr>
      <w:r w:rsidRPr="00D82A73">
        <w:rPr>
          <w:color w:val="4F81BD" w:themeColor="accent1"/>
        </w:rPr>
        <w:t xml:space="preserve">Dokumentet </w:t>
      </w:r>
      <w:r w:rsidRPr="00D82A73">
        <w:rPr>
          <w:i/>
          <w:color w:val="4F81BD" w:themeColor="accent1"/>
        </w:rPr>
        <w:t>Arkitekturella beslut</w:t>
      </w:r>
      <w:r w:rsidRPr="00D82A73">
        <w:rPr>
          <w:color w:val="4F81BD" w:themeColor="accent1"/>
        </w:rPr>
        <w:t xml:space="preserve"> skall alltid åtfölja tjänstekontraktsbeskrivningen (även om det inte finns några dokumenterade beslut).  </w:t>
      </w:r>
    </w:p>
    <w:p w14:paraId="24DE2586" w14:textId="77777777" w:rsidR="004255A2" w:rsidRPr="00D82A73" w:rsidRDefault="004255A2" w:rsidP="004255A2">
      <w:pPr>
        <w:rPr>
          <w:color w:val="4F81BD" w:themeColor="accent1"/>
        </w:rPr>
      </w:pPr>
    </w:p>
    <w:p w14:paraId="79523EEC" w14:textId="77777777" w:rsidR="004255A2" w:rsidRPr="00D82A73" w:rsidRDefault="004255A2" w:rsidP="004255A2">
      <w:pPr>
        <w:rPr>
          <w:color w:val="4F81BD" w:themeColor="accent1"/>
        </w:rPr>
      </w:pPr>
      <w:r w:rsidRPr="00D82A73">
        <w:rPr>
          <w:color w:val="4F81BD" w:themeColor="accent1"/>
        </w:rPr>
        <w:t xml:space="preserve">Resterande del av anvisningen följer uppställningen i en Tjänstekontraktsbeskrivning. Se även </w:t>
      </w:r>
      <w:r w:rsidRPr="00D82A73">
        <w:rPr>
          <w:i/>
          <w:color w:val="4F81BD" w:themeColor="accent1"/>
        </w:rPr>
        <w:t>Tjänstekontraktsbeskrivning – exempel.</w:t>
      </w:r>
    </w:p>
    <w:p w14:paraId="6344DB3E" w14:textId="77777777" w:rsidR="004255A2" w:rsidRPr="00D82A73" w:rsidRDefault="004255A2" w:rsidP="004255A2">
      <w:pPr>
        <w:rPr>
          <w:color w:val="4F81BD" w:themeColor="accent1"/>
        </w:rPr>
      </w:pPr>
    </w:p>
    <w:p w14:paraId="639BCEEF" w14:textId="77777777" w:rsidR="004255A2" w:rsidRPr="00D82A73" w:rsidRDefault="004255A2" w:rsidP="004255A2">
      <w:pPr>
        <w:spacing w:line="240" w:lineRule="auto"/>
        <w:rPr>
          <w:b/>
        </w:rPr>
      </w:pPr>
      <w:r w:rsidRPr="00D82A73">
        <w:rPr>
          <w:b/>
        </w:rPr>
        <w:br w:type="page"/>
      </w:r>
    </w:p>
    <w:p w14:paraId="6B5E98DD" w14:textId="77777777" w:rsidR="004255A2" w:rsidRPr="00D82A73" w:rsidRDefault="004255A2" w:rsidP="004255A2">
      <w:pPr>
        <w:rPr>
          <w:b/>
        </w:rPr>
      </w:pPr>
    </w:p>
    <w:p w14:paraId="271B41A9" w14:textId="77777777" w:rsidR="004255A2" w:rsidRPr="00D82A73" w:rsidRDefault="004255A2" w:rsidP="004255A2">
      <w:pPr>
        <w:rPr>
          <w:rStyle w:val="BodyTextChar"/>
          <w:rFonts w:ascii="Times New Roman" w:hAnsi="Times New Roman"/>
          <w:szCs w:val="20"/>
        </w:rPr>
      </w:pPr>
      <w:r w:rsidRPr="00D82A73">
        <w:rPr>
          <w:b/>
        </w:rPr>
        <w:t>Revisionshistorik</w:t>
      </w:r>
    </w:p>
    <w:p w14:paraId="5BB2AF1C" w14:textId="77777777" w:rsidR="004255A2" w:rsidRPr="00D82A73" w:rsidRDefault="004255A2" w:rsidP="004255A2"/>
    <w:tbl>
      <w:tblPr>
        <w:tblW w:w="9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79"/>
        <w:gridCol w:w="567"/>
        <w:gridCol w:w="1417"/>
        <w:gridCol w:w="3544"/>
        <w:gridCol w:w="1901"/>
        <w:gridCol w:w="1440"/>
      </w:tblGrid>
      <w:tr w:rsidR="001C6BB7" w:rsidRPr="00D82A73" w14:paraId="2C008A49" w14:textId="77777777" w:rsidTr="0058021F">
        <w:tc>
          <w:tcPr>
            <w:tcW w:w="879" w:type="dxa"/>
            <w:shd w:val="clear" w:color="auto" w:fill="DDD9C3" w:themeFill="background2" w:themeFillShade="E6"/>
          </w:tcPr>
          <w:p w14:paraId="161469A9" w14:textId="65D3EE19" w:rsidR="001C6BB7" w:rsidRPr="00D82A73" w:rsidRDefault="001C6BB7" w:rsidP="00514BAB">
            <w:pPr>
              <w:pStyle w:val="TableText"/>
            </w:pPr>
            <w:r w:rsidRPr="00D82A73">
              <w:t>Version</w:t>
            </w:r>
          </w:p>
        </w:tc>
        <w:tc>
          <w:tcPr>
            <w:tcW w:w="567" w:type="dxa"/>
            <w:shd w:val="clear" w:color="auto" w:fill="DDD9C3" w:themeFill="background2" w:themeFillShade="E6"/>
          </w:tcPr>
          <w:p w14:paraId="70F4A048" w14:textId="4615863D" w:rsidR="001C6BB7" w:rsidRPr="00D82A73" w:rsidRDefault="001C6BB7" w:rsidP="00514BAB">
            <w:pPr>
              <w:pStyle w:val="TableText"/>
            </w:pPr>
            <w:r w:rsidRPr="00D82A73">
              <w:t>Revision Nr</w:t>
            </w:r>
          </w:p>
        </w:tc>
        <w:tc>
          <w:tcPr>
            <w:tcW w:w="1417" w:type="dxa"/>
            <w:shd w:val="clear" w:color="auto" w:fill="DDD9C3" w:themeFill="background2" w:themeFillShade="E6"/>
          </w:tcPr>
          <w:p w14:paraId="73B5E58F" w14:textId="77777777" w:rsidR="001C6BB7" w:rsidRPr="00D82A73" w:rsidRDefault="001C6BB7" w:rsidP="00514BAB">
            <w:pPr>
              <w:pStyle w:val="TableText"/>
            </w:pPr>
            <w:r w:rsidRPr="00D82A73">
              <w:t>Revision Datum</w:t>
            </w:r>
          </w:p>
        </w:tc>
        <w:tc>
          <w:tcPr>
            <w:tcW w:w="3544" w:type="dxa"/>
            <w:shd w:val="clear" w:color="auto" w:fill="DDD9C3" w:themeFill="background2" w:themeFillShade="E6"/>
          </w:tcPr>
          <w:p w14:paraId="2434A573" w14:textId="77777777" w:rsidR="001C6BB7" w:rsidRPr="00D82A73" w:rsidRDefault="001C6BB7" w:rsidP="00514BAB">
            <w:pPr>
              <w:pStyle w:val="TableText"/>
            </w:pPr>
            <w:r w:rsidRPr="00D82A73">
              <w:t>Beskrivning av ändringar</w:t>
            </w:r>
          </w:p>
        </w:tc>
        <w:tc>
          <w:tcPr>
            <w:tcW w:w="1901" w:type="dxa"/>
            <w:shd w:val="clear" w:color="auto" w:fill="DDD9C3" w:themeFill="background2" w:themeFillShade="E6"/>
          </w:tcPr>
          <w:p w14:paraId="12BBE20E" w14:textId="77777777" w:rsidR="001C6BB7" w:rsidRPr="00D82A73" w:rsidRDefault="001C6BB7" w:rsidP="00514BAB">
            <w:pPr>
              <w:pStyle w:val="TableText"/>
            </w:pPr>
            <w:r w:rsidRPr="00D82A73">
              <w:t>Ändringar gjorda av</w:t>
            </w:r>
          </w:p>
        </w:tc>
        <w:tc>
          <w:tcPr>
            <w:tcW w:w="1440" w:type="dxa"/>
            <w:shd w:val="clear" w:color="auto" w:fill="DDD9C3" w:themeFill="background2" w:themeFillShade="E6"/>
          </w:tcPr>
          <w:p w14:paraId="4CDBEC2E" w14:textId="77777777" w:rsidR="001C6BB7" w:rsidRPr="00D82A73" w:rsidRDefault="001C6BB7" w:rsidP="00514BAB">
            <w:pPr>
              <w:pStyle w:val="TableText"/>
            </w:pPr>
            <w:r w:rsidRPr="00D82A73">
              <w:t>Granskad av</w:t>
            </w:r>
          </w:p>
        </w:tc>
      </w:tr>
      <w:tr w:rsidR="001C6BB7" w:rsidRPr="00D82A73" w14:paraId="59B83073" w14:textId="77777777" w:rsidTr="0058021F">
        <w:tc>
          <w:tcPr>
            <w:tcW w:w="879" w:type="dxa"/>
          </w:tcPr>
          <w:p w14:paraId="22A421B1" w14:textId="50D068C3" w:rsidR="001C6BB7" w:rsidRPr="00D82A73" w:rsidRDefault="00A050F8" w:rsidP="00A050F8">
            <w:pPr>
              <w:pStyle w:val="TableText"/>
              <w:ind w:left="0"/>
            </w:pPr>
            <w:r w:rsidRPr="00D82A73">
              <w:t>2.0RC1</w:t>
            </w:r>
          </w:p>
        </w:tc>
        <w:tc>
          <w:tcPr>
            <w:tcW w:w="567" w:type="dxa"/>
          </w:tcPr>
          <w:p w14:paraId="2BC5E9BD" w14:textId="142EE355" w:rsidR="001C6BB7" w:rsidRPr="00D82A73" w:rsidRDefault="001C6BB7" w:rsidP="00514BAB">
            <w:pPr>
              <w:pStyle w:val="TableText"/>
            </w:pPr>
            <w:r w:rsidRPr="00D82A73">
              <w:rPr>
                <w:highlight w:val="yellow"/>
              </w:rPr>
              <w:t>PA1</w:t>
            </w:r>
          </w:p>
        </w:tc>
        <w:tc>
          <w:tcPr>
            <w:tcW w:w="1417" w:type="dxa"/>
          </w:tcPr>
          <w:p w14:paraId="62A4BB9E" w14:textId="759D2FF7" w:rsidR="001C6BB7" w:rsidRPr="00D82A73" w:rsidRDefault="00A050F8" w:rsidP="00A050F8">
            <w:pPr>
              <w:pStyle w:val="TableText"/>
            </w:pPr>
            <w:r w:rsidRPr="00D82A73">
              <w:rPr>
                <w:highlight w:val="yellow"/>
              </w:rPr>
              <w:t>2014-03-26</w:t>
            </w:r>
          </w:p>
        </w:tc>
        <w:tc>
          <w:tcPr>
            <w:tcW w:w="3544" w:type="dxa"/>
          </w:tcPr>
          <w:p w14:paraId="64BE92EF" w14:textId="77777777" w:rsidR="001C6BB7" w:rsidRPr="00D82A73" w:rsidRDefault="001C6BB7" w:rsidP="00514BAB">
            <w:pPr>
              <w:pStyle w:val="TableText"/>
            </w:pPr>
            <w:r w:rsidRPr="00D82A73">
              <w:rPr>
                <w:highlight w:val="yellow"/>
              </w:rPr>
              <w:t>Första version</w:t>
            </w:r>
          </w:p>
        </w:tc>
        <w:tc>
          <w:tcPr>
            <w:tcW w:w="1901" w:type="dxa"/>
          </w:tcPr>
          <w:p w14:paraId="7E17C24C" w14:textId="7504DF91" w:rsidR="001C6BB7" w:rsidRPr="00D82A73" w:rsidRDefault="00A050F8" w:rsidP="00A050F8">
            <w:pPr>
              <w:pStyle w:val="TableText"/>
            </w:pPr>
            <w:r w:rsidRPr="00D82A73">
              <w:rPr>
                <w:highlight w:val="yellow"/>
              </w:rPr>
              <w:t>Marco de Luca, HSF invånartjänster</w:t>
            </w:r>
          </w:p>
        </w:tc>
        <w:tc>
          <w:tcPr>
            <w:tcW w:w="1440" w:type="dxa"/>
          </w:tcPr>
          <w:p w14:paraId="7085D7E4" w14:textId="77777777" w:rsidR="001C6BB7" w:rsidRPr="00D82A73" w:rsidRDefault="001C6BB7" w:rsidP="00514BAB">
            <w:pPr>
              <w:pStyle w:val="TableText"/>
            </w:pPr>
          </w:p>
        </w:tc>
      </w:tr>
    </w:tbl>
    <w:p w14:paraId="0A2797E7" w14:textId="77777777" w:rsidR="004255A2" w:rsidRPr="00D82A73" w:rsidRDefault="004255A2" w:rsidP="004255A2">
      <w:pPr>
        <w:pStyle w:val="Innehll1"/>
        <w:ind w:left="720"/>
      </w:pPr>
    </w:p>
    <w:p w14:paraId="2BFB3084" w14:textId="77777777" w:rsidR="004255A2" w:rsidRPr="00D82A73" w:rsidRDefault="004255A2" w:rsidP="004255A2">
      <w:pPr>
        <w:rPr>
          <w:sz w:val="36"/>
        </w:rPr>
      </w:pPr>
    </w:p>
    <w:p w14:paraId="5E810940" w14:textId="3C0F6BA4" w:rsidR="004255A2" w:rsidRPr="00D82A73" w:rsidRDefault="004255A2" w:rsidP="004255A2">
      <w:pPr>
        <w:rPr>
          <w:b/>
        </w:rPr>
      </w:pPr>
      <w:r w:rsidRPr="00D82A73">
        <w:rPr>
          <w:b/>
        </w:rPr>
        <w:t xml:space="preserve">Referenser </w:t>
      </w:r>
    </w:p>
    <w:p w14:paraId="174CB92A" w14:textId="77777777" w:rsidR="004255A2" w:rsidRPr="00D82A73" w:rsidRDefault="004255A2" w:rsidP="004255A2">
      <w:pPr>
        <w:rPr>
          <w:b/>
        </w:rPr>
      </w:pPr>
    </w:p>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892"/>
        <w:gridCol w:w="2472"/>
        <w:gridCol w:w="3339"/>
      </w:tblGrid>
      <w:tr w:rsidR="004255A2" w:rsidRPr="00D82A73" w14:paraId="54A8F73E" w14:textId="77777777" w:rsidTr="00514BAB">
        <w:tc>
          <w:tcPr>
            <w:tcW w:w="964" w:type="dxa"/>
            <w:shd w:val="clear" w:color="auto" w:fill="DDD9C3" w:themeFill="background2" w:themeFillShade="E6"/>
          </w:tcPr>
          <w:p w14:paraId="75683CB9" w14:textId="77777777" w:rsidR="004255A2" w:rsidRPr="00D82A73" w:rsidRDefault="004255A2" w:rsidP="00514BAB">
            <w:pPr>
              <w:pStyle w:val="TableText"/>
            </w:pPr>
            <w:r w:rsidRPr="00D82A73">
              <w:t>Namn</w:t>
            </w:r>
          </w:p>
        </w:tc>
        <w:tc>
          <w:tcPr>
            <w:tcW w:w="2892" w:type="dxa"/>
            <w:shd w:val="clear" w:color="auto" w:fill="DDD9C3" w:themeFill="background2" w:themeFillShade="E6"/>
          </w:tcPr>
          <w:p w14:paraId="3AEE7573" w14:textId="77777777" w:rsidR="004255A2" w:rsidRPr="00D82A73" w:rsidRDefault="004255A2" w:rsidP="00514BAB">
            <w:pPr>
              <w:pStyle w:val="TableText"/>
            </w:pPr>
            <w:r w:rsidRPr="00D82A73">
              <w:t>Dokument</w:t>
            </w:r>
          </w:p>
        </w:tc>
        <w:tc>
          <w:tcPr>
            <w:tcW w:w="2472" w:type="dxa"/>
            <w:shd w:val="clear" w:color="auto" w:fill="DDD9C3" w:themeFill="background2" w:themeFillShade="E6"/>
          </w:tcPr>
          <w:p w14:paraId="691C9A83" w14:textId="77777777" w:rsidR="004255A2" w:rsidRPr="00D82A73" w:rsidRDefault="004255A2" w:rsidP="00514BAB">
            <w:pPr>
              <w:pStyle w:val="TableText"/>
            </w:pPr>
            <w:r w:rsidRPr="00D82A73">
              <w:t>Kommentar</w:t>
            </w:r>
          </w:p>
        </w:tc>
        <w:tc>
          <w:tcPr>
            <w:tcW w:w="3339" w:type="dxa"/>
            <w:shd w:val="clear" w:color="auto" w:fill="DDD9C3" w:themeFill="background2" w:themeFillShade="E6"/>
          </w:tcPr>
          <w:p w14:paraId="09607659" w14:textId="77777777" w:rsidR="004255A2" w:rsidRPr="00D82A73" w:rsidRDefault="004255A2" w:rsidP="00514BAB">
            <w:pPr>
              <w:pStyle w:val="TableText"/>
            </w:pPr>
            <w:r w:rsidRPr="00D82A73">
              <w:t>Länk</w:t>
            </w:r>
          </w:p>
        </w:tc>
      </w:tr>
      <w:tr w:rsidR="004255A2" w:rsidRPr="00D82A73" w14:paraId="1638D443" w14:textId="77777777" w:rsidTr="00514BAB">
        <w:tc>
          <w:tcPr>
            <w:tcW w:w="964" w:type="dxa"/>
          </w:tcPr>
          <w:p w14:paraId="7121E73A" w14:textId="77777777" w:rsidR="004255A2" w:rsidRPr="00D82A73" w:rsidRDefault="004255A2" w:rsidP="00514BAB">
            <w:pPr>
              <w:pStyle w:val="TableText"/>
            </w:pPr>
            <w:r w:rsidRPr="00D82A73">
              <w:t>R1</w:t>
            </w:r>
          </w:p>
        </w:tc>
        <w:tc>
          <w:tcPr>
            <w:tcW w:w="2892" w:type="dxa"/>
          </w:tcPr>
          <w:p w14:paraId="3CB096E1" w14:textId="77777777" w:rsidR="004255A2" w:rsidRPr="00D82A73" w:rsidRDefault="004255A2" w:rsidP="00514BAB">
            <w:pPr>
              <w:pStyle w:val="TableText"/>
            </w:pPr>
            <w:r w:rsidRPr="00D82A73">
              <w:t xml:space="preserve">Arkitekturella beslut – </w:t>
            </w:r>
            <w:fldSimple w:instr=" TITLE  \* MERGEFORMAT ">
              <w:r w:rsidRPr="00D82A73">
                <w:rPr>
                  <w:color w:val="9BBB59" w:themeColor="accent3"/>
                </w:rPr>
                <w:t>Namn på Tjänstedomän</w:t>
              </w:r>
            </w:fldSimple>
          </w:p>
        </w:tc>
        <w:tc>
          <w:tcPr>
            <w:tcW w:w="2472" w:type="dxa"/>
          </w:tcPr>
          <w:p w14:paraId="5D99047D" w14:textId="77777777" w:rsidR="004255A2" w:rsidRPr="00D82A73" w:rsidRDefault="004255A2" w:rsidP="00514BAB">
            <w:pPr>
              <w:pStyle w:val="TableText"/>
            </w:pPr>
            <w:r w:rsidRPr="00D82A73">
              <w:t>Obligatoriskt</w:t>
            </w:r>
          </w:p>
        </w:tc>
        <w:tc>
          <w:tcPr>
            <w:tcW w:w="3339" w:type="dxa"/>
          </w:tcPr>
          <w:p w14:paraId="524E0594" w14:textId="77777777" w:rsidR="004255A2" w:rsidRPr="00D82A73" w:rsidRDefault="004255A2" w:rsidP="00514BAB">
            <w:pPr>
              <w:pStyle w:val="TableText"/>
            </w:pPr>
            <w:r w:rsidRPr="00D82A73">
              <w:rPr>
                <w:highlight w:val="yellow"/>
              </w:rPr>
              <w:t>Plats där dokumentet finns</w:t>
            </w:r>
          </w:p>
        </w:tc>
      </w:tr>
      <w:tr w:rsidR="00030D6C" w:rsidRPr="00D82A73" w14:paraId="0AF4DD3F" w14:textId="77777777" w:rsidTr="00514BAB">
        <w:tc>
          <w:tcPr>
            <w:tcW w:w="964" w:type="dxa"/>
          </w:tcPr>
          <w:p w14:paraId="487F8514" w14:textId="6ED873CE" w:rsidR="00030D6C" w:rsidRPr="00D82A73" w:rsidRDefault="00030D6C" w:rsidP="00514BAB">
            <w:pPr>
              <w:pStyle w:val="TableText"/>
            </w:pPr>
            <w:r w:rsidRPr="00D82A73">
              <w:t>R2</w:t>
            </w:r>
          </w:p>
        </w:tc>
        <w:tc>
          <w:tcPr>
            <w:tcW w:w="2892" w:type="dxa"/>
          </w:tcPr>
          <w:p w14:paraId="5F2132A5" w14:textId="00DF8F57" w:rsidR="00030D6C" w:rsidRPr="00D82A73" w:rsidRDefault="00030D6C" w:rsidP="00514BAB">
            <w:pPr>
              <w:pStyle w:val="TableText"/>
            </w:pPr>
            <w:r w:rsidRPr="00D82A73">
              <w:t>RIVTA flera dokument</w:t>
            </w:r>
          </w:p>
        </w:tc>
        <w:tc>
          <w:tcPr>
            <w:tcW w:w="2472" w:type="dxa"/>
          </w:tcPr>
          <w:p w14:paraId="17A0D0BD" w14:textId="1B8AA67E" w:rsidR="00030D6C" w:rsidRPr="00D82A73" w:rsidRDefault="00030D6C" w:rsidP="00514BAB">
            <w:pPr>
              <w:pStyle w:val="TableText"/>
            </w:pPr>
            <w:r w:rsidRPr="00D82A73">
              <w:t>Finns på Webben</w:t>
            </w:r>
          </w:p>
        </w:tc>
        <w:tc>
          <w:tcPr>
            <w:tcW w:w="3339" w:type="dxa"/>
          </w:tcPr>
          <w:p w14:paraId="0F74B29D" w14:textId="0F20325B" w:rsidR="00A16E37" w:rsidRPr="00D82A73" w:rsidRDefault="003C4CF1" w:rsidP="00A16E37">
            <w:pPr>
              <w:pStyle w:val="TableText"/>
            </w:pPr>
            <w:hyperlink r:id="rId9" w:history="1">
              <w:r w:rsidR="0058021F" w:rsidRPr="00D82A73">
                <w:rPr>
                  <w:rStyle w:val="Hyperlnk"/>
                </w:rPr>
                <w:t>http://rivta.se/</w:t>
              </w:r>
            </w:hyperlink>
            <w:r w:rsidR="0058021F" w:rsidRPr="00D82A73">
              <w:t xml:space="preserve"> </w:t>
            </w:r>
          </w:p>
        </w:tc>
      </w:tr>
    </w:tbl>
    <w:p w14:paraId="1D33CB7C" w14:textId="77777777" w:rsidR="004255A2" w:rsidRPr="00D82A73" w:rsidRDefault="004255A2" w:rsidP="004255A2">
      <w:pPr>
        <w:rPr>
          <w:b/>
        </w:rPr>
      </w:pPr>
    </w:p>
    <w:p w14:paraId="06871BDD" w14:textId="77E493DB" w:rsidR="00030D6C" w:rsidRPr="00D82A73" w:rsidRDefault="00030D6C" w:rsidP="00030D6C">
      <w:pPr>
        <w:spacing w:line="240" w:lineRule="auto"/>
        <w:rPr>
          <w:rFonts w:eastAsia="Times New Roman"/>
          <w:bCs/>
          <w:sz w:val="30"/>
          <w:szCs w:val="28"/>
        </w:rPr>
      </w:pPr>
      <w:r w:rsidRPr="00D82A73">
        <w:rPr>
          <w:b/>
        </w:rPr>
        <w:t>Förkortningar</w:t>
      </w:r>
    </w:p>
    <w:p w14:paraId="08449347" w14:textId="77777777" w:rsidR="00030D6C" w:rsidRPr="00D82A73" w:rsidRDefault="00030D6C" w:rsidP="00030D6C">
      <w:pPr>
        <w:rPr>
          <w:b/>
        </w:rPr>
      </w:pPr>
    </w:p>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252"/>
      </w:tblGrid>
      <w:tr w:rsidR="00030D6C" w:rsidRPr="00D82A73" w14:paraId="4A96F272" w14:textId="77777777" w:rsidTr="00030D6C">
        <w:tc>
          <w:tcPr>
            <w:tcW w:w="1588" w:type="dxa"/>
            <w:shd w:val="clear" w:color="auto" w:fill="DDD9C3" w:themeFill="background2" w:themeFillShade="E6"/>
          </w:tcPr>
          <w:p w14:paraId="49D2C1CA" w14:textId="24B245A6" w:rsidR="00030D6C" w:rsidRPr="00D82A73" w:rsidRDefault="00030D6C" w:rsidP="001C6BB7">
            <w:pPr>
              <w:pStyle w:val="TableText"/>
            </w:pPr>
            <w:r w:rsidRPr="00D82A73">
              <w:t>Förkortning</w:t>
            </w:r>
          </w:p>
        </w:tc>
        <w:tc>
          <w:tcPr>
            <w:tcW w:w="3827" w:type="dxa"/>
            <w:shd w:val="clear" w:color="auto" w:fill="DDD9C3" w:themeFill="background2" w:themeFillShade="E6"/>
          </w:tcPr>
          <w:p w14:paraId="356148A9" w14:textId="2CF1EC0C" w:rsidR="00030D6C" w:rsidRPr="00D82A73" w:rsidRDefault="00030D6C" w:rsidP="00030D6C">
            <w:pPr>
              <w:pStyle w:val="TableText"/>
            </w:pPr>
            <w:r w:rsidRPr="00D82A73">
              <w:t>Betydelse</w:t>
            </w:r>
          </w:p>
        </w:tc>
        <w:tc>
          <w:tcPr>
            <w:tcW w:w="4252" w:type="dxa"/>
            <w:shd w:val="clear" w:color="auto" w:fill="DDD9C3" w:themeFill="background2" w:themeFillShade="E6"/>
          </w:tcPr>
          <w:p w14:paraId="702D52E8" w14:textId="77777777" w:rsidR="00030D6C" w:rsidRPr="00D82A73" w:rsidRDefault="00030D6C" w:rsidP="001C6BB7">
            <w:pPr>
              <w:pStyle w:val="TableText"/>
            </w:pPr>
            <w:r w:rsidRPr="00D82A73">
              <w:t>Kommentar</w:t>
            </w:r>
          </w:p>
        </w:tc>
      </w:tr>
      <w:tr w:rsidR="00030D6C" w:rsidRPr="00D82A73" w14:paraId="767601B1" w14:textId="77777777" w:rsidTr="00030D6C">
        <w:tc>
          <w:tcPr>
            <w:tcW w:w="1588" w:type="dxa"/>
          </w:tcPr>
          <w:p w14:paraId="1BDFEF5C" w14:textId="668FE46F" w:rsidR="00030D6C" w:rsidRPr="00D82A73" w:rsidRDefault="00030D6C" w:rsidP="001C6BB7">
            <w:pPr>
              <w:pStyle w:val="TableText"/>
            </w:pPr>
          </w:p>
        </w:tc>
        <w:tc>
          <w:tcPr>
            <w:tcW w:w="3827" w:type="dxa"/>
          </w:tcPr>
          <w:p w14:paraId="78EE5E21" w14:textId="57F96472" w:rsidR="00030D6C" w:rsidRPr="00D82A73" w:rsidRDefault="00030D6C" w:rsidP="001C6BB7">
            <w:pPr>
              <w:pStyle w:val="TableText"/>
            </w:pPr>
          </w:p>
        </w:tc>
        <w:tc>
          <w:tcPr>
            <w:tcW w:w="4252" w:type="dxa"/>
          </w:tcPr>
          <w:p w14:paraId="6B9E23A7" w14:textId="158F4C53" w:rsidR="00030D6C" w:rsidRPr="00D82A73" w:rsidRDefault="00030D6C" w:rsidP="001C6BB7">
            <w:pPr>
              <w:pStyle w:val="TableText"/>
            </w:pPr>
          </w:p>
        </w:tc>
      </w:tr>
    </w:tbl>
    <w:p w14:paraId="282BCB74" w14:textId="77777777" w:rsidR="00030D6C" w:rsidRPr="00D82A73" w:rsidRDefault="00030D6C" w:rsidP="00030D6C">
      <w:pPr>
        <w:rPr>
          <w:b/>
        </w:rPr>
      </w:pPr>
    </w:p>
    <w:p w14:paraId="3AF962DE" w14:textId="31F4B7D0" w:rsidR="00030D6C" w:rsidRPr="00D82A73" w:rsidRDefault="00030D6C">
      <w:pPr>
        <w:spacing w:line="240" w:lineRule="auto"/>
        <w:rPr>
          <w:rFonts w:eastAsia="Times New Roman"/>
          <w:bCs/>
          <w:sz w:val="30"/>
          <w:szCs w:val="28"/>
        </w:rPr>
      </w:pPr>
      <w:r w:rsidRPr="00D82A73">
        <w:br w:type="page"/>
      </w:r>
    </w:p>
    <w:p w14:paraId="143C84FA" w14:textId="77777777" w:rsidR="004255A2" w:rsidRPr="00D82A73" w:rsidRDefault="004255A2" w:rsidP="004255A2">
      <w:pPr>
        <w:pStyle w:val="Rubrik1"/>
        <w:numPr>
          <w:ilvl w:val="0"/>
          <w:numId w:val="0"/>
        </w:numPr>
        <w:ind w:left="432"/>
      </w:pPr>
    </w:p>
    <w:p w14:paraId="0C52B6D8" w14:textId="77777777" w:rsidR="007E47C0" w:rsidRPr="00D82A73" w:rsidRDefault="007E47C0" w:rsidP="007E47C0">
      <w:pPr>
        <w:pStyle w:val="Rubrik1"/>
      </w:pPr>
      <w:bookmarkStart w:id="7" w:name="_Toc357754843"/>
      <w:bookmarkStart w:id="8" w:name="_Toc259358435"/>
      <w:r w:rsidRPr="00D82A73">
        <w:t>Inledning</w:t>
      </w:r>
      <w:bookmarkEnd w:id="1"/>
      <w:bookmarkEnd w:id="2"/>
      <w:bookmarkEnd w:id="3"/>
      <w:bookmarkEnd w:id="4"/>
      <w:bookmarkEnd w:id="5"/>
      <w:bookmarkEnd w:id="6"/>
      <w:bookmarkEnd w:id="7"/>
      <w:bookmarkEnd w:id="8"/>
    </w:p>
    <w:p w14:paraId="5C3D27ED" w14:textId="5A5C00A4" w:rsidR="007E47C0" w:rsidRPr="00D82A73" w:rsidRDefault="007E47C0" w:rsidP="007E47C0">
      <w:r w:rsidRPr="00D82A73">
        <w:t xml:space="preserve">Detta är beskrivningen av tjänstekontrakten i tjänstedomänen </w:t>
      </w:r>
      <w:proofErr w:type="gramStart"/>
      <w:r w:rsidR="00E30540" w:rsidRPr="00D82A73">
        <w:t>infrastructure:supportservicesforminteraction</w:t>
      </w:r>
      <w:proofErr w:type="gramEnd"/>
      <w:r w:rsidR="00E30540" w:rsidRPr="00D82A73">
        <w:t>:forminteraction</w:t>
      </w:r>
      <w:r w:rsidRPr="00D82A73">
        <w:t>. Den svenska benämningen är ”</w:t>
      </w:r>
      <w:r w:rsidR="00E30540" w:rsidRPr="00D82A73">
        <w:t>Formulärtjänst</w:t>
      </w:r>
      <w:r w:rsidRPr="00D82A73">
        <w:t>”.</w:t>
      </w:r>
      <w:r w:rsidR="00030D6C" w:rsidRPr="00D82A73">
        <w:t xml:space="preserve"> Tjänstekontrakten är baserade på RIVTA 2.1 [R2] och reglerade genom arkitekturella beslut [R1]. </w:t>
      </w:r>
      <w:r w:rsidRPr="00D82A73">
        <w:t xml:space="preserve"> </w:t>
      </w:r>
    </w:p>
    <w:p w14:paraId="3131966D" w14:textId="77777777" w:rsidR="007E47C0" w:rsidRPr="00D82A73" w:rsidRDefault="007E47C0" w:rsidP="007E47C0"/>
    <w:p w14:paraId="0DB17F79" w14:textId="77777777" w:rsidR="00E30540" w:rsidRPr="00D82A73" w:rsidRDefault="00E30540" w:rsidP="00E30540">
      <w:r w:rsidRPr="00D82A73">
        <w:t xml:space="preserve">Tjänstedomänen omfattar tjänstekontrakt för att stödja formulärinteraktion mellan mellan patient (e-tjänst i form av en tjänstekonsument) och verksamhetssystem (formulärmotor i form av en tjänsteproducent). </w:t>
      </w:r>
    </w:p>
    <w:p w14:paraId="6D740791" w14:textId="77777777" w:rsidR="00E30540" w:rsidRPr="00D82A73" w:rsidRDefault="00E30540" w:rsidP="00E30540"/>
    <w:p w14:paraId="175331E0" w14:textId="77777777" w:rsidR="00E30540" w:rsidRPr="00D82A73" w:rsidRDefault="00E30540" w:rsidP="00E30540">
      <w:r w:rsidRPr="00D82A73">
        <w:t>Formulärtjänsten möjliggör hantering av formulärinformation mellan olika aktörer. Tjänstekontraktet möjliggör insamling av olika typer av formulärinformation.</w:t>
      </w:r>
    </w:p>
    <w:p w14:paraId="6DAD1CF0" w14:textId="77777777" w:rsidR="00E30540" w:rsidRPr="00D82A73" w:rsidRDefault="00E30540" w:rsidP="00E30540"/>
    <w:p w14:paraId="253C16BB" w14:textId="77777777" w:rsidR="00E30540" w:rsidRPr="00D82A73" w:rsidRDefault="00E30540" w:rsidP="00E30540">
      <w:r w:rsidRPr="00D82A73">
        <w:t>Exempel:</w:t>
      </w:r>
    </w:p>
    <w:p w14:paraId="0D40BB02" w14:textId="77777777" w:rsidR="00E30540" w:rsidRPr="00D82A73" w:rsidRDefault="00E30540" w:rsidP="00807514">
      <w:pPr>
        <w:numPr>
          <w:ilvl w:val="0"/>
          <w:numId w:val="4"/>
        </w:numPr>
        <w:spacing w:line="240" w:lineRule="auto"/>
      </w:pPr>
      <w:r w:rsidRPr="00D82A73">
        <w:t>Hälsodeklaration</w:t>
      </w:r>
    </w:p>
    <w:p w14:paraId="0753029D" w14:textId="77777777" w:rsidR="00E30540" w:rsidRPr="00D82A73" w:rsidRDefault="00E30540" w:rsidP="00807514">
      <w:pPr>
        <w:numPr>
          <w:ilvl w:val="0"/>
          <w:numId w:val="4"/>
        </w:numPr>
        <w:spacing w:line="240" w:lineRule="auto"/>
      </w:pPr>
      <w:r w:rsidRPr="00D82A73">
        <w:t xml:space="preserve">Enkäter </w:t>
      </w:r>
    </w:p>
    <w:p w14:paraId="1697EE12" w14:textId="77777777" w:rsidR="00E30540" w:rsidRPr="00D82A73" w:rsidRDefault="00E30540" w:rsidP="00807514">
      <w:pPr>
        <w:numPr>
          <w:ilvl w:val="0"/>
          <w:numId w:val="4"/>
        </w:numPr>
        <w:spacing w:line="240" w:lineRule="auto"/>
      </w:pPr>
      <w:r w:rsidRPr="00D82A73">
        <w:t>Blanketter (Registrering, anmälan etc)</w:t>
      </w:r>
    </w:p>
    <w:p w14:paraId="5D94E262" w14:textId="77777777" w:rsidR="00E30540" w:rsidRPr="00D82A73" w:rsidRDefault="00E30540" w:rsidP="00E30540"/>
    <w:p w14:paraId="33BDAC22" w14:textId="77777777" w:rsidR="00E30540" w:rsidRPr="00D82A73" w:rsidRDefault="00E30540" w:rsidP="00E30540">
      <w:r w:rsidRPr="00D82A73">
        <w:t>Tjänstekonsument och tjänsteproducent kan använda tjänstekontraktet på olika sätt och i olika steg i sina processer.</w:t>
      </w:r>
    </w:p>
    <w:p w14:paraId="0E8168B9" w14:textId="77777777" w:rsidR="00E30540" w:rsidRPr="00D82A73" w:rsidRDefault="00E30540" w:rsidP="00E30540"/>
    <w:p w14:paraId="159B48EB" w14:textId="77777777" w:rsidR="00E30540" w:rsidRPr="00D82A73" w:rsidRDefault="00E30540" w:rsidP="00E30540">
      <w:r w:rsidRPr="00D82A73">
        <w:t>Exempel:</w:t>
      </w:r>
    </w:p>
    <w:p w14:paraId="01490C55" w14:textId="77777777" w:rsidR="00E30540" w:rsidRPr="00D82A73" w:rsidRDefault="00E30540" w:rsidP="00807514">
      <w:pPr>
        <w:numPr>
          <w:ilvl w:val="0"/>
          <w:numId w:val="4"/>
        </w:numPr>
        <w:spacing w:line="240" w:lineRule="auto"/>
      </w:pPr>
      <w:r w:rsidRPr="00D82A73">
        <w:t>En vårdaktivitet kräver en hälsodeklaration.</w:t>
      </w:r>
    </w:p>
    <w:p w14:paraId="6A6ACBC1" w14:textId="77777777" w:rsidR="00E30540" w:rsidRPr="00D82A73" w:rsidRDefault="00E30540" w:rsidP="00807514">
      <w:pPr>
        <w:numPr>
          <w:ilvl w:val="0"/>
          <w:numId w:val="4"/>
        </w:numPr>
        <w:spacing w:line="240" w:lineRule="auto"/>
      </w:pPr>
      <w:r w:rsidRPr="00D82A73">
        <w:t>Ett vårdbesök föranleder en registeringsblankett</w:t>
      </w:r>
    </w:p>
    <w:p w14:paraId="1E1791C5" w14:textId="77777777" w:rsidR="00E30540" w:rsidRPr="00D82A73" w:rsidRDefault="00E30540" w:rsidP="00807514">
      <w:pPr>
        <w:numPr>
          <w:ilvl w:val="0"/>
          <w:numId w:val="4"/>
        </w:numPr>
        <w:spacing w:line="240" w:lineRule="auto"/>
      </w:pPr>
      <w:r w:rsidRPr="00D82A73">
        <w:t xml:space="preserve">En behandling kräver uppföljning </w:t>
      </w:r>
    </w:p>
    <w:p w14:paraId="093FEBAA" w14:textId="77777777" w:rsidR="00E30540" w:rsidRPr="00D82A73" w:rsidRDefault="00E30540" w:rsidP="00807514">
      <w:pPr>
        <w:numPr>
          <w:ilvl w:val="1"/>
          <w:numId w:val="4"/>
        </w:numPr>
        <w:spacing w:line="240" w:lineRule="auto"/>
      </w:pPr>
      <w:r w:rsidRPr="00D82A73">
        <w:t>Biverkningsregistering</w:t>
      </w:r>
    </w:p>
    <w:p w14:paraId="74409BF7" w14:textId="77777777" w:rsidR="00E30540" w:rsidRPr="00D82A73" w:rsidRDefault="00E30540" w:rsidP="00807514">
      <w:pPr>
        <w:numPr>
          <w:ilvl w:val="1"/>
          <w:numId w:val="4"/>
        </w:numPr>
        <w:spacing w:line="240" w:lineRule="auto"/>
      </w:pPr>
      <w:r w:rsidRPr="00D82A73">
        <w:t>Effektmätning av behandling</w:t>
      </w:r>
    </w:p>
    <w:p w14:paraId="6DAC504F" w14:textId="77777777" w:rsidR="00E30540" w:rsidRPr="00D82A73" w:rsidRDefault="00E30540" w:rsidP="00807514">
      <w:pPr>
        <w:numPr>
          <w:ilvl w:val="0"/>
          <w:numId w:val="4"/>
        </w:numPr>
        <w:spacing w:line="240" w:lineRule="auto"/>
      </w:pPr>
      <w:r w:rsidRPr="00D82A73">
        <w:t>Informationsinsamling under begäran och bedömning av vårdbegäran</w:t>
      </w:r>
    </w:p>
    <w:p w14:paraId="0691D107" w14:textId="77777777" w:rsidR="00E30540" w:rsidRPr="00D82A73" w:rsidRDefault="00E30540" w:rsidP="00E30540"/>
    <w:p w14:paraId="230CA36E" w14:textId="77777777" w:rsidR="00E30540" w:rsidRPr="00D82A73" w:rsidRDefault="00E30540" w:rsidP="00E30540">
      <w:r w:rsidRPr="00D82A73">
        <w:t>Tjänstekontraktsbeskrivningen är ett teknik-oberoende, formellt regelverk som reglerar integrationskrav mellan parter (tjänstekonsumenter och tjänsteproducenter) med behov av elektronisk samverkan i ett speciellt syfte</w:t>
      </w:r>
      <w:proofErr w:type="gramStart"/>
      <w:r w:rsidRPr="00D82A73">
        <w:t xml:space="preserve"> (i detta fall integration mellan nationella tjänster och lokala informationkällor.</w:t>
      </w:r>
      <w:proofErr w:type="gramEnd"/>
      <w:r w:rsidRPr="00D82A73">
        <w:t xml:space="preserve"> </w:t>
      </w:r>
    </w:p>
    <w:p w14:paraId="36E67B0B" w14:textId="77777777" w:rsidR="00E30540" w:rsidRPr="00D82A73" w:rsidRDefault="00E30540" w:rsidP="00E30540"/>
    <w:p w14:paraId="430B24CB" w14:textId="77777777" w:rsidR="00E30540" w:rsidRPr="00D82A73" w:rsidRDefault="00E30540" w:rsidP="00E30540">
      <w:r w:rsidRPr="00D82A73">
        <w:t xml:space="preserve">Tjänstekontraktsbeskrivningen är också ett viktigt underlag för skapande av de tekniska kontrakten (scheman och WSDL-filer). </w:t>
      </w:r>
    </w:p>
    <w:p w14:paraId="1D8F6ABF" w14:textId="77777777" w:rsidR="00E30540" w:rsidRPr="00D82A73" w:rsidRDefault="00E30540" w:rsidP="00E30540"/>
    <w:p w14:paraId="21FEE38D" w14:textId="77777777" w:rsidR="00E30540" w:rsidRPr="00D82A73" w:rsidRDefault="00E30540" w:rsidP="00E30540">
      <w:pPr>
        <w:rPr>
          <w:i/>
        </w:rPr>
      </w:pPr>
      <w:r w:rsidRPr="00D82A73">
        <w:rPr>
          <w:i/>
        </w:rPr>
        <w:t>Detta dokument kompletterar reglerna i de tekniska kontrakten. Tjänsteproducenter och tjänstekonsumenter ska m.a.o. följa såväl de maskintolkbara reglerna i de tekniska kontrakten, som de regler som uttrycks detta dokument. Tjänsteproducenter och konsumenter ska följa regelverket i RIVTA 2.1 med avseende på säkerhet och publicering av s.k. ping-tjänst.</w:t>
      </w:r>
    </w:p>
    <w:p w14:paraId="6C64B5A1" w14:textId="77777777" w:rsidR="007E47C0" w:rsidRPr="00D82A73" w:rsidRDefault="007E47C0" w:rsidP="007E47C0"/>
    <w:p w14:paraId="6E98CCC8" w14:textId="5B32182C" w:rsidR="007E47C0" w:rsidRPr="00D82A73" w:rsidRDefault="007E47C0" w:rsidP="007E47C0">
      <w:r w:rsidRPr="00D82A73">
        <w:lastRenderedPageBreak/>
        <w:t>Tjänstekontraktsbeskrivningen är</w:t>
      </w:r>
      <w:r w:rsidR="002F2EFD" w:rsidRPr="00D82A73">
        <w:t xml:space="preserve"> en kravspecifikation. Den skall fungera som </w:t>
      </w:r>
      <w:r w:rsidR="00030D6C" w:rsidRPr="00D82A73">
        <w:t>ett tekni</w:t>
      </w:r>
      <w:r w:rsidRPr="00D82A73">
        <w:t>k</w:t>
      </w:r>
      <w:r w:rsidR="00030D6C" w:rsidRPr="00D82A73">
        <w:t>neutralt</w:t>
      </w:r>
      <w:r w:rsidRPr="00D82A73">
        <w:t xml:space="preserve">,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6F5190D" w14:textId="77777777" w:rsidR="007E47C0" w:rsidRPr="00D82A73" w:rsidRDefault="007E47C0" w:rsidP="007E47C0">
      <w:r w:rsidRPr="00D82A73">
        <w:t>Detta dokument kompletterar reglerna i de tekniska kontrakten. Tjänsteproducenter och tjänstekonsumenter ska m.a.o. följa såväl de maskintolkbara reglerna i de tekniska kontrakten, så väl som de regler som uttrycks verbalt i detta dokument.</w:t>
      </w:r>
    </w:p>
    <w:p w14:paraId="33CF066D" w14:textId="77777777" w:rsidR="007E47C0" w:rsidRPr="00D82A73" w:rsidRDefault="007E47C0" w:rsidP="007E47C0"/>
    <w:p w14:paraId="2836636F" w14:textId="6E78496C" w:rsidR="007E47C0" w:rsidRPr="00D82A73" w:rsidRDefault="00030D6C" w:rsidP="007E47C0">
      <w:pPr>
        <w:tabs>
          <w:tab w:val="left" w:pos="7110"/>
        </w:tabs>
      </w:pPr>
      <w:r w:rsidRPr="00D82A73">
        <w:rPr>
          <w:noProof/>
          <w:lang w:eastAsia="sv-SE"/>
        </w:rPr>
        <mc:AlternateContent>
          <mc:Choice Requires="wps">
            <w:drawing>
              <wp:inline distT="0" distB="0" distL="0" distR="0" wp14:anchorId="64CEEA4E" wp14:editId="4F2BAB3E">
                <wp:extent cx="5753100" cy="3428066"/>
                <wp:effectExtent l="0" t="0" r="38100" b="26670"/>
                <wp:docPr id="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428066"/>
                        </a:xfrm>
                        <a:prstGeom prst="rect">
                          <a:avLst/>
                        </a:prstGeom>
                        <a:solidFill>
                          <a:srgbClr val="DDDDDD"/>
                        </a:solidFill>
                        <a:ln w="9525">
                          <a:solidFill>
                            <a:srgbClr val="000000"/>
                          </a:solidFill>
                          <a:miter lim="800000"/>
                          <a:headEnd/>
                          <a:tailEnd/>
                        </a:ln>
                      </wps:spPr>
                      <wps:txbx>
                        <w:txbxContent>
                          <w:p w14:paraId="4282EC2F" w14:textId="77777777" w:rsidR="00E21086" w:rsidRPr="004255A2" w:rsidRDefault="00E21086" w:rsidP="004255A2">
                            <w:r w:rsidRPr="004255A2">
                              <w:t>I arbetet har följande personer deltagit:</w:t>
                            </w:r>
                          </w:p>
                          <w:p w14:paraId="33ABAB67" w14:textId="77777777" w:rsidR="00E21086" w:rsidRDefault="00E21086" w:rsidP="007E47C0"/>
                          <w:p w14:paraId="0C7A8F4C" w14:textId="0FE06443" w:rsidR="00E21086" w:rsidRPr="00FE3AAD" w:rsidRDefault="00E21086" w:rsidP="004255A2">
                            <w:r w:rsidRPr="004255A2">
                              <w:rPr>
                                <w:szCs w:val="20"/>
                              </w:rPr>
                              <w:t>Tjänstedomänansvarig</w:t>
                            </w:r>
                            <w:r w:rsidRPr="00FE3AAD">
                              <w:t>:</w:t>
                            </w:r>
                          </w:p>
                          <w:p w14:paraId="54D80C8F" w14:textId="014EA55C" w:rsidR="00E21086" w:rsidRDefault="00E21086" w:rsidP="004255A2">
                            <w:pPr>
                              <w:rPr>
                                <w:i/>
                              </w:rPr>
                            </w:pPr>
                            <w:r>
                              <w:rPr>
                                <w:highlight w:val="yellow"/>
                              </w:rPr>
                              <w:t>Maria Berglund</w:t>
                            </w:r>
                          </w:p>
                          <w:p w14:paraId="7F669B65" w14:textId="77777777" w:rsidR="00E21086" w:rsidRPr="00FE3AAD" w:rsidRDefault="00E21086" w:rsidP="007E47C0">
                            <w:pPr>
                              <w:rPr>
                                <w:i/>
                              </w:rPr>
                            </w:pPr>
                          </w:p>
                          <w:p w14:paraId="1E645C8B" w14:textId="77777777" w:rsidR="00E21086" w:rsidRDefault="00E21086" w:rsidP="004255A2">
                            <w:r w:rsidRPr="009B4414">
                              <w:t>Projektgrupp</w:t>
                            </w:r>
                            <w:r>
                              <w:t xml:space="preserve"> </w:t>
                            </w:r>
                            <w:r w:rsidRPr="00861A25">
                              <w:rPr>
                                <w:highlight w:val="yellow"/>
                              </w:rPr>
                              <w:t xml:space="preserve">Startdatum </w:t>
                            </w:r>
                            <w:r>
                              <w:rPr>
                                <w:highlight w:val="yellow"/>
                              </w:rPr>
                              <w:t>–</w:t>
                            </w:r>
                            <w:r w:rsidRPr="00861A25">
                              <w:rPr>
                                <w:highlight w:val="yellow"/>
                              </w:rPr>
                              <w:t xml:space="preserve"> Slutdatum</w:t>
                            </w:r>
                            <w:r>
                              <w:t>:</w:t>
                            </w:r>
                          </w:p>
                          <w:p w14:paraId="0B3EF4E0" w14:textId="77777777" w:rsidR="00E21086" w:rsidRDefault="00E21086" w:rsidP="004255A2"/>
                          <w:p w14:paraId="2E7325E6" w14:textId="42C6C461" w:rsidR="00E21086" w:rsidRDefault="00E21086" w:rsidP="004255A2">
                            <w:r>
                              <w:t>Version 1.0</w:t>
                            </w:r>
                          </w:p>
                          <w:p w14:paraId="6FD32EDA" w14:textId="77777777" w:rsidR="00E21086" w:rsidRDefault="00E21086" w:rsidP="006B39DC">
                            <w:r>
                              <w:t>Marco de Luca, Mina Hälsotjänster</w:t>
                            </w:r>
                          </w:p>
                          <w:p w14:paraId="13B96200" w14:textId="77777777" w:rsidR="00E21086" w:rsidRDefault="00E21086" w:rsidP="006B39DC">
                            <w:r>
                              <w:t>Anders Björk, Softronic</w:t>
                            </w:r>
                          </w:p>
                          <w:p w14:paraId="49F156C4" w14:textId="77777777" w:rsidR="00E21086" w:rsidRDefault="00E21086" w:rsidP="006B39DC">
                            <w:r>
                              <w:t>Roger Lundberg, Siemens</w:t>
                            </w:r>
                          </w:p>
                          <w:p w14:paraId="3B1AAF6D" w14:textId="72825AC4" w:rsidR="00E21086" w:rsidRDefault="00E21086" w:rsidP="006B39DC">
                            <w:r>
                              <w:t>Fredrik Henriques, Chorus</w:t>
                            </w:r>
                          </w:p>
                          <w:p w14:paraId="0DC77B92" w14:textId="5E84F2E8" w:rsidR="00E21086" w:rsidRDefault="00E21086" w:rsidP="006B39DC">
                            <w:r>
                              <w:t>Albert Örwall, Callista Enterprise</w:t>
                            </w:r>
                          </w:p>
                          <w:p w14:paraId="2D678C2B" w14:textId="061644B2" w:rsidR="00E21086" w:rsidRDefault="00E21086" w:rsidP="006B39DC"/>
                          <w:p w14:paraId="1F561B8F" w14:textId="456C0DF2" w:rsidR="00E21086" w:rsidRDefault="00E21086" w:rsidP="006B39DC">
                            <w:r>
                              <w:t>Version 2.0</w:t>
                            </w:r>
                          </w:p>
                          <w:p w14:paraId="0DE10D4A" w14:textId="6B528F0D" w:rsidR="00E21086" w:rsidRDefault="00E21086" w:rsidP="006B39DC">
                            <w:r>
                              <w:t>Marco de Luca, HSF invånartjänster</w:t>
                            </w:r>
                          </w:p>
                          <w:p w14:paraId="71AA7D30" w14:textId="77777777" w:rsidR="00E21086" w:rsidRDefault="00E21086" w:rsidP="006B39DC">
                            <w:r>
                              <w:t>Fredrik Henriques, Chorus</w:t>
                            </w:r>
                          </w:p>
                          <w:p w14:paraId="5946CFBF" w14:textId="59553859" w:rsidR="00E21086" w:rsidRDefault="00E21086" w:rsidP="006B39DC">
                            <w:r>
                              <w:t>Björn Hedman</w:t>
                            </w:r>
                          </w:p>
                          <w:p w14:paraId="09C8AC30" w14:textId="77777777" w:rsidR="00E21086" w:rsidRDefault="00E21086" w:rsidP="006B39DC"/>
                          <w:p w14:paraId="4A9A82F5" w14:textId="77777777" w:rsidR="00E21086" w:rsidRDefault="00E21086" w:rsidP="006B39DC"/>
                          <w:p w14:paraId="249EBE1B" w14:textId="77777777" w:rsidR="00E21086" w:rsidRDefault="00E21086" w:rsidP="006B39DC"/>
                          <w:p w14:paraId="78EFE81F" w14:textId="77777777" w:rsidR="00E21086" w:rsidRDefault="00E21086" w:rsidP="006B39DC">
                            <w:r>
                              <w:t>Teknisk arkitekt:</w:t>
                            </w:r>
                          </w:p>
                          <w:p w14:paraId="26A8F70F" w14:textId="77777777" w:rsidR="00E21086" w:rsidRDefault="00E21086" w:rsidP="006B39DC">
                            <w:r>
                              <w:t>Marco de Luca, Mina Hälsotjänster</w:t>
                            </w:r>
                          </w:p>
                          <w:p w14:paraId="1281ADF1" w14:textId="77777777" w:rsidR="00E21086" w:rsidRPr="009B4414" w:rsidRDefault="00E21086" w:rsidP="004255A2"/>
                          <w:p w14:paraId="0944E795" w14:textId="77777777" w:rsidR="00E21086" w:rsidRPr="009B4414" w:rsidRDefault="00E21086" w:rsidP="007E47C0">
                            <w:r w:rsidRPr="005F7BD9">
                              <w:rPr>
                                <w:highlight w:val="yellow"/>
                              </w:rPr>
                              <w:t>Namn, organisation, roll</w:t>
                            </w:r>
                          </w:p>
                          <w:p w14:paraId="3374E711" w14:textId="77777777" w:rsidR="00E21086" w:rsidRPr="00861A25" w:rsidRDefault="00E21086" w:rsidP="007E47C0">
                            <w:pPr>
                              <w:rPr>
                                <w:i/>
                              </w:rPr>
                            </w:pPr>
                            <w:r>
                              <w:rPr>
                                <w:i/>
                              </w:rPr>
                              <w:t>…</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0,0l0,21600,21600,21600,21600,0xe">
                <v:stroke joinstyle="miter"/>
                <v:path gradientshapeok="t" o:connecttype="rect"/>
              </v:shapetype>
              <v:shape id="Text Box 11" o:spid="_x0000_s1026" type="#_x0000_t202" style="width:453pt;height:269.9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" fillcolor="#ddd">
                <v:textbox>
                  <w:txbxContent>
                    <w:p w14:paraId="4282EC2F" w14:textId="77777777" w:rsidR="00E21086" w:rsidRPr="004255A2" w:rsidRDefault="00E21086" w:rsidP="004255A2">
                      <w:r w:rsidRPr="004255A2">
                        <w:t>I arbetet har följande personer deltagit:</w:t>
                      </w:r>
                    </w:p>
                    <w:p w14:paraId="33ABAB67" w14:textId="77777777" w:rsidR="00E21086" w:rsidRDefault="00E21086" w:rsidP="007E47C0"/>
                    <w:p w14:paraId="0C7A8F4C" w14:textId="0FE06443" w:rsidR="00E21086" w:rsidRPr="00FE3AAD" w:rsidRDefault="00E21086" w:rsidP="004255A2">
                      <w:r w:rsidRPr="004255A2">
                        <w:rPr>
                          <w:szCs w:val="20"/>
                        </w:rPr>
                        <w:t>Tjänstedomänansvarig</w:t>
                      </w:r>
                      <w:r w:rsidRPr="00FE3AAD">
                        <w:t>:</w:t>
                      </w:r>
                    </w:p>
                    <w:p w14:paraId="54D80C8F" w14:textId="014EA55C" w:rsidR="00E21086" w:rsidRDefault="00E21086" w:rsidP="004255A2">
                      <w:pPr>
                        <w:rPr>
                          <w:i/>
                        </w:rPr>
                      </w:pPr>
                      <w:r>
                        <w:rPr>
                          <w:highlight w:val="yellow"/>
                        </w:rPr>
                        <w:t>Maria Berglund</w:t>
                      </w:r>
                    </w:p>
                    <w:p w14:paraId="7F669B65" w14:textId="77777777" w:rsidR="00E21086" w:rsidRPr="00FE3AAD" w:rsidRDefault="00E21086" w:rsidP="007E47C0">
                      <w:pPr>
                        <w:rPr>
                          <w:i/>
                        </w:rPr>
                      </w:pPr>
                    </w:p>
                    <w:p w14:paraId="1E645C8B" w14:textId="77777777" w:rsidR="00E21086" w:rsidRDefault="00E21086" w:rsidP="004255A2">
                      <w:r w:rsidRPr="009B4414">
                        <w:t>Projektgrupp</w:t>
                      </w:r>
                      <w:r>
                        <w:t xml:space="preserve"> </w:t>
                      </w:r>
                      <w:r w:rsidRPr="00861A25">
                        <w:rPr>
                          <w:highlight w:val="yellow"/>
                        </w:rPr>
                        <w:t xml:space="preserve">Startdatum </w:t>
                      </w:r>
                      <w:r>
                        <w:rPr>
                          <w:highlight w:val="yellow"/>
                        </w:rPr>
                        <w:t>–</w:t>
                      </w:r>
                      <w:r w:rsidRPr="00861A25">
                        <w:rPr>
                          <w:highlight w:val="yellow"/>
                        </w:rPr>
                        <w:t xml:space="preserve"> Slutdatum</w:t>
                      </w:r>
                      <w:r>
                        <w:t>:</w:t>
                      </w:r>
                    </w:p>
                    <w:p w14:paraId="0B3EF4E0" w14:textId="77777777" w:rsidR="00E21086" w:rsidRDefault="00E21086" w:rsidP="004255A2"/>
                    <w:p w14:paraId="2E7325E6" w14:textId="42C6C461" w:rsidR="00E21086" w:rsidRDefault="00E21086" w:rsidP="004255A2">
                      <w:r>
                        <w:t>Version 1.0</w:t>
                      </w:r>
                    </w:p>
                    <w:p w14:paraId="6FD32EDA" w14:textId="77777777" w:rsidR="00E21086" w:rsidRDefault="00E21086" w:rsidP="006B39DC">
                      <w:r>
                        <w:t>Marco de Luca, Mina Hälsotjänster</w:t>
                      </w:r>
                    </w:p>
                    <w:p w14:paraId="13B96200" w14:textId="77777777" w:rsidR="00E21086" w:rsidRDefault="00E21086" w:rsidP="006B39DC">
                      <w:r>
                        <w:t>Anders Björk, Softronic</w:t>
                      </w:r>
                    </w:p>
                    <w:p w14:paraId="49F156C4" w14:textId="77777777" w:rsidR="00E21086" w:rsidRDefault="00E21086" w:rsidP="006B39DC">
                      <w:r>
                        <w:t>Roger Lundberg, Siemens</w:t>
                      </w:r>
                    </w:p>
                    <w:p w14:paraId="3B1AAF6D" w14:textId="72825AC4" w:rsidR="00E21086" w:rsidRDefault="00E21086" w:rsidP="006B39DC">
                      <w:r>
                        <w:t>Fredrik Henriques, Chorus</w:t>
                      </w:r>
                    </w:p>
                    <w:p w14:paraId="0DC77B92" w14:textId="5E84F2E8" w:rsidR="00E21086" w:rsidRDefault="00E21086" w:rsidP="006B39DC">
                      <w:r>
                        <w:t>Albert Örwall, Callista Enterprise</w:t>
                      </w:r>
                    </w:p>
                    <w:p w14:paraId="2D678C2B" w14:textId="061644B2" w:rsidR="00E21086" w:rsidRDefault="00E21086" w:rsidP="006B39DC"/>
                    <w:p w14:paraId="1F561B8F" w14:textId="456C0DF2" w:rsidR="00E21086" w:rsidRDefault="00E21086" w:rsidP="006B39DC">
                      <w:r>
                        <w:t>Version 2.0</w:t>
                      </w:r>
                    </w:p>
                    <w:p w14:paraId="0DE10D4A" w14:textId="6B528F0D" w:rsidR="00E21086" w:rsidRDefault="00E21086" w:rsidP="006B39DC">
                      <w:r>
                        <w:t>Marco de Luca, HSF invånartjänster</w:t>
                      </w:r>
                    </w:p>
                    <w:p w14:paraId="71AA7D30" w14:textId="77777777" w:rsidR="00E21086" w:rsidRDefault="00E21086" w:rsidP="006B39DC">
                      <w:r>
                        <w:t>Fredrik Henriques, Chorus</w:t>
                      </w:r>
                    </w:p>
                    <w:p w14:paraId="5946CFBF" w14:textId="59553859" w:rsidR="00E21086" w:rsidRDefault="00E21086" w:rsidP="006B39DC">
                      <w:r>
                        <w:t>Björn Hedman</w:t>
                      </w:r>
                    </w:p>
                    <w:p w14:paraId="09C8AC30" w14:textId="77777777" w:rsidR="00E21086" w:rsidRDefault="00E21086" w:rsidP="006B39DC"/>
                    <w:p w14:paraId="4A9A82F5" w14:textId="77777777" w:rsidR="00E21086" w:rsidRDefault="00E21086" w:rsidP="006B39DC"/>
                    <w:p w14:paraId="249EBE1B" w14:textId="77777777" w:rsidR="00E21086" w:rsidRDefault="00E21086" w:rsidP="006B39DC"/>
                    <w:p w14:paraId="78EFE81F" w14:textId="77777777" w:rsidR="00E21086" w:rsidRDefault="00E21086" w:rsidP="006B39DC">
                      <w:r>
                        <w:t>Teknisk arkitekt:</w:t>
                      </w:r>
                    </w:p>
                    <w:p w14:paraId="26A8F70F" w14:textId="77777777" w:rsidR="00E21086" w:rsidRDefault="00E21086" w:rsidP="006B39DC">
                      <w:r>
                        <w:t>Marco de Luca, Mina Hälsotjänster</w:t>
                      </w:r>
                    </w:p>
                    <w:p w14:paraId="1281ADF1" w14:textId="77777777" w:rsidR="00E21086" w:rsidRPr="009B4414" w:rsidRDefault="00E21086" w:rsidP="004255A2"/>
                    <w:p w14:paraId="0944E795" w14:textId="77777777" w:rsidR="00E21086" w:rsidRPr="009B4414" w:rsidRDefault="00E21086" w:rsidP="007E47C0">
                      <w:r w:rsidRPr="005F7BD9">
                        <w:rPr>
                          <w:highlight w:val="yellow"/>
                        </w:rPr>
                        <w:t>Namn, organisation, roll</w:t>
                      </w:r>
                    </w:p>
                    <w:p w14:paraId="3374E711" w14:textId="77777777" w:rsidR="00E21086" w:rsidRPr="00861A25" w:rsidRDefault="00E21086" w:rsidP="007E47C0">
                      <w:pPr>
                        <w:rPr>
                          <w:i/>
                        </w:rPr>
                      </w:pPr>
                      <w:r>
                        <w:rPr>
                          <w:i/>
                        </w:rPr>
                        <w:t>…</w:t>
                      </w:r>
                    </w:p>
                  </w:txbxContent>
                </v:textbox>
                <w10:anchorlock/>
              </v:shape>
            </w:pict>
          </mc:Fallback>
        </mc:AlternateContent>
      </w:r>
      <w:r w:rsidR="007E47C0" w:rsidRPr="00D82A73">
        <w:tab/>
      </w:r>
    </w:p>
    <w:p w14:paraId="49915903" w14:textId="77777777" w:rsidR="007E47C0" w:rsidRPr="00D82A73" w:rsidRDefault="007E47C0" w:rsidP="007E47C0">
      <w:pPr>
        <w:pStyle w:val="Rubrik1"/>
      </w:pPr>
      <w:bookmarkStart w:id="9" w:name="_Toc198086678"/>
      <w:bookmarkStart w:id="10" w:name="_Toc224960918"/>
      <w:bookmarkStart w:id="11" w:name="_Toc357754844"/>
      <w:bookmarkStart w:id="12" w:name="_Toc163300578"/>
      <w:bookmarkStart w:id="13" w:name="_Toc163300880"/>
      <w:bookmarkStart w:id="14" w:name="_Toc198366954"/>
      <w:bookmarkStart w:id="15" w:name="_Toc259358436"/>
      <w:r w:rsidRPr="00D82A73">
        <w:t>Versionsinformation</w:t>
      </w:r>
      <w:bookmarkEnd w:id="9"/>
      <w:bookmarkEnd w:id="10"/>
      <w:bookmarkEnd w:id="11"/>
      <w:bookmarkEnd w:id="15"/>
    </w:p>
    <w:p w14:paraId="6810B110" w14:textId="2D7867E2" w:rsidR="007E47C0" w:rsidRPr="00D82A73" w:rsidRDefault="007E47C0" w:rsidP="007E47C0">
      <w:r w:rsidRPr="00D82A73">
        <w:t xml:space="preserve">Denna revision av tjänstekontraktsbeskrivningen handlar om version </w:t>
      </w:r>
      <w:fldSimple w:instr=" DOCPROPERTY  &quot;Version_1&quot; \* MERGEFORMAT ">
        <w:r w:rsidR="003B7257" w:rsidRPr="00D82A73">
          <w:rPr>
            <w:b/>
            <w:color w:val="76923C" w:themeColor="accent3" w:themeShade="BF"/>
          </w:rPr>
          <w:t>2</w:t>
        </w:r>
      </w:fldSimple>
      <w:r w:rsidR="003B7257" w:rsidRPr="00D82A73">
        <w:t>.</w:t>
      </w:r>
      <w:fldSimple w:instr=" DOCPROPERTY &quot;Version_2&quot; \* MERGEFORMAT ">
        <w:r w:rsidR="003B7257" w:rsidRPr="00D82A73">
          <w:rPr>
            <w:b/>
            <w:color w:val="76923C" w:themeColor="accent3" w:themeShade="BF"/>
          </w:rPr>
          <w:t>0</w:t>
        </w:r>
      </w:fldSimple>
      <w:r w:rsidR="003B7257" w:rsidRPr="00D82A73">
        <w:t>.</w:t>
      </w:r>
      <w:fldSimple w:instr=" DOCPROPERTY &quot;Version_3&quot; \* MERGEFORMAT ">
        <w:r w:rsidR="003B7257" w:rsidRPr="00D82A73">
          <w:rPr>
            <w:b/>
            <w:color w:val="76923C" w:themeColor="accent3" w:themeShade="BF"/>
          </w:rPr>
          <w:t>0</w:t>
        </w:r>
      </w:fldSimple>
      <w:proofErr w:type="gramStart"/>
      <w:r w:rsidR="003B7257" w:rsidRPr="00D82A73">
        <w:t>.</w:t>
      </w:r>
      <w:r w:rsidRPr="00D82A73">
        <w:t>.</w:t>
      </w:r>
      <w:proofErr w:type="gramEnd"/>
      <w:r w:rsidRPr="00D82A73">
        <w:t xml:space="preserve"> </w:t>
      </w:r>
    </w:p>
    <w:p w14:paraId="3869434E" w14:textId="3947D410" w:rsidR="00A16E37" w:rsidRPr="00D82A73" w:rsidRDefault="00A16E37" w:rsidP="007E47C0">
      <w:r w:rsidRPr="00D82A73">
        <w:t xml:space="preserve">Observera att version för detta dokument och domänen måste vara lika. Detta för att spårbarheten inte skall brytas. </w:t>
      </w:r>
    </w:p>
    <w:p w14:paraId="2AE2B5DF" w14:textId="77777777" w:rsidR="00030D6C" w:rsidRPr="00D82A73" w:rsidRDefault="00030D6C" w:rsidP="007E47C0"/>
    <w:p w14:paraId="63659F02" w14:textId="77777777" w:rsidR="007E47C0" w:rsidRPr="00D82A73" w:rsidRDefault="007E47C0" w:rsidP="007E47C0">
      <w:pPr>
        <w:pStyle w:val="Rubrik2"/>
      </w:pPr>
      <w:bookmarkStart w:id="16" w:name="_Toc357754845"/>
      <w:bookmarkStart w:id="17" w:name="_Toc163300882"/>
      <w:bookmarkStart w:id="18" w:name="_Toc259358437"/>
      <w:r w:rsidRPr="00D82A73">
        <w:t xml:space="preserve">Version </w:t>
      </w:r>
      <w:fldSimple w:instr=" DOCPROPERTY  &quot;Version_1&quot; \* MERGEFORMAT ">
        <w:r w:rsidR="003B7257" w:rsidRPr="00D82A73">
          <w:rPr>
            <w:b/>
            <w:color w:val="76923C" w:themeColor="accent3" w:themeShade="BF"/>
          </w:rPr>
          <w:t>2</w:t>
        </w:r>
      </w:fldSimple>
      <w:r w:rsidRPr="00D82A73">
        <w:t>.</w:t>
      </w:r>
      <w:fldSimple w:instr=" DOCPROPERTY &quot;Version_2&quot; \* MERGEFORMAT ">
        <w:r w:rsidR="003B7257" w:rsidRPr="00D82A73">
          <w:rPr>
            <w:b/>
            <w:color w:val="76923C" w:themeColor="accent3" w:themeShade="BF"/>
          </w:rPr>
          <w:t>0</w:t>
        </w:r>
      </w:fldSimple>
      <w:r w:rsidRPr="00D82A73">
        <w:t>.</w:t>
      </w:r>
      <w:fldSimple w:instr=" DOCPROPERTY &quot;Version_3&quot; \* MERGEFORMAT ">
        <w:r w:rsidR="003B7257" w:rsidRPr="00D82A73">
          <w:rPr>
            <w:b/>
            <w:color w:val="76923C" w:themeColor="accent3" w:themeShade="BF"/>
          </w:rPr>
          <w:t>0</w:t>
        </w:r>
      </w:fldSimple>
      <w:r w:rsidRPr="00D82A73">
        <w:t>.</w:t>
      </w:r>
      <w:bookmarkEnd w:id="16"/>
      <w:bookmarkEnd w:id="18"/>
    </w:p>
    <w:p w14:paraId="683B6404" w14:textId="78FF4852" w:rsidR="003B7257" w:rsidRPr="00D82A73" w:rsidRDefault="003B7257" w:rsidP="003B7257">
      <w:r w:rsidRPr="00D82A73">
        <w:t>Samtliga tjänster har version 2.0.</w:t>
      </w:r>
    </w:p>
    <w:p w14:paraId="5E36D7BD" w14:textId="77777777" w:rsidR="003B7257" w:rsidRPr="00D82A73" w:rsidRDefault="003B7257" w:rsidP="003B7257"/>
    <w:p w14:paraId="4C91F4A8" w14:textId="77777777" w:rsidR="007E47C0" w:rsidRPr="00D82A73" w:rsidRDefault="007E47C0" w:rsidP="007E47C0">
      <w:pPr>
        <w:pStyle w:val="Rubrik3"/>
      </w:pPr>
      <w:bookmarkStart w:id="19" w:name="_Toc259358438"/>
      <w:r w:rsidRPr="00D82A73">
        <w:t>Oförändrade tjänstekontrakt</w:t>
      </w:r>
      <w:bookmarkEnd w:id="19"/>
    </w:p>
    <w:p w14:paraId="7F361766" w14:textId="6393BD3F" w:rsidR="003B7257" w:rsidRPr="00D82A73" w:rsidRDefault="003B7257" w:rsidP="00807514">
      <w:pPr>
        <w:pStyle w:val="Liststycke"/>
        <w:numPr>
          <w:ilvl w:val="0"/>
          <w:numId w:val="4"/>
        </w:numPr>
      </w:pPr>
      <w:r w:rsidRPr="00D82A73">
        <w:t>CancelForm, version 2.0</w:t>
      </w:r>
    </w:p>
    <w:p w14:paraId="0A217172" w14:textId="07E05568" w:rsidR="007E47C0" w:rsidRPr="00D82A73" w:rsidRDefault="007E47C0" w:rsidP="00A12BED"/>
    <w:p w14:paraId="4009D7B0" w14:textId="77777777" w:rsidR="007E47C0" w:rsidRPr="00D82A73" w:rsidRDefault="007E47C0" w:rsidP="007E47C0">
      <w:pPr>
        <w:pStyle w:val="Rubrik3"/>
      </w:pPr>
      <w:bookmarkStart w:id="20" w:name="_Toc259358439"/>
      <w:r w:rsidRPr="00D82A73">
        <w:lastRenderedPageBreak/>
        <w:t>Nya tjänstekontrakt</w:t>
      </w:r>
      <w:bookmarkEnd w:id="20"/>
    </w:p>
    <w:p w14:paraId="54A45A65" w14:textId="77777777" w:rsidR="007E47C0" w:rsidRPr="00D82A73" w:rsidRDefault="007E47C0" w:rsidP="007E47C0">
      <w:r w:rsidRPr="00D82A73">
        <w:t>Följande nya tjänstekontrakt finns från och med denna version:</w:t>
      </w:r>
    </w:p>
    <w:p w14:paraId="30C432C7" w14:textId="1D1140C2" w:rsidR="00F118B4" w:rsidRPr="00D82A73" w:rsidRDefault="00F118B4" w:rsidP="00807514">
      <w:pPr>
        <w:pStyle w:val="Liststycke"/>
        <w:numPr>
          <w:ilvl w:val="0"/>
          <w:numId w:val="5"/>
        </w:numPr>
      </w:pPr>
      <w:r w:rsidRPr="00D82A73">
        <w:t>SaveFormTemplate</w:t>
      </w:r>
    </w:p>
    <w:p w14:paraId="749541FB" w14:textId="39EE0EA5" w:rsidR="00F118B4" w:rsidRPr="00D82A73" w:rsidRDefault="00F118B4" w:rsidP="00807514">
      <w:pPr>
        <w:pStyle w:val="Liststycke"/>
        <w:numPr>
          <w:ilvl w:val="0"/>
          <w:numId w:val="5"/>
        </w:numPr>
      </w:pPr>
      <w:r w:rsidRPr="00D82A73">
        <w:t>GetFormTemplate</w:t>
      </w:r>
    </w:p>
    <w:p w14:paraId="0F8C0DEC" w14:textId="77777777" w:rsidR="00E131FD" w:rsidRPr="00D82A73" w:rsidRDefault="00E131FD" w:rsidP="00E131FD">
      <w:pPr>
        <w:rPr>
          <w:highlight w:val="yellow"/>
        </w:rPr>
      </w:pPr>
    </w:p>
    <w:p w14:paraId="0AFEDAB3" w14:textId="77777777" w:rsidR="007E47C0" w:rsidRPr="00D82A73" w:rsidRDefault="007E47C0" w:rsidP="007E47C0">
      <w:pPr>
        <w:pStyle w:val="Rubrik3"/>
      </w:pPr>
      <w:bookmarkStart w:id="21" w:name="_Toc259358440"/>
      <w:r w:rsidRPr="00D82A73">
        <w:t>Förändrade tjänstekontrakt</w:t>
      </w:r>
      <w:bookmarkEnd w:id="21"/>
    </w:p>
    <w:p w14:paraId="6F181714" w14:textId="77777777" w:rsidR="00F118B4" w:rsidRPr="00D82A73" w:rsidRDefault="00F118B4" w:rsidP="00807514">
      <w:pPr>
        <w:numPr>
          <w:ilvl w:val="0"/>
          <w:numId w:val="6"/>
        </w:numPr>
      </w:pPr>
      <w:r w:rsidRPr="00D82A73">
        <w:t>CreateForm</w:t>
      </w:r>
    </w:p>
    <w:p w14:paraId="0A3A55C0" w14:textId="77777777" w:rsidR="00F118B4" w:rsidRPr="00D82A73" w:rsidRDefault="00F118B4" w:rsidP="00807514">
      <w:pPr>
        <w:numPr>
          <w:ilvl w:val="0"/>
          <w:numId w:val="6"/>
        </w:numPr>
      </w:pPr>
      <w:r w:rsidRPr="00D82A73">
        <w:t>CreateFormRequest</w:t>
      </w:r>
    </w:p>
    <w:p w14:paraId="7AF86769" w14:textId="77777777" w:rsidR="00F118B4" w:rsidRPr="00D82A73" w:rsidRDefault="00F118B4" w:rsidP="00807514">
      <w:pPr>
        <w:numPr>
          <w:ilvl w:val="0"/>
          <w:numId w:val="6"/>
        </w:numPr>
      </w:pPr>
      <w:r w:rsidRPr="00D82A73">
        <w:t>GetForm</w:t>
      </w:r>
    </w:p>
    <w:p w14:paraId="26A41DFC" w14:textId="77777777" w:rsidR="00F118B4" w:rsidRPr="00D82A73" w:rsidRDefault="00F118B4" w:rsidP="00807514">
      <w:pPr>
        <w:numPr>
          <w:ilvl w:val="0"/>
          <w:numId w:val="6"/>
        </w:numPr>
      </w:pPr>
      <w:r w:rsidRPr="00D82A73">
        <w:t>GetFormQuestionPage</w:t>
      </w:r>
    </w:p>
    <w:p w14:paraId="011F0353" w14:textId="77777777" w:rsidR="00F118B4" w:rsidRPr="00D82A73" w:rsidRDefault="00F118B4" w:rsidP="00807514">
      <w:pPr>
        <w:numPr>
          <w:ilvl w:val="0"/>
          <w:numId w:val="6"/>
        </w:numPr>
      </w:pPr>
      <w:r w:rsidRPr="00D82A73">
        <w:t>GetForms</w:t>
      </w:r>
    </w:p>
    <w:p w14:paraId="1DCF322A" w14:textId="77777777" w:rsidR="00F118B4" w:rsidRPr="00D82A73" w:rsidRDefault="00F118B4" w:rsidP="00807514">
      <w:pPr>
        <w:numPr>
          <w:ilvl w:val="0"/>
          <w:numId w:val="6"/>
        </w:numPr>
      </w:pPr>
      <w:r w:rsidRPr="00D82A73">
        <w:t>GetFormTemplates</w:t>
      </w:r>
    </w:p>
    <w:p w14:paraId="1EAAD702" w14:textId="1B072E9C" w:rsidR="00F805F4" w:rsidRPr="00D82A73" w:rsidRDefault="00F805F4" w:rsidP="00807514">
      <w:pPr>
        <w:numPr>
          <w:ilvl w:val="0"/>
          <w:numId w:val="6"/>
        </w:numPr>
      </w:pPr>
      <w:r w:rsidRPr="00D82A73">
        <w:t>SaveForm</w:t>
      </w:r>
    </w:p>
    <w:p w14:paraId="7D93EA10" w14:textId="2E876E63" w:rsidR="00F805F4" w:rsidRPr="00D82A73" w:rsidRDefault="00F805F4" w:rsidP="00807514">
      <w:pPr>
        <w:numPr>
          <w:ilvl w:val="0"/>
          <w:numId w:val="6"/>
        </w:numPr>
      </w:pPr>
      <w:r w:rsidRPr="00D82A73">
        <w:t>SaveFormPage</w:t>
      </w:r>
    </w:p>
    <w:p w14:paraId="61A76D47" w14:textId="77777777" w:rsidR="00F118B4" w:rsidRPr="00D82A73" w:rsidRDefault="00F118B4" w:rsidP="00F118B4"/>
    <w:p w14:paraId="2B01D46B" w14:textId="77777777" w:rsidR="007E47C0" w:rsidRPr="00D82A73" w:rsidRDefault="007E47C0" w:rsidP="007E47C0"/>
    <w:p w14:paraId="003EC8D1" w14:textId="77777777" w:rsidR="007E47C0" w:rsidRPr="00D82A73" w:rsidRDefault="007E47C0" w:rsidP="007E47C0"/>
    <w:p w14:paraId="03AAB965" w14:textId="77777777" w:rsidR="007E47C0" w:rsidRPr="00D82A73" w:rsidRDefault="007E47C0" w:rsidP="007E47C0">
      <w:pPr>
        <w:pStyle w:val="Rubrik3"/>
      </w:pPr>
      <w:bookmarkStart w:id="22" w:name="_Toc259358441"/>
      <w:r w:rsidRPr="00D82A73">
        <w:t>Utgångna tjänstekontrakt</w:t>
      </w:r>
      <w:bookmarkEnd w:id="22"/>
    </w:p>
    <w:p w14:paraId="47970566" w14:textId="77777777" w:rsidR="007E47C0" w:rsidRPr="00D82A73" w:rsidRDefault="007E47C0" w:rsidP="007E47C0">
      <w:r w:rsidRPr="00D82A73">
        <w:t>Inga tjänstekontrakt har utgått.</w:t>
      </w:r>
    </w:p>
    <w:p w14:paraId="07B6FAA1" w14:textId="77777777" w:rsidR="007E47C0" w:rsidRPr="00D82A73" w:rsidRDefault="007E47C0" w:rsidP="007E47C0"/>
    <w:p w14:paraId="4D7E989C" w14:textId="77777777" w:rsidR="007E47C0" w:rsidRPr="00D82A73" w:rsidRDefault="007E47C0" w:rsidP="007E47C0">
      <w:pPr>
        <w:pStyle w:val="Brdtext"/>
      </w:pPr>
    </w:p>
    <w:p w14:paraId="0CB18193" w14:textId="77777777" w:rsidR="007E47C0" w:rsidRPr="00D82A73" w:rsidRDefault="007E47C0" w:rsidP="007E47C0">
      <w:pPr>
        <w:pStyle w:val="Rubrik1"/>
      </w:pPr>
      <w:bookmarkStart w:id="23" w:name="_Toc357754847"/>
      <w:bookmarkStart w:id="24" w:name="_Toc259358442"/>
      <w:bookmarkEnd w:id="17"/>
      <w:r w:rsidRPr="00D82A73">
        <w:t>Tjänstedomänens arkitektur</w:t>
      </w:r>
      <w:bookmarkEnd w:id="23"/>
      <w:bookmarkEnd w:id="24"/>
    </w:p>
    <w:p w14:paraId="11015972" w14:textId="529D732C" w:rsidR="00F118B4" w:rsidRPr="00D82A73" w:rsidRDefault="0044271E" w:rsidP="007E47C0">
      <w:pPr>
        <w:rPr>
          <w:color w:val="4F81BD" w:themeColor="accent1"/>
        </w:rPr>
      </w:pPr>
      <w:r w:rsidRPr="00D82A73">
        <w:rPr>
          <w:noProof/>
          <w:color w:val="4F81BD" w:themeColor="accent1"/>
          <w:lang w:eastAsia="sv-SE"/>
        </w:rPr>
        <w:drawing>
          <wp:inline distT="0" distB="0" distL="0" distR="0" wp14:anchorId="381E2A0B" wp14:editId="3D560AE2">
            <wp:extent cx="5255584" cy="3127793"/>
            <wp:effectExtent l="0" t="0" r="2540" b="0"/>
            <wp:docPr id="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6449" cy="3128308"/>
                    </a:xfrm>
                    <a:prstGeom prst="rect">
                      <a:avLst/>
                    </a:prstGeom>
                    <a:noFill/>
                    <a:ln>
                      <a:noFill/>
                    </a:ln>
                  </pic:spPr>
                </pic:pic>
              </a:graphicData>
            </a:graphic>
          </wp:inline>
        </w:drawing>
      </w:r>
    </w:p>
    <w:p w14:paraId="62B850C0" w14:textId="77777777" w:rsidR="007E47C0" w:rsidRPr="00D82A73" w:rsidRDefault="007E47C0" w:rsidP="007E47C0">
      <w:pPr>
        <w:rPr>
          <w:color w:val="4F81BD" w:themeColor="accent1"/>
        </w:rPr>
      </w:pPr>
    </w:p>
    <w:p w14:paraId="183316F4" w14:textId="77777777" w:rsidR="00BF592E" w:rsidRPr="00D82A73" w:rsidRDefault="00BF592E" w:rsidP="007E47C0">
      <w:pPr>
        <w:rPr>
          <w:color w:val="4F81BD" w:themeColor="accent1"/>
        </w:rPr>
      </w:pPr>
    </w:p>
    <w:p w14:paraId="70D8E2FE" w14:textId="77777777" w:rsidR="00BF592E" w:rsidRPr="00D82A73" w:rsidRDefault="00BF592E" w:rsidP="00BF592E"/>
    <w:p w14:paraId="4B892EF9" w14:textId="77777777" w:rsidR="00BF592E" w:rsidRPr="00D82A73" w:rsidRDefault="00BF592E" w:rsidP="00BF592E">
      <w:pPr>
        <w:pStyle w:val="Rubrik3"/>
      </w:pPr>
      <w:bookmarkStart w:id="25" w:name="_Toc220986009"/>
      <w:bookmarkStart w:id="26" w:name="_Toc257462038"/>
      <w:bookmarkStart w:id="27" w:name="_Toc259358443"/>
      <w:r w:rsidRPr="00D82A73">
        <w:t>Flöde AF-1 Skapa formulärmall</w:t>
      </w:r>
      <w:bookmarkEnd w:id="25"/>
      <w:bookmarkEnd w:id="26"/>
      <w:bookmarkEnd w:id="27"/>
    </w:p>
    <w:p w14:paraId="546CA9F9" w14:textId="686C168D" w:rsidR="00BF592E" w:rsidRPr="00D82A73" w:rsidRDefault="00BF592E" w:rsidP="00BF592E">
      <w:r w:rsidRPr="00D82A73">
        <w:t>[</w:t>
      </w:r>
      <w:r w:rsidRPr="00D82A73">
        <w:rPr>
          <w:highlight w:val="yellow"/>
        </w:rPr>
        <w:t>Flödet saknar sekvensdiagram. Aktiviteten sker internt i formulärmotorn.]</w:t>
      </w:r>
    </w:p>
    <w:p w14:paraId="67C1960A" w14:textId="77777777" w:rsidR="00BF592E" w:rsidRPr="00D82A73" w:rsidRDefault="00BF592E" w:rsidP="00BF592E">
      <w:r w:rsidRPr="00D82A73">
        <w:t>[Definieras av kommande formulärmotorer.]</w:t>
      </w:r>
    </w:p>
    <w:p w14:paraId="08A5DCA5" w14:textId="77777777" w:rsidR="00BF592E" w:rsidRPr="00D82A73" w:rsidRDefault="00BF592E" w:rsidP="00BF592E">
      <w:pPr>
        <w:rPr>
          <w:rFonts w:ascii="Arial" w:hAnsi="Arial" w:cs="Arial"/>
          <w:szCs w:val="26"/>
          <w:lang w:eastAsia="sv-SE"/>
        </w:rPr>
      </w:pPr>
      <w:r w:rsidRPr="00D82A73">
        <w:br w:type="page"/>
      </w:r>
    </w:p>
    <w:p w14:paraId="5E0E65B4" w14:textId="77777777" w:rsidR="00BF592E" w:rsidRPr="00D82A73" w:rsidRDefault="00BF592E" w:rsidP="00BF592E">
      <w:pPr>
        <w:pStyle w:val="Rubrik3"/>
      </w:pPr>
      <w:bookmarkStart w:id="28" w:name="_Toc220986010"/>
      <w:bookmarkStart w:id="29" w:name="_Toc257462039"/>
      <w:bookmarkStart w:id="30" w:name="_Toc259358444"/>
      <w:r w:rsidRPr="00D82A73">
        <w:lastRenderedPageBreak/>
        <w:t>Flöde AF-2 Begär formulärinsamling av patient</w:t>
      </w:r>
      <w:bookmarkEnd w:id="28"/>
      <w:bookmarkEnd w:id="29"/>
      <w:bookmarkEnd w:id="30"/>
    </w:p>
    <w:p w14:paraId="69609A55" w14:textId="77777777" w:rsidR="00BF592E" w:rsidRPr="00D82A73" w:rsidRDefault="00BF592E" w:rsidP="00BF592E">
      <w:r w:rsidRPr="00D82A73">
        <w:t>Användningsfallet kan även benämnas ”</w:t>
      </w:r>
      <w:r w:rsidRPr="00D82A73">
        <w:rPr>
          <w:b/>
        </w:rPr>
        <w:t>Skapa formulärbegäran</w:t>
      </w:r>
      <w:r w:rsidRPr="00D82A73">
        <w:t>”.</w:t>
      </w:r>
    </w:p>
    <w:p w14:paraId="3A0D96F4" w14:textId="77777777" w:rsidR="00BF592E" w:rsidRPr="00D82A73" w:rsidRDefault="00BF592E" w:rsidP="00BF592E"/>
    <w:p w14:paraId="3664F3F2" w14:textId="77777777" w:rsidR="00BF592E" w:rsidRPr="00D82A73" w:rsidRDefault="00BF592E" w:rsidP="00BF592E">
      <w:r w:rsidRPr="00D82A73">
        <w:rPr>
          <w:noProof/>
          <w:lang w:eastAsia="sv-SE"/>
        </w:rPr>
        <w:drawing>
          <wp:inline distT="0" distB="0" distL="0" distR="0" wp14:anchorId="016F7D9E" wp14:editId="2D32B5B8">
            <wp:extent cx="6624572" cy="3010924"/>
            <wp:effectExtent l="0" t="0" r="5080" b="12065"/>
            <wp:docPr id="21"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4572" cy="3010924"/>
                    </a:xfrm>
                    <a:prstGeom prst="rect">
                      <a:avLst/>
                    </a:prstGeom>
                    <a:noFill/>
                    <a:ln>
                      <a:noFill/>
                    </a:ln>
                  </pic:spPr>
                </pic:pic>
              </a:graphicData>
            </a:graphic>
          </wp:inline>
        </w:drawing>
      </w:r>
    </w:p>
    <w:p w14:paraId="59EF5491" w14:textId="77777777" w:rsidR="00BF592E" w:rsidRPr="00D82A73" w:rsidRDefault="00BF592E" w:rsidP="00BF592E">
      <w:pPr>
        <w:pStyle w:val="Beskrivning"/>
        <w:rPr>
          <w:lang w:val="sv-SE"/>
        </w:rPr>
      </w:pPr>
      <w:bookmarkStart w:id="31" w:name="_Toc220550770"/>
      <w:r w:rsidRPr="00D82A73">
        <w:rPr>
          <w:lang w:val="sv-SE"/>
        </w:rPr>
        <w:t xml:space="preserve">Figur </w:t>
      </w:r>
      <w:r w:rsidRPr="00D82A73">
        <w:rPr>
          <w:lang w:val="sv-SE"/>
        </w:rPr>
        <w:fldChar w:fldCharType="begin"/>
      </w:r>
      <w:r w:rsidRPr="00D82A73">
        <w:rPr>
          <w:lang w:val="sv-SE"/>
        </w:rPr>
        <w:instrText xml:space="preserve"> SEQ Figur \* ARABIC </w:instrText>
      </w:r>
      <w:r w:rsidRPr="00D82A73">
        <w:rPr>
          <w:lang w:val="sv-SE"/>
        </w:rPr>
        <w:fldChar w:fldCharType="separate"/>
      </w:r>
      <w:r w:rsidRPr="00D82A73">
        <w:rPr>
          <w:noProof/>
          <w:lang w:val="sv-SE"/>
        </w:rPr>
        <w:t>1</w:t>
      </w:r>
      <w:r w:rsidRPr="00D82A73">
        <w:rPr>
          <w:noProof/>
          <w:lang w:val="sv-SE"/>
        </w:rPr>
        <w:fldChar w:fldCharType="end"/>
      </w:r>
      <w:r w:rsidRPr="00D82A73">
        <w:rPr>
          <w:lang w:val="sv-SE"/>
        </w:rPr>
        <w:t>: Flöde AF-2</w:t>
      </w:r>
      <w:bookmarkEnd w:id="31"/>
    </w:p>
    <w:p w14:paraId="4D8C2DB8" w14:textId="77777777" w:rsidR="00BF592E" w:rsidRPr="00D82A73" w:rsidRDefault="00BF592E" w:rsidP="00BF592E">
      <w:r w:rsidRPr="00D82A73">
        <w:t>I flödet begär medarbetaren att en patient skall fylla i ett formulär (t.ex. Hälsodeklaration). Begäran kan göras i formulärmotorn eller via det vårdsystem som används. Önskas begäran skickas via vårdsystemet används en tjänst (</w:t>
      </w:r>
      <w:r w:rsidRPr="00D82A73">
        <w:rPr>
          <w:b/>
        </w:rPr>
        <w:t>CreateFormRequest</w:t>
      </w:r>
      <w:r w:rsidRPr="00D82A73">
        <w:t xml:space="preserve">) för att ”Begär hälsodeklaration”, i detta fall krävs ingen manuell aktivitet från </w:t>
      </w:r>
      <w:r w:rsidRPr="00D82A73">
        <w:rPr>
          <w:b/>
        </w:rPr>
        <w:t>medarbetaren</w:t>
      </w:r>
      <w:r w:rsidRPr="00D82A73">
        <w:t>.</w:t>
      </w:r>
    </w:p>
    <w:p w14:paraId="15C2CD07" w14:textId="77777777" w:rsidR="00BF592E" w:rsidRPr="00D82A73" w:rsidRDefault="00BF592E" w:rsidP="00BF592E"/>
    <w:p w14:paraId="6D404F92" w14:textId="77777777" w:rsidR="00BF592E" w:rsidRPr="00D82A73" w:rsidRDefault="00BF592E" w:rsidP="00BF592E">
      <w:r w:rsidRPr="00D82A73">
        <w:t>Vid en formulärbegäran skapas ett formulär där patient, verksamhet och formulärmall kopplas ihop.</w:t>
      </w:r>
    </w:p>
    <w:p w14:paraId="57397F8F" w14:textId="77777777" w:rsidR="00BF592E" w:rsidRPr="00D82A73" w:rsidRDefault="00BF592E" w:rsidP="00807514">
      <w:pPr>
        <w:pStyle w:val="Liststycke"/>
        <w:numPr>
          <w:ilvl w:val="0"/>
          <w:numId w:val="8"/>
        </w:numPr>
      </w:pPr>
      <w:r w:rsidRPr="00D82A73">
        <w:t xml:space="preserve">Vid skapad begäran skickar formulärmotorn en indexpost till engagemangsindex.  </w:t>
      </w:r>
    </w:p>
    <w:p w14:paraId="53DF83F7" w14:textId="77777777" w:rsidR="00BF592E" w:rsidRPr="00D82A73" w:rsidRDefault="00BF592E" w:rsidP="00807514">
      <w:pPr>
        <w:pStyle w:val="Liststycke"/>
        <w:numPr>
          <w:ilvl w:val="0"/>
          <w:numId w:val="8"/>
        </w:numPr>
      </w:pPr>
      <w:r w:rsidRPr="00D82A73">
        <w:t xml:space="preserve">E-tjänster som Mina vårdkontakter blir </w:t>
      </w:r>
      <w:proofErr w:type="gramStart"/>
      <w:r w:rsidRPr="00D82A73">
        <w:t>notifierade</w:t>
      </w:r>
      <w:proofErr w:type="gramEnd"/>
      <w:r w:rsidRPr="00D82A73">
        <w:t xml:space="preserve"> (Engagemangsindex: ProcessNotification) och ger användaren/patienten möjlighet att fylla begärt formulär.</w:t>
      </w:r>
    </w:p>
    <w:p w14:paraId="40D66D9A" w14:textId="77777777" w:rsidR="00BF592E" w:rsidRPr="00D82A73" w:rsidRDefault="00BF592E" w:rsidP="00BF592E">
      <w:r w:rsidRPr="00D82A73">
        <w:t>Om engagemangsindex inte används hanteras detta manuellt i Mina vårdkontakter.</w:t>
      </w:r>
    </w:p>
    <w:p w14:paraId="7D3782BC" w14:textId="77777777" w:rsidR="00BF592E" w:rsidRPr="00D82A73" w:rsidRDefault="00BF592E" w:rsidP="00BF592E">
      <w:r w:rsidRPr="00D82A73">
        <w:t>Flöde:</w:t>
      </w:r>
    </w:p>
    <w:p w14:paraId="559F65AD" w14:textId="77777777" w:rsidR="00BF592E" w:rsidRPr="00D82A73" w:rsidRDefault="00BF592E" w:rsidP="00807514">
      <w:pPr>
        <w:pStyle w:val="Liststycke"/>
        <w:numPr>
          <w:ilvl w:val="0"/>
          <w:numId w:val="9"/>
        </w:numPr>
      </w:pPr>
      <w:r w:rsidRPr="00D82A73">
        <w:t xml:space="preserve">Medarbetare: Gör en formulärbegär (t.ex. Hälsodeklaration) i lokalt vårdsystem eller i formulärmotorn. En formulärbegäran kan ”triggas” automatiskt t.ex. i samband med en </w:t>
      </w:r>
      <w:r w:rsidRPr="00D82A73">
        <w:rPr>
          <w:b/>
        </w:rPr>
        <w:t xml:space="preserve">tidsbokning </w:t>
      </w:r>
      <w:r w:rsidRPr="00D82A73">
        <w:t xml:space="preserve">eller en </w:t>
      </w:r>
      <w:r w:rsidRPr="00D82A73">
        <w:rPr>
          <w:b/>
        </w:rPr>
        <w:t>remiss.</w:t>
      </w:r>
    </w:p>
    <w:p w14:paraId="5F0C6F98" w14:textId="77777777" w:rsidR="00BF592E" w:rsidRPr="00D82A73" w:rsidRDefault="00BF592E" w:rsidP="00807514">
      <w:pPr>
        <w:pStyle w:val="Liststycke"/>
        <w:numPr>
          <w:ilvl w:val="1"/>
          <w:numId w:val="9"/>
        </w:numPr>
      </w:pPr>
      <w:r w:rsidRPr="00D82A73">
        <w:t>Används vårdsystem används tjänsten ”</w:t>
      </w:r>
      <w:r w:rsidRPr="00D82A73">
        <w:rPr>
          <w:b/>
        </w:rPr>
        <w:t>CreateFormRequest</w:t>
      </w:r>
      <w:r w:rsidRPr="00D82A73">
        <w:t>”. Denna integrerade lösning medger en bättre processtyrning samt mindre handgrepp för medarbetare/vårdpersonal.</w:t>
      </w:r>
    </w:p>
    <w:p w14:paraId="7B21FA93" w14:textId="77777777" w:rsidR="00BF592E" w:rsidRPr="00D82A73" w:rsidRDefault="00BF592E" w:rsidP="00807514">
      <w:pPr>
        <w:pStyle w:val="Liststycke"/>
        <w:numPr>
          <w:ilvl w:val="2"/>
          <w:numId w:val="9"/>
        </w:numPr>
      </w:pPr>
      <w:r w:rsidRPr="00D82A73">
        <w:t>Att notera: Vårdsystemet genererar ett unikt id för formuläret (FormID).</w:t>
      </w:r>
    </w:p>
    <w:p w14:paraId="6196C9DE" w14:textId="77777777" w:rsidR="00BF592E" w:rsidRPr="00D82A73" w:rsidRDefault="00BF592E" w:rsidP="00807514">
      <w:pPr>
        <w:pStyle w:val="Liststycke"/>
        <w:numPr>
          <w:ilvl w:val="2"/>
          <w:numId w:val="9"/>
        </w:numPr>
      </w:pPr>
      <w:r w:rsidRPr="00D82A73">
        <w:t>Formulärmotorn skapar ett formulär (status ONGOING).</w:t>
      </w:r>
    </w:p>
    <w:p w14:paraId="70CB3C36" w14:textId="77777777" w:rsidR="00BF592E" w:rsidRPr="00D82A73" w:rsidRDefault="00BF592E" w:rsidP="00807514">
      <w:pPr>
        <w:pStyle w:val="Liststycke"/>
        <w:numPr>
          <w:ilvl w:val="0"/>
          <w:numId w:val="9"/>
        </w:numPr>
      </w:pPr>
      <w:r w:rsidRPr="00D82A73">
        <w:t>Formulärmotorn: Skickar begäran vidare till Engagemangsindex.</w:t>
      </w:r>
    </w:p>
    <w:p w14:paraId="3FD1D968" w14:textId="77777777" w:rsidR="00BF592E" w:rsidRPr="00D82A73" w:rsidRDefault="00BF592E" w:rsidP="00807514">
      <w:pPr>
        <w:pStyle w:val="Liststycke"/>
        <w:numPr>
          <w:ilvl w:val="1"/>
          <w:numId w:val="9"/>
        </w:numPr>
      </w:pPr>
      <w:r w:rsidRPr="00D82A73">
        <w:t>”categorization” sätts till ”FormCreated” (Formulärbegäran).</w:t>
      </w:r>
    </w:p>
    <w:p w14:paraId="708E32EF" w14:textId="77777777" w:rsidR="00BF592E" w:rsidRPr="00D82A73" w:rsidRDefault="00BF592E" w:rsidP="00807514">
      <w:pPr>
        <w:pStyle w:val="Liststycke"/>
        <w:numPr>
          <w:ilvl w:val="1"/>
          <w:numId w:val="9"/>
        </w:numPr>
      </w:pPr>
      <w:r w:rsidRPr="00D82A73">
        <w:t>”businessObjectInstanceIdentifier” sätts till unikt id på formulär ”FormID”.</w:t>
      </w:r>
    </w:p>
    <w:p w14:paraId="1A44F7F5" w14:textId="77777777" w:rsidR="00BF592E" w:rsidRPr="00D82A73" w:rsidRDefault="00BF592E" w:rsidP="00807514">
      <w:pPr>
        <w:pStyle w:val="Liststycke"/>
        <w:numPr>
          <w:ilvl w:val="0"/>
          <w:numId w:val="9"/>
        </w:numPr>
      </w:pPr>
      <w:r w:rsidRPr="00D82A73">
        <w:lastRenderedPageBreak/>
        <w:t xml:space="preserve">E-tjänsten: </w:t>
      </w:r>
      <w:proofErr w:type="gramStart"/>
      <w:r w:rsidRPr="00D82A73">
        <w:t>Mottager</w:t>
      </w:r>
      <w:proofErr w:type="gramEnd"/>
      <w:r w:rsidRPr="00D82A73">
        <w:t xml:space="preserve"> notifiering och tillhandahåller e-tjänsten ”Hälsodeklaration” till användaren/patienten.</w:t>
      </w:r>
    </w:p>
    <w:p w14:paraId="15AA0F3E" w14:textId="77777777" w:rsidR="00BF592E" w:rsidRPr="00D82A73" w:rsidRDefault="00BF592E" w:rsidP="00807514">
      <w:pPr>
        <w:pStyle w:val="Liststycke"/>
        <w:numPr>
          <w:ilvl w:val="1"/>
          <w:numId w:val="9"/>
        </w:numPr>
        <w:rPr>
          <w:rFonts w:ascii="Arial" w:hAnsi="Arial" w:cs="Arial"/>
          <w:b/>
          <w:iCs/>
          <w:szCs w:val="26"/>
          <w:lang w:eastAsia="sv-SE"/>
        </w:rPr>
      </w:pPr>
      <w:r w:rsidRPr="00D82A73">
        <w:t>E.-tjänsten kan avisera användaren/patienten om händelsen.</w:t>
      </w:r>
    </w:p>
    <w:p w14:paraId="62E932AA" w14:textId="38178634" w:rsidR="00BF592E" w:rsidRPr="00D82A73" w:rsidRDefault="00BF592E" w:rsidP="00807514">
      <w:pPr>
        <w:pStyle w:val="Liststycke"/>
        <w:numPr>
          <w:ilvl w:val="1"/>
          <w:numId w:val="9"/>
        </w:numPr>
        <w:rPr>
          <w:rFonts w:ascii="Arial" w:hAnsi="Arial" w:cs="Arial"/>
          <w:b/>
          <w:iCs/>
          <w:szCs w:val="26"/>
          <w:lang w:eastAsia="sv-SE"/>
        </w:rPr>
      </w:pPr>
      <w:r w:rsidRPr="00D82A73">
        <w:br w:type="page"/>
      </w:r>
    </w:p>
    <w:p w14:paraId="27499A99" w14:textId="77777777" w:rsidR="00BF592E" w:rsidRPr="00D82A73" w:rsidRDefault="00BF592E" w:rsidP="00BF592E">
      <w:pPr>
        <w:pStyle w:val="Rubrik3"/>
      </w:pPr>
      <w:bookmarkStart w:id="32" w:name="_Toc220986011"/>
      <w:bookmarkStart w:id="33" w:name="_Toc257462040"/>
      <w:bookmarkStart w:id="34" w:name="_Toc259358445"/>
      <w:r w:rsidRPr="00D82A73">
        <w:lastRenderedPageBreak/>
        <w:t>Flöde AF-3A Patient fyller i formulär (redan skapat)</w:t>
      </w:r>
      <w:bookmarkEnd w:id="32"/>
      <w:bookmarkEnd w:id="33"/>
      <w:bookmarkEnd w:id="34"/>
    </w:p>
    <w:p w14:paraId="4DBC9634" w14:textId="77777777" w:rsidR="00BF592E" w:rsidRPr="00D82A73" w:rsidRDefault="00BF592E" w:rsidP="00BF592E">
      <w:pPr>
        <w:rPr>
          <w:highlight w:val="yellow"/>
        </w:rPr>
      </w:pPr>
      <w:r w:rsidRPr="00D82A73">
        <w:rPr>
          <w:highlight w:val="yellow"/>
        </w:rPr>
        <w:t xml:space="preserve"> </w:t>
      </w:r>
    </w:p>
    <w:p w14:paraId="56DB32B0" w14:textId="77777777" w:rsidR="00BF592E" w:rsidRPr="00D82A73" w:rsidRDefault="00BF592E" w:rsidP="00BF592E"/>
    <w:p w14:paraId="3234760F" w14:textId="77777777" w:rsidR="00BF592E" w:rsidRPr="00D82A73" w:rsidRDefault="00BF592E" w:rsidP="00BF592E">
      <w:r w:rsidRPr="00D82A73">
        <w:rPr>
          <w:noProof/>
          <w:lang w:eastAsia="sv-SE"/>
        </w:rPr>
        <w:drawing>
          <wp:inline distT="0" distB="0" distL="0" distR="0" wp14:anchorId="0D722AD7" wp14:editId="6FE234A9">
            <wp:extent cx="6039330" cy="3236206"/>
            <wp:effectExtent l="0" t="0" r="6350" b="0"/>
            <wp:docPr id="13"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0539" cy="3236854"/>
                    </a:xfrm>
                    <a:prstGeom prst="rect">
                      <a:avLst/>
                    </a:prstGeom>
                    <a:noFill/>
                    <a:ln>
                      <a:noFill/>
                    </a:ln>
                  </pic:spPr>
                </pic:pic>
              </a:graphicData>
            </a:graphic>
          </wp:inline>
        </w:drawing>
      </w:r>
    </w:p>
    <w:p w14:paraId="21A1FB69" w14:textId="77777777" w:rsidR="00BF592E" w:rsidRPr="00D82A73" w:rsidRDefault="00BF592E" w:rsidP="00BF592E">
      <w:pPr>
        <w:pStyle w:val="Beskrivning"/>
        <w:rPr>
          <w:lang w:val="sv-SE"/>
        </w:rPr>
      </w:pPr>
      <w:bookmarkStart w:id="35" w:name="_Toc220550771"/>
      <w:r w:rsidRPr="00D82A73">
        <w:rPr>
          <w:lang w:val="sv-SE"/>
        </w:rPr>
        <w:t xml:space="preserve">Figur </w:t>
      </w:r>
      <w:r w:rsidRPr="00D82A73">
        <w:rPr>
          <w:lang w:val="sv-SE"/>
        </w:rPr>
        <w:fldChar w:fldCharType="begin"/>
      </w:r>
      <w:r w:rsidRPr="00D82A73">
        <w:rPr>
          <w:lang w:val="sv-SE"/>
        </w:rPr>
        <w:instrText xml:space="preserve"> SEQ Figur \* ARABIC </w:instrText>
      </w:r>
      <w:r w:rsidRPr="00D82A73">
        <w:rPr>
          <w:lang w:val="sv-SE"/>
        </w:rPr>
        <w:fldChar w:fldCharType="separate"/>
      </w:r>
      <w:r w:rsidRPr="00D82A73">
        <w:rPr>
          <w:noProof/>
          <w:lang w:val="sv-SE"/>
        </w:rPr>
        <w:t>2</w:t>
      </w:r>
      <w:r w:rsidRPr="00D82A73">
        <w:rPr>
          <w:noProof/>
          <w:lang w:val="sv-SE"/>
        </w:rPr>
        <w:fldChar w:fldCharType="end"/>
      </w:r>
      <w:r w:rsidRPr="00D82A73">
        <w:rPr>
          <w:lang w:val="sv-SE"/>
        </w:rPr>
        <w:t>: Flöde AF-3A</w:t>
      </w:r>
      <w:bookmarkEnd w:id="35"/>
    </w:p>
    <w:p w14:paraId="5E36BC71" w14:textId="77777777" w:rsidR="00BF592E" w:rsidRPr="00D82A73" w:rsidRDefault="00BF592E" w:rsidP="00BF592E">
      <w:r w:rsidRPr="00D82A73">
        <w:t>I flödet använder användaren en e-tjänst i Mina vårdkontakter för att fylla i ett formulär. E-tjänsten (klient) kommunicerar med formulärmotorn med hjälp av tjänstekontraktet. E-tjänsten presenterar dess frågor för användaren/patienten som besvarar dessa.</w:t>
      </w:r>
    </w:p>
    <w:p w14:paraId="74E817F5" w14:textId="77777777" w:rsidR="00BF592E" w:rsidRPr="00D82A73" w:rsidRDefault="00BF592E" w:rsidP="00BF592E"/>
    <w:p w14:paraId="06EC1B34" w14:textId="77777777" w:rsidR="00BF592E" w:rsidRPr="00D82A73" w:rsidRDefault="00BF592E" w:rsidP="00BF592E">
      <w:r w:rsidRPr="00D82A73">
        <w:t>Användningsfallet förutsätter att ett formulär är skapat.</w:t>
      </w:r>
    </w:p>
    <w:p w14:paraId="2ADC3D7C" w14:textId="77777777" w:rsidR="00BF592E" w:rsidRPr="00D82A73" w:rsidRDefault="00BF592E" w:rsidP="00BF592E"/>
    <w:p w14:paraId="5E2F7C3C" w14:textId="77777777" w:rsidR="00BF592E" w:rsidRPr="00D82A73" w:rsidRDefault="00BF592E" w:rsidP="00BF592E">
      <w:r w:rsidRPr="00D82A73">
        <w:t>Flöde:</w:t>
      </w:r>
    </w:p>
    <w:p w14:paraId="5EBE00DB" w14:textId="77777777" w:rsidR="00BF592E" w:rsidRPr="00D82A73" w:rsidRDefault="00BF592E" w:rsidP="00807514">
      <w:pPr>
        <w:pStyle w:val="Liststycke"/>
        <w:numPr>
          <w:ilvl w:val="0"/>
          <w:numId w:val="10"/>
        </w:numPr>
      </w:pPr>
      <w:r w:rsidRPr="00D82A73">
        <w:t>Tillgängliga formulär hämtas/listas genom att anropa formulärmotorns ”</w:t>
      </w:r>
      <w:r w:rsidRPr="00D82A73">
        <w:rPr>
          <w:b/>
        </w:rPr>
        <w:t>GetForms</w:t>
      </w:r>
      <w:r w:rsidRPr="00D82A73">
        <w:t>”.</w:t>
      </w:r>
    </w:p>
    <w:p w14:paraId="3A33C373" w14:textId="77777777" w:rsidR="00BF592E" w:rsidRPr="00D82A73" w:rsidRDefault="00BF592E" w:rsidP="00807514">
      <w:pPr>
        <w:pStyle w:val="Liststycke"/>
        <w:numPr>
          <w:ilvl w:val="0"/>
          <w:numId w:val="10"/>
        </w:numPr>
      </w:pPr>
      <w:r w:rsidRPr="00D82A73">
        <w:t>Formuläret ”startas” genom att användaren väljer ett formulär i ovanstående steg. ”</w:t>
      </w:r>
      <w:r w:rsidRPr="00D82A73">
        <w:rPr>
          <w:b/>
        </w:rPr>
        <w:t>GetForm</w:t>
      </w:r>
      <w:r w:rsidRPr="00D82A73">
        <w:t>” anropas.</w:t>
      </w:r>
    </w:p>
    <w:p w14:paraId="6EDDF036" w14:textId="77777777" w:rsidR="00BF592E" w:rsidRPr="00D82A73" w:rsidRDefault="00BF592E" w:rsidP="00807514">
      <w:pPr>
        <w:pStyle w:val="Liststycke"/>
        <w:numPr>
          <w:ilvl w:val="1"/>
          <w:numId w:val="10"/>
        </w:numPr>
      </w:pPr>
      <w:r w:rsidRPr="00D82A73">
        <w:t>Formulärstatus ”COMPLETED”. Formuläret är avslutat.</w:t>
      </w:r>
    </w:p>
    <w:p w14:paraId="535534DD" w14:textId="77777777" w:rsidR="00BF592E" w:rsidRPr="00D82A73" w:rsidRDefault="00BF592E" w:rsidP="00807514">
      <w:pPr>
        <w:pStyle w:val="Liststycke"/>
        <w:numPr>
          <w:ilvl w:val="1"/>
          <w:numId w:val="10"/>
        </w:numPr>
      </w:pPr>
      <w:r w:rsidRPr="00D82A73">
        <w:t>Formulärstatus ”ONGOING”. Pågående, frågor har temporärsparats.</w:t>
      </w:r>
    </w:p>
    <w:p w14:paraId="06D9D5D6" w14:textId="77777777" w:rsidR="00BF592E" w:rsidRPr="00D82A73" w:rsidRDefault="00BF592E" w:rsidP="00807514">
      <w:pPr>
        <w:pStyle w:val="Liststycke"/>
        <w:numPr>
          <w:ilvl w:val="1"/>
          <w:numId w:val="10"/>
        </w:numPr>
      </w:pPr>
      <w:r w:rsidRPr="00D82A73">
        <w:t>Formulärstatus ”PENDING_COMPLETION”. Pågående, frågor har temporärsparats. Alla frågor är besvarade</w:t>
      </w:r>
      <w:proofErr w:type="gramStart"/>
      <w:r w:rsidRPr="00D82A73">
        <w:t>..</w:t>
      </w:r>
      <w:proofErr w:type="gramEnd"/>
    </w:p>
    <w:p w14:paraId="6DED1428" w14:textId="77777777" w:rsidR="00BF592E" w:rsidRPr="00D82A73" w:rsidRDefault="00BF592E" w:rsidP="00807514">
      <w:pPr>
        <w:pStyle w:val="Liststycke"/>
        <w:numPr>
          <w:ilvl w:val="0"/>
          <w:numId w:val="10"/>
        </w:numPr>
      </w:pPr>
      <w:r w:rsidRPr="00D82A73">
        <w:t>Formulärets frågor besvaras(invånare) och skickas med formulärmotorns ”</w:t>
      </w:r>
      <w:r w:rsidRPr="00D82A73">
        <w:rPr>
          <w:b/>
        </w:rPr>
        <w:t>SaveFormPage</w:t>
      </w:r>
      <w:r w:rsidRPr="00D82A73">
        <w:t>”.</w:t>
      </w:r>
    </w:p>
    <w:p w14:paraId="3B2B432F" w14:textId="77777777" w:rsidR="00BF592E" w:rsidRPr="00D82A73" w:rsidRDefault="00BF592E" w:rsidP="00807514">
      <w:pPr>
        <w:pStyle w:val="Liststycke"/>
        <w:numPr>
          <w:ilvl w:val="1"/>
          <w:numId w:val="10"/>
        </w:numPr>
      </w:pPr>
      <w:r w:rsidRPr="00D82A73">
        <w:t>När det inte finns flera frågor signaleras detta med ”LastPage” sätts till ”true”.</w:t>
      </w:r>
    </w:p>
    <w:p w14:paraId="05BD3746" w14:textId="77777777" w:rsidR="00BF592E" w:rsidRPr="00D82A73" w:rsidRDefault="00BF592E" w:rsidP="00807514">
      <w:pPr>
        <w:pStyle w:val="Liststycke"/>
        <w:numPr>
          <w:ilvl w:val="0"/>
          <w:numId w:val="10"/>
        </w:numPr>
      </w:pPr>
      <w:r w:rsidRPr="00D82A73">
        <w:t>Ett formulär avslutas genom att e-tjänsten anropar formulärmotorns ”</w:t>
      </w:r>
      <w:r w:rsidRPr="00D82A73">
        <w:rPr>
          <w:b/>
        </w:rPr>
        <w:t>SaveForm</w:t>
      </w:r>
      <w:r w:rsidRPr="00D82A73">
        <w:t>”.</w:t>
      </w:r>
    </w:p>
    <w:p w14:paraId="46FE19B3" w14:textId="77777777" w:rsidR="00BF592E" w:rsidRPr="00D82A73" w:rsidRDefault="00BF592E" w:rsidP="00807514">
      <w:pPr>
        <w:pStyle w:val="Liststycke"/>
        <w:numPr>
          <w:ilvl w:val="1"/>
          <w:numId w:val="10"/>
        </w:numPr>
      </w:pPr>
      <w:r w:rsidRPr="00D82A73">
        <w:t>Formuläret får status ”COMPLETE”.</w:t>
      </w:r>
    </w:p>
    <w:p w14:paraId="1D2CB462" w14:textId="77777777" w:rsidR="00BF592E" w:rsidRPr="00D82A73" w:rsidRDefault="00BF592E" w:rsidP="00807514">
      <w:pPr>
        <w:pStyle w:val="Liststycke"/>
        <w:numPr>
          <w:ilvl w:val="0"/>
          <w:numId w:val="10"/>
        </w:numPr>
      </w:pPr>
      <w:r w:rsidRPr="00D82A73">
        <w:t xml:space="preserve">Formulärmotorn skickar ett meddelande till engagemangsindex när ett formulär är skapat/sparat/avslutat. </w:t>
      </w:r>
    </w:p>
    <w:p w14:paraId="5710CA99" w14:textId="77777777" w:rsidR="00BF592E" w:rsidRPr="00D82A73" w:rsidRDefault="00BF592E" w:rsidP="00807514">
      <w:pPr>
        <w:pStyle w:val="Liststycke"/>
        <w:numPr>
          <w:ilvl w:val="1"/>
          <w:numId w:val="10"/>
        </w:numPr>
      </w:pPr>
      <w:r w:rsidRPr="00D82A73">
        <w:lastRenderedPageBreak/>
        <w:t>”categorization” sätts till ”FormComplete” (Formulärbegäran).</w:t>
      </w:r>
    </w:p>
    <w:p w14:paraId="3A3935DC" w14:textId="77777777" w:rsidR="00BF592E" w:rsidRPr="00D82A73" w:rsidRDefault="00BF592E" w:rsidP="00807514">
      <w:pPr>
        <w:pStyle w:val="Liststycke"/>
        <w:numPr>
          <w:ilvl w:val="1"/>
          <w:numId w:val="10"/>
        </w:numPr>
      </w:pPr>
      <w:r w:rsidRPr="00D82A73">
        <w:t>”businessObjectInstanceIdentifier” sätts till unikt id på formulär ”FormID”.</w:t>
      </w:r>
    </w:p>
    <w:p w14:paraId="3FD41070" w14:textId="77777777" w:rsidR="00BF592E" w:rsidRPr="00D82A73" w:rsidRDefault="00BF592E" w:rsidP="00807514">
      <w:pPr>
        <w:pStyle w:val="Liststycke"/>
        <w:numPr>
          <w:ilvl w:val="0"/>
          <w:numId w:val="10"/>
        </w:numPr>
      </w:pPr>
      <w:r w:rsidRPr="00D82A73">
        <w:t xml:space="preserve">Vårdsystem blir </w:t>
      </w:r>
      <w:proofErr w:type="gramStart"/>
      <w:r w:rsidRPr="00D82A73">
        <w:t>notifierad</w:t>
      </w:r>
      <w:proofErr w:type="gramEnd"/>
      <w:r w:rsidRPr="00D82A73">
        <w:t xml:space="preserve"> via ”Engagemangsindex”. Vårdsystemet kan hämta användarens/patientens besvarade formulär (T.ex. Hälsodeklaration)</w:t>
      </w:r>
    </w:p>
    <w:p w14:paraId="45877885" w14:textId="77777777" w:rsidR="00BF592E" w:rsidRPr="00D82A73" w:rsidRDefault="00BF592E" w:rsidP="00807514">
      <w:pPr>
        <w:pStyle w:val="Liststycke"/>
        <w:numPr>
          <w:ilvl w:val="1"/>
          <w:numId w:val="10"/>
        </w:numPr>
      </w:pPr>
      <w:r w:rsidRPr="00D82A73">
        <w:t xml:space="preserve">Se </w:t>
      </w:r>
      <w:r w:rsidRPr="00D82A73">
        <w:rPr>
          <w:b/>
        </w:rPr>
        <w:t xml:space="preserve">AF-6 </w:t>
      </w:r>
      <w:r w:rsidRPr="00D82A73">
        <w:t xml:space="preserve">för detaljering av </w:t>
      </w:r>
      <w:proofErr w:type="gramStart"/>
      <w:r w:rsidRPr="00D82A73">
        <w:t>notifieringsflöde</w:t>
      </w:r>
      <w:proofErr w:type="gramEnd"/>
      <w:r w:rsidRPr="00D82A73">
        <w:t>.</w:t>
      </w:r>
    </w:p>
    <w:p w14:paraId="79276C5E" w14:textId="77777777" w:rsidR="00BF592E" w:rsidRPr="00D82A73" w:rsidRDefault="00BF592E" w:rsidP="00BF592E"/>
    <w:p w14:paraId="78753B1F" w14:textId="77777777" w:rsidR="00BF592E" w:rsidRPr="00D82A73" w:rsidRDefault="00BF592E" w:rsidP="00BF592E">
      <w:r w:rsidRPr="00D82A73">
        <w:t>Användaren kan avbryta ett formulär genom att e-tjänsten anropar formulärmotorns ”</w:t>
      </w:r>
      <w:r w:rsidRPr="00D82A73">
        <w:rPr>
          <w:b/>
        </w:rPr>
        <w:t>CancelForm</w:t>
      </w:r>
      <w:r w:rsidRPr="00D82A73">
        <w:t>”.</w:t>
      </w:r>
    </w:p>
    <w:p w14:paraId="446A0088" w14:textId="77777777" w:rsidR="00BF592E" w:rsidRPr="00D82A73" w:rsidRDefault="00BF592E" w:rsidP="00BF592E"/>
    <w:p w14:paraId="31A34D61" w14:textId="77777777" w:rsidR="00BF592E" w:rsidRPr="00D82A73" w:rsidRDefault="00BF592E" w:rsidP="00BF592E"/>
    <w:p w14:paraId="60DC5243" w14:textId="77777777" w:rsidR="00BF592E" w:rsidRPr="00D82A73" w:rsidRDefault="00BF592E" w:rsidP="00BF592E">
      <w:pPr>
        <w:rPr>
          <w:rFonts w:ascii="Arial" w:hAnsi="Arial" w:cs="Arial"/>
          <w:szCs w:val="26"/>
          <w:lang w:eastAsia="sv-SE"/>
        </w:rPr>
      </w:pPr>
      <w:r w:rsidRPr="00D82A73">
        <w:br w:type="page"/>
      </w:r>
    </w:p>
    <w:p w14:paraId="7F4CADE0" w14:textId="77777777" w:rsidR="00BF592E" w:rsidRPr="00D82A73" w:rsidRDefault="00BF592E" w:rsidP="00BF592E">
      <w:pPr>
        <w:pStyle w:val="Rubrik3"/>
      </w:pPr>
      <w:bookmarkStart w:id="36" w:name="_Toc220986012"/>
      <w:bookmarkStart w:id="37" w:name="_Toc257462041"/>
      <w:bookmarkStart w:id="38" w:name="_Toc259358446"/>
      <w:r w:rsidRPr="00D82A73">
        <w:lastRenderedPageBreak/>
        <w:t>Flöde AF-3B Patient fyller i formulär</w:t>
      </w:r>
      <w:bookmarkEnd w:id="36"/>
      <w:bookmarkEnd w:id="37"/>
      <w:bookmarkEnd w:id="38"/>
    </w:p>
    <w:p w14:paraId="3BB76CE7" w14:textId="77777777" w:rsidR="00BF592E" w:rsidRPr="00D82A73" w:rsidRDefault="00BF592E" w:rsidP="00BF592E">
      <w:r w:rsidRPr="00D82A73">
        <w:t>Flödet illustrerar fallet då patienten skapar ett formulär utan att en ”formulärbegäran” är skapad. Patienten kan välja formulär mall.</w:t>
      </w:r>
    </w:p>
    <w:p w14:paraId="06D99D95" w14:textId="77777777" w:rsidR="00BF592E" w:rsidRPr="00D82A73" w:rsidRDefault="00BF592E" w:rsidP="00BF592E"/>
    <w:p w14:paraId="657F116D" w14:textId="77777777" w:rsidR="00BF592E" w:rsidRPr="00D82A73" w:rsidRDefault="00BF592E" w:rsidP="00BF592E">
      <w:r w:rsidRPr="00D82A73">
        <w:rPr>
          <w:noProof/>
          <w:lang w:eastAsia="sv-SE"/>
        </w:rPr>
        <w:drawing>
          <wp:inline distT="0" distB="0" distL="0" distR="0" wp14:anchorId="540B2294" wp14:editId="4A3A6EA4">
            <wp:extent cx="6099503" cy="3241338"/>
            <wp:effectExtent l="0" t="0" r="0" b="10160"/>
            <wp:docPr id="14"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654" cy="3241418"/>
                    </a:xfrm>
                    <a:prstGeom prst="rect">
                      <a:avLst/>
                    </a:prstGeom>
                    <a:noFill/>
                    <a:ln>
                      <a:noFill/>
                    </a:ln>
                  </pic:spPr>
                </pic:pic>
              </a:graphicData>
            </a:graphic>
          </wp:inline>
        </w:drawing>
      </w:r>
    </w:p>
    <w:p w14:paraId="56CC7A8F" w14:textId="77777777" w:rsidR="00BF592E" w:rsidRPr="00D82A73" w:rsidRDefault="00BF592E" w:rsidP="00BF592E">
      <w:pPr>
        <w:pStyle w:val="Beskrivning"/>
        <w:rPr>
          <w:lang w:val="sv-SE"/>
        </w:rPr>
      </w:pPr>
      <w:bookmarkStart w:id="39" w:name="_Toc220550772"/>
      <w:r w:rsidRPr="00D82A73">
        <w:rPr>
          <w:lang w:val="sv-SE"/>
        </w:rPr>
        <w:t xml:space="preserve">Figur </w:t>
      </w:r>
      <w:r w:rsidRPr="00D82A73">
        <w:rPr>
          <w:lang w:val="sv-SE"/>
        </w:rPr>
        <w:fldChar w:fldCharType="begin"/>
      </w:r>
      <w:r w:rsidRPr="00D82A73">
        <w:rPr>
          <w:lang w:val="sv-SE"/>
        </w:rPr>
        <w:instrText xml:space="preserve"> SEQ Figur \* ARABIC </w:instrText>
      </w:r>
      <w:r w:rsidRPr="00D82A73">
        <w:rPr>
          <w:lang w:val="sv-SE"/>
        </w:rPr>
        <w:fldChar w:fldCharType="separate"/>
      </w:r>
      <w:r w:rsidRPr="00D82A73">
        <w:rPr>
          <w:noProof/>
          <w:lang w:val="sv-SE"/>
        </w:rPr>
        <w:t>3</w:t>
      </w:r>
      <w:r w:rsidRPr="00D82A73">
        <w:rPr>
          <w:noProof/>
          <w:lang w:val="sv-SE"/>
        </w:rPr>
        <w:fldChar w:fldCharType="end"/>
      </w:r>
      <w:r w:rsidRPr="00D82A73">
        <w:rPr>
          <w:lang w:val="sv-SE"/>
        </w:rPr>
        <w:t>: Flöde AF-3B</w:t>
      </w:r>
      <w:bookmarkEnd w:id="39"/>
    </w:p>
    <w:p w14:paraId="7D86925E" w14:textId="77777777" w:rsidR="00BF592E" w:rsidRPr="00D82A73" w:rsidRDefault="00BF592E" w:rsidP="00BF592E">
      <w:r w:rsidRPr="00D82A73">
        <w:t xml:space="preserve">I flödet använder användaren en e-tjänst i Mina vårdkontakter för att </w:t>
      </w:r>
      <w:r w:rsidRPr="00D82A73">
        <w:rPr>
          <w:b/>
        </w:rPr>
        <w:t>välja och fylla</w:t>
      </w:r>
      <w:r w:rsidRPr="00D82A73">
        <w:t xml:space="preserve"> i ett formulär. E-tjänsten (klient) kommunicerar med formulärmotorn med hjälp av tjänstekontraktet. E-tjänsten presenterar dess frågor för användaren/patienten som besvarar dessa.</w:t>
      </w:r>
    </w:p>
    <w:p w14:paraId="2EAA18DC" w14:textId="77777777" w:rsidR="00BF592E" w:rsidRPr="00D82A73" w:rsidRDefault="00BF592E" w:rsidP="00BF592E"/>
    <w:p w14:paraId="4E887B60" w14:textId="77777777" w:rsidR="00BF592E" w:rsidRPr="00D82A73" w:rsidRDefault="00BF592E" w:rsidP="00BF592E"/>
    <w:p w14:paraId="64F1E857" w14:textId="77777777" w:rsidR="00BF592E" w:rsidRPr="00D82A73" w:rsidRDefault="00BF592E" w:rsidP="00BF592E"/>
    <w:p w14:paraId="2F6B42F9" w14:textId="77777777" w:rsidR="00BF592E" w:rsidRPr="00D82A73" w:rsidRDefault="00BF592E" w:rsidP="00BF592E"/>
    <w:p w14:paraId="40F51D7A" w14:textId="77777777" w:rsidR="00BF592E" w:rsidRPr="00D82A73" w:rsidRDefault="00BF592E" w:rsidP="00BF592E"/>
    <w:p w14:paraId="1678B50D" w14:textId="77777777" w:rsidR="00BF592E" w:rsidRPr="00D82A73" w:rsidRDefault="00BF592E" w:rsidP="00BF592E"/>
    <w:p w14:paraId="2FC6847F" w14:textId="77777777" w:rsidR="00BF592E" w:rsidRPr="00D82A73" w:rsidRDefault="00BF592E" w:rsidP="00BF592E"/>
    <w:p w14:paraId="6DD5CEA1" w14:textId="77777777" w:rsidR="00BF592E" w:rsidRPr="00D82A73" w:rsidRDefault="00BF592E" w:rsidP="00BF592E"/>
    <w:p w14:paraId="3E64F62B" w14:textId="77777777" w:rsidR="00BF592E" w:rsidRPr="00D82A73" w:rsidRDefault="00BF592E" w:rsidP="00BF592E"/>
    <w:p w14:paraId="424496E1" w14:textId="77777777" w:rsidR="00BF592E" w:rsidRPr="00D82A73" w:rsidRDefault="00BF592E" w:rsidP="00BF592E"/>
    <w:p w14:paraId="5C5D059C" w14:textId="77777777" w:rsidR="00BF592E" w:rsidRPr="00D82A73" w:rsidRDefault="00BF592E" w:rsidP="00BF592E"/>
    <w:p w14:paraId="77AD23A2" w14:textId="77777777" w:rsidR="00BF592E" w:rsidRPr="00D82A73" w:rsidRDefault="00BF592E" w:rsidP="00BF592E"/>
    <w:p w14:paraId="483D089E" w14:textId="77777777" w:rsidR="00BF592E" w:rsidRPr="00D82A73" w:rsidRDefault="00BF592E" w:rsidP="00BF592E"/>
    <w:p w14:paraId="68807E85" w14:textId="77777777" w:rsidR="00BF592E" w:rsidRPr="00D82A73" w:rsidRDefault="00BF592E" w:rsidP="00BF592E"/>
    <w:p w14:paraId="2482AE74" w14:textId="77777777" w:rsidR="00BF592E" w:rsidRPr="00D82A73" w:rsidRDefault="00BF592E" w:rsidP="00BF592E"/>
    <w:p w14:paraId="446B4E77" w14:textId="77777777" w:rsidR="00BF592E" w:rsidRPr="00D82A73" w:rsidRDefault="00BF592E" w:rsidP="00BF592E"/>
    <w:p w14:paraId="63ADF927" w14:textId="77777777" w:rsidR="00BF592E" w:rsidRPr="00D82A73" w:rsidRDefault="00BF592E" w:rsidP="00BF592E"/>
    <w:p w14:paraId="243C49C7" w14:textId="77777777" w:rsidR="00BF592E" w:rsidRPr="00D82A73" w:rsidRDefault="00BF592E" w:rsidP="00BF592E">
      <w:r w:rsidRPr="00D82A73">
        <w:lastRenderedPageBreak/>
        <w:t>Flöde:</w:t>
      </w:r>
    </w:p>
    <w:p w14:paraId="37E70D64" w14:textId="77777777" w:rsidR="00BF592E" w:rsidRPr="00D82A73" w:rsidRDefault="00BF592E" w:rsidP="00807514">
      <w:pPr>
        <w:pStyle w:val="Liststycke"/>
        <w:numPr>
          <w:ilvl w:val="0"/>
          <w:numId w:val="11"/>
        </w:numPr>
      </w:pPr>
      <w:r w:rsidRPr="00D82A73">
        <w:t>Tillgängliga formulärmallar hämtas genom att anropa formulärmotorns ”</w:t>
      </w:r>
      <w:r w:rsidRPr="00D82A73">
        <w:rPr>
          <w:b/>
        </w:rPr>
        <w:t>GetFormTemplates</w:t>
      </w:r>
      <w:r w:rsidRPr="00D82A73">
        <w:t>”. Detta för att få tillgång till valbara ”TemplateID”.</w:t>
      </w:r>
    </w:p>
    <w:p w14:paraId="35F994B6" w14:textId="77777777" w:rsidR="00BF592E" w:rsidRPr="00D82A73" w:rsidRDefault="00BF592E" w:rsidP="00807514">
      <w:pPr>
        <w:pStyle w:val="Liststycke"/>
        <w:numPr>
          <w:ilvl w:val="0"/>
          <w:numId w:val="11"/>
        </w:numPr>
      </w:pPr>
      <w:r w:rsidRPr="00D82A73">
        <w:t>Formuläret ”startas” genom att användaren väljer ett formulär och formulärmotorns ”</w:t>
      </w:r>
      <w:r w:rsidRPr="00D82A73">
        <w:rPr>
          <w:b/>
        </w:rPr>
        <w:t>CreateForm</w:t>
      </w:r>
      <w:r w:rsidRPr="00D82A73">
        <w:t>” anropas.</w:t>
      </w:r>
    </w:p>
    <w:p w14:paraId="42CAECB9" w14:textId="77777777" w:rsidR="00BF592E" w:rsidRPr="00D82A73" w:rsidRDefault="00BF592E" w:rsidP="00807514">
      <w:pPr>
        <w:pStyle w:val="Liststycke"/>
        <w:numPr>
          <w:ilvl w:val="1"/>
          <w:numId w:val="11"/>
        </w:numPr>
      </w:pPr>
      <w:r w:rsidRPr="00D82A73">
        <w:t>Ett formulär skapas i formulärmotorn.</w:t>
      </w:r>
    </w:p>
    <w:p w14:paraId="7DE8508B" w14:textId="77777777" w:rsidR="00BF592E" w:rsidRPr="00D82A73" w:rsidRDefault="00BF592E" w:rsidP="00807514">
      <w:pPr>
        <w:pStyle w:val="Liststycke"/>
        <w:numPr>
          <w:ilvl w:val="0"/>
          <w:numId w:val="11"/>
        </w:numPr>
      </w:pPr>
      <w:r w:rsidRPr="00D82A73">
        <w:t>Formulärets frågor besvaras och skickas med formulärmotorns ”</w:t>
      </w:r>
      <w:r w:rsidRPr="00D82A73">
        <w:rPr>
          <w:b/>
        </w:rPr>
        <w:t>SaveFormPage</w:t>
      </w:r>
      <w:r w:rsidRPr="00D82A73">
        <w:t>”.</w:t>
      </w:r>
    </w:p>
    <w:p w14:paraId="5466CE72" w14:textId="77777777" w:rsidR="00BF592E" w:rsidRPr="00D82A73" w:rsidRDefault="00BF592E" w:rsidP="00807514">
      <w:pPr>
        <w:pStyle w:val="Liststycke"/>
        <w:numPr>
          <w:ilvl w:val="1"/>
          <w:numId w:val="11"/>
        </w:numPr>
      </w:pPr>
      <w:r w:rsidRPr="00D82A73">
        <w:t>När det inte finns flera frågor signaleras detta med ”LastPage” sätts till ”true”.</w:t>
      </w:r>
    </w:p>
    <w:p w14:paraId="070ABF43" w14:textId="77777777" w:rsidR="00BF592E" w:rsidRPr="00D82A73" w:rsidRDefault="00BF592E" w:rsidP="00807514">
      <w:pPr>
        <w:pStyle w:val="Liststycke"/>
        <w:numPr>
          <w:ilvl w:val="0"/>
          <w:numId w:val="11"/>
        </w:numPr>
      </w:pPr>
      <w:r w:rsidRPr="00D82A73">
        <w:t>Ett formulär avslutas genom att e-tjänsten anropar formulärmotorns ”</w:t>
      </w:r>
      <w:r w:rsidRPr="00D82A73">
        <w:rPr>
          <w:b/>
        </w:rPr>
        <w:t>SaveForm</w:t>
      </w:r>
      <w:r w:rsidRPr="00D82A73">
        <w:t>”.</w:t>
      </w:r>
    </w:p>
    <w:p w14:paraId="42582AA2" w14:textId="77777777" w:rsidR="00BF592E" w:rsidRPr="00D82A73" w:rsidRDefault="00BF592E" w:rsidP="00807514">
      <w:pPr>
        <w:pStyle w:val="Liststycke"/>
        <w:numPr>
          <w:ilvl w:val="1"/>
          <w:numId w:val="11"/>
        </w:numPr>
      </w:pPr>
      <w:r w:rsidRPr="00D82A73">
        <w:t>Formuläret får status ”COMPLETE”.</w:t>
      </w:r>
    </w:p>
    <w:p w14:paraId="4B6852A8" w14:textId="77777777" w:rsidR="00BF592E" w:rsidRPr="00D82A73" w:rsidRDefault="00BF592E" w:rsidP="00807514">
      <w:pPr>
        <w:pStyle w:val="Liststycke"/>
        <w:numPr>
          <w:ilvl w:val="0"/>
          <w:numId w:val="11"/>
        </w:numPr>
      </w:pPr>
      <w:r w:rsidRPr="00D82A73">
        <w:t xml:space="preserve">Formulärmotorn skickar ett meddelande till engagemangsindex när ett formulär är skapat/sparat/avslutat. </w:t>
      </w:r>
    </w:p>
    <w:p w14:paraId="7C37CDA5" w14:textId="77777777" w:rsidR="00BF592E" w:rsidRPr="00D82A73" w:rsidRDefault="00BF592E" w:rsidP="00807514">
      <w:pPr>
        <w:pStyle w:val="Liststycke"/>
        <w:numPr>
          <w:ilvl w:val="1"/>
          <w:numId w:val="11"/>
        </w:numPr>
      </w:pPr>
      <w:r w:rsidRPr="00D82A73">
        <w:t>Vårdsystem får därmed möjlighet att hämta användarens/patientens besvarade formulär (T.ex. Hälsodeklaration)</w:t>
      </w:r>
    </w:p>
    <w:p w14:paraId="03D93240" w14:textId="77777777" w:rsidR="00BF592E" w:rsidRPr="00D82A73" w:rsidRDefault="00BF592E" w:rsidP="00807514">
      <w:pPr>
        <w:pStyle w:val="Liststycke"/>
        <w:numPr>
          <w:ilvl w:val="1"/>
          <w:numId w:val="11"/>
        </w:numPr>
      </w:pPr>
      <w:r w:rsidRPr="00D82A73">
        <w:t xml:space="preserve">Se </w:t>
      </w:r>
      <w:r w:rsidRPr="00D82A73">
        <w:rPr>
          <w:b/>
        </w:rPr>
        <w:t xml:space="preserve">AF-6 </w:t>
      </w:r>
      <w:r w:rsidRPr="00D82A73">
        <w:t xml:space="preserve">för detaljering av </w:t>
      </w:r>
      <w:proofErr w:type="gramStart"/>
      <w:r w:rsidRPr="00D82A73">
        <w:t>notifieringsflöde</w:t>
      </w:r>
      <w:proofErr w:type="gramEnd"/>
      <w:r w:rsidRPr="00D82A73">
        <w:t>.</w:t>
      </w:r>
    </w:p>
    <w:p w14:paraId="3E6965BE" w14:textId="77777777" w:rsidR="00BF592E" w:rsidRPr="00D82A73" w:rsidRDefault="00BF592E" w:rsidP="00BF592E"/>
    <w:p w14:paraId="6C70EF1B" w14:textId="77777777" w:rsidR="00BF592E" w:rsidRPr="00D82A73" w:rsidRDefault="00BF592E" w:rsidP="00BF592E"/>
    <w:p w14:paraId="4391CAC8" w14:textId="77777777" w:rsidR="00BF592E" w:rsidRPr="00D82A73" w:rsidRDefault="00BF592E" w:rsidP="00BF592E">
      <w:r w:rsidRPr="00D82A73">
        <w:t>Användaren kan avbryta ett formulär genom att e-tjänsten anropar formulärmotorns ”</w:t>
      </w:r>
      <w:r w:rsidRPr="00D82A73">
        <w:rPr>
          <w:b/>
        </w:rPr>
        <w:t>CancelForm</w:t>
      </w:r>
      <w:r w:rsidRPr="00D82A73">
        <w:t>”.</w:t>
      </w:r>
    </w:p>
    <w:p w14:paraId="4B1D2AC1" w14:textId="77777777" w:rsidR="00BF592E" w:rsidRPr="00D82A73" w:rsidRDefault="00BF592E" w:rsidP="00BF592E"/>
    <w:p w14:paraId="38FE0E9F" w14:textId="77777777" w:rsidR="00BF592E" w:rsidRPr="00D82A73" w:rsidRDefault="00BF592E" w:rsidP="00BF592E">
      <w:pPr>
        <w:rPr>
          <w:rFonts w:ascii="Arial" w:hAnsi="Arial" w:cs="Arial"/>
          <w:szCs w:val="26"/>
          <w:lang w:eastAsia="sv-SE"/>
        </w:rPr>
      </w:pPr>
      <w:r w:rsidRPr="00D82A73">
        <w:br w:type="page"/>
      </w:r>
    </w:p>
    <w:p w14:paraId="0583C1CE" w14:textId="77777777" w:rsidR="00BF592E" w:rsidRPr="00D82A73" w:rsidRDefault="00BF592E" w:rsidP="00BF592E">
      <w:pPr>
        <w:pStyle w:val="Rubrik3"/>
      </w:pPr>
      <w:bookmarkStart w:id="40" w:name="_Toc220986013"/>
      <w:bookmarkStart w:id="41" w:name="_Toc257462042"/>
      <w:bookmarkStart w:id="42" w:name="_Toc259358447"/>
      <w:r w:rsidRPr="00D82A73">
        <w:lastRenderedPageBreak/>
        <w:t>Flöde AF-4 Återuppta formulär.</w:t>
      </w:r>
      <w:bookmarkEnd w:id="40"/>
      <w:bookmarkEnd w:id="41"/>
      <w:bookmarkEnd w:id="42"/>
    </w:p>
    <w:p w14:paraId="2AAEBFB9" w14:textId="77777777" w:rsidR="00BF592E" w:rsidRPr="00D82A73" w:rsidRDefault="00BF592E" w:rsidP="00BF592E"/>
    <w:p w14:paraId="0CFDE56A" w14:textId="77777777" w:rsidR="00BF592E" w:rsidRPr="00D82A73" w:rsidRDefault="00BF592E" w:rsidP="00BF592E">
      <w:r w:rsidRPr="00D82A73">
        <w:rPr>
          <w:noProof/>
          <w:lang w:eastAsia="sv-SE"/>
        </w:rPr>
        <w:drawing>
          <wp:inline distT="0" distB="0" distL="0" distR="0" wp14:anchorId="3EB3727A" wp14:editId="053B978D">
            <wp:extent cx="6107845" cy="3298886"/>
            <wp:effectExtent l="0" t="0" r="0" b="3175"/>
            <wp:docPr id="17"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7931" cy="3298932"/>
                    </a:xfrm>
                    <a:prstGeom prst="rect">
                      <a:avLst/>
                    </a:prstGeom>
                    <a:noFill/>
                    <a:ln>
                      <a:noFill/>
                    </a:ln>
                  </pic:spPr>
                </pic:pic>
              </a:graphicData>
            </a:graphic>
          </wp:inline>
        </w:drawing>
      </w:r>
    </w:p>
    <w:p w14:paraId="0356D8BF" w14:textId="77777777" w:rsidR="00BF592E" w:rsidRPr="00D82A73" w:rsidRDefault="00BF592E" w:rsidP="00BF592E">
      <w:pPr>
        <w:pStyle w:val="Beskrivning"/>
        <w:rPr>
          <w:lang w:val="sv-SE"/>
        </w:rPr>
      </w:pPr>
      <w:bookmarkStart w:id="43" w:name="_Toc220550773"/>
      <w:r w:rsidRPr="00D82A73">
        <w:rPr>
          <w:lang w:val="sv-SE"/>
        </w:rPr>
        <w:t xml:space="preserve">Figur </w:t>
      </w:r>
      <w:r w:rsidRPr="00D82A73">
        <w:rPr>
          <w:lang w:val="sv-SE"/>
        </w:rPr>
        <w:fldChar w:fldCharType="begin"/>
      </w:r>
      <w:r w:rsidRPr="00D82A73">
        <w:rPr>
          <w:lang w:val="sv-SE"/>
        </w:rPr>
        <w:instrText xml:space="preserve"> SEQ Figur \* ARABIC </w:instrText>
      </w:r>
      <w:r w:rsidRPr="00D82A73">
        <w:rPr>
          <w:lang w:val="sv-SE"/>
        </w:rPr>
        <w:fldChar w:fldCharType="separate"/>
      </w:r>
      <w:r w:rsidRPr="00D82A73">
        <w:rPr>
          <w:noProof/>
          <w:lang w:val="sv-SE"/>
        </w:rPr>
        <w:t>4</w:t>
      </w:r>
      <w:r w:rsidRPr="00D82A73">
        <w:rPr>
          <w:noProof/>
          <w:lang w:val="sv-SE"/>
        </w:rPr>
        <w:fldChar w:fldCharType="end"/>
      </w:r>
      <w:r w:rsidRPr="00D82A73">
        <w:rPr>
          <w:lang w:val="sv-SE"/>
        </w:rPr>
        <w:t>: Flöde AF-4</w:t>
      </w:r>
      <w:bookmarkEnd w:id="43"/>
    </w:p>
    <w:p w14:paraId="35C5C492" w14:textId="77777777" w:rsidR="00BF592E" w:rsidRPr="00D82A73" w:rsidRDefault="00BF592E" w:rsidP="00BF592E">
      <w:r w:rsidRPr="00D82A73">
        <w:t xml:space="preserve">I flödet använder användaren en e-tjänst i Mina vårdkontakter för att </w:t>
      </w:r>
      <w:r w:rsidRPr="00D82A73">
        <w:rPr>
          <w:b/>
        </w:rPr>
        <w:t>återuppta</w:t>
      </w:r>
      <w:r w:rsidRPr="00D82A73">
        <w:t xml:space="preserve"> i ett formulär. E-tjänsten (klient) kommunicerar med formulärmotorn med hjälp av tjänstekontraktet. E-tjänsten presenterar dess frågor för användaren/patienten som besvarar dessa.</w:t>
      </w:r>
    </w:p>
    <w:p w14:paraId="7F12DCD1" w14:textId="77777777" w:rsidR="00BF592E" w:rsidRPr="00D82A73" w:rsidRDefault="00BF592E" w:rsidP="00BF592E"/>
    <w:p w14:paraId="11AE3E95" w14:textId="77777777" w:rsidR="00BF592E" w:rsidRPr="00D82A73" w:rsidRDefault="00BF592E" w:rsidP="00BF592E">
      <w:r w:rsidRPr="00D82A73">
        <w:t>Flöde:</w:t>
      </w:r>
    </w:p>
    <w:p w14:paraId="64A388F5" w14:textId="77777777" w:rsidR="00BF592E" w:rsidRPr="00D82A73" w:rsidRDefault="00BF592E" w:rsidP="00807514">
      <w:pPr>
        <w:pStyle w:val="Liststycke"/>
        <w:numPr>
          <w:ilvl w:val="0"/>
          <w:numId w:val="12"/>
        </w:numPr>
      </w:pPr>
      <w:r w:rsidRPr="00D82A73">
        <w:t>Tillgängliga formulärmallar hämtas genom att anropa formulärmotorns ”</w:t>
      </w:r>
      <w:r w:rsidRPr="00D82A73">
        <w:rPr>
          <w:b/>
        </w:rPr>
        <w:t>GetForms</w:t>
      </w:r>
      <w:r w:rsidRPr="00D82A73">
        <w:t>”.</w:t>
      </w:r>
    </w:p>
    <w:p w14:paraId="70CA0CFF" w14:textId="77777777" w:rsidR="00BF592E" w:rsidRPr="00D82A73" w:rsidRDefault="00BF592E" w:rsidP="00807514">
      <w:pPr>
        <w:pStyle w:val="Liststycke"/>
        <w:numPr>
          <w:ilvl w:val="0"/>
          <w:numId w:val="12"/>
        </w:numPr>
      </w:pPr>
      <w:r w:rsidRPr="00D82A73">
        <w:t>Formuläret ”startas” genom att användaren väljer ett formulär och formulärmotorns ”</w:t>
      </w:r>
      <w:r w:rsidRPr="00D82A73">
        <w:rPr>
          <w:b/>
        </w:rPr>
        <w:t>GetForm</w:t>
      </w:r>
      <w:r w:rsidRPr="00D82A73">
        <w:t>” anropas.</w:t>
      </w:r>
    </w:p>
    <w:p w14:paraId="1261855B" w14:textId="77777777" w:rsidR="00BF592E" w:rsidRPr="00D82A73" w:rsidRDefault="00BF592E" w:rsidP="00807514">
      <w:pPr>
        <w:pStyle w:val="Liststycke"/>
        <w:numPr>
          <w:ilvl w:val="0"/>
          <w:numId w:val="12"/>
        </w:numPr>
      </w:pPr>
      <w:r w:rsidRPr="00D82A73">
        <w:t>Formulärets frågor besvaras och skickas med formulärmotorns ”</w:t>
      </w:r>
      <w:r w:rsidRPr="00D82A73">
        <w:rPr>
          <w:b/>
        </w:rPr>
        <w:t>SaveFormPage</w:t>
      </w:r>
      <w:r w:rsidRPr="00D82A73">
        <w:t>”.</w:t>
      </w:r>
    </w:p>
    <w:p w14:paraId="4245AB22" w14:textId="77777777" w:rsidR="00BF592E" w:rsidRPr="00D82A73" w:rsidRDefault="00BF592E" w:rsidP="00807514">
      <w:pPr>
        <w:pStyle w:val="Liststycke"/>
        <w:numPr>
          <w:ilvl w:val="1"/>
          <w:numId w:val="12"/>
        </w:numPr>
      </w:pPr>
      <w:r w:rsidRPr="00D82A73">
        <w:t>När det inte finns flera frågor signaleras detta med ”LastPage” sätts till ”true”.</w:t>
      </w:r>
    </w:p>
    <w:p w14:paraId="05C2FE3D" w14:textId="77777777" w:rsidR="00BF592E" w:rsidRPr="00D82A73" w:rsidRDefault="00BF592E" w:rsidP="00807514">
      <w:pPr>
        <w:pStyle w:val="Liststycke"/>
        <w:numPr>
          <w:ilvl w:val="0"/>
          <w:numId w:val="12"/>
        </w:numPr>
      </w:pPr>
      <w:r w:rsidRPr="00D82A73">
        <w:t>Ett formulär avslutas genom att e-tjänsten anropar formulärmotorns ”</w:t>
      </w:r>
      <w:r w:rsidRPr="00D82A73">
        <w:rPr>
          <w:b/>
        </w:rPr>
        <w:t>SaveForm</w:t>
      </w:r>
      <w:r w:rsidRPr="00D82A73">
        <w:t>”.</w:t>
      </w:r>
    </w:p>
    <w:p w14:paraId="24A01732" w14:textId="77777777" w:rsidR="00BF592E" w:rsidRPr="00D82A73" w:rsidRDefault="00BF592E" w:rsidP="00807514">
      <w:pPr>
        <w:pStyle w:val="Liststycke"/>
        <w:numPr>
          <w:ilvl w:val="0"/>
          <w:numId w:val="12"/>
        </w:numPr>
      </w:pPr>
      <w:r w:rsidRPr="00D82A73">
        <w:t xml:space="preserve">Formulärmotorn skickar ett meddelande till engagemangsindex när ett formulär är skapat/sparat/avslutat. </w:t>
      </w:r>
    </w:p>
    <w:p w14:paraId="2CA69303" w14:textId="77777777" w:rsidR="00BF592E" w:rsidRPr="00D82A73" w:rsidRDefault="00BF592E" w:rsidP="00807514">
      <w:pPr>
        <w:pStyle w:val="Liststycke"/>
        <w:numPr>
          <w:ilvl w:val="1"/>
          <w:numId w:val="12"/>
        </w:numPr>
      </w:pPr>
      <w:r w:rsidRPr="00D82A73">
        <w:t>Vårdsystem får därmed möjlighet att hämta användarens/patientens besvarade formulär (T.ex. Hälsodeklaration)</w:t>
      </w:r>
    </w:p>
    <w:p w14:paraId="0D629643" w14:textId="77777777" w:rsidR="00BF592E" w:rsidRPr="00D82A73" w:rsidRDefault="00BF592E" w:rsidP="00BF592E"/>
    <w:p w14:paraId="1A2B3659" w14:textId="77777777" w:rsidR="00BF592E" w:rsidRPr="00D82A73" w:rsidRDefault="00BF592E" w:rsidP="00BF592E">
      <w:r w:rsidRPr="00D82A73">
        <w:t>Användaren kan avbryta ett formulär genom att e-tjänsten anropar formulärmotorns ”</w:t>
      </w:r>
      <w:r w:rsidRPr="00D82A73">
        <w:rPr>
          <w:b/>
        </w:rPr>
        <w:t>CancelForm</w:t>
      </w:r>
      <w:r w:rsidRPr="00D82A73">
        <w:t>”.</w:t>
      </w:r>
    </w:p>
    <w:p w14:paraId="06D0BC0B" w14:textId="77777777" w:rsidR="00BF592E" w:rsidRPr="00D82A73" w:rsidRDefault="00BF592E" w:rsidP="00BF592E"/>
    <w:p w14:paraId="10CA9EF5" w14:textId="77777777" w:rsidR="00BF592E" w:rsidRPr="00D82A73" w:rsidRDefault="00BF592E" w:rsidP="00BF592E"/>
    <w:p w14:paraId="4840CFE1" w14:textId="77777777" w:rsidR="00BF592E" w:rsidRPr="00D82A73" w:rsidRDefault="00BF592E" w:rsidP="00BF592E"/>
    <w:p w14:paraId="7973D163" w14:textId="77777777" w:rsidR="00BF592E" w:rsidRPr="00D82A73" w:rsidRDefault="00BF592E" w:rsidP="00BF592E">
      <w:pPr>
        <w:pStyle w:val="Rubrik3"/>
      </w:pPr>
      <w:bookmarkStart w:id="44" w:name="_Toc220986014"/>
      <w:bookmarkStart w:id="45" w:name="_Toc257462043"/>
      <w:bookmarkStart w:id="46" w:name="_Toc259358448"/>
      <w:r w:rsidRPr="00D82A73">
        <w:lastRenderedPageBreak/>
        <w:t xml:space="preserve">Flöde AF-5 </w:t>
      </w:r>
      <w:proofErr w:type="gramStart"/>
      <w:r w:rsidRPr="00D82A73">
        <w:t>Notifiera</w:t>
      </w:r>
      <w:bookmarkEnd w:id="44"/>
      <w:bookmarkEnd w:id="45"/>
      <w:bookmarkEnd w:id="46"/>
      <w:proofErr w:type="gramEnd"/>
    </w:p>
    <w:p w14:paraId="6B34BD52" w14:textId="77777777" w:rsidR="00BF592E" w:rsidRPr="00D82A73" w:rsidRDefault="00BF592E" w:rsidP="00BF592E">
      <w:r w:rsidRPr="00D82A73">
        <w:t>Se ”</w:t>
      </w:r>
      <w:r w:rsidRPr="00D82A73">
        <w:rPr>
          <w:highlight w:val="yellow"/>
        </w:rPr>
        <w:t>Tjänstekontrakt Integration Engagemangs Index - Beskrivning.doc</w:t>
      </w:r>
      <w:r w:rsidRPr="00D82A73">
        <w:t xml:space="preserve">” för beskrivningar </w:t>
      </w:r>
      <w:proofErr w:type="gramStart"/>
      <w:r w:rsidRPr="00D82A73">
        <w:t>notifiering</w:t>
      </w:r>
      <w:proofErr w:type="gramEnd"/>
      <w:r w:rsidRPr="00D82A73">
        <w:t xml:space="preserve"> och uppdatering.</w:t>
      </w:r>
    </w:p>
    <w:p w14:paraId="614FE474" w14:textId="77777777" w:rsidR="00BF592E" w:rsidRPr="00D82A73" w:rsidRDefault="00BF592E" w:rsidP="00BF592E"/>
    <w:p w14:paraId="50FC251C" w14:textId="77777777" w:rsidR="00BF592E" w:rsidRPr="00D82A73" w:rsidRDefault="00BF592E" w:rsidP="00BF592E"/>
    <w:p w14:paraId="74287D62" w14:textId="77777777" w:rsidR="00BF592E" w:rsidRPr="00D82A73" w:rsidRDefault="00BF592E" w:rsidP="00BF592E"/>
    <w:p w14:paraId="505F0D1D" w14:textId="77777777" w:rsidR="00BF592E" w:rsidRPr="00D82A73" w:rsidRDefault="00BF592E" w:rsidP="00BF592E"/>
    <w:p w14:paraId="6986FCC1" w14:textId="77777777" w:rsidR="00BF592E" w:rsidRPr="00D82A73" w:rsidRDefault="00BF592E" w:rsidP="00BF592E"/>
    <w:p w14:paraId="7A9B758A" w14:textId="77777777" w:rsidR="00BF592E" w:rsidRPr="00D82A73" w:rsidRDefault="00BF592E" w:rsidP="00BF592E">
      <w:pPr>
        <w:rPr>
          <w:rFonts w:ascii="Arial" w:hAnsi="Arial" w:cs="Arial"/>
          <w:szCs w:val="26"/>
          <w:lang w:eastAsia="sv-SE"/>
        </w:rPr>
      </w:pPr>
      <w:r w:rsidRPr="00D82A73">
        <w:br w:type="page"/>
      </w:r>
    </w:p>
    <w:p w14:paraId="38F931E2" w14:textId="77777777" w:rsidR="00BF592E" w:rsidRPr="00D82A73" w:rsidRDefault="00BF592E" w:rsidP="00BF592E">
      <w:pPr>
        <w:pStyle w:val="Rubrik3"/>
      </w:pPr>
      <w:bookmarkStart w:id="47" w:name="_Toc220986015"/>
      <w:bookmarkStart w:id="48" w:name="_Toc257462044"/>
      <w:bookmarkStart w:id="49" w:name="_Toc259358449"/>
      <w:r w:rsidRPr="00D82A73">
        <w:lastRenderedPageBreak/>
        <w:t>Flöde AF-6 Vårdsystem hämtar användarens/patientens formulär.</w:t>
      </w:r>
      <w:bookmarkEnd w:id="47"/>
      <w:bookmarkEnd w:id="48"/>
      <w:bookmarkEnd w:id="49"/>
    </w:p>
    <w:p w14:paraId="4AFB8397" w14:textId="77777777" w:rsidR="00BF592E" w:rsidRPr="00D82A73" w:rsidRDefault="00BF592E" w:rsidP="00BF592E">
      <w:r w:rsidRPr="00D82A73">
        <w:rPr>
          <w:noProof/>
          <w:lang w:eastAsia="sv-SE"/>
        </w:rPr>
        <w:drawing>
          <wp:inline distT="0" distB="0" distL="0" distR="0" wp14:anchorId="5A31BEE8" wp14:editId="4175BD72">
            <wp:extent cx="6239647" cy="3239893"/>
            <wp:effectExtent l="0" t="0" r="8890" b="11430"/>
            <wp:docPr id="24"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0555" cy="3240365"/>
                    </a:xfrm>
                    <a:prstGeom prst="rect">
                      <a:avLst/>
                    </a:prstGeom>
                    <a:noFill/>
                    <a:ln>
                      <a:noFill/>
                    </a:ln>
                  </pic:spPr>
                </pic:pic>
              </a:graphicData>
            </a:graphic>
          </wp:inline>
        </w:drawing>
      </w:r>
    </w:p>
    <w:p w14:paraId="2DF4258D" w14:textId="77777777" w:rsidR="00BF592E" w:rsidRPr="00D82A73" w:rsidRDefault="00BF592E" w:rsidP="00BF592E">
      <w:pPr>
        <w:pStyle w:val="Beskrivning"/>
        <w:rPr>
          <w:lang w:val="sv-SE"/>
        </w:rPr>
      </w:pPr>
      <w:bookmarkStart w:id="50" w:name="_Toc220550774"/>
      <w:r w:rsidRPr="00D82A73">
        <w:rPr>
          <w:lang w:val="sv-SE"/>
        </w:rPr>
        <w:t xml:space="preserve">Figur </w:t>
      </w:r>
      <w:r w:rsidRPr="00D82A73">
        <w:rPr>
          <w:lang w:val="sv-SE"/>
        </w:rPr>
        <w:fldChar w:fldCharType="begin"/>
      </w:r>
      <w:r w:rsidRPr="00D82A73">
        <w:rPr>
          <w:lang w:val="sv-SE"/>
        </w:rPr>
        <w:instrText xml:space="preserve"> SEQ Figur \* ARABIC </w:instrText>
      </w:r>
      <w:r w:rsidRPr="00D82A73">
        <w:rPr>
          <w:lang w:val="sv-SE"/>
        </w:rPr>
        <w:fldChar w:fldCharType="separate"/>
      </w:r>
      <w:r w:rsidRPr="00D82A73">
        <w:rPr>
          <w:noProof/>
          <w:lang w:val="sv-SE"/>
        </w:rPr>
        <w:t>5</w:t>
      </w:r>
      <w:r w:rsidRPr="00D82A73">
        <w:rPr>
          <w:noProof/>
          <w:lang w:val="sv-SE"/>
        </w:rPr>
        <w:fldChar w:fldCharType="end"/>
      </w:r>
      <w:r w:rsidRPr="00D82A73">
        <w:rPr>
          <w:lang w:val="sv-SE"/>
        </w:rPr>
        <w:t>: Flöde AF-6</w:t>
      </w:r>
      <w:bookmarkEnd w:id="50"/>
    </w:p>
    <w:p w14:paraId="0A516911" w14:textId="77777777" w:rsidR="00BF592E" w:rsidRPr="00D82A73" w:rsidRDefault="00BF592E" w:rsidP="00BF592E">
      <w:r w:rsidRPr="00D82A73">
        <w:t>I flödet beskriv hur ett vårdsystem med hjälp av engagemangsindex på ett systematiskt sätt kan hämta en användarens/patients formulär (T.ex. Hälsodeklaration).</w:t>
      </w:r>
    </w:p>
    <w:p w14:paraId="703878A8" w14:textId="77777777" w:rsidR="00BF592E" w:rsidRPr="00D82A73" w:rsidRDefault="00BF592E" w:rsidP="00BF592E"/>
    <w:p w14:paraId="4179A9CF" w14:textId="77777777" w:rsidR="00BF592E" w:rsidRPr="00D82A73" w:rsidRDefault="00BF592E" w:rsidP="00BF592E">
      <w:r w:rsidRPr="00D82A73">
        <w:t xml:space="preserve">Genom att tillämpa detta flöde </w:t>
      </w:r>
      <w:r w:rsidRPr="00D82A73">
        <w:rPr>
          <w:b/>
        </w:rPr>
        <w:t>hämtas</w:t>
      </w:r>
      <w:r w:rsidRPr="00D82A73">
        <w:t xml:space="preserve"> användarens/patientens formulär och kan lagras som en del av vårdsystemet. Medarbetaren behöver inte ha kunskap kring hur formulärmotorn utan kan arbeta som vanligt i sitt vårdsystem. </w:t>
      </w:r>
    </w:p>
    <w:p w14:paraId="73744FE0" w14:textId="77777777" w:rsidR="00BF592E" w:rsidRPr="00D82A73" w:rsidRDefault="00BF592E" w:rsidP="00BF592E"/>
    <w:p w14:paraId="502930DF" w14:textId="77777777" w:rsidR="00BF592E" w:rsidRPr="00D82A73" w:rsidRDefault="00BF592E" w:rsidP="00BF592E">
      <w:r w:rsidRPr="00D82A73">
        <w:t>Flöde:</w:t>
      </w:r>
    </w:p>
    <w:p w14:paraId="5744B573" w14:textId="77777777" w:rsidR="00BF592E" w:rsidRPr="00D82A73" w:rsidRDefault="00BF592E" w:rsidP="00BF592E">
      <w:r w:rsidRPr="00D82A73">
        <w:t>En patient har med hjälp av Mina Vårdkontakter och formulärmotorn fyllt i ett formulär.  Formulärmotorn ha innan flödet startas skickat ett meddelande(Se tjänstekontraktsbeskrivningen) till engagemangsindex.</w:t>
      </w:r>
    </w:p>
    <w:p w14:paraId="01F1DFD6" w14:textId="77777777" w:rsidR="00BF592E" w:rsidRPr="00D82A73" w:rsidRDefault="00BF592E" w:rsidP="00807514">
      <w:pPr>
        <w:pStyle w:val="Liststycke"/>
        <w:numPr>
          <w:ilvl w:val="0"/>
          <w:numId w:val="13"/>
        </w:numPr>
      </w:pPr>
      <w:r w:rsidRPr="00D82A73">
        <w:t xml:space="preserve">Engagemangsindex </w:t>
      </w:r>
      <w:proofErr w:type="gramStart"/>
      <w:r w:rsidRPr="00D82A73">
        <w:t>notifierar</w:t>
      </w:r>
      <w:proofErr w:type="gramEnd"/>
      <w:r w:rsidRPr="00D82A73">
        <w:t xml:space="preserve"> vårdsystemet.</w:t>
      </w:r>
    </w:p>
    <w:p w14:paraId="3724CD2A" w14:textId="77777777" w:rsidR="00BF592E" w:rsidRPr="00D82A73" w:rsidRDefault="00BF592E" w:rsidP="00807514">
      <w:pPr>
        <w:pStyle w:val="Liststycke"/>
        <w:numPr>
          <w:ilvl w:val="1"/>
          <w:numId w:val="13"/>
        </w:numPr>
      </w:pPr>
      <w:r w:rsidRPr="00D82A73">
        <w:t xml:space="preserve">Vårdsystemet </w:t>
      </w:r>
      <w:proofErr w:type="gramStart"/>
      <w:r w:rsidRPr="00D82A73">
        <w:t>mottager</w:t>
      </w:r>
      <w:proofErr w:type="gramEnd"/>
      <w:r w:rsidRPr="00D82A73">
        <w:t xml:space="preserve"> notifiering (ProcessNotification)</w:t>
      </w:r>
    </w:p>
    <w:p w14:paraId="19DF957C" w14:textId="77777777" w:rsidR="00BF592E" w:rsidRPr="00D82A73" w:rsidRDefault="00BF592E" w:rsidP="00807514">
      <w:pPr>
        <w:pStyle w:val="Liststycke"/>
        <w:numPr>
          <w:ilvl w:val="2"/>
          <w:numId w:val="13"/>
        </w:numPr>
      </w:pPr>
      <w:r w:rsidRPr="00D82A73">
        <w:t xml:space="preserve">Notifiering innehåller </w:t>
      </w:r>
      <w:proofErr w:type="gramStart"/>
      <w:r w:rsidRPr="00D82A73">
        <w:t>b la</w:t>
      </w:r>
      <w:proofErr w:type="gramEnd"/>
      <w:r w:rsidRPr="00D82A73">
        <w:t xml:space="preserve"> nyckel till användarens formulär ”FormID”.</w:t>
      </w:r>
    </w:p>
    <w:p w14:paraId="31767CA1" w14:textId="77777777" w:rsidR="00BF592E" w:rsidRPr="00D82A73" w:rsidRDefault="00BF592E" w:rsidP="00807514">
      <w:pPr>
        <w:pStyle w:val="Liststycke"/>
        <w:numPr>
          <w:ilvl w:val="1"/>
          <w:numId w:val="13"/>
        </w:numPr>
      </w:pPr>
      <w:r w:rsidRPr="00D82A73">
        <w:t xml:space="preserve">Analyserar </w:t>
      </w:r>
      <w:proofErr w:type="gramStart"/>
      <w:r w:rsidRPr="00D82A73">
        <w:t>notifiering</w:t>
      </w:r>
      <w:proofErr w:type="gramEnd"/>
      <w:r w:rsidRPr="00D82A73">
        <w:t xml:space="preserve"> och hämtar användarens formulär genom att anropa formulärmotorns ”</w:t>
      </w:r>
      <w:r w:rsidRPr="00D82A73">
        <w:rPr>
          <w:b/>
        </w:rPr>
        <w:t>GetForm</w:t>
      </w:r>
      <w:r w:rsidRPr="00D82A73">
        <w:t xml:space="preserve">”. </w:t>
      </w:r>
    </w:p>
    <w:p w14:paraId="29980A60" w14:textId="77777777" w:rsidR="00BF592E" w:rsidRPr="00D82A73" w:rsidRDefault="00BF592E" w:rsidP="00BF592E"/>
    <w:p w14:paraId="48D2CF34" w14:textId="77777777" w:rsidR="00BF592E" w:rsidRPr="00D82A73" w:rsidRDefault="00BF592E" w:rsidP="00BF592E"/>
    <w:p w14:paraId="5A63DEEC" w14:textId="77777777" w:rsidR="00BF592E" w:rsidRPr="00D82A73" w:rsidRDefault="00BF592E" w:rsidP="00BF592E"/>
    <w:p w14:paraId="253E64FA" w14:textId="75058290" w:rsidR="00BF592E" w:rsidRPr="00D82A73" w:rsidRDefault="00BF592E" w:rsidP="007B5F8B">
      <w:pPr>
        <w:pStyle w:val="Rubrik3"/>
      </w:pPr>
      <w:r w:rsidRPr="00D82A73">
        <w:br w:type="page"/>
      </w:r>
      <w:bookmarkStart w:id="51" w:name="_Toc181237300"/>
    </w:p>
    <w:p w14:paraId="65B49273" w14:textId="77777777" w:rsidR="00BF592E" w:rsidRPr="00D82A73" w:rsidRDefault="00BF592E" w:rsidP="00BF592E"/>
    <w:p w14:paraId="5B63387E" w14:textId="77777777" w:rsidR="00BF592E" w:rsidRPr="00D82A73" w:rsidRDefault="00BF592E" w:rsidP="00BF592E"/>
    <w:p w14:paraId="087B1723" w14:textId="77777777" w:rsidR="00BF592E" w:rsidRPr="00D82A73" w:rsidRDefault="00BF592E" w:rsidP="00BF592E">
      <w:pPr>
        <w:pStyle w:val="Rubrik3"/>
        <w:rPr>
          <w:lang w:eastAsia="sv-SE"/>
        </w:rPr>
      </w:pPr>
      <w:bookmarkStart w:id="52" w:name="_Toc257462046"/>
      <w:bookmarkStart w:id="53" w:name="_Toc259358450"/>
      <w:r w:rsidRPr="00D82A73">
        <w:t xml:space="preserve">AF7 - </w:t>
      </w:r>
      <w:r w:rsidRPr="00D82A73">
        <w:rPr>
          <w:lang w:eastAsia="sv-SE"/>
        </w:rPr>
        <w:t>Fylla i och avsluta ett formulär</w:t>
      </w:r>
      <w:bookmarkEnd w:id="52"/>
      <w:bookmarkEnd w:id="53"/>
    </w:p>
    <w:p w14:paraId="753359A0" w14:textId="77777777" w:rsidR="00BF592E" w:rsidRPr="00D82A73" w:rsidRDefault="00BF592E" w:rsidP="00BF592E"/>
    <w:p w14:paraId="4E024D01" w14:textId="77777777" w:rsidR="00BF592E" w:rsidRPr="00D82A73" w:rsidRDefault="00BF592E" w:rsidP="00BF592E">
      <w:r w:rsidRPr="00D82A73">
        <w:rPr>
          <w:noProof/>
          <w:lang w:eastAsia="sv-SE"/>
        </w:rPr>
        <w:drawing>
          <wp:inline distT="0" distB="0" distL="0" distR="0" wp14:anchorId="1A008CBE" wp14:editId="22241FBB">
            <wp:extent cx="5507990" cy="4457624"/>
            <wp:effectExtent l="0" t="0" r="381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7990" cy="4457624"/>
                    </a:xfrm>
                    <a:prstGeom prst="rect">
                      <a:avLst/>
                    </a:prstGeom>
                    <a:noFill/>
                    <a:ln>
                      <a:noFill/>
                    </a:ln>
                  </pic:spPr>
                </pic:pic>
              </a:graphicData>
            </a:graphic>
          </wp:inline>
        </w:drawing>
      </w:r>
    </w:p>
    <w:p w14:paraId="4950FF32" w14:textId="77777777" w:rsidR="00BF592E" w:rsidRPr="00D82A73" w:rsidRDefault="00BF592E" w:rsidP="00BF592E"/>
    <w:p w14:paraId="435B0737" w14:textId="77777777" w:rsidR="00BF592E" w:rsidRPr="00D82A73" w:rsidRDefault="00BF592E" w:rsidP="00BF592E">
      <w:pPr>
        <w:rPr>
          <w:lang w:eastAsia="sv-SE"/>
        </w:rPr>
      </w:pPr>
      <w:r w:rsidRPr="00D82A73">
        <w:rPr>
          <w:lang w:eastAsia="sv-SE"/>
        </w:rPr>
        <w:t>Formulär skapas genom att tjänsten createForm anropas med hsa-id på vårdcentral, personnummer för den som ska fylla i formuläret (om det inte är anonymt) och id på formulärmallen. Formulär skapas utifrån det mall-id som skickats med. Det nya formuläret sparas i databasen och returneras med första formulärsidan till användaren. Formuläret har nu statusen ONGOING.</w:t>
      </w:r>
    </w:p>
    <w:p w14:paraId="1630B1F5" w14:textId="77777777" w:rsidR="00BF592E" w:rsidRPr="00D82A73" w:rsidRDefault="00BF592E" w:rsidP="00BF592E">
      <w:pPr>
        <w:rPr>
          <w:lang w:eastAsia="sv-SE"/>
        </w:rPr>
      </w:pPr>
    </w:p>
    <w:p w14:paraId="6527C9D6" w14:textId="77777777" w:rsidR="00BF592E" w:rsidRPr="00D82A73" w:rsidRDefault="00BF592E" w:rsidP="00BF592E">
      <w:pPr>
        <w:rPr>
          <w:lang w:eastAsia="sv-SE"/>
        </w:rPr>
      </w:pPr>
    </w:p>
    <w:p w14:paraId="4276FBAC" w14:textId="77777777" w:rsidR="00BF592E" w:rsidRPr="00D82A73" w:rsidRDefault="00BF592E" w:rsidP="00BF592E">
      <w:pPr>
        <w:rPr>
          <w:lang w:eastAsia="sv-SE"/>
        </w:rPr>
      </w:pPr>
    </w:p>
    <w:p w14:paraId="69A1C2A9" w14:textId="77777777" w:rsidR="00BF592E" w:rsidRPr="00D82A73" w:rsidRDefault="00BF592E" w:rsidP="00BF592E">
      <w:pPr>
        <w:rPr>
          <w:lang w:eastAsia="sv-SE"/>
        </w:rPr>
      </w:pPr>
    </w:p>
    <w:p w14:paraId="7DB5AAAD" w14:textId="77777777" w:rsidR="00BF592E" w:rsidRPr="00D82A73" w:rsidRDefault="00BF592E" w:rsidP="00BF592E">
      <w:pPr>
        <w:rPr>
          <w:lang w:eastAsia="sv-SE"/>
        </w:rPr>
      </w:pPr>
    </w:p>
    <w:p w14:paraId="3D61B485" w14:textId="77777777" w:rsidR="00BF592E" w:rsidRPr="00D82A73" w:rsidRDefault="00BF592E" w:rsidP="00BF592E">
      <w:pPr>
        <w:rPr>
          <w:lang w:eastAsia="sv-SE"/>
        </w:rPr>
      </w:pPr>
    </w:p>
    <w:p w14:paraId="68572DF4" w14:textId="77777777" w:rsidR="00BF592E" w:rsidRPr="00D82A73" w:rsidRDefault="00BF592E" w:rsidP="00BF592E">
      <w:pPr>
        <w:rPr>
          <w:lang w:eastAsia="sv-SE"/>
        </w:rPr>
      </w:pPr>
    </w:p>
    <w:p w14:paraId="738AC919" w14:textId="77777777" w:rsidR="00BF592E" w:rsidRPr="00D82A73" w:rsidRDefault="00BF592E" w:rsidP="00BF592E">
      <w:pPr>
        <w:pStyle w:val="Rubrik3"/>
        <w:rPr>
          <w:sz w:val="20"/>
          <w:szCs w:val="20"/>
        </w:rPr>
      </w:pPr>
      <w:bookmarkStart w:id="54" w:name="_Toc257462047"/>
      <w:bookmarkStart w:id="55" w:name="_Toc259358451"/>
      <w:r w:rsidRPr="00D82A73">
        <w:rPr>
          <w:lang w:eastAsia="sv-SE"/>
        </w:rPr>
        <w:lastRenderedPageBreak/>
        <w:t>AF-8 Fyll i formulär</w:t>
      </w:r>
      <w:bookmarkEnd w:id="54"/>
      <w:bookmarkEnd w:id="55"/>
    </w:p>
    <w:bookmarkEnd w:id="51"/>
    <w:p w14:paraId="2E51ADA8" w14:textId="77777777" w:rsidR="00BF592E" w:rsidRPr="00D82A73" w:rsidRDefault="00BF592E" w:rsidP="00BF592E">
      <w:pPr>
        <w:rPr>
          <w:lang w:eastAsia="sv-SE"/>
        </w:rPr>
      </w:pPr>
      <w:r w:rsidRPr="00D82A73">
        <w:rPr>
          <w:lang w:eastAsia="sv-SE"/>
        </w:rPr>
        <w:t>Användaren fyller i den aktuella formulärsidan och anropar saveFormPage. Formulärmotorn validerar svaren och om allt är korrekt sparas sidan ner och nästa sida returneras till användaren. Formuläret har statusen ONGOING så länge det finns sidor kvar att fylla i.</w:t>
      </w:r>
    </w:p>
    <w:p w14:paraId="0E7FDD53" w14:textId="77777777" w:rsidR="00BF592E" w:rsidRPr="00D82A73" w:rsidRDefault="00BF592E" w:rsidP="00BF592E">
      <w:pPr>
        <w:rPr>
          <w:lang w:eastAsia="sv-SE"/>
        </w:rPr>
      </w:pPr>
      <w:r w:rsidRPr="00D82A73">
        <w:rPr>
          <w:lang w:eastAsia="sv-SE"/>
        </w:rPr>
        <w:t xml:space="preserve">När man nått sista sidan kommer null returneras och formuläret kommer nu </w:t>
      </w:r>
      <w:proofErr w:type="gramStart"/>
      <w:r w:rsidRPr="00D82A73">
        <w:rPr>
          <w:lang w:eastAsia="sv-SE"/>
        </w:rPr>
        <w:t>få status</w:t>
      </w:r>
      <w:proofErr w:type="gramEnd"/>
      <w:r w:rsidRPr="00D82A73">
        <w:rPr>
          <w:lang w:eastAsia="sv-SE"/>
        </w:rPr>
        <w:t xml:space="preserve"> PENDING_COMPLETION. Detta innebär att formuläret är</w:t>
      </w:r>
    </w:p>
    <w:p w14:paraId="5A5A8414" w14:textId="77777777" w:rsidR="00BF592E" w:rsidRPr="00D82A73" w:rsidRDefault="00BF592E" w:rsidP="00BF592E">
      <w:pPr>
        <w:rPr>
          <w:lang w:eastAsia="sv-SE"/>
        </w:rPr>
      </w:pPr>
      <w:proofErr w:type="gramStart"/>
      <w:r w:rsidRPr="00D82A73">
        <w:rPr>
          <w:lang w:eastAsia="sv-SE"/>
        </w:rPr>
        <w:t>redo att avslutas.</w:t>
      </w:r>
      <w:proofErr w:type="gramEnd"/>
      <w:r w:rsidRPr="00D82A73">
        <w:rPr>
          <w:lang w:eastAsia="sv-SE"/>
        </w:rPr>
        <w:t xml:space="preserve"> Användaren får nu tillbaks hela det ifyllda formuläret och kan granska om allt ser ok ut.</w:t>
      </w:r>
    </w:p>
    <w:p w14:paraId="5D89E5AE" w14:textId="77777777" w:rsidR="00BF592E" w:rsidRPr="00D82A73" w:rsidRDefault="00BF592E" w:rsidP="00BF592E">
      <w:pPr>
        <w:rPr>
          <w:lang w:eastAsia="sv-SE"/>
        </w:rPr>
      </w:pPr>
    </w:p>
    <w:p w14:paraId="0E3D2C11" w14:textId="77777777" w:rsidR="00BF592E" w:rsidRPr="00D82A73" w:rsidRDefault="00BF592E" w:rsidP="00BF592E">
      <w:pPr>
        <w:pStyle w:val="Rubrik3"/>
        <w:rPr>
          <w:lang w:eastAsia="sv-SE"/>
        </w:rPr>
      </w:pPr>
      <w:bookmarkStart w:id="56" w:name="_Toc257462048"/>
      <w:bookmarkStart w:id="57" w:name="_Toc259358452"/>
      <w:r w:rsidRPr="00D82A73">
        <w:rPr>
          <w:lang w:eastAsia="sv-SE"/>
        </w:rPr>
        <w:t>AF-9 Spara och avsluta formulär</w:t>
      </w:r>
      <w:bookmarkEnd w:id="56"/>
      <w:bookmarkEnd w:id="57"/>
    </w:p>
    <w:p w14:paraId="5BD03236" w14:textId="77777777" w:rsidR="00BF592E" w:rsidRPr="00D82A73" w:rsidRDefault="00BF592E" w:rsidP="00BF592E">
      <w:pPr>
        <w:rPr>
          <w:lang w:eastAsia="sv-SE"/>
        </w:rPr>
      </w:pPr>
      <w:r w:rsidRPr="00D82A73">
        <w:rPr>
          <w:lang w:eastAsia="sv-SE"/>
        </w:rPr>
        <w:t>Om formuläret är korrekt ifyllt kan nu användaren avsluta formuläret genom att anropa tjänsten saveForm. Formuläret kommer nu sparas i databasen med status COMPLETED. Det går nu inte att ändra i formuläret och användaren får tillbaks en OK-status om att formuläret är sparat</w:t>
      </w:r>
    </w:p>
    <w:p w14:paraId="5D2317A2" w14:textId="77777777" w:rsidR="00BF592E" w:rsidRPr="00D82A73" w:rsidRDefault="00BF592E" w:rsidP="00BF592E">
      <w:pPr>
        <w:rPr>
          <w:lang w:eastAsia="sv-SE"/>
        </w:rPr>
      </w:pPr>
      <w:proofErr w:type="gramStart"/>
      <w:r w:rsidRPr="00D82A73">
        <w:rPr>
          <w:lang w:eastAsia="sv-SE"/>
        </w:rPr>
        <w:t>och avslutat.</w:t>
      </w:r>
      <w:proofErr w:type="gramEnd"/>
    </w:p>
    <w:p w14:paraId="264E8FC6" w14:textId="77777777" w:rsidR="00BF592E" w:rsidRPr="00D82A73" w:rsidRDefault="00BF592E" w:rsidP="00BF592E">
      <w:pPr>
        <w:rPr>
          <w:lang w:eastAsia="sv-SE"/>
        </w:rPr>
      </w:pPr>
    </w:p>
    <w:p w14:paraId="2EEE6451" w14:textId="77777777" w:rsidR="00BF592E" w:rsidRPr="00D82A73" w:rsidRDefault="00BF592E" w:rsidP="00BF592E">
      <w:pPr>
        <w:pStyle w:val="Rubrik3"/>
        <w:rPr>
          <w:lang w:eastAsia="sv-SE"/>
        </w:rPr>
      </w:pPr>
      <w:bookmarkStart w:id="58" w:name="_Toc257462049"/>
      <w:bookmarkStart w:id="59" w:name="_Toc259358453"/>
      <w:r w:rsidRPr="00D82A73">
        <w:rPr>
          <w:lang w:eastAsia="sv-SE"/>
        </w:rPr>
        <w:t>AF-10 Hämta formulär</w:t>
      </w:r>
      <w:bookmarkEnd w:id="58"/>
      <w:bookmarkEnd w:id="59"/>
    </w:p>
    <w:p w14:paraId="0A8B328C" w14:textId="77777777" w:rsidR="00BF592E" w:rsidRPr="00D82A73" w:rsidRDefault="00BF592E" w:rsidP="00BF592E">
      <w:r w:rsidRPr="00D82A73">
        <w:rPr>
          <w:noProof/>
          <w:lang w:eastAsia="sv-SE"/>
        </w:rPr>
        <w:drawing>
          <wp:inline distT="0" distB="0" distL="0" distR="0" wp14:anchorId="5EE20014" wp14:editId="1F29F37B">
            <wp:extent cx="5507990" cy="1800458"/>
            <wp:effectExtent l="0" t="0" r="3810" b="3175"/>
            <wp:docPr id="15"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7990" cy="1800458"/>
                    </a:xfrm>
                    <a:prstGeom prst="rect">
                      <a:avLst/>
                    </a:prstGeom>
                    <a:noFill/>
                    <a:ln>
                      <a:noFill/>
                    </a:ln>
                  </pic:spPr>
                </pic:pic>
              </a:graphicData>
            </a:graphic>
          </wp:inline>
        </w:drawing>
      </w:r>
    </w:p>
    <w:p w14:paraId="191EE467" w14:textId="77777777" w:rsidR="00BF592E" w:rsidRPr="00D82A73" w:rsidRDefault="00BF592E" w:rsidP="00BF592E"/>
    <w:p w14:paraId="512CF818" w14:textId="77777777" w:rsidR="00BF592E" w:rsidRPr="00D82A73" w:rsidRDefault="00BF592E" w:rsidP="00BF592E">
      <w:pPr>
        <w:rPr>
          <w:rStyle w:val="Starkbetoning1"/>
          <w:sz w:val="22"/>
        </w:rPr>
      </w:pPr>
    </w:p>
    <w:p w14:paraId="45367ECB" w14:textId="77777777" w:rsidR="00BF592E" w:rsidRPr="00D82A73" w:rsidRDefault="00BF592E" w:rsidP="0083657F">
      <w:pPr>
        <w:pStyle w:val="Rubrik3"/>
      </w:pPr>
      <w:bookmarkStart w:id="60" w:name="_Toc257462050"/>
      <w:bookmarkStart w:id="61" w:name="_Toc259358454"/>
      <w:r w:rsidRPr="00D82A73">
        <w:rPr>
          <w:rStyle w:val="Starkbetoning1"/>
          <w:b w:val="0"/>
          <w:i w:val="0"/>
          <w:color w:val="auto"/>
        </w:rPr>
        <w:t xml:space="preserve">AF-11 </w:t>
      </w:r>
      <w:r w:rsidRPr="00D82A73">
        <w:t>Avbryta formulär</w:t>
      </w:r>
      <w:bookmarkEnd w:id="60"/>
      <w:bookmarkEnd w:id="61"/>
    </w:p>
    <w:p w14:paraId="56AB15ED" w14:textId="77777777" w:rsidR="00BF592E" w:rsidRPr="00D82A73" w:rsidRDefault="00BF592E" w:rsidP="00BF592E">
      <w:r w:rsidRPr="00D82A73">
        <w:rPr>
          <w:noProof/>
          <w:lang w:eastAsia="sv-SE"/>
        </w:rPr>
        <w:drawing>
          <wp:inline distT="0" distB="0" distL="0" distR="0" wp14:anchorId="276E84F6" wp14:editId="55EF8B96">
            <wp:extent cx="5507990" cy="1886894"/>
            <wp:effectExtent l="0" t="0" r="3810" b="0"/>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7990" cy="1886894"/>
                    </a:xfrm>
                    <a:prstGeom prst="rect">
                      <a:avLst/>
                    </a:prstGeom>
                    <a:noFill/>
                    <a:ln>
                      <a:noFill/>
                    </a:ln>
                  </pic:spPr>
                </pic:pic>
              </a:graphicData>
            </a:graphic>
          </wp:inline>
        </w:drawing>
      </w:r>
    </w:p>
    <w:p w14:paraId="7C74F950" w14:textId="77777777" w:rsidR="00BF592E" w:rsidRPr="00D82A73" w:rsidRDefault="00BF592E" w:rsidP="00BF592E"/>
    <w:p w14:paraId="2E8D788F" w14:textId="77777777" w:rsidR="00BF592E" w:rsidRPr="00D82A73" w:rsidRDefault="00BF592E" w:rsidP="00BF592E"/>
    <w:p w14:paraId="0456E197" w14:textId="77777777" w:rsidR="00BF592E" w:rsidRPr="00D82A73" w:rsidRDefault="00BF592E" w:rsidP="00BF592E"/>
    <w:p w14:paraId="141916F4" w14:textId="77777777" w:rsidR="00BF592E" w:rsidRPr="00D82A73" w:rsidRDefault="00BF592E" w:rsidP="00BF592E">
      <w:pPr>
        <w:pStyle w:val="Rubrik3"/>
        <w:rPr>
          <w:lang w:eastAsia="sv-SE"/>
        </w:rPr>
      </w:pPr>
      <w:bookmarkStart w:id="62" w:name="_Toc257462051"/>
      <w:bookmarkStart w:id="63" w:name="_Toc259358455"/>
      <w:r w:rsidRPr="00D82A73">
        <w:rPr>
          <w:lang w:eastAsia="sv-SE"/>
        </w:rPr>
        <w:lastRenderedPageBreak/>
        <w:t>AF-12 Hämta formulärlista</w:t>
      </w:r>
      <w:bookmarkEnd w:id="62"/>
      <w:bookmarkEnd w:id="63"/>
    </w:p>
    <w:p w14:paraId="219251DA" w14:textId="77777777" w:rsidR="00BF592E" w:rsidRPr="00D82A73" w:rsidRDefault="00BF592E" w:rsidP="00BF592E">
      <w:r w:rsidRPr="00D82A73">
        <w:rPr>
          <w:noProof/>
          <w:lang w:eastAsia="sv-SE"/>
        </w:rPr>
        <w:drawing>
          <wp:inline distT="0" distB="0" distL="0" distR="0" wp14:anchorId="61CAD880" wp14:editId="3DE08CA1">
            <wp:extent cx="5507990" cy="1800458"/>
            <wp:effectExtent l="0" t="0" r="3810" b="3175"/>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7990" cy="1800458"/>
                    </a:xfrm>
                    <a:prstGeom prst="rect">
                      <a:avLst/>
                    </a:prstGeom>
                    <a:noFill/>
                    <a:ln>
                      <a:noFill/>
                    </a:ln>
                  </pic:spPr>
                </pic:pic>
              </a:graphicData>
            </a:graphic>
          </wp:inline>
        </w:drawing>
      </w:r>
    </w:p>
    <w:p w14:paraId="055AEF6A" w14:textId="77777777" w:rsidR="00BF592E" w:rsidRPr="00D82A73" w:rsidRDefault="00BF592E" w:rsidP="00BF592E"/>
    <w:p w14:paraId="0C9F7979" w14:textId="77777777" w:rsidR="00BF592E" w:rsidRPr="00D82A73" w:rsidRDefault="00BF592E" w:rsidP="00BF592E"/>
    <w:p w14:paraId="5D03C0C4" w14:textId="77777777" w:rsidR="00BF592E" w:rsidRPr="00D82A73" w:rsidRDefault="00BF592E" w:rsidP="00BF592E">
      <w:pPr>
        <w:pStyle w:val="Rubrik3"/>
        <w:rPr>
          <w:lang w:eastAsia="sv-SE"/>
        </w:rPr>
      </w:pPr>
      <w:bookmarkStart w:id="64" w:name="_Toc257462052"/>
      <w:bookmarkStart w:id="65" w:name="_Toc259358456"/>
      <w:r w:rsidRPr="00D82A73">
        <w:t xml:space="preserve">AF-13 </w:t>
      </w:r>
      <w:r w:rsidRPr="00D82A73">
        <w:rPr>
          <w:lang w:eastAsia="sv-SE"/>
        </w:rPr>
        <w:t>Hämta mallar</w:t>
      </w:r>
      <w:bookmarkEnd w:id="64"/>
      <w:bookmarkEnd w:id="65"/>
    </w:p>
    <w:p w14:paraId="740706AD" w14:textId="77777777" w:rsidR="00BF592E" w:rsidRPr="00D82A73" w:rsidRDefault="00BF592E" w:rsidP="00BF592E">
      <w:pPr>
        <w:rPr>
          <w:rStyle w:val="Starkbetoning1"/>
          <w:sz w:val="22"/>
        </w:rPr>
      </w:pPr>
      <w:r w:rsidRPr="00D82A73">
        <w:rPr>
          <w:noProof/>
          <w:lang w:eastAsia="sv-SE"/>
        </w:rPr>
        <w:drawing>
          <wp:inline distT="0" distB="0" distL="0" distR="0" wp14:anchorId="6A7FC611" wp14:editId="42DE6240">
            <wp:extent cx="5507990" cy="1484721"/>
            <wp:effectExtent l="0" t="0" r="3810" b="0"/>
            <wp:docPr id="23"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7990" cy="1484721"/>
                    </a:xfrm>
                    <a:prstGeom prst="rect">
                      <a:avLst/>
                    </a:prstGeom>
                    <a:noFill/>
                    <a:ln>
                      <a:noFill/>
                    </a:ln>
                  </pic:spPr>
                </pic:pic>
              </a:graphicData>
            </a:graphic>
          </wp:inline>
        </w:drawing>
      </w:r>
    </w:p>
    <w:p w14:paraId="4C981521" w14:textId="77777777" w:rsidR="00BF592E" w:rsidRPr="00D82A73" w:rsidRDefault="00BF592E" w:rsidP="00BF592E">
      <w:pPr>
        <w:rPr>
          <w:rStyle w:val="Starkbetoning1"/>
          <w:sz w:val="22"/>
        </w:rPr>
      </w:pPr>
    </w:p>
    <w:p w14:paraId="714938FD" w14:textId="77777777" w:rsidR="007E47C0" w:rsidRPr="00D82A73" w:rsidRDefault="007E47C0" w:rsidP="007E47C0">
      <w:pPr>
        <w:rPr>
          <w:color w:val="4F81BD" w:themeColor="accent1"/>
        </w:rPr>
      </w:pPr>
    </w:p>
    <w:p w14:paraId="211C3BAC" w14:textId="77777777" w:rsidR="007E47C0" w:rsidRPr="00D82A73" w:rsidRDefault="007E47C0" w:rsidP="007E47C0">
      <w:pPr>
        <w:pStyle w:val="Rubrik3"/>
      </w:pPr>
      <w:bookmarkStart w:id="66" w:name="_Toc259358457"/>
      <w:r w:rsidRPr="00D82A73">
        <w:t>Obligatoriska kontrakt</w:t>
      </w:r>
      <w:bookmarkEnd w:id="66"/>
    </w:p>
    <w:p w14:paraId="664DAF45" w14:textId="3D5E32E5" w:rsidR="007B5F8B" w:rsidRPr="00D82A73" w:rsidRDefault="007E47C0" w:rsidP="007B5F8B">
      <w:r w:rsidRPr="00D82A73">
        <w:t>Följande tabell specificerar vilka kontrakt som är obligatoriska att realisera för respektive flöde.</w:t>
      </w:r>
    </w:p>
    <w:tbl>
      <w:tblPr>
        <w:tblpPr w:leftFromText="141" w:rightFromText="141" w:vertAnchor="text" w:horzAnchor="page" w:tblpX="1810" w:tblpY="204"/>
        <w:tblW w:w="8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4"/>
        <w:gridCol w:w="947"/>
        <w:gridCol w:w="955"/>
        <w:gridCol w:w="955"/>
        <w:gridCol w:w="823"/>
        <w:gridCol w:w="805"/>
        <w:gridCol w:w="805"/>
        <w:gridCol w:w="660"/>
      </w:tblGrid>
      <w:tr w:rsidR="007B5F8B" w:rsidRPr="00D82A73" w14:paraId="5C76799E" w14:textId="77777777" w:rsidTr="003C4CF1">
        <w:tc>
          <w:tcPr>
            <w:tcW w:w="2524" w:type="dxa"/>
            <w:shd w:val="clear" w:color="auto" w:fill="DDD9C3" w:themeFill="background2" w:themeFillShade="E6"/>
            <w:tcMar>
              <w:top w:w="0" w:type="dxa"/>
              <w:left w:w="108" w:type="dxa"/>
              <w:bottom w:w="0" w:type="dxa"/>
              <w:right w:w="108" w:type="dxa"/>
            </w:tcMar>
            <w:hideMark/>
          </w:tcPr>
          <w:p w14:paraId="4D49E818" w14:textId="77777777" w:rsidR="007B5F8B" w:rsidRPr="00D82A73" w:rsidRDefault="007B5F8B" w:rsidP="003C4CF1">
            <w:r w:rsidRPr="00D82A73">
              <w:t>Tjänstekontrakt</w:t>
            </w:r>
          </w:p>
        </w:tc>
        <w:tc>
          <w:tcPr>
            <w:tcW w:w="947" w:type="dxa"/>
            <w:shd w:val="clear" w:color="auto" w:fill="DDD9C3" w:themeFill="background2" w:themeFillShade="E6"/>
            <w:tcMar>
              <w:top w:w="0" w:type="dxa"/>
              <w:left w:w="108" w:type="dxa"/>
              <w:bottom w:w="0" w:type="dxa"/>
              <w:right w:w="108" w:type="dxa"/>
            </w:tcMar>
            <w:hideMark/>
          </w:tcPr>
          <w:p w14:paraId="2759CE7E" w14:textId="77777777" w:rsidR="007B5F8B" w:rsidRPr="00D82A73" w:rsidRDefault="007B5F8B" w:rsidP="003C4CF1">
            <w:r w:rsidRPr="00D82A73">
              <w:t>Flöde AF1</w:t>
            </w:r>
          </w:p>
        </w:tc>
        <w:tc>
          <w:tcPr>
            <w:tcW w:w="955" w:type="dxa"/>
            <w:shd w:val="clear" w:color="auto" w:fill="DDD9C3" w:themeFill="background2" w:themeFillShade="E6"/>
            <w:tcMar>
              <w:top w:w="0" w:type="dxa"/>
              <w:left w:w="108" w:type="dxa"/>
              <w:bottom w:w="0" w:type="dxa"/>
              <w:right w:w="108" w:type="dxa"/>
            </w:tcMar>
            <w:hideMark/>
          </w:tcPr>
          <w:p w14:paraId="3B536F39" w14:textId="77777777" w:rsidR="007B5F8B" w:rsidRPr="00D82A73" w:rsidRDefault="007B5F8B" w:rsidP="003C4CF1">
            <w:r w:rsidRPr="00D82A73">
              <w:t>Flöde AF2</w:t>
            </w:r>
          </w:p>
        </w:tc>
        <w:tc>
          <w:tcPr>
            <w:tcW w:w="955" w:type="dxa"/>
            <w:shd w:val="clear" w:color="auto" w:fill="DDD9C3" w:themeFill="background2" w:themeFillShade="E6"/>
            <w:tcMar>
              <w:top w:w="0" w:type="dxa"/>
              <w:left w:w="108" w:type="dxa"/>
              <w:bottom w:w="0" w:type="dxa"/>
              <w:right w:w="108" w:type="dxa"/>
            </w:tcMar>
            <w:hideMark/>
          </w:tcPr>
          <w:p w14:paraId="0ADEA112" w14:textId="77777777" w:rsidR="007B5F8B" w:rsidRPr="00D82A73" w:rsidRDefault="007B5F8B" w:rsidP="003C4CF1">
            <w:r w:rsidRPr="00D82A73">
              <w:t xml:space="preserve">Flöde </w:t>
            </w:r>
          </w:p>
          <w:p w14:paraId="19D5EE55" w14:textId="77777777" w:rsidR="007B5F8B" w:rsidRPr="00D82A73" w:rsidRDefault="007B5F8B" w:rsidP="003C4CF1">
            <w:r w:rsidRPr="00D82A73">
              <w:t>AF3A</w:t>
            </w:r>
          </w:p>
        </w:tc>
        <w:tc>
          <w:tcPr>
            <w:tcW w:w="823" w:type="dxa"/>
            <w:shd w:val="clear" w:color="auto" w:fill="DDD9C3" w:themeFill="background2" w:themeFillShade="E6"/>
          </w:tcPr>
          <w:p w14:paraId="3F24EE99" w14:textId="77777777" w:rsidR="007B5F8B" w:rsidRPr="00D82A73" w:rsidRDefault="007B5F8B" w:rsidP="003C4CF1">
            <w:r w:rsidRPr="00D82A73">
              <w:t>Flöde</w:t>
            </w:r>
          </w:p>
          <w:p w14:paraId="06E23482" w14:textId="77777777" w:rsidR="007B5F8B" w:rsidRPr="00D82A73" w:rsidRDefault="007B5F8B" w:rsidP="003C4CF1">
            <w:r w:rsidRPr="00D82A73">
              <w:t>AF3B</w:t>
            </w:r>
          </w:p>
        </w:tc>
        <w:tc>
          <w:tcPr>
            <w:tcW w:w="805" w:type="dxa"/>
            <w:shd w:val="clear" w:color="auto" w:fill="DDD9C3" w:themeFill="background2" w:themeFillShade="E6"/>
          </w:tcPr>
          <w:p w14:paraId="2F05194C" w14:textId="77777777" w:rsidR="007B5F8B" w:rsidRPr="00D82A73" w:rsidRDefault="007B5F8B" w:rsidP="003C4CF1">
            <w:r w:rsidRPr="00D82A73">
              <w:t>Flöde</w:t>
            </w:r>
          </w:p>
          <w:p w14:paraId="71A849AE" w14:textId="77777777" w:rsidR="007B5F8B" w:rsidRPr="00D82A73" w:rsidRDefault="007B5F8B" w:rsidP="003C4CF1">
            <w:r w:rsidRPr="00D82A73">
              <w:t>AF4</w:t>
            </w:r>
          </w:p>
        </w:tc>
        <w:tc>
          <w:tcPr>
            <w:tcW w:w="805" w:type="dxa"/>
            <w:shd w:val="clear" w:color="auto" w:fill="DDD9C3" w:themeFill="background2" w:themeFillShade="E6"/>
          </w:tcPr>
          <w:p w14:paraId="601F8694" w14:textId="77777777" w:rsidR="007B5F8B" w:rsidRPr="00D82A73" w:rsidRDefault="007B5F8B" w:rsidP="003C4CF1">
            <w:r w:rsidRPr="00D82A73">
              <w:t>Flöde</w:t>
            </w:r>
          </w:p>
          <w:p w14:paraId="347ACB09" w14:textId="77777777" w:rsidR="007B5F8B" w:rsidRPr="00D82A73" w:rsidRDefault="007B5F8B" w:rsidP="003C4CF1">
            <w:r w:rsidRPr="00D82A73">
              <w:t>AF5</w:t>
            </w:r>
          </w:p>
        </w:tc>
        <w:tc>
          <w:tcPr>
            <w:tcW w:w="660" w:type="dxa"/>
            <w:shd w:val="clear" w:color="auto" w:fill="DDD9C3" w:themeFill="background2" w:themeFillShade="E6"/>
          </w:tcPr>
          <w:p w14:paraId="65CBE7FE" w14:textId="77777777" w:rsidR="007B5F8B" w:rsidRPr="00D82A73" w:rsidRDefault="007B5F8B" w:rsidP="003C4CF1">
            <w:r w:rsidRPr="00D82A73">
              <w:t>Flöde</w:t>
            </w:r>
          </w:p>
          <w:p w14:paraId="5A8FDF4D" w14:textId="77777777" w:rsidR="007B5F8B" w:rsidRPr="00D82A73" w:rsidRDefault="007B5F8B" w:rsidP="003C4CF1">
            <w:r w:rsidRPr="00D82A73">
              <w:t>AF6</w:t>
            </w:r>
          </w:p>
        </w:tc>
      </w:tr>
      <w:tr w:rsidR="007B5F8B" w:rsidRPr="00D82A73" w14:paraId="5EDC8000" w14:textId="77777777" w:rsidTr="003C4CF1">
        <w:tc>
          <w:tcPr>
            <w:tcW w:w="2524" w:type="dxa"/>
            <w:tcMar>
              <w:top w:w="0" w:type="dxa"/>
              <w:left w:w="108" w:type="dxa"/>
              <w:bottom w:w="0" w:type="dxa"/>
              <w:right w:w="108" w:type="dxa"/>
            </w:tcMar>
          </w:tcPr>
          <w:p w14:paraId="48248AC6" w14:textId="77777777" w:rsidR="007B5F8B" w:rsidRPr="00D82A73" w:rsidRDefault="007B5F8B" w:rsidP="003C4CF1">
            <w:r w:rsidRPr="00D82A73">
              <w:t>GetFormTemplate</w:t>
            </w:r>
          </w:p>
        </w:tc>
        <w:tc>
          <w:tcPr>
            <w:tcW w:w="947" w:type="dxa"/>
            <w:shd w:val="clear" w:color="auto" w:fill="FFFFFF"/>
            <w:tcMar>
              <w:top w:w="0" w:type="dxa"/>
              <w:left w:w="108" w:type="dxa"/>
              <w:bottom w:w="0" w:type="dxa"/>
              <w:right w:w="108" w:type="dxa"/>
            </w:tcMar>
          </w:tcPr>
          <w:p w14:paraId="3CECA8BE"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5E12608E" w14:textId="77777777" w:rsidR="007B5F8B" w:rsidRPr="00D82A73" w:rsidRDefault="007B5F8B" w:rsidP="003C4CF1"/>
        </w:tc>
        <w:tc>
          <w:tcPr>
            <w:tcW w:w="955" w:type="dxa"/>
            <w:shd w:val="clear" w:color="auto" w:fill="FFFFFF"/>
            <w:tcMar>
              <w:top w:w="0" w:type="dxa"/>
              <w:left w:w="108" w:type="dxa"/>
              <w:bottom w:w="0" w:type="dxa"/>
              <w:right w:w="108" w:type="dxa"/>
            </w:tcMar>
          </w:tcPr>
          <w:p w14:paraId="020F1822" w14:textId="77777777" w:rsidR="007B5F8B" w:rsidRPr="00D82A73" w:rsidRDefault="007B5F8B" w:rsidP="003C4CF1"/>
        </w:tc>
        <w:tc>
          <w:tcPr>
            <w:tcW w:w="823" w:type="dxa"/>
            <w:shd w:val="clear" w:color="auto" w:fill="FFFFFF"/>
          </w:tcPr>
          <w:p w14:paraId="181D7D16" w14:textId="77777777" w:rsidR="007B5F8B" w:rsidRPr="00D82A73" w:rsidRDefault="007B5F8B" w:rsidP="003C4CF1"/>
        </w:tc>
        <w:tc>
          <w:tcPr>
            <w:tcW w:w="805" w:type="dxa"/>
            <w:shd w:val="clear" w:color="auto" w:fill="FFFFFF"/>
          </w:tcPr>
          <w:p w14:paraId="3E547954" w14:textId="77777777" w:rsidR="007B5F8B" w:rsidRPr="00D82A73" w:rsidRDefault="007B5F8B" w:rsidP="003C4CF1"/>
        </w:tc>
        <w:tc>
          <w:tcPr>
            <w:tcW w:w="805" w:type="dxa"/>
            <w:shd w:val="clear" w:color="auto" w:fill="FFFFFF"/>
          </w:tcPr>
          <w:p w14:paraId="49BF6F2C" w14:textId="77777777" w:rsidR="007B5F8B" w:rsidRPr="00D82A73" w:rsidRDefault="007B5F8B" w:rsidP="003C4CF1"/>
        </w:tc>
        <w:tc>
          <w:tcPr>
            <w:tcW w:w="660" w:type="dxa"/>
            <w:shd w:val="clear" w:color="auto" w:fill="FFFFFF"/>
          </w:tcPr>
          <w:p w14:paraId="5018B4CA" w14:textId="77777777" w:rsidR="007B5F8B" w:rsidRPr="00D82A73" w:rsidRDefault="007B5F8B" w:rsidP="003C4CF1"/>
        </w:tc>
      </w:tr>
      <w:tr w:rsidR="007B5F8B" w:rsidRPr="00D82A73" w14:paraId="26FBE711" w14:textId="77777777" w:rsidTr="003C4CF1">
        <w:tc>
          <w:tcPr>
            <w:tcW w:w="2524" w:type="dxa"/>
            <w:tcMar>
              <w:top w:w="0" w:type="dxa"/>
              <w:left w:w="108" w:type="dxa"/>
              <w:bottom w:w="0" w:type="dxa"/>
              <w:right w:w="108" w:type="dxa"/>
            </w:tcMar>
          </w:tcPr>
          <w:p w14:paraId="4C2758F1" w14:textId="77777777" w:rsidR="007B5F8B" w:rsidRPr="00D82A73" w:rsidRDefault="007B5F8B" w:rsidP="003C4CF1">
            <w:r w:rsidRPr="00D82A73">
              <w:t>SaveFormTemplate</w:t>
            </w:r>
          </w:p>
        </w:tc>
        <w:tc>
          <w:tcPr>
            <w:tcW w:w="947" w:type="dxa"/>
            <w:shd w:val="clear" w:color="auto" w:fill="FFFFFF"/>
            <w:tcMar>
              <w:top w:w="0" w:type="dxa"/>
              <w:left w:w="108" w:type="dxa"/>
              <w:bottom w:w="0" w:type="dxa"/>
              <w:right w:w="108" w:type="dxa"/>
            </w:tcMar>
          </w:tcPr>
          <w:p w14:paraId="1C8BE055"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3D29DAFF" w14:textId="77777777" w:rsidR="007B5F8B" w:rsidRPr="00D82A73" w:rsidRDefault="007B5F8B" w:rsidP="003C4CF1"/>
        </w:tc>
        <w:tc>
          <w:tcPr>
            <w:tcW w:w="955" w:type="dxa"/>
            <w:shd w:val="clear" w:color="auto" w:fill="FFFFFF"/>
            <w:tcMar>
              <w:top w:w="0" w:type="dxa"/>
              <w:left w:w="108" w:type="dxa"/>
              <w:bottom w:w="0" w:type="dxa"/>
              <w:right w:w="108" w:type="dxa"/>
            </w:tcMar>
          </w:tcPr>
          <w:p w14:paraId="09C3325F" w14:textId="77777777" w:rsidR="007B5F8B" w:rsidRPr="00D82A73" w:rsidRDefault="007B5F8B" w:rsidP="003C4CF1"/>
        </w:tc>
        <w:tc>
          <w:tcPr>
            <w:tcW w:w="823" w:type="dxa"/>
            <w:shd w:val="clear" w:color="auto" w:fill="FFFFFF"/>
          </w:tcPr>
          <w:p w14:paraId="20700FCD" w14:textId="77777777" w:rsidR="007B5F8B" w:rsidRPr="00D82A73" w:rsidRDefault="007B5F8B" w:rsidP="003C4CF1"/>
        </w:tc>
        <w:tc>
          <w:tcPr>
            <w:tcW w:w="805" w:type="dxa"/>
            <w:shd w:val="clear" w:color="auto" w:fill="FFFFFF"/>
          </w:tcPr>
          <w:p w14:paraId="061AE22D" w14:textId="77777777" w:rsidR="007B5F8B" w:rsidRPr="00D82A73" w:rsidRDefault="007B5F8B" w:rsidP="003C4CF1"/>
        </w:tc>
        <w:tc>
          <w:tcPr>
            <w:tcW w:w="805" w:type="dxa"/>
            <w:shd w:val="clear" w:color="auto" w:fill="FFFFFF"/>
          </w:tcPr>
          <w:p w14:paraId="50637C63" w14:textId="77777777" w:rsidR="007B5F8B" w:rsidRPr="00D82A73" w:rsidRDefault="007B5F8B" w:rsidP="003C4CF1"/>
        </w:tc>
        <w:tc>
          <w:tcPr>
            <w:tcW w:w="660" w:type="dxa"/>
            <w:shd w:val="clear" w:color="auto" w:fill="FFFFFF"/>
          </w:tcPr>
          <w:p w14:paraId="13A7C9F8" w14:textId="77777777" w:rsidR="007B5F8B" w:rsidRPr="00D82A73" w:rsidRDefault="007B5F8B" w:rsidP="003C4CF1"/>
        </w:tc>
      </w:tr>
      <w:tr w:rsidR="007B5F8B" w:rsidRPr="00D82A73" w14:paraId="4732FC61" w14:textId="77777777" w:rsidTr="003C4CF1">
        <w:tc>
          <w:tcPr>
            <w:tcW w:w="2524" w:type="dxa"/>
            <w:tcMar>
              <w:top w:w="0" w:type="dxa"/>
              <w:left w:w="108" w:type="dxa"/>
              <w:bottom w:w="0" w:type="dxa"/>
              <w:right w:w="108" w:type="dxa"/>
            </w:tcMar>
          </w:tcPr>
          <w:p w14:paraId="28DC44F4" w14:textId="77777777" w:rsidR="007B5F8B" w:rsidRPr="00D82A73" w:rsidRDefault="007B5F8B" w:rsidP="003C4CF1">
            <w:r w:rsidRPr="00D82A73">
              <w:t>CreateForm</w:t>
            </w:r>
          </w:p>
        </w:tc>
        <w:tc>
          <w:tcPr>
            <w:tcW w:w="947" w:type="dxa"/>
            <w:shd w:val="clear" w:color="auto" w:fill="FFFFFF"/>
            <w:tcMar>
              <w:top w:w="0" w:type="dxa"/>
              <w:left w:w="108" w:type="dxa"/>
              <w:bottom w:w="0" w:type="dxa"/>
              <w:right w:w="108" w:type="dxa"/>
            </w:tcMar>
          </w:tcPr>
          <w:p w14:paraId="254E0CF3" w14:textId="77777777" w:rsidR="007B5F8B" w:rsidRPr="00D82A73" w:rsidRDefault="007B5F8B" w:rsidP="003C4CF1"/>
        </w:tc>
        <w:tc>
          <w:tcPr>
            <w:tcW w:w="955" w:type="dxa"/>
            <w:shd w:val="clear" w:color="auto" w:fill="FFFFFF"/>
            <w:tcMar>
              <w:top w:w="0" w:type="dxa"/>
              <w:left w:w="108" w:type="dxa"/>
              <w:bottom w:w="0" w:type="dxa"/>
              <w:right w:w="108" w:type="dxa"/>
            </w:tcMar>
          </w:tcPr>
          <w:p w14:paraId="3E53849E" w14:textId="77777777" w:rsidR="007B5F8B" w:rsidRPr="00D82A73" w:rsidRDefault="007B5F8B" w:rsidP="003C4CF1"/>
        </w:tc>
        <w:tc>
          <w:tcPr>
            <w:tcW w:w="955" w:type="dxa"/>
            <w:shd w:val="clear" w:color="auto" w:fill="FFFFFF"/>
            <w:tcMar>
              <w:top w:w="0" w:type="dxa"/>
              <w:left w:w="108" w:type="dxa"/>
              <w:bottom w:w="0" w:type="dxa"/>
              <w:right w:w="108" w:type="dxa"/>
            </w:tcMar>
          </w:tcPr>
          <w:p w14:paraId="25138009" w14:textId="77777777" w:rsidR="007B5F8B" w:rsidRPr="00D82A73" w:rsidRDefault="007B5F8B" w:rsidP="003C4CF1"/>
        </w:tc>
        <w:tc>
          <w:tcPr>
            <w:tcW w:w="823" w:type="dxa"/>
            <w:shd w:val="clear" w:color="auto" w:fill="FFFFFF"/>
          </w:tcPr>
          <w:p w14:paraId="78239C8D" w14:textId="77777777" w:rsidR="007B5F8B" w:rsidRPr="00D82A73" w:rsidRDefault="007B5F8B" w:rsidP="003C4CF1">
            <w:r w:rsidRPr="00D82A73">
              <w:t>X</w:t>
            </w:r>
          </w:p>
        </w:tc>
        <w:tc>
          <w:tcPr>
            <w:tcW w:w="805" w:type="dxa"/>
            <w:shd w:val="clear" w:color="auto" w:fill="FFFFFF"/>
          </w:tcPr>
          <w:p w14:paraId="0939D1C6" w14:textId="77777777" w:rsidR="007B5F8B" w:rsidRPr="00D82A73" w:rsidRDefault="007B5F8B" w:rsidP="003C4CF1"/>
        </w:tc>
        <w:tc>
          <w:tcPr>
            <w:tcW w:w="805" w:type="dxa"/>
            <w:shd w:val="clear" w:color="auto" w:fill="FFFFFF"/>
          </w:tcPr>
          <w:p w14:paraId="0A3158D9" w14:textId="77777777" w:rsidR="007B5F8B" w:rsidRPr="00D82A73" w:rsidRDefault="007B5F8B" w:rsidP="003C4CF1"/>
        </w:tc>
        <w:tc>
          <w:tcPr>
            <w:tcW w:w="660" w:type="dxa"/>
            <w:shd w:val="clear" w:color="auto" w:fill="FFFFFF"/>
          </w:tcPr>
          <w:p w14:paraId="222A2DFD" w14:textId="77777777" w:rsidR="007B5F8B" w:rsidRPr="00D82A73" w:rsidRDefault="007B5F8B" w:rsidP="003C4CF1"/>
        </w:tc>
      </w:tr>
      <w:tr w:rsidR="007B5F8B" w:rsidRPr="00D82A73" w14:paraId="42C2BAF0" w14:textId="77777777" w:rsidTr="003C4CF1">
        <w:tc>
          <w:tcPr>
            <w:tcW w:w="2524" w:type="dxa"/>
            <w:tcMar>
              <w:top w:w="0" w:type="dxa"/>
              <w:left w:w="108" w:type="dxa"/>
              <w:bottom w:w="0" w:type="dxa"/>
              <w:right w:w="108" w:type="dxa"/>
            </w:tcMar>
          </w:tcPr>
          <w:p w14:paraId="0A08FB4B" w14:textId="77777777" w:rsidR="007B5F8B" w:rsidRPr="00D82A73" w:rsidRDefault="007B5F8B" w:rsidP="003C4CF1">
            <w:r w:rsidRPr="00D82A73">
              <w:t>CreateFormRequest</w:t>
            </w:r>
          </w:p>
        </w:tc>
        <w:tc>
          <w:tcPr>
            <w:tcW w:w="947" w:type="dxa"/>
            <w:shd w:val="clear" w:color="auto" w:fill="FFFFFF"/>
            <w:tcMar>
              <w:top w:w="0" w:type="dxa"/>
              <w:left w:w="108" w:type="dxa"/>
              <w:bottom w:w="0" w:type="dxa"/>
              <w:right w:w="108" w:type="dxa"/>
            </w:tcMar>
          </w:tcPr>
          <w:p w14:paraId="159D2EDC" w14:textId="77777777" w:rsidR="007B5F8B" w:rsidRPr="00D82A73" w:rsidRDefault="007B5F8B" w:rsidP="003C4CF1"/>
        </w:tc>
        <w:tc>
          <w:tcPr>
            <w:tcW w:w="955" w:type="dxa"/>
            <w:shd w:val="clear" w:color="auto" w:fill="FFFFFF"/>
            <w:tcMar>
              <w:top w:w="0" w:type="dxa"/>
              <w:left w:w="108" w:type="dxa"/>
              <w:bottom w:w="0" w:type="dxa"/>
              <w:right w:w="108" w:type="dxa"/>
            </w:tcMar>
          </w:tcPr>
          <w:p w14:paraId="4A1B73C1"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1A34980B" w14:textId="77777777" w:rsidR="007B5F8B" w:rsidRPr="00D82A73" w:rsidRDefault="007B5F8B" w:rsidP="003C4CF1"/>
        </w:tc>
        <w:tc>
          <w:tcPr>
            <w:tcW w:w="823" w:type="dxa"/>
            <w:shd w:val="clear" w:color="auto" w:fill="FFFFFF"/>
          </w:tcPr>
          <w:p w14:paraId="6EB9AB2B" w14:textId="77777777" w:rsidR="007B5F8B" w:rsidRPr="00D82A73" w:rsidRDefault="007B5F8B" w:rsidP="003C4CF1"/>
        </w:tc>
        <w:tc>
          <w:tcPr>
            <w:tcW w:w="805" w:type="dxa"/>
            <w:shd w:val="clear" w:color="auto" w:fill="FFFFFF"/>
          </w:tcPr>
          <w:p w14:paraId="63E89445" w14:textId="77777777" w:rsidR="007B5F8B" w:rsidRPr="00D82A73" w:rsidRDefault="007B5F8B" w:rsidP="003C4CF1"/>
        </w:tc>
        <w:tc>
          <w:tcPr>
            <w:tcW w:w="805" w:type="dxa"/>
            <w:shd w:val="clear" w:color="auto" w:fill="FFFFFF"/>
          </w:tcPr>
          <w:p w14:paraId="6C8CFA73" w14:textId="77777777" w:rsidR="007B5F8B" w:rsidRPr="00D82A73" w:rsidRDefault="007B5F8B" w:rsidP="003C4CF1"/>
        </w:tc>
        <w:tc>
          <w:tcPr>
            <w:tcW w:w="660" w:type="dxa"/>
            <w:shd w:val="clear" w:color="auto" w:fill="FFFFFF"/>
          </w:tcPr>
          <w:p w14:paraId="7770F061" w14:textId="77777777" w:rsidR="007B5F8B" w:rsidRPr="00D82A73" w:rsidRDefault="007B5F8B" w:rsidP="003C4CF1"/>
        </w:tc>
      </w:tr>
      <w:tr w:rsidR="007B5F8B" w:rsidRPr="00D82A73" w14:paraId="19B060AA" w14:textId="77777777" w:rsidTr="003C4CF1">
        <w:tc>
          <w:tcPr>
            <w:tcW w:w="2524" w:type="dxa"/>
            <w:tcMar>
              <w:top w:w="0" w:type="dxa"/>
              <w:left w:w="108" w:type="dxa"/>
              <w:bottom w:w="0" w:type="dxa"/>
              <w:right w:w="108" w:type="dxa"/>
            </w:tcMar>
          </w:tcPr>
          <w:p w14:paraId="438A7336" w14:textId="77777777" w:rsidR="007B5F8B" w:rsidRPr="00D82A73" w:rsidRDefault="007B5F8B" w:rsidP="003C4CF1">
            <w:r w:rsidRPr="00D82A73">
              <w:t>GetForm</w:t>
            </w:r>
          </w:p>
        </w:tc>
        <w:tc>
          <w:tcPr>
            <w:tcW w:w="947" w:type="dxa"/>
            <w:shd w:val="clear" w:color="auto" w:fill="FFFFFF"/>
            <w:tcMar>
              <w:top w:w="0" w:type="dxa"/>
              <w:left w:w="108" w:type="dxa"/>
              <w:bottom w:w="0" w:type="dxa"/>
              <w:right w:w="108" w:type="dxa"/>
            </w:tcMar>
          </w:tcPr>
          <w:p w14:paraId="3172B948" w14:textId="77777777" w:rsidR="007B5F8B" w:rsidRPr="00D82A73" w:rsidRDefault="007B5F8B" w:rsidP="003C4CF1"/>
        </w:tc>
        <w:tc>
          <w:tcPr>
            <w:tcW w:w="955" w:type="dxa"/>
            <w:shd w:val="clear" w:color="auto" w:fill="FFFFFF"/>
            <w:tcMar>
              <w:top w:w="0" w:type="dxa"/>
              <w:left w:w="108" w:type="dxa"/>
              <w:bottom w:w="0" w:type="dxa"/>
              <w:right w:w="108" w:type="dxa"/>
            </w:tcMar>
          </w:tcPr>
          <w:p w14:paraId="193AD0C1" w14:textId="77777777" w:rsidR="007B5F8B" w:rsidRPr="00D82A73" w:rsidRDefault="007B5F8B" w:rsidP="003C4CF1"/>
        </w:tc>
        <w:tc>
          <w:tcPr>
            <w:tcW w:w="955" w:type="dxa"/>
            <w:shd w:val="clear" w:color="auto" w:fill="FFFFFF"/>
            <w:tcMar>
              <w:top w:w="0" w:type="dxa"/>
              <w:left w:w="108" w:type="dxa"/>
              <w:bottom w:w="0" w:type="dxa"/>
              <w:right w:w="108" w:type="dxa"/>
            </w:tcMar>
          </w:tcPr>
          <w:p w14:paraId="00674E8A" w14:textId="77777777" w:rsidR="007B5F8B" w:rsidRPr="00D82A73" w:rsidRDefault="007B5F8B" w:rsidP="003C4CF1"/>
        </w:tc>
        <w:tc>
          <w:tcPr>
            <w:tcW w:w="823" w:type="dxa"/>
            <w:shd w:val="clear" w:color="auto" w:fill="FFFFFF"/>
          </w:tcPr>
          <w:p w14:paraId="163CB01E" w14:textId="77777777" w:rsidR="007B5F8B" w:rsidRPr="00D82A73" w:rsidRDefault="007B5F8B" w:rsidP="003C4CF1"/>
        </w:tc>
        <w:tc>
          <w:tcPr>
            <w:tcW w:w="805" w:type="dxa"/>
            <w:shd w:val="clear" w:color="auto" w:fill="FFFFFF"/>
          </w:tcPr>
          <w:p w14:paraId="313D3A47" w14:textId="77777777" w:rsidR="007B5F8B" w:rsidRPr="00D82A73" w:rsidRDefault="007B5F8B" w:rsidP="003C4CF1">
            <w:r w:rsidRPr="00D82A73">
              <w:t>X</w:t>
            </w:r>
          </w:p>
        </w:tc>
        <w:tc>
          <w:tcPr>
            <w:tcW w:w="805" w:type="dxa"/>
            <w:shd w:val="clear" w:color="auto" w:fill="FFFFFF"/>
          </w:tcPr>
          <w:p w14:paraId="14F193AA" w14:textId="77777777" w:rsidR="007B5F8B" w:rsidRPr="00D82A73" w:rsidRDefault="007B5F8B" w:rsidP="003C4CF1"/>
        </w:tc>
        <w:tc>
          <w:tcPr>
            <w:tcW w:w="660" w:type="dxa"/>
            <w:shd w:val="clear" w:color="auto" w:fill="FFFFFF"/>
          </w:tcPr>
          <w:p w14:paraId="12BA8C98" w14:textId="77777777" w:rsidR="007B5F8B" w:rsidRPr="00D82A73" w:rsidRDefault="007B5F8B" w:rsidP="003C4CF1">
            <w:r w:rsidRPr="00D82A73">
              <w:t>X</w:t>
            </w:r>
          </w:p>
        </w:tc>
      </w:tr>
      <w:tr w:rsidR="007B5F8B" w:rsidRPr="00D82A73" w14:paraId="6F0994D1" w14:textId="77777777" w:rsidTr="003C4CF1">
        <w:tc>
          <w:tcPr>
            <w:tcW w:w="2524" w:type="dxa"/>
            <w:tcMar>
              <w:top w:w="0" w:type="dxa"/>
              <w:left w:w="108" w:type="dxa"/>
              <w:bottom w:w="0" w:type="dxa"/>
              <w:right w:w="108" w:type="dxa"/>
            </w:tcMar>
          </w:tcPr>
          <w:p w14:paraId="1E790B23" w14:textId="77777777" w:rsidR="007B5F8B" w:rsidRPr="00D82A73" w:rsidRDefault="007B5F8B" w:rsidP="003C4CF1">
            <w:r w:rsidRPr="00D82A73">
              <w:t>GetFormQuestionPage</w:t>
            </w:r>
          </w:p>
        </w:tc>
        <w:tc>
          <w:tcPr>
            <w:tcW w:w="947" w:type="dxa"/>
            <w:shd w:val="clear" w:color="auto" w:fill="FFFFFF"/>
            <w:tcMar>
              <w:top w:w="0" w:type="dxa"/>
              <w:left w:w="108" w:type="dxa"/>
              <w:bottom w:w="0" w:type="dxa"/>
              <w:right w:w="108" w:type="dxa"/>
            </w:tcMar>
          </w:tcPr>
          <w:p w14:paraId="24AD0C18" w14:textId="77777777" w:rsidR="007B5F8B" w:rsidRPr="00D82A73" w:rsidRDefault="007B5F8B" w:rsidP="003C4CF1"/>
        </w:tc>
        <w:tc>
          <w:tcPr>
            <w:tcW w:w="955" w:type="dxa"/>
            <w:shd w:val="clear" w:color="auto" w:fill="FFFFFF"/>
            <w:tcMar>
              <w:top w:w="0" w:type="dxa"/>
              <w:left w:w="108" w:type="dxa"/>
              <w:bottom w:w="0" w:type="dxa"/>
              <w:right w:w="108" w:type="dxa"/>
            </w:tcMar>
          </w:tcPr>
          <w:p w14:paraId="1DB5A80C" w14:textId="77777777" w:rsidR="007B5F8B" w:rsidRPr="00D82A73" w:rsidRDefault="007B5F8B" w:rsidP="003C4CF1"/>
        </w:tc>
        <w:tc>
          <w:tcPr>
            <w:tcW w:w="955" w:type="dxa"/>
            <w:shd w:val="clear" w:color="auto" w:fill="FFFFFF"/>
            <w:tcMar>
              <w:top w:w="0" w:type="dxa"/>
              <w:left w:w="108" w:type="dxa"/>
              <w:bottom w:w="0" w:type="dxa"/>
              <w:right w:w="108" w:type="dxa"/>
            </w:tcMar>
          </w:tcPr>
          <w:p w14:paraId="5CFC9818" w14:textId="77777777" w:rsidR="007B5F8B" w:rsidRPr="00D82A73" w:rsidRDefault="007B5F8B" w:rsidP="003C4CF1"/>
        </w:tc>
        <w:tc>
          <w:tcPr>
            <w:tcW w:w="823" w:type="dxa"/>
            <w:shd w:val="clear" w:color="auto" w:fill="FFFFFF"/>
          </w:tcPr>
          <w:p w14:paraId="6163B259" w14:textId="77777777" w:rsidR="007B5F8B" w:rsidRPr="00D82A73" w:rsidRDefault="007B5F8B" w:rsidP="003C4CF1"/>
        </w:tc>
        <w:tc>
          <w:tcPr>
            <w:tcW w:w="805" w:type="dxa"/>
            <w:shd w:val="clear" w:color="auto" w:fill="FFFFFF"/>
          </w:tcPr>
          <w:p w14:paraId="48BDF42C" w14:textId="77777777" w:rsidR="007B5F8B" w:rsidRPr="00D82A73" w:rsidRDefault="007B5F8B" w:rsidP="003C4CF1"/>
        </w:tc>
        <w:tc>
          <w:tcPr>
            <w:tcW w:w="805" w:type="dxa"/>
            <w:shd w:val="clear" w:color="auto" w:fill="FFFFFF"/>
          </w:tcPr>
          <w:p w14:paraId="3A4D0EC8" w14:textId="77777777" w:rsidR="007B5F8B" w:rsidRPr="00D82A73" w:rsidRDefault="007B5F8B" w:rsidP="003C4CF1"/>
        </w:tc>
        <w:tc>
          <w:tcPr>
            <w:tcW w:w="660" w:type="dxa"/>
            <w:shd w:val="clear" w:color="auto" w:fill="FFFFFF"/>
          </w:tcPr>
          <w:p w14:paraId="393CDD7B" w14:textId="77777777" w:rsidR="007B5F8B" w:rsidRPr="00D82A73" w:rsidRDefault="007B5F8B" w:rsidP="003C4CF1"/>
        </w:tc>
      </w:tr>
      <w:tr w:rsidR="007B5F8B" w:rsidRPr="00D82A73" w14:paraId="0F5A71E0" w14:textId="77777777" w:rsidTr="003C4CF1">
        <w:tc>
          <w:tcPr>
            <w:tcW w:w="2524" w:type="dxa"/>
            <w:tcMar>
              <w:top w:w="0" w:type="dxa"/>
              <w:left w:w="108" w:type="dxa"/>
              <w:bottom w:w="0" w:type="dxa"/>
              <w:right w:w="108" w:type="dxa"/>
            </w:tcMar>
          </w:tcPr>
          <w:p w14:paraId="5D9F0DA9" w14:textId="77777777" w:rsidR="007B5F8B" w:rsidRPr="00D82A73" w:rsidRDefault="007B5F8B" w:rsidP="003C4CF1">
            <w:r w:rsidRPr="00D82A73">
              <w:t>GetForms</w:t>
            </w:r>
          </w:p>
        </w:tc>
        <w:tc>
          <w:tcPr>
            <w:tcW w:w="947" w:type="dxa"/>
            <w:shd w:val="clear" w:color="auto" w:fill="FFFFFF"/>
            <w:tcMar>
              <w:top w:w="0" w:type="dxa"/>
              <w:left w:w="108" w:type="dxa"/>
              <w:bottom w:w="0" w:type="dxa"/>
              <w:right w:w="108" w:type="dxa"/>
            </w:tcMar>
          </w:tcPr>
          <w:p w14:paraId="39DBF06D" w14:textId="77777777" w:rsidR="007B5F8B" w:rsidRPr="00D82A73" w:rsidRDefault="007B5F8B" w:rsidP="003C4CF1"/>
        </w:tc>
        <w:tc>
          <w:tcPr>
            <w:tcW w:w="955" w:type="dxa"/>
            <w:shd w:val="clear" w:color="auto" w:fill="FFFFFF"/>
            <w:tcMar>
              <w:top w:w="0" w:type="dxa"/>
              <w:left w:w="108" w:type="dxa"/>
              <w:bottom w:w="0" w:type="dxa"/>
              <w:right w:w="108" w:type="dxa"/>
            </w:tcMar>
          </w:tcPr>
          <w:p w14:paraId="45A34BE1" w14:textId="77777777" w:rsidR="007B5F8B" w:rsidRPr="00D82A73" w:rsidRDefault="007B5F8B" w:rsidP="003C4CF1"/>
        </w:tc>
        <w:tc>
          <w:tcPr>
            <w:tcW w:w="955" w:type="dxa"/>
            <w:shd w:val="clear" w:color="auto" w:fill="FFFFFF"/>
            <w:tcMar>
              <w:top w:w="0" w:type="dxa"/>
              <w:left w:w="108" w:type="dxa"/>
              <w:bottom w:w="0" w:type="dxa"/>
              <w:right w:w="108" w:type="dxa"/>
            </w:tcMar>
          </w:tcPr>
          <w:p w14:paraId="24A2DF1E" w14:textId="77777777" w:rsidR="007B5F8B" w:rsidRPr="00D82A73" w:rsidRDefault="007B5F8B" w:rsidP="003C4CF1">
            <w:r w:rsidRPr="00D82A73">
              <w:t>X</w:t>
            </w:r>
          </w:p>
        </w:tc>
        <w:tc>
          <w:tcPr>
            <w:tcW w:w="823" w:type="dxa"/>
            <w:shd w:val="clear" w:color="auto" w:fill="FFFFFF"/>
          </w:tcPr>
          <w:p w14:paraId="1756365A" w14:textId="77777777" w:rsidR="007B5F8B" w:rsidRPr="00D82A73" w:rsidRDefault="007B5F8B" w:rsidP="003C4CF1"/>
        </w:tc>
        <w:tc>
          <w:tcPr>
            <w:tcW w:w="805" w:type="dxa"/>
            <w:shd w:val="clear" w:color="auto" w:fill="FFFFFF"/>
          </w:tcPr>
          <w:p w14:paraId="616FD3DD" w14:textId="77777777" w:rsidR="007B5F8B" w:rsidRPr="00D82A73" w:rsidRDefault="007B5F8B" w:rsidP="003C4CF1">
            <w:r w:rsidRPr="00D82A73">
              <w:t>X</w:t>
            </w:r>
          </w:p>
        </w:tc>
        <w:tc>
          <w:tcPr>
            <w:tcW w:w="805" w:type="dxa"/>
            <w:shd w:val="clear" w:color="auto" w:fill="FFFFFF"/>
          </w:tcPr>
          <w:p w14:paraId="1A1FB5D5" w14:textId="77777777" w:rsidR="007B5F8B" w:rsidRPr="00D82A73" w:rsidRDefault="007B5F8B" w:rsidP="003C4CF1"/>
        </w:tc>
        <w:tc>
          <w:tcPr>
            <w:tcW w:w="660" w:type="dxa"/>
            <w:shd w:val="clear" w:color="auto" w:fill="FFFFFF"/>
          </w:tcPr>
          <w:p w14:paraId="4D8F591C" w14:textId="77777777" w:rsidR="007B5F8B" w:rsidRPr="00D82A73" w:rsidRDefault="007B5F8B" w:rsidP="003C4CF1"/>
        </w:tc>
      </w:tr>
      <w:tr w:rsidR="007B5F8B" w:rsidRPr="00D82A73" w14:paraId="3BCF80A1" w14:textId="77777777" w:rsidTr="003C4CF1">
        <w:tc>
          <w:tcPr>
            <w:tcW w:w="2524" w:type="dxa"/>
            <w:tcMar>
              <w:top w:w="0" w:type="dxa"/>
              <w:left w:w="108" w:type="dxa"/>
              <w:bottom w:w="0" w:type="dxa"/>
              <w:right w:w="108" w:type="dxa"/>
            </w:tcMar>
          </w:tcPr>
          <w:p w14:paraId="1BCF44AA" w14:textId="77777777" w:rsidR="007B5F8B" w:rsidRPr="00D82A73" w:rsidRDefault="007B5F8B" w:rsidP="003C4CF1">
            <w:r w:rsidRPr="00D82A73">
              <w:t>GetFormTemplates</w:t>
            </w:r>
          </w:p>
        </w:tc>
        <w:tc>
          <w:tcPr>
            <w:tcW w:w="947" w:type="dxa"/>
            <w:shd w:val="clear" w:color="auto" w:fill="FFFFFF"/>
            <w:tcMar>
              <w:top w:w="0" w:type="dxa"/>
              <w:left w:w="108" w:type="dxa"/>
              <w:bottom w:w="0" w:type="dxa"/>
              <w:right w:w="108" w:type="dxa"/>
            </w:tcMar>
          </w:tcPr>
          <w:p w14:paraId="798A00A0" w14:textId="77777777" w:rsidR="007B5F8B" w:rsidRPr="00D82A73" w:rsidRDefault="007B5F8B" w:rsidP="003C4CF1"/>
        </w:tc>
        <w:tc>
          <w:tcPr>
            <w:tcW w:w="955" w:type="dxa"/>
            <w:shd w:val="clear" w:color="auto" w:fill="FFFFFF"/>
            <w:tcMar>
              <w:top w:w="0" w:type="dxa"/>
              <w:left w:w="108" w:type="dxa"/>
              <w:bottom w:w="0" w:type="dxa"/>
              <w:right w:w="108" w:type="dxa"/>
            </w:tcMar>
          </w:tcPr>
          <w:p w14:paraId="3E46F648" w14:textId="77777777" w:rsidR="007B5F8B" w:rsidRPr="00D82A73" w:rsidRDefault="007B5F8B" w:rsidP="003C4CF1"/>
        </w:tc>
        <w:tc>
          <w:tcPr>
            <w:tcW w:w="955" w:type="dxa"/>
            <w:shd w:val="clear" w:color="auto" w:fill="FFFFFF"/>
            <w:tcMar>
              <w:top w:w="0" w:type="dxa"/>
              <w:left w:w="108" w:type="dxa"/>
              <w:bottom w:w="0" w:type="dxa"/>
              <w:right w:w="108" w:type="dxa"/>
            </w:tcMar>
          </w:tcPr>
          <w:p w14:paraId="4363013F" w14:textId="77777777" w:rsidR="007B5F8B" w:rsidRPr="00D82A73" w:rsidRDefault="007B5F8B" w:rsidP="003C4CF1"/>
        </w:tc>
        <w:tc>
          <w:tcPr>
            <w:tcW w:w="823" w:type="dxa"/>
            <w:shd w:val="clear" w:color="auto" w:fill="FFFFFF"/>
          </w:tcPr>
          <w:p w14:paraId="4833A69A" w14:textId="77777777" w:rsidR="007B5F8B" w:rsidRPr="00D82A73" w:rsidRDefault="007B5F8B" w:rsidP="003C4CF1">
            <w:r w:rsidRPr="00D82A73">
              <w:t>X</w:t>
            </w:r>
          </w:p>
        </w:tc>
        <w:tc>
          <w:tcPr>
            <w:tcW w:w="805" w:type="dxa"/>
            <w:shd w:val="clear" w:color="auto" w:fill="FFFFFF"/>
          </w:tcPr>
          <w:p w14:paraId="008B3E30" w14:textId="77777777" w:rsidR="007B5F8B" w:rsidRPr="00D82A73" w:rsidRDefault="007B5F8B" w:rsidP="003C4CF1"/>
        </w:tc>
        <w:tc>
          <w:tcPr>
            <w:tcW w:w="805" w:type="dxa"/>
            <w:shd w:val="clear" w:color="auto" w:fill="FFFFFF"/>
          </w:tcPr>
          <w:p w14:paraId="78DD5B8D" w14:textId="77777777" w:rsidR="007B5F8B" w:rsidRPr="00D82A73" w:rsidRDefault="007B5F8B" w:rsidP="003C4CF1"/>
        </w:tc>
        <w:tc>
          <w:tcPr>
            <w:tcW w:w="660" w:type="dxa"/>
            <w:shd w:val="clear" w:color="auto" w:fill="FFFFFF"/>
          </w:tcPr>
          <w:p w14:paraId="5F0E1F31" w14:textId="77777777" w:rsidR="007B5F8B" w:rsidRPr="00D82A73" w:rsidRDefault="007B5F8B" w:rsidP="003C4CF1"/>
        </w:tc>
      </w:tr>
      <w:tr w:rsidR="007B5F8B" w:rsidRPr="00D82A73" w14:paraId="01B84C31" w14:textId="77777777" w:rsidTr="003C4CF1">
        <w:tc>
          <w:tcPr>
            <w:tcW w:w="2524" w:type="dxa"/>
            <w:tcMar>
              <w:top w:w="0" w:type="dxa"/>
              <w:left w:w="108" w:type="dxa"/>
              <w:bottom w:w="0" w:type="dxa"/>
              <w:right w:w="108" w:type="dxa"/>
            </w:tcMar>
          </w:tcPr>
          <w:p w14:paraId="2286748F" w14:textId="77777777" w:rsidR="007B5F8B" w:rsidRPr="00D82A73" w:rsidRDefault="007B5F8B" w:rsidP="003C4CF1">
            <w:r w:rsidRPr="00D82A73">
              <w:t>SaveForm</w:t>
            </w:r>
          </w:p>
        </w:tc>
        <w:tc>
          <w:tcPr>
            <w:tcW w:w="947" w:type="dxa"/>
            <w:shd w:val="clear" w:color="auto" w:fill="FFFFFF"/>
            <w:tcMar>
              <w:top w:w="0" w:type="dxa"/>
              <w:left w:w="108" w:type="dxa"/>
              <w:bottom w:w="0" w:type="dxa"/>
              <w:right w:w="108" w:type="dxa"/>
            </w:tcMar>
          </w:tcPr>
          <w:p w14:paraId="1B326426" w14:textId="77777777" w:rsidR="007B5F8B" w:rsidRPr="00D82A73" w:rsidRDefault="007B5F8B" w:rsidP="003C4CF1"/>
        </w:tc>
        <w:tc>
          <w:tcPr>
            <w:tcW w:w="955" w:type="dxa"/>
            <w:shd w:val="clear" w:color="auto" w:fill="FFFFFF"/>
            <w:tcMar>
              <w:top w:w="0" w:type="dxa"/>
              <w:left w:w="108" w:type="dxa"/>
              <w:bottom w:w="0" w:type="dxa"/>
              <w:right w:w="108" w:type="dxa"/>
            </w:tcMar>
          </w:tcPr>
          <w:p w14:paraId="7738C33E" w14:textId="77777777" w:rsidR="007B5F8B" w:rsidRPr="00D82A73" w:rsidRDefault="007B5F8B" w:rsidP="003C4CF1"/>
        </w:tc>
        <w:tc>
          <w:tcPr>
            <w:tcW w:w="955" w:type="dxa"/>
            <w:shd w:val="clear" w:color="auto" w:fill="FFFFFF"/>
            <w:tcMar>
              <w:top w:w="0" w:type="dxa"/>
              <w:left w:w="108" w:type="dxa"/>
              <w:bottom w:w="0" w:type="dxa"/>
              <w:right w:w="108" w:type="dxa"/>
            </w:tcMar>
          </w:tcPr>
          <w:p w14:paraId="57A71FA0" w14:textId="77777777" w:rsidR="007B5F8B" w:rsidRPr="00D82A73" w:rsidRDefault="007B5F8B" w:rsidP="003C4CF1">
            <w:r w:rsidRPr="00D82A73">
              <w:t>X</w:t>
            </w:r>
          </w:p>
        </w:tc>
        <w:tc>
          <w:tcPr>
            <w:tcW w:w="823" w:type="dxa"/>
            <w:shd w:val="clear" w:color="auto" w:fill="FFFFFF"/>
          </w:tcPr>
          <w:p w14:paraId="417531F0" w14:textId="77777777" w:rsidR="007B5F8B" w:rsidRPr="00D82A73" w:rsidRDefault="007B5F8B" w:rsidP="003C4CF1">
            <w:r w:rsidRPr="00D82A73">
              <w:t>X</w:t>
            </w:r>
          </w:p>
        </w:tc>
        <w:tc>
          <w:tcPr>
            <w:tcW w:w="805" w:type="dxa"/>
            <w:shd w:val="clear" w:color="auto" w:fill="FFFFFF"/>
          </w:tcPr>
          <w:p w14:paraId="4809A4D8" w14:textId="77777777" w:rsidR="007B5F8B" w:rsidRPr="00D82A73" w:rsidRDefault="007B5F8B" w:rsidP="003C4CF1">
            <w:r w:rsidRPr="00D82A73">
              <w:t>X</w:t>
            </w:r>
          </w:p>
        </w:tc>
        <w:tc>
          <w:tcPr>
            <w:tcW w:w="805" w:type="dxa"/>
            <w:shd w:val="clear" w:color="auto" w:fill="FFFFFF"/>
          </w:tcPr>
          <w:p w14:paraId="3505D872" w14:textId="77777777" w:rsidR="007B5F8B" w:rsidRPr="00D82A73" w:rsidRDefault="007B5F8B" w:rsidP="003C4CF1"/>
        </w:tc>
        <w:tc>
          <w:tcPr>
            <w:tcW w:w="660" w:type="dxa"/>
            <w:shd w:val="clear" w:color="auto" w:fill="FFFFFF"/>
          </w:tcPr>
          <w:p w14:paraId="3C4D6F6C" w14:textId="77777777" w:rsidR="007B5F8B" w:rsidRPr="00D82A73" w:rsidRDefault="007B5F8B" w:rsidP="003C4CF1"/>
        </w:tc>
      </w:tr>
      <w:tr w:rsidR="007B5F8B" w:rsidRPr="00D82A73" w14:paraId="2EFE5B53" w14:textId="77777777" w:rsidTr="003C4CF1">
        <w:tc>
          <w:tcPr>
            <w:tcW w:w="2524" w:type="dxa"/>
            <w:tcMar>
              <w:top w:w="0" w:type="dxa"/>
              <w:left w:w="108" w:type="dxa"/>
              <w:bottom w:w="0" w:type="dxa"/>
              <w:right w:w="108" w:type="dxa"/>
            </w:tcMar>
          </w:tcPr>
          <w:p w14:paraId="164FB1FE" w14:textId="77777777" w:rsidR="007B5F8B" w:rsidRPr="00D82A73" w:rsidRDefault="007B5F8B" w:rsidP="003C4CF1">
            <w:r w:rsidRPr="00D82A73">
              <w:t>SaveFormPage</w:t>
            </w:r>
          </w:p>
        </w:tc>
        <w:tc>
          <w:tcPr>
            <w:tcW w:w="947" w:type="dxa"/>
            <w:shd w:val="clear" w:color="auto" w:fill="FFFFFF"/>
            <w:tcMar>
              <w:top w:w="0" w:type="dxa"/>
              <w:left w:w="108" w:type="dxa"/>
              <w:bottom w:w="0" w:type="dxa"/>
              <w:right w:w="108" w:type="dxa"/>
            </w:tcMar>
          </w:tcPr>
          <w:p w14:paraId="0A6C2DFA" w14:textId="77777777" w:rsidR="007B5F8B" w:rsidRPr="00D82A73" w:rsidRDefault="007B5F8B" w:rsidP="003C4CF1"/>
        </w:tc>
        <w:tc>
          <w:tcPr>
            <w:tcW w:w="955" w:type="dxa"/>
            <w:shd w:val="clear" w:color="auto" w:fill="FFFFFF"/>
            <w:tcMar>
              <w:top w:w="0" w:type="dxa"/>
              <w:left w:w="108" w:type="dxa"/>
              <w:bottom w:w="0" w:type="dxa"/>
              <w:right w:w="108" w:type="dxa"/>
            </w:tcMar>
          </w:tcPr>
          <w:p w14:paraId="732C8BFC" w14:textId="77777777" w:rsidR="007B5F8B" w:rsidRPr="00D82A73" w:rsidRDefault="007B5F8B" w:rsidP="003C4CF1"/>
        </w:tc>
        <w:tc>
          <w:tcPr>
            <w:tcW w:w="955" w:type="dxa"/>
            <w:shd w:val="clear" w:color="auto" w:fill="FFFFFF"/>
            <w:tcMar>
              <w:top w:w="0" w:type="dxa"/>
              <w:left w:w="108" w:type="dxa"/>
              <w:bottom w:w="0" w:type="dxa"/>
              <w:right w:w="108" w:type="dxa"/>
            </w:tcMar>
          </w:tcPr>
          <w:p w14:paraId="0F033D48" w14:textId="77777777" w:rsidR="007B5F8B" w:rsidRPr="00D82A73" w:rsidRDefault="007B5F8B" w:rsidP="003C4CF1">
            <w:r w:rsidRPr="00D82A73">
              <w:t>X</w:t>
            </w:r>
          </w:p>
        </w:tc>
        <w:tc>
          <w:tcPr>
            <w:tcW w:w="823" w:type="dxa"/>
            <w:shd w:val="clear" w:color="auto" w:fill="FFFFFF"/>
          </w:tcPr>
          <w:p w14:paraId="0A52BB04" w14:textId="77777777" w:rsidR="007B5F8B" w:rsidRPr="00D82A73" w:rsidRDefault="007B5F8B" w:rsidP="003C4CF1">
            <w:r w:rsidRPr="00D82A73">
              <w:t>X</w:t>
            </w:r>
          </w:p>
        </w:tc>
        <w:tc>
          <w:tcPr>
            <w:tcW w:w="805" w:type="dxa"/>
            <w:shd w:val="clear" w:color="auto" w:fill="FFFFFF"/>
          </w:tcPr>
          <w:p w14:paraId="22DD4359" w14:textId="77777777" w:rsidR="007B5F8B" w:rsidRPr="00D82A73" w:rsidRDefault="007B5F8B" w:rsidP="003C4CF1">
            <w:r w:rsidRPr="00D82A73">
              <w:t>X</w:t>
            </w:r>
          </w:p>
        </w:tc>
        <w:tc>
          <w:tcPr>
            <w:tcW w:w="805" w:type="dxa"/>
            <w:shd w:val="clear" w:color="auto" w:fill="FFFFFF"/>
          </w:tcPr>
          <w:p w14:paraId="1D6D7E55" w14:textId="77777777" w:rsidR="007B5F8B" w:rsidRPr="00D82A73" w:rsidRDefault="007B5F8B" w:rsidP="003C4CF1"/>
        </w:tc>
        <w:tc>
          <w:tcPr>
            <w:tcW w:w="660" w:type="dxa"/>
            <w:shd w:val="clear" w:color="auto" w:fill="FFFFFF"/>
          </w:tcPr>
          <w:p w14:paraId="0C9443EC" w14:textId="77777777" w:rsidR="007B5F8B" w:rsidRPr="00D82A73" w:rsidRDefault="007B5F8B" w:rsidP="003C4CF1"/>
        </w:tc>
      </w:tr>
      <w:tr w:rsidR="007B5F8B" w:rsidRPr="00D82A73" w14:paraId="3A73854C" w14:textId="77777777" w:rsidTr="003C4CF1">
        <w:tc>
          <w:tcPr>
            <w:tcW w:w="2524" w:type="dxa"/>
            <w:tcMar>
              <w:top w:w="0" w:type="dxa"/>
              <w:left w:w="108" w:type="dxa"/>
              <w:bottom w:w="0" w:type="dxa"/>
              <w:right w:w="108" w:type="dxa"/>
            </w:tcMar>
          </w:tcPr>
          <w:p w14:paraId="6F024788" w14:textId="77777777" w:rsidR="007B5F8B" w:rsidRPr="00D82A73" w:rsidRDefault="007B5F8B" w:rsidP="003C4CF1">
            <w:r w:rsidRPr="00D82A73">
              <w:t>CancelForm</w:t>
            </w:r>
          </w:p>
        </w:tc>
        <w:tc>
          <w:tcPr>
            <w:tcW w:w="947" w:type="dxa"/>
            <w:shd w:val="clear" w:color="auto" w:fill="FFFFFF"/>
            <w:tcMar>
              <w:top w:w="0" w:type="dxa"/>
              <w:left w:w="108" w:type="dxa"/>
              <w:bottom w:w="0" w:type="dxa"/>
              <w:right w:w="108" w:type="dxa"/>
            </w:tcMar>
          </w:tcPr>
          <w:p w14:paraId="457F1814" w14:textId="77777777" w:rsidR="007B5F8B" w:rsidRPr="00D82A73" w:rsidRDefault="007B5F8B" w:rsidP="003C4CF1"/>
        </w:tc>
        <w:tc>
          <w:tcPr>
            <w:tcW w:w="955" w:type="dxa"/>
            <w:shd w:val="clear" w:color="auto" w:fill="FFFFFF"/>
            <w:tcMar>
              <w:top w:w="0" w:type="dxa"/>
              <w:left w:w="108" w:type="dxa"/>
              <w:bottom w:w="0" w:type="dxa"/>
              <w:right w:w="108" w:type="dxa"/>
            </w:tcMar>
          </w:tcPr>
          <w:p w14:paraId="37CB91DB" w14:textId="77777777" w:rsidR="007B5F8B" w:rsidRPr="00D82A73" w:rsidRDefault="007B5F8B" w:rsidP="003C4CF1"/>
        </w:tc>
        <w:tc>
          <w:tcPr>
            <w:tcW w:w="955" w:type="dxa"/>
            <w:shd w:val="clear" w:color="auto" w:fill="FFFFFF"/>
            <w:tcMar>
              <w:top w:w="0" w:type="dxa"/>
              <w:left w:w="108" w:type="dxa"/>
              <w:bottom w:w="0" w:type="dxa"/>
              <w:right w:w="108" w:type="dxa"/>
            </w:tcMar>
          </w:tcPr>
          <w:p w14:paraId="17A74931" w14:textId="77777777" w:rsidR="007B5F8B" w:rsidRPr="00D82A73" w:rsidRDefault="007B5F8B" w:rsidP="003C4CF1">
            <w:r w:rsidRPr="00D82A73">
              <w:t>(X)</w:t>
            </w:r>
          </w:p>
        </w:tc>
        <w:tc>
          <w:tcPr>
            <w:tcW w:w="823" w:type="dxa"/>
            <w:shd w:val="clear" w:color="auto" w:fill="FFFFFF"/>
          </w:tcPr>
          <w:p w14:paraId="07AF8CFC" w14:textId="77777777" w:rsidR="007B5F8B" w:rsidRPr="00D82A73" w:rsidRDefault="007B5F8B" w:rsidP="003C4CF1"/>
        </w:tc>
        <w:tc>
          <w:tcPr>
            <w:tcW w:w="805" w:type="dxa"/>
            <w:shd w:val="clear" w:color="auto" w:fill="FFFFFF"/>
          </w:tcPr>
          <w:p w14:paraId="74C04B27" w14:textId="77777777" w:rsidR="007B5F8B" w:rsidRPr="00D82A73" w:rsidRDefault="007B5F8B" w:rsidP="003C4CF1"/>
        </w:tc>
        <w:tc>
          <w:tcPr>
            <w:tcW w:w="805" w:type="dxa"/>
            <w:shd w:val="clear" w:color="auto" w:fill="FFFFFF"/>
          </w:tcPr>
          <w:p w14:paraId="10100C6F" w14:textId="77777777" w:rsidR="007B5F8B" w:rsidRPr="00D82A73" w:rsidRDefault="007B5F8B" w:rsidP="003C4CF1"/>
        </w:tc>
        <w:tc>
          <w:tcPr>
            <w:tcW w:w="660" w:type="dxa"/>
            <w:shd w:val="clear" w:color="auto" w:fill="FFFFFF"/>
          </w:tcPr>
          <w:p w14:paraId="52B9BC24" w14:textId="77777777" w:rsidR="007B5F8B" w:rsidRPr="00D82A73" w:rsidRDefault="007B5F8B" w:rsidP="003C4CF1"/>
        </w:tc>
      </w:tr>
      <w:tr w:rsidR="007B5F8B" w:rsidRPr="00D82A73" w14:paraId="0B888D0F" w14:textId="77777777" w:rsidTr="003C4CF1">
        <w:tc>
          <w:tcPr>
            <w:tcW w:w="2524" w:type="dxa"/>
            <w:tcMar>
              <w:top w:w="0" w:type="dxa"/>
              <w:left w:w="108" w:type="dxa"/>
              <w:bottom w:w="0" w:type="dxa"/>
              <w:right w:w="108" w:type="dxa"/>
            </w:tcMar>
          </w:tcPr>
          <w:p w14:paraId="7CCD94BD" w14:textId="77777777" w:rsidR="007B5F8B" w:rsidRPr="00D82A73" w:rsidRDefault="007B5F8B" w:rsidP="003C4CF1"/>
        </w:tc>
        <w:tc>
          <w:tcPr>
            <w:tcW w:w="947" w:type="dxa"/>
            <w:shd w:val="clear" w:color="auto" w:fill="FFFFFF"/>
            <w:tcMar>
              <w:top w:w="0" w:type="dxa"/>
              <w:left w:w="108" w:type="dxa"/>
              <w:bottom w:w="0" w:type="dxa"/>
              <w:right w:w="108" w:type="dxa"/>
            </w:tcMar>
          </w:tcPr>
          <w:p w14:paraId="75D01895" w14:textId="77777777" w:rsidR="007B5F8B" w:rsidRPr="00D82A73" w:rsidRDefault="007B5F8B" w:rsidP="003C4CF1"/>
        </w:tc>
        <w:tc>
          <w:tcPr>
            <w:tcW w:w="955" w:type="dxa"/>
            <w:shd w:val="clear" w:color="auto" w:fill="FFFFFF"/>
            <w:tcMar>
              <w:top w:w="0" w:type="dxa"/>
              <w:left w:w="108" w:type="dxa"/>
              <w:bottom w:w="0" w:type="dxa"/>
              <w:right w:w="108" w:type="dxa"/>
            </w:tcMar>
          </w:tcPr>
          <w:p w14:paraId="4B4C0B22" w14:textId="77777777" w:rsidR="007B5F8B" w:rsidRPr="00D82A73" w:rsidRDefault="007B5F8B" w:rsidP="003C4CF1"/>
        </w:tc>
        <w:tc>
          <w:tcPr>
            <w:tcW w:w="955" w:type="dxa"/>
            <w:shd w:val="clear" w:color="auto" w:fill="FFFFFF"/>
            <w:tcMar>
              <w:top w:w="0" w:type="dxa"/>
              <w:left w:w="108" w:type="dxa"/>
              <w:bottom w:w="0" w:type="dxa"/>
              <w:right w:w="108" w:type="dxa"/>
            </w:tcMar>
          </w:tcPr>
          <w:p w14:paraId="3F53ECB2" w14:textId="77777777" w:rsidR="007B5F8B" w:rsidRPr="00D82A73" w:rsidRDefault="007B5F8B" w:rsidP="003C4CF1"/>
        </w:tc>
        <w:tc>
          <w:tcPr>
            <w:tcW w:w="823" w:type="dxa"/>
            <w:shd w:val="clear" w:color="auto" w:fill="FFFFFF"/>
          </w:tcPr>
          <w:p w14:paraId="11AC3E3C" w14:textId="77777777" w:rsidR="007B5F8B" w:rsidRPr="00D82A73" w:rsidRDefault="007B5F8B" w:rsidP="003C4CF1"/>
        </w:tc>
        <w:tc>
          <w:tcPr>
            <w:tcW w:w="805" w:type="dxa"/>
            <w:shd w:val="clear" w:color="auto" w:fill="FFFFFF"/>
          </w:tcPr>
          <w:p w14:paraId="17DC47E9" w14:textId="77777777" w:rsidR="007B5F8B" w:rsidRPr="00D82A73" w:rsidRDefault="007B5F8B" w:rsidP="003C4CF1"/>
        </w:tc>
        <w:tc>
          <w:tcPr>
            <w:tcW w:w="805" w:type="dxa"/>
            <w:shd w:val="clear" w:color="auto" w:fill="FFFFFF"/>
          </w:tcPr>
          <w:p w14:paraId="78BF6D63" w14:textId="77777777" w:rsidR="007B5F8B" w:rsidRPr="00D82A73" w:rsidRDefault="007B5F8B" w:rsidP="003C4CF1"/>
        </w:tc>
        <w:tc>
          <w:tcPr>
            <w:tcW w:w="660" w:type="dxa"/>
            <w:shd w:val="clear" w:color="auto" w:fill="FFFFFF"/>
          </w:tcPr>
          <w:p w14:paraId="62D4748F" w14:textId="77777777" w:rsidR="007B5F8B" w:rsidRPr="00D82A73" w:rsidRDefault="007B5F8B" w:rsidP="003C4CF1"/>
        </w:tc>
      </w:tr>
      <w:tr w:rsidR="007B5F8B" w:rsidRPr="00D82A73" w14:paraId="741F8963" w14:textId="77777777" w:rsidTr="003C4CF1">
        <w:tc>
          <w:tcPr>
            <w:tcW w:w="2524" w:type="dxa"/>
            <w:tcMar>
              <w:top w:w="0" w:type="dxa"/>
              <w:left w:w="108" w:type="dxa"/>
              <w:bottom w:w="0" w:type="dxa"/>
              <w:right w:w="108" w:type="dxa"/>
            </w:tcMar>
          </w:tcPr>
          <w:p w14:paraId="10983CA3" w14:textId="77777777" w:rsidR="007B5F8B" w:rsidRPr="00D82A73" w:rsidRDefault="007B5F8B" w:rsidP="003C4CF1">
            <w:r w:rsidRPr="00D82A73">
              <w:t>Update</w:t>
            </w:r>
          </w:p>
        </w:tc>
        <w:tc>
          <w:tcPr>
            <w:tcW w:w="947" w:type="dxa"/>
            <w:shd w:val="clear" w:color="auto" w:fill="FFFFFF"/>
            <w:tcMar>
              <w:top w:w="0" w:type="dxa"/>
              <w:left w:w="108" w:type="dxa"/>
              <w:bottom w:w="0" w:type="dxa"/>
              <w:right w:w="108" w:type="dxa"/>
            </w:tcMar>
          </w:tcPr>
          <w:p w14:paraId="3B5AF7EE" w14:textId="77777777" w:rsidR="007B5F8B" w:rsidRPr="00D82A73" w:rsidRDefault="007B5F8B" w:rsidP="003C4CF1"/>
        </w:tc>
        <w:tc>
          <w:tcPr>
            <w:tcW w:w="955" w:type="dxa"/>
            <w:shd w:val="clear" w:color="auto" w:fill="FFFFFF"/>
            <w:tcMar>
              <w:top w:w="0" w:type="dxa"/>
              <w:left w:w="108" w:type="dxa"/>
              <w:bottom w:w="0" w:type="dxa"/>
              <w:right w:w="108" w:type="dxa"/>
            </w:tcMar>
          </w:tcPr>
          <w:p w14:paraId="2BE64093"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3B481C72" w14:textId="77777777" w:rsidR="007B5F8B" w:rsidRPr="00D82A73" w:rsidRDefault="007B5F8B" w:rsidP="003C4CF1">
            <w:r w:rsidRPr="00D82A73">
              <w:t>X</w:t>
            </w:r>
          </w:p>
        </w:tc>
        <w:tc>
          <w:tcPr>
            <w:tcW w:w="823" w:type="dxa"/>
            <w:shd w:val="clear" w:color="auto" w:fill="FFFFFF"/>
          </w:tcPr>
          <w:p w14:paraId="58782179" w14:textId="77777777" w:rsidR="007B5F8B" w:rsidRPr="00D82A73" w:rsidRDefault="007B5F8B" w:rsidP="003C4CF1">
            <w:r w:rsidRPr="00D82A73">
              <w:t>X</w:t>
            </w:r>
          </w:p>
        </w:tc>
        <w:tc>
          <w:tcPr>
            <w:tcW w:w="805" w:type="dxa"/>
            <w:shd w:val="clear" w:color="auto" w:fill="FFFFFF"/>
          </w:tcPr>
          <w:p w14:paraId="13A8F38E" w14:textId="77777777" w:rsidR="007B5F8B" w:rsidRPr="00D82A73" w:rsidRDefault="007B5F8B" w:rsidP="003C4CF1">
            <w:r w:rsidRPr="00D82A73">
              <w:t>X</w:t>
            </w:r>
          </w:p>
        </w:tc>
        <w:tc>
          <w:tcPr>
            <w:tcW w:w="805" w:type="dxa"/>
            <w:shd w:val="clear" w:color="auto" w:fill="FFFFFF"/>
          </w:tcPr>
          <w:p w14:paraId="539444D5" w14:textId="77777777" w:rsidR="007B5F8B" w:rsidRPr="00D82A73" w:rsidRDefault="007B5F8B" w:rsidP="003C4CF1">
            <w:r w:rsidRPr="00D82A73">
              <w:t>X</w:t>
            </w:r>
          </w:p>
        </w:tc>
        <w:tc>
          <w:tcPr>
            <w:tcW w:w="660" w:type="dxa"/>
            <w:shd w:val="clear" w:color="auto" w:fill="FFFFFF"/>
          </w:tcPr>
          <w:p w14:paraId="7A218CB2" w14:textId="77777777" w:rsidR="007B5F8B" w:rsidRPr="00D82A73" w:rsidRDefault="007B5F8B" w:rsidP="003C4CF1"/>
        </w:tc>
      </w:tr>
      <w:tr w:rsidR="007B5F8B" w:rsidRPr="00D82A73" w14:paraId="02B2C93B" w14:textId="77777777" w:rsidTr="003C4CF1">
        <w:tc>
          <w:tcPr>
            <w:tcW w:w="2524" w:type="dxa"/>
            <w:tcMar>
              <w:top w:w="0" w:type="dxa"/>
              <w:left w:w="108" w:type="dxa"/>
              <w:bottom w:w="0" w:type="dxa"/>
              <w:right w:w="108" w:type="dxa"/>
            </w:tcMar>
          </w:tcPr>
          <w:p w14:paraId="78E69D90" w14:textId="77777777" w:rsidR="007B5F8B" w:rsidRPr="00D82A73" w:rsidRDefault="007B5F8B" w:rsidP="003C4CF1">
            <w:r w:rsidRPr="00D82A73">
              <w:t>ProcessNotification</w:t>
            </w:r>
          </w:p>
        </w:tc>
        <w:tc>
          <w:tcPr>
            <w:tcW w:w="947" w:type="dxa"/>
            <w:shd w:val="clear" w:color="auto" w:fill="FFFFFF"/>
            <w:tcMar>
              <w:top w:w="0" w:type="dxa"/>
              <w:left w:w="108" w:type="dxa"/>
              <w:bottom w:w="0" w:type="dxa"/>
              <w:right w:w="108" w:type="dxa"/>
            </w:tcMar>
          </w:tcPr>
          <w:p w14:paraId="42378E3B" w14:textId="77777777" w:rsidR="007B5F8B" w:rsidRPr="00D82A73" w:rsidRDefault="007B5F8B" w:rsidP="003C4CF1"/>
        </w:tc>
        <w:tc>
          <w:tcPr>
            <w:tcW w:w="955" w:type="dxa"/>
            <w:shd w:val="clear" w:color="auto" w:fill="FFFFFF"/>
            <w:tcMar>
              <w:top w:w="0" w:type="dxa"/>
              <w:left w:w="108" w:type="dxa"/>
              <w:bottom w:w="0" w:type="dxa"/>
              <w:right w:w="108" w:type="dxa"/>
            </w:tcMar>
          </w:tcPr>
          <w:p w14:paraId="68583D15"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1C2C2BB1" w14:textId="77777777" w:rsidR="007B5F8B" w:rsidRPr="00D82A73" w:rsidRDefault="007B5F8B" w:rsidP="003C4CF1"/>
        </w:tc>
        <w:tc>
          <w:tcPr>
            <w:tcW w:w="823" w:type="dxa"/>
            <w:shd w:val="clear" w:color="auto" w:fill="FFFFFF"/>
          </w:tcPr>
          <w:p w14:paraId="6594EFB4" w14:textId="77777777" w:rsidR="007B5F8B" w:rsidRPr="00D82A73" w:rsidRDefault="007B5F8B" w:rsidP="003C4CF1"/>
        </w:tc>
        <w:tc>
          <w:tcPr>
            <w:tcW w:w="805" w:type="dxa"/>
            <w:shd w:val="clear" w:color="auto" w:fill="FFFFFF"/>
          </w:tcPr>
          <w:p w14:paraId="1DBCB465" w14:textId="77777777" w:rsidR="007B5F8B" w:rsidRPr="00D82A73" w:rsidRDefault="007B5F8B" w:rsidP="003C4CF1"/>
        </w:tc>
        <w:tc>
          <w:tcPr>
            <w:tcW w:w="805" w:type="dxa"/>
            <w:shd w:val="clear" w:color="auto" w:fill="FFFFFF"/>
          </w:tcPr>
          <w:p w14:paraId="6B613EA9" w14:textId="77777777" w:rsidR="007B5F8B" w:rsidRPr="00D82A73" w:rsidRDefault="007B5F8B" w:rsidP="003C4CF1">
            <w:r w:rsidRPr="00D82A73">
              <w:t>X</w:t>
            </w:r>
          </w:p>
        </w:tc>
        <w:tc>
          <w:tcPr>
            <w:tcW w:w="660" w:type="dxa"/>
            <w:shd w:val="clear" w:color="auto" w:fill="FFFFFF"/>
          </w:tcPr>
          <w:p w14:paraId="0CADCD89" w14:textId="77777777" w:rsidR="007B5F8B" w:rsidRPr="00D82A73" w:rsidRDefault="007B5F8B" w:rsidP="003C4CF1">
            <w:r w:rsidRPr="00D82A73">
              <w:t>X</w:t>
            </w:r>
          </w:p>
        </w:tc>
      </w:tr>
    </w:tbl>
    <w:p w14:paraId="1FDE8259" w14:textId="77777777" w:rsidR="007B5F8B" w:rsidRPr="00D82A73" w:rsidRDefault="007B5F8B" w:rsidP="007B5F8B"/>
    <w:tbl>
      <w:tblPr>
        <w:tblpPr w:leftFromText="141" w:rightFromText="141" w:vertAnchor="text" w:horzAnchor="page" w:tblpX="1810" w:tblpY="204"/>
        <w:tblW w:w="8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4"/>
        <w:gridCol w:w="947"/>
        <w:gridCol w:w="955"/>
        <w:gridCol w:w="955"/>
        <w:gridCol w:w="823"/>
        <w:gridCol w:w="805"/>
        <w:gridCol w:w="805"/>
        <w:gridCol w:w="660"/>
      </w:tblGrid>
      <w:tr w:rsidR="007B5F8B" w:rsidRPr="00D82A73" w14:paraId="1C8F5AA8" w14:textId="77777777" w:rsidTr="003C4CF1">
        <w:tc>
          <w:tcPr>
            <w:tcW w:w="2524" w:type="dxa"/>
            <w:shd w:val="clear" w:color="auto" w:fill="DDD9C3" w:themeFill="background2" w:themeFillShade="E6"/>
            <w:tcMar>
              <w:top w:w="0" w:type="dxa"/>
              <w:left w:w="108" w:type="dxa"/>
              <w:bottom w:w="0" w:type="dxa"/>
              <w:right w:w="108" w:type="dxa"/>
            </w:tcMar>
            <w:hideMark/>
          </w:tcPr>
          <w:p w14:paraId="363B66BA" w14:textId="77777777" w:rsidR="007B5F8B" w:rsidRPr="00D82A73" w:rsidRDefault="007B5F8B" w:rsidP="003C4CF1">
            <w:r w:rsidRPr="00D82A73">
              <w:t>Tjänstekontrakt</w:t>
            </w:r>
          </w:p>
        </w:tc>
        <w:tc>
          <w:tcPr>
            <w:tcW w:w="947" w:type="dxa"/>
            <w:shd w:val="clear" w:color="auto" w:fill="DDD9C3" w:themeFill="background2" w:themeFillShade="E6"/>
            <w:tcMar>
              <w:top w:w="0" w:type="dxa"/>
              <w:left w:w="108" w:type="dxa"/>
              <w:bottom w:w="0" w:type="dxa"/>
              <w:right w:w="108" w:type="dxa"/>
            </w:tcMar>
            <w:hideMark/>
          </w:tcPr>
          <w:p w14:paraId="1FE0C89C" w14:textId="77777777" w:rsidR="007B5F8B" w:rsidRPr="00D82A73" w:rsidRDefault="007B5F8B" w:rsidP="003C4CF1">
            <w:r w:rsidRPr="00D82A73">
              <w:t>Flöde AF7</w:t>
            </w:r>
          </w:p>
        </w:tc>
        <w:tc>
          <w:tcPr>
            <w:tcW w:w="955" w:type="dxa"/>
            <w:shd w:val="clear" w:color="auto" w:fill="DDD9C3" w:themeFill="background2" w:themeFillShade="E6"/>
            <w:tcMar>
              <w:top w:w="0" w:type="dxa"/>
              <w:left w:w="108" w:type="dxa"/>
              <w:bottom w:w="0" w:type="dxa"/>
              <w:right w:w="108" w:type="dxa"/>
            </w:tcMar>
            <w:hideMark/>
          </w:tcPr>
          <w:p w14:paraId="0D7CD6C0" w14:textId="77777777" w:rsidR="007B5F8B" w:rsidRPr="00D82A73" w:rsidRDefault="007B5F8B" w:rsidP="003C4CF1">
            <w:r w:rsidRPr="00D82A73">
              <w:t>Flöde AF8</w:t>
            </w:r>
          </w:p>
        </w:tc>
        <w:tc>
          <w:tcPr>
            <w:tcW w:w="955" w:type="dxa"/>
            <w:shd w:val="clear" w:color="auto" w:fill="DDD9C3" w:themeFill="background2" w:themeFillShade="E6"/>
            <w:tcMar>
              <w:top w:w="0" w:type="dxa"/>
              <w:left w:w="108" w:type="dxa"/>
              <w:bottom w:w="0" w:type="dxa"/>
              <w:right w:w="108" w:type="dxa"/>
            </w:tcMar>
            <w:hideMark/>
          </w:tcPr>
          <w:p w14:paraId="09474192" w14:textId="77777777" w:rsidR="007B5F8B" w:rsidRPr="00D82A73" w:rsidRDefault="007B5F8B" w:rsidP="003C4CF1">
            <w:r w:rsidRPr="00D82A73">
              <w:t xml:space="preserve">Flöde </w:t>
            </w:r>
          </w:p>
          <w:p w14:paraId="0DAB2BE6" w14:textId="77777777" w:rsidR="007B5F8B" w:rsidRPr="00D82A73" w:rsidRDefault="007B5F8B" w:rsidP="003C4CF1">
            <w:r w:rsidRPr="00D82A73">
              <w:t>AF9</w:t>
            </w:r>
          </w:p>
        </w:tc>
        <w:tc>
          <w:tcPr>
            <w:tcW w:w="823" w:type="dxa"/>
            <w:shd w:val="clear" w:color="auto" w:fill="DDD9C3" w:themeFill="background2" w:themeFillShade="E6"/>
          </w:tcPr>
          <w:p w14:paraId="7ABFD052" w14:textId="77777777" w:rsidR="007B5F8B" w:rsidRPr="00D82A73" w:rsidRDefault="007B5F8B" w:rsidP="003C4CF1">
            <w:r w:rsidRPr="00D82A73">
              <w:t>Flöde</w:t>
            </w:r>
          </w:p>
          <w:p w14:paraId="2BA7DBB7" w14:textId="77777777" w:rsidR="007B5F8B" w:rsidRPr="00D82A73" w:rsidRDefault="007B5F8B" w:rsidP="003C4CF1">
            <w:r w:rsidRPr="00D82A73">
              <w:t>AF10</w:t>
            </w:r>
          </w:p>
        </w:tc>
        <w:tc>
          <w:tcPr>
            <w:tcW w:w="805" w:type="dxa"/>
            <w:shd w:val="clear" w:color="auto" w:fill="DDD9C3" w:themeFill="background2" w:themeFillShade="E6"/>
          </w:tcPr>
          <w:p w14:paraId="61A4D41E" w14:textId="77777777" w:rsidR="007B5F8B" w:rsidRPr="00D82A73" w:rsidRDefault="007B5F8B" w:rsidP="003C4CF1">
            <w:r w:rsidRPr="00D82A73">
              <w:t>Flöde</w:t>
            </w:r>
          </w:p>
          <w:p w14:paraId="0B6A7E89" w14:textId="77777777" w:rsidR="007B5F8B" w:rsidRPr="00D82A73" w:rsidRDefault="007B5F8B" w:rsidP="003C4CF1">
            <w:r w:rsidRPr="00D82A73">
              <w:t>AF11</w:t>
            </w:r>
          </w:p>
        </w:tc>
        <w:tc>
          <w:tcPr>
            <w:tcW w:w="805" w:type="dxa"/>
            <w:shd w:val="clear" w:color="auto" w:fill="DDD9C3" w:themeFill="background2" w:themeFillShade="E6"/>
          </w:tcPr>
          <w:p w14:paraId="0F84F602" w14:textId="77777777" w:rsidR="007B5F8B" w:rsidRPr="00D82A73" w:rsidRDefault="007B5F8B" w:rsidP="003C4CF1">
            <w:r w:rsidRPr="00D82A73">
              <w:t>Flöde</w:t>
            </w:r>
          </w:p>
          <w:p w14:paraId="7ADE72F4" w14:textId="77777777" w:rsidR="007B5F8B" w:rsidRPr="00D82A73" w:rsidRDefault="007B5F8B" w:rsidP="003C4CF1">
            <w:r w:rsidRPr="00D82A73">
              <w:t>AF12</w:t>
            </w:r>
          </w:p>
        </w:tc>
        <w:tc>
          <w:tcPr>
            <w:tcW w:w="660" w:type="dxa"/>
            <w:shd w:val="clear" w:color="auto" w:fill="DDD9C3" w:themeFill="background2" w:themeFillShade="E6"/>
          </w:tcPr>
          <w:p w14:paraId="42ECFEBD" w14:textId="77777777" w:rsidR="007B5F8B" w:rsidRPr="00D82A73" w:rsidRDefault="007B5F8B" w:rsidP="003C4CF1">
            <w:r w:rsidRPr="00D82A73">
              <w:t>Flöde</w:t>
            </w:r>
          </w:p>
          <w:p w14:paraId="18F57B7E" w14:textId="77777777" w:rsidR="007B5F8B" w:rsidRPr="00D82A73" w:rsidRDefault="007B5F8B" w:rsidP="003C4CF1">
            <w:r w:rsidRPr="00D82A73">
              <w:t>AF13</w:t>
            </w:r>
          </w:p>
        </w:tc>
      </w:tr>
      <w:tr w:rsidR="007B5F8B" w:rsidRPr="00D82A73" w14:paraId="4363FB8E" w14:textId="77777777" w:rsidTr="003C4CF1">
        <w:tc>
          <w:tcPr>
            <w:tcW w:w="2524" w:type="dxa"/>
            <w:tcMar>
              <w:top w:w="0" w:type="dxa"/>
              <w:left w:w="108" w:type="dxa"/>
              <w:bottom w:w="0" w:type="dxa"/>
              <w:right w:w="108" w:type="dxa"/>
            </w:tcMar>
          </w:tcPr>
          <w:p w14:paraId="42959641" w14:textId="77777777" w:rsidR="007B5F8B" w:rsidRPr="00D82A73" w:rsidRDefault="007B5F8B" w:rsidP="003C4CF1">
            <w:r w:rsidRPr="00D82A73">
              <w:t>GetFormTemplate</w:t>
            </w:r>
          </w:p>
        </w:tc>
        <w:tc>
          <w:tcPr>
            <w:tcW w:w="947" w:type="dxa"/>
            <w:shd w:val="clear" w:color="auto" w:fill="FFFFFF"/>
            <w:tcMar>
              <w:top w:w="0" w:type="dxa"/>
              <w:left w:w="108" w:type="dxa"/>
              <w:bottom w:w="0" w:type="dxa"/>
              <w:right w:w="108" w:type="dxa"/>
            </w:tcMar>
          </w:tcPr>
          <w:p w14:paraId="7FB2106E" w14:textId="77777777" w:rsidR="007B5F8B" w:rsidRPr="00D82A73" w:rsidRDefault="007B5F8B" w:rsidP="003C4CF1"/>
        </w:tc>
        <w:tc>
          <w:tcPr>
            <w:tcW w:w="955" w:type="dxa"/>
            <w:shd w:val="clear" w:color="auto" w:fill="FFFFFF"/>
            <w:tcMar>
              <w:top w:w="0" w:type="dxa"/>
              <w:left w:w="108" w:type="dxa"/>
              <w:bottom w:w="0" w:type="dxa"/>
              <w:right w:w="108" w:type="dxa"/>
            </w:tcMar>
          </w:tcPr>
          <w:p w14:paraId="6D2D3D7A" w14:textId="77777777" w:rsidR="007B5F8B" w:rsidRPr="00D82A73" w:rsidRDefault="007B5F8B" w:rsidP="003C4CF1"/>
        </w:tc>
        <w:tc>
          <w:tcPr>
            <w:tcW w:w="955" w:type="dxa"/>
            <w:shd w:val="clear" w:color="auto" w:fill="FFFFFF"/>
            <w:tcMar>
              <w:top w:w="0" w:type="dxa"/>
              <w:left w:w="108" w:type="dxa"/>
              <w:bottom w:w="0" w:type="dxa"/>
              <w:right w:w="108" w:type="dxa"/>
            </w:tcMar>
          </w:tcPr>
          <w:p w14:paraId="7B9C5259" w14:textId="77777777" w:rsidR="007B5F8B" w:rsidRPr="00D82A73" w:rsidRDefault="007B5F8B" w:rsidP="003C4CF1"/>
        </w:tc>
        <w:tc>
          <w:tcPr>
            <w:tcW w:w="823" w:type="dxa"/>
            <w:shd w:val="clear" w:color="auto" w:fill="FFFFFF"/>
          </w:tcPr>
          <w:p w14:paraId="3710293A" w14:textId="77777777" w:rsidR="007B5F8B" w:rsidRPr="00D82A73" w:rsidRDefault="007B5F8B" w:rsidP="003C4CF1"/>
        </w:tc>
        <w:tc>
          <w:tcPr>
            <w:tcW w:w="805" w:type="dxa"/>
            <w:shd w:val="clear" w:color="auto" w:fill="FFFFFF"/>
          </w:tcPr>
          <w:p w14:paraId="020A6A85" w14:textId="77777777" w:rsidR="007B5F8B" w:rsidRPr="00D82A73" w:rsidRDefault="007B5F8B" w:rsidP="003C4CF1"/>
        </w:tc>
        <w:tc>
          <w:tcPr>
            <w:tcW w:w="805" w:type="dxa"/>
            <w:shd w:val="clear" w:color="auto" w:fill="FFFFFF"/>
          </w:tcPr>
          <w:p w14:paraId="64A518A0" w14:textId="77777777" w:rsidR="007B5F8B" w:rsidRPr="00D82A73" w:rsidRDefault="007B5F8B" w:rsidP="003C4CF1"/>
        </w:tc>
        <w:tc>
          <w:tcPr>
            <w:tcW w:w="660" w:type="dxa"/>
            <w:shd w:val="clear" w:color="auto" w:fill="FFFFFF"/>
          </w:tcPr>
          <w:p w14:paraId="2CAEA7B1" w14:textId="77777777" w:rsidR="007B5F8B" w:rsidRPr="00D82A73" w:rsidRDefault="007B5F8B" w:rsidP="003C4CF1"/>
        </w:tc>
      </w:tr>
      <w:tr w:rsidR="007B5F8B" w:rsidRPr="00D82A73" w14:paraId="273BB18C" w14:textId="77777777" w:rsidTr="003C4CF1">
        <w:tc>
          <w:tcPr>
            <w:tcW w:w="2524" w:type="dxa"/>
            <w:tcMar>
              <w:top w:w="0" w:type="dxa"/>
              <w:left w:w="108" w:type="dxa"/>
              <w:bottom w:w="0" w:type="dxa"/>
              <w:right w:w="108" w:type="dxa"/>
            </w:tcMar>
          </w:tcPr>
          <w:p w14:paraId="6DB650A6" w14:textId="77777777" w:rsidR="007B5F8B" w:rsidRPr="00D82A73" w:rsidRDefault="007B5F8B" w:rsidP="003C4CF1">
            <w:r w:rsidRPr="00D82A73">
              <w:t>SaveFormTemplate</w:t>
            </w:r>
          </w:p>
        </w:tc>
        <w:tc>
          <w:tcPr>
            <w:tcW w:w="947" w:type="dxa"/>
            <w:shd w:val="clear" w:color="auto" w:fill="FFFFFF"/>
            <w:tcMar>
              <w:top w:w="0" w:type="dxa"/>
              <w:left w:w="108" w:type="dxa"/>
              <w:bottom w:w="0" w:type="dxa"/>
              <w:right w:w="108" w:type="dxa"/>
            </w:tcMar>
          </w:tcPr>
          <w:p w14:paraId="0640D6E3" w14:textId="77777777" w:rsidR="007B5F8B" w:rsidRPr="00D82A73" w:rsidRDefault="007B5F8B" w:rsidP="003C4CF1"/>
        </w:tc>
        <w:tc>
          <w:tcPr>
            <w:tcW w:w="955" w:type="dxa"/>
            <w:shd w:val="clear" w:color="auto" w:fill="FFFFFF"/>
            <w:tcMar>
              <w:top w:w="0" w:type="dxa"/>
              <w:left w:w="108" w:type="dxa"/>
              <w:bottom w:w="0" w:type="dxa"/>
              <w:right w:w="108" w:type="dxa"/>
            </w:tcMar>
          </w:tcPr>
          <w:p w14:paraId="00806935" w14:textId="77777777" w:rsidR="007B5F8B" w:rsidRPr="00D82A73" w:rsidRDefault="007B5F8B" w:rsidP="003C4CF1"/>
        </w:tc>
        <w:tc>
          <w:tcPr>
            <w:tcW w:w="955" w:type="dxa"/>
            <w:shd w:val="clear" w:color="auto" w:fill="FFFFFF"/>
            <w:tcMar>
              <w:top w:w="0" w:type="dxa"/>
              <w:left w:w="108" w:type="dxa"/>
              <w:bottom w:w="0" w:type="dxa"/>
              <w:right w:w="108" w:type="dxa"/>
            </w:tcMar>
          </w:tcPr>
          <w:p w14:paraId="5950C635" w14:textId="77777777" w:rsidR="007B5F8B" w:rsidRPr="00D82A73" w:rsidRDefault="007B5F8B" w:rsidP="003C4CF1"/>
        </w:tc>
        <w:tc>
          <w:tcPr>
            <w:tcW w:w="823" w:type="dxa"/>
            <w:shd w:val="clear" w:color="auto" w:fill="FFFFFF"/>
          </w:tcPr>
          <w:p w14:paraId="0AD0C2B0" w14:textId="77777777" w:rsidR="007B5F8B" w:rsidRPr="00D82A73" w:rsidRDefault="007B5F8B" w:rsidP="003C4CF1"/>
        </w:tc>
        <w:tc>
          <w:tcPr>
            <w:tcW w:w="805" w:type="dxa"/>
            <w:shd w:val="clear" w:color="auto" w:fill="FFFFFF"/>
          </w:tcPr>
          <w:p w14:paraId="05C99A4E" w14:textId="77777777" w:rsidR="007B5F8B" w:rsidRPr="00D82A73" w:rsidRDefault="007B5F8B" w:rsidP="003C4CF1"/>
        </w:tc>
        <w:tc>
          <w:tcPr>
            <w:tcW w:w="805" w:type="dxa"/>
            <w:shd w:val="clear" w:color="auto" w:fill="FFFFFF"/>
          </w:tcPr>
          <w:p w14:paraId="223156F0" w14:textId="77777777" w:rsidR="007B5F8B" w:rsidRPr="00D82A73" w:rsidRDefault="007B5F8B" w:rsidP="003C4CF1"/>
        </w:tc>
        <w:tc>
          <w:tcPr>
            <w:tcW w:w="660" w:type="dxa"/>
            <w:shd w:val="clear" w:color="auto" w:fill="FFFFFF"/>
          </w:tcPr>
          <w:p w14:paraId="59E0FC4B" w14:textId="77777777" w:rsidR="007B5F8B" w:rsidRPr="00D82A73" w:rsidRDefault="007B5F8B" w:rsidP="003C4CF1"/>
        </w:tc>
      </w:tr>
      <w:tr w:rsidR="007B5F8B" w:rsidRPr="00D82A73" w14:paraId="5CC618F5" w14:textId="77777777" w:rsidTr="003C4CF1">
        <w:tc>
          <w:tcPr>
            <w:tcW w:w="2524" w:type="dxa"/>
            <w:tcMar>
              <w:top w:w="0" w:type="dxa"/>
              <w:left w:w="108" w:type="dxa"/>
              <w:bottom w:w="0" w:type="dxa"/>
              <w:right w:w="108" w:type="dxa"/>
            </w:tcMar>
          </w:tcPr>
          <w:p w14:paraId="38171BB4" w14:textId="77777777" w:rsidR="007B5F8B" w:rsidRPr="00D82A73" w:rsidRDefault="007B5F8B" w:rsidP="003C4CF1">
            <w:r w:rsidRPr="00D82A73">
              <w:t>CreateForm</w:t>
            </w:r>
          </w:p>
        </w:tc>
        <w:tc>
          <w:tcPr>
            <w:tcW w:w="947" w:type="dxa"/>
            <w:shd w:val="clear" w:color="auto" w:fill="FFFFFF"/>
            <w:tcMar>
              <w:top w:w="0" w:type="dxa"/>
              <w:left w:w="108" w:type="dxa"/>
              <w:bottom w:w="0" w:type="dxa"/>
              <w:right w:w="108" w:type="dxa"/>
            </w:tcMar>
          </w:tcPr>
          <w:p w14:paraId="698EAC0B"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216B122A" w14:textId="77777777" w:rsidR="007B5F8B" w:rsidRPr="00D82A73" w:rsidRDefault="007B5F8B" w:rsidP="003C4CF1"/>
        </w:tc>
        <w:tc>
          <w:tcPr>
            <w:tcW w:w="955" w:type="dxa"/>
            <w:shd w:val="clear" w:color="auto" w:fill="FFFFFF"/>
            <w:tcMar>
              <w:top w:w="0" w:type="dxa"/>
              <w:left w:w="108" w:type="dxa"/>
              <w:bottom w:w="0" w:type="dxa"/>
              <w:right w:w="108" w:type="dxa"/>
            </w:tcMar>
          </w:tcPr>
          <w:p w14:paraId="23A4ABE1" w14:textId="77777777" w:rsidR="007B5F8B" w:rsidRPr="00D82A73" w:rsidRDefault="007B5F8B" w:rsidP="003C4CF1"/>
        </w:tc>
        <w:tc>
          <w:tcPr>
            <w:tcW w:w="823" w:type="dxa"/>
            <w:shd w:val="clear" w:color="auto" w:fill="FFFFFF"/>
          </w:tcPr>
          <w:p w14:paraId="7F628950" w14:textId="77777777" w:rsidR="007B5F8B" w:rsidRPr="00D82A73" w:rsidRDefault="007B5F8B" w:rsidP="003C4CF1"/>
        </w:tc>
        <w:tc>
          <w:tcPr>
            <w:tcW w:w="805" w:type="dxa"/>
            <w:shd w:val="clear" w:color="auto" w:fill="FFFFFF"/>
          </w:tcPr>
          <w:p w14:paraId="023AB335" w14:textId="77777777" w:rsidR="007B5F8B" w:rsidRPr="00D82A73" w:rsidRDefault="007B5F8B" w:rsidP="003C4CF1"/>
        </w:tc>
        <w:tc>
          <w:tcPr>
            <w:tcW w:w="805" w:type="dxa"/>
            <w:shd w:val="clear" w:color="auto" w:fill="FFFFFF"/>
          </w:tcPr>
          <w:p w14:paraId="20F9B686" w14:textId="77777777" w:rsidR="007B5F8B" w:rsidRPr="00D82A73" w:rsidRDefault="007B5F8B" w:rsidP="003C4CF1"/>
        </w:tc>
        <w:tc>
          <w:tcPr>
            <w:tcW w:w="660" w:type="dxa"/>
            <w:shd w:val="clear" w:color="auto" w:fill="FFFFFF"/>
          </w:tcPr>
          <w:p w14:paraId="26DBE3FD" w14:textId="77777777" w:rsidR="007B5F8B" w:rsidRPr="00D82A73" w:rsidRDefault="007B5F8B" w:rsidP="003C4CF1"/>
        </w:tc>
      </w:tr>
      <w:tr w:rsidR="007B5F8B" w:rsidRPr="00D82A73" w14:paraId="34617DAB" w14:textId="77777777" w:rsidTr="003C4CF1">
        <w:tc>
          <w:tcPr>
            <w:tcW w:w="2524" w:type="dxa"/>
            <w:tcMar>
              <w:top w:w="0" w:type="dxa"/>
              <w:left w:w="108" w:type="dxa"/>
              <w:bottom w:w="0" w:type="dxa"/>
              <w:right w:w="108" w:type="dxa"/>
            </w:tcMar>
          </w:tcPr>
          <w:p w14:paraId="36B843C0" w14:textId="77777777" w:rsidR="007B5F8B" w:rsidRPr="00D82A73" w:rsidRDefault="007B5F8B" w:rsidP="003C4CF1">
            <w:r w:rsidRPr="00D82A73">
              <w:t>CreateFormRequest</w:t>
            </w:r>
          </w:p>
        </w:tc>
        <w:tc>
          <w:tcPr>
            <w:tcW w:w="947" w:type="dxa"/>
            <w:shd w:val="clear" w:color="auto" w:fill="FFFFFF"/>
            <w:tcMar>
              <w:top w:w="0" w:type="dxa"/>
              <w:left w:w="108" w:type="dxa"/>
              <w:bottom w:w="0" w:type="dxa"/>
              <w:right w:w="108" w:type="dxa"/>
            </w:tcMar>
          </w:tcPr>
          <w:p w14:paraId="560BE0EF" w14:textId="77777777" w:rsidR="007B5F8B" w:rsidRPr="00D82A73" w:rsidRDefault="007B5F8B" w:rsidP="003C4CF1"/>
        </w:tc>
        <w:tc>
          <w:tcPr>
            <w:tcW w:w="955" w:type="dxa"/>
            <w:shd w:val="clear" w:color="auto" w:fill="FFFFFF"/>
            <w:tcMar>
              <w:top w:w="0" w:type="dxa"/>
              <w:left w:w="108" w:type="dxa"/>
              <w:bottom w:w="0" w:type="dxa"/>
              <w:right w:w="108" w:type="dxa"/>
            </w:tcMar>
          </w:tcPr>
          <w:p w14:paraId="20C115E8" w14:textId="77777777" w:rsidR="007B5F8B" w:rsidRPr="00D82A73" w:rsidRDefault="007B5F8B" w:rsidP="003C4CF1"/>
        </w:tc>
        <w:tc>
          <w:tcPr>
            <w:tcW w:w="955" w:type="dxa"/>
            <w:shd w:val="clear" w:color="auto" w:fill="FFFFFF"/>
            <w:tcMar>
              <w:top w:w="0" w:type="dxa"/>
              <w:left w:w="108" w:type="dxa"/>
              <w:bottom w:w="0" w:type="dxa"/>
              <w:right w:w="108" w:type="dxa"/>
            </w:tcMar>
          </w:tcPr>
          <w:p w14:paraId="2A721A08" w14:textId="77777777" w:rsidR="007B5F8B" w:rsidRPr="00D82A73" w:rsidRDefault="007B5F8B" w:rsidP="003C4CF1"/>
        </w:tc>
        <w:tc>
          <w:tcPr>
            <w:tcW w:w="823" w:type="dxa"/>
            <w:shd w:val="clear" w:color="auto" w:fill="FFFFFF"/>
          </w:tcPr>
          <w:p w14:paraId="765D79F2" w14:textId="77777777" w:rsidR="007B5F8B" w:rsidRPr="00D82A73" w:rsidRDefault="007B5F8B" w:rsidP="003C4CF1"/>
        </w:tc>
        <w:tc>
          <w:tcPr>
            <w:tcW w:w="805" w:type="dxa"/>
            <w:shd w:val="clear" w:color="auto" w:fill="FFFFFF"/>
          </w:tcPr>
          <w:p w14:paraId="7B1C3F55" w14:textId="77777777" w:rsidR="007B5F8B" w:rsidRPr="00D82A73" w:rsidRDefault="007B5F8B" w:rsidP="003C4CF1"/>
        </w:tc>
        <w:tc>
          <w:tcPr>
            <w:tcW w:w="805" w:type="dxa"/>
            <w:shd w:val="clear" w:color="auto" w:fill="FFFFFF"/>
          </w:tcPr>
          <w:p w14:paraId="05B69AFD" w14:textId="77777777" w:rsidR="007B5F8B" w:rsidRPr="00D82A73" w:rsidRDefault="007B5F8B" w:rsidP="003C4CF1"/>
        </w:tc>
        <w:tc>
          <w:tcPr>
            <w:tcW w:w="660" w:type="dxa"/>
            <w:shd w:val="clear" w:color="auto" w:fill="FFFFFF"/>
          </w:tcPr>
          <w:p w14:paraId="4964A02B" w14:textId="77777777" w:rsidR="007B5F8B" w:rsidRPr="00D82A73" w:rsidRDefault="007B5F8B" w:rsidP="003C4CF1"/>
        </w:tc>
      </w:tr>
      <w:tr w:rsidR="007B5F8B" w:rsidRPr="00D82A73" w14:paraId="1FB2F4D2" w14:textId="77777777" w:rsidTr="003C4CF1">
        <w:tc>
          <w:tcPr>
            <w:tcW w:w="2524" w:type="dxa"/>
            <w:tcMar>
              <w:top w:w="0" w:type="dxa"/>
              <w:left w:w="108" w:type="dxa"/>
              <w:bottom w:w="0" w:type="dxa"/>
              <w:right w:w="108" w:type="dxa"/>
            </w:tcMar>
          </w:tcPr>
          <w:p w14:paraId="1B1EE01E" w14:textId="77777777" w:rsidR="007B5F8B" w:rsidRPr="00D82A73" w:rsidRDefault="007B5F8B" w:rsidP="003C4CF1">
            <w:r w:rsidRPr="00D82A73">
              <w:t>GetForm</w:t>
            </w:r>
          </w:p>
        </w:tc>
        <w:tc>
          <w:tcPr>
            <w:tcW w:w="947" w:type="dxa"/>
            <w:shd w:val="clear" w:color="auto" w:fill="FFFFFF"/>
            <w:tcMar>
              <w:top w:w="0" w:type="dxa"/>
              <w:left w:w="108" w:type="dxa"/>
              <w:bottom w:w="0" w:type="dxa"/>
              <w:right w:w="108" w:type="dxa"/>
            </w:tcMar>
          </w:tcPr>
          <w:p w14:paraId="0A888DF5" w14:textId="77777777" w:rsidR="007B5F8B" w:rsidRPr="00D82A73" w:rsidRDefault="007B5F8B" w:rsidP="003C4CF1"/>
        </w:tc>
        <w:tc>
          <w:tcPr>
            <w:tcW w:w="955" w:type="dxa"/>
            <w:shd w:val="clear" w:color="auto" w:fill="FFFFFF"/>
            <w:tcMar>
              <w:top w:w="0" w:type="dxa"/>
              <w:left w:w="108" w:type="dxa"/>
              <w:bottom w:w="0" w:type="dxa"/>
              <w:right w:w="108" w:type="dxa"/>
            </w:tcMar>
          </w:tcPr>
          <w:p w14:paraId="33BAA62E" w14:textId="77777777" w:rsidR="007B5F8B" w:rsidRPr="00D82A73" w:rsidRDefault="007B5F8B" w:rsidP="003C4CF1"/>
        </w:tc>
        <w:tc>
          <w:tcPr>
            <w:tcW w:w="955" w:type="dxa"/>
            <w:shd w:val="clear" w:color="auto" w:fill="FFFFFF"/>
            <w:tcMar>
              <w:top w:w="0" w:type="dxa"/>
              <w:left w:w="108" w:type="dxa"/>
              <w:bottom w:w="0" w:type="dxa"/>
              <w:right w:w="108" w:type="dxa"/>
            </w:tcMar>
          </w:tcPr>
          <w:p w14:paraId="1A85F2B4" w14:textId="77777777" w:rsidR="007B5F8B" w:rsidRPr="00D82A73" w:rsidRDefault="007B5F8B" w:rsidP="003C4CF1"/>
        </w:tc>
        <w:tc>
          <w:tcPr>
            <w:tcW w:w="823" w:type="dxa"/>
            <w:shd w:val="clear" w:color="auto" w:fill="FFFFFF"/>
          </w:tcPr>
          <w:p w14:paraId="1FBC9B84" w14:textId="77777777" w:rsidR="007B5F8B" w:rsidRPr="00D82A73" w:rsidRDefault="007B5F8B" w:rsidP="003C4CF1">
            <w:r w:rsidRPr="00D82A73">
              <w:t>X</w:t>
            </w:r>
          </w:p>
        </w:tc>
        <w:tc>
          <w:tcPr>
            <w:tcW w:w="805" w:type="dxa"/>
            <w:shd w:val="clear" w:color="auto" w:fill="FFFFFF"/>
          </w:tcPr>
          <w:p w14:paraId="21A6CC4E" w14:textId="77777777" w:rsidR="007B5F8B" w:rsidRPr="00D82A73" w:rsidRDefault="007B5F8B" w:rsidP="003C4CF1"/>
        </w:tc>
        <w:tc>
          <w:tcPr>
            <w:tcW w:w="805" w:type="dxa"/>
            <w:shd w:val="clear" w:color="auto" w:fill="FFFFFF"/>
          </w:tcPr>
          <w:p w14:paraId="16F88C67" w14:textId="77777777" w:rsidR="007B5F8B" w:rsidRPr="00D82A73" w:rsidRDefault="007B5F8B" w:rsidP="003C4CF1"/>
        </w:tc>
        <w:tc>
          <w:tcPr>
            <w:tcW w:w="660" w:type="dxa"/>
            <w:shd w:val="clear" w:color="auto" w:fill="FFFFFF"/>
          </w:tcPr>
          <w:p w14:paraId="582F0A82" w14:textId="77777777" w:rsidR="007B5F8B" w:rsidRPr="00D82A73" w:rsidRDefault="007B5F8B" w:rsidP="003C4CF1"/>
        </w:tc>
      </w:tr>
      <w:tr w:rsidR="007B5F8B" w:rsidRPr="00D82A73" w14:paraId="6AEC19B6" w14:textId="77777777" w:rsidTr="003C4CF1">
        <w:tc>
          <w:tcPr>
            <w:tcW w:w="2524" w:type="dxa"/>
            <w:tcMar>
              <w:top w:w="0" w:type="dxa"/>
              <w:left w:w="108" w:type="dxa"/>
              <w:bottom w:w="0" w:type="dxa"/>
              <w:right w:w="108" w:type="dxa"/>
            </w:tcMar>
          </w:tcPr>
          <w:p w14:paraId="2F66DCBB" w14:textId="77777777" w:rsidR="007B5F8B" w:rsidRPr="00D82A73" w:rsidRDefault="007B5F8B" w:rsidP="003C4CF1">
            <w:r w:rsidRPr="00D82A73">
              <w:t>GetFormQuestionPage</w:t>
            </w:r>
          </w:p>
        </w:tc>
        <w:tc>
          <w:tcPr>
            <w:tcW w:w="947" w:type="dxa"/>
            <w:shd w:val="clear" w:color="auto" w:fill="FFFFFF"/>
            <w:tcMar>
              <w:top w:w="0" w:type="dxa"/>
              <w:left w:w="108" w:type="dxa"/>
              <w:bottom w:w="0" w:type="dxa"/>
              <w:right w:w="108" w:type="dxa"/>
            </w:tcMar>
          </w:tcPr>
          <w:p w14:paraId="182EAD81" w14:textId="77777777" w:rsidR="007B5F8B" w:rsidRPr="00D82A73" w:rsidRDefault="007B5F8B" w:rsidP="003C4CF1"/>
        </w:tc>
        <w:tc>
          <w:tcPr>
            <w:tcW w:w="955" w:type="dxa"/>
            <w:shd w:val="clear" w:color="auto" w:fill="FFFFFF"/>
            <w:tcMar>
              <w:top w:w="0" w:type="dxa"/>
              <w:left w:w="108" w:type="dxa"/>
              <w:bottom w:w="0" w:type="dxa"/>
              <w:right w:w="108" w:type="dxa"/>
            </w:tcMar>
          </w:tcPr>
          <w:p w14:paraId="51C2F0D9" w14:textId="77777777" w:rsidR="007B5F8B" w:rsidRPr="00D82A73" w:rsidRDefault="007B5F8B" w:rsidP="003C4CF1"/>
        </w:tc>
        <w:tc>
          <w:tcPr>
            <w:tcW w:w="955" w:type="dxa"/>
            <w:shd w:val="clear" w:color="auto" w:fill="FFFFFF"/>
            <w:tcMar>
              <w:top w:w="0" w:type="dxa"/>
              <w:left w:w="108" w:type="dxa"/>
              <w:bottom w:w="0" w:type="dxa"/>
              <w:right w:w="108" w:type="dxa"/>
            </w:tcMar>
          </w:tcPr>
          <w:p w14:paraId="3E9E9D82" w14:textId="77777777" w:rsidR="007B5F8B" w:rsidRPr="00D82A73" w:rsidRDefault="007B5F8B" w:rsidP="003C4CF1"/>
        </w:tc>
        <w:tc>
          <w:tcPr>
            <w:tcW w:w="823" w:type="dxa"/>
            <w:shd w:val="clear" w:color="auto" w:fill="FFFFFF"/>
          </w:tcPr>
          <w:p w14:paraId="660D548C" w14:textId="77777777" w:rsidR="007B5F8B" w:rsidRPr="00D82A73" w:rsidRDefault="007B5F8B" w:rsidP="003C4CF1"/>
        </w:tc>
        <w:tc>
          <w:tcPr>
            <w:tcW w:w="805" w:type="dxa"/>
            <w:shd w:val="clear" w:color="auto" w:fill="FFFFFF"/>
          </w:tcPr>
          <w:p w14:paraId="28717446" w14:textId="77777777" w:rsidR="007B5F8B" w:rsidRPr="00D82A73" w:rsidRDefault="007B5F8B" w:rsidP="003C4CF1"/>
        </w:tc>
        <w:tc>
          <w:tcPr>
            <w:tcW w:w="805" w:type="dxa"/>
            <w:shd w:val="clear" w:color="auto" w:fill="FFFFFF"/>
          </w:tcPr>
          <w:p w14:paraId="23866D1C" w14:textId="77777777" w:rsidR="007B5F8B" w:rsidRPr="00D82A73" w:rsidRDefault="007B5F8B" w:rsidP="003C4CF1"/>
        </w:tc>
        <w:tc>
          <w:tcPr>
            <w:tcW w:w="660" w:type="dxa"/>
            <w:shd w:val="clear" w:color="auto" w:fill="FFFFFF"/>
          </w:tcPr>
          <w:p w14:paraId="7714902E" w14:textId="77777777" w:rsidR="007B5F8B" w:rsidRPr="00D82A73" w:rsidRDefault="007B5F8B" w:rsidP="003C4CF1"/>
        </w:tc>
      </w:tr>
      <w:tr w:rsidR="007B5F8B" w:rsidRPr="00D82A73" w14:paraId="11795CFF" w14:textId="77777777" w:rsidTr="003C4CF1">
        <w:tc>
          <w:tcPr>
            <w:tcW w:w="2524" w:type="dxa"/>
            <w:tcMar>
              <w:top w:w="0" w:type="dxa"/>
              <w:left w:w="108" w:type="dxa"/>
              <w:bottom w:w="0" w:type="dxa"/>
              <w:right w:w="108" w:type="dxa"/>
            </w:tcMar>
          </w:tcPr>
          <w:p w14:paraId="7EA3559F" w14:textId="77777777" w:rsidR="007B5F8B" w:rsidRPr="00D82A73" w:rsidRDefault="007B5F8B" w:rsidP="003C4CF1">
            <w:r w:rsidRPr="00D82A73">
              <w:t>GetForms</w:t>
            </w:r>
          </w:p>
        </w:tc>
        <w:tc>
          <w:tcPr>
            <w:tcW w:w="947" w:type="dxa"/>
            <w:shd w:val="clear" w:color="auto" w:fill="FFFFFF"/>
            <w:tcMar>
              <w:top w:w="0" w:type="dxa"/>
              <w:left w:w="108" w:type="dxa"/>
              <w:bottom w:w="0" w:type="dxa"/>
              <w:right w:w="108" w:type="dxa"/>
            </w:tcMar>
          </w:tcPr>
          <w:p w14:paraId="5B18B45D" w14:textId="77777777" w:rsidR="007B5F8B" w:rsidRPr="00D82A73" w:rsidRDefault="007B5F8B" w:rsidP="003C4CF1"/>
        </w:tc>
        <w:tc>
          <w:tcPr>
            <w:tcW w:w="955" w:type="dxa"/>
            <w:shd w:val="clear" w:color="auto" w:fill="FFFFFF"/>
            <w:tcMar>
              <w:top w:w="0" w:type="dxa"/>
              <w:left w:w="108" w:type="dxa"/>
              <w:bottom w:w="0" w:type="dxa"/>
              <w:right w:w="108" w:type="dxa"/>
            </w:tcMar>
          </w:tcPr>
          <w:p w14:paraId="5DCC3A83" w14:textId="77777777" w:rsidR="007B5F8B" w:rsidRPr="00D82A73" w:rsidRDefault="007B5F8B" w:rsidP="003C4CF1"/>
        </w:tc>
        <w:tc>
          <w:tcPr>
            <w:tcW w:w="955" w:type="dxa"/>
            <w:shd w:val="clear" w:color="auto" w:fill="FFFFFF"/>
            <w:tcMar>
              <w:top w:w="0" w:type="dxa"/>
              <w:left w:w="108" w:type="dxa"/>
              <w:bottom w:w="0" w:type="dxa"/>
              <w:right w:w="108" w:type="dxa"/>
            </w:tcMar>
          </w:tcPr>
          <w:p w14:paraId="7EED8E8D" w14:textId="77777777" w:rsidR="007B5F8B" w:rsidRPr="00D82A73" w:rsidRDefault="007B5F8B" w:rsidP="003C4CF1"/>
        </w:tc>
        <w:tc>
          <w:tcPr>
            <w:tcW w:w="823" w:type="dxa"/>
            <w:shd w:val="clear" w:color="auto" w:fill="FFFFFF"/>
          </w:tcPr>
          <w:p w14:paraId="7A82A4B1" w14:textId="77777777" w:rsidR="007B5F8B" w:rsidRPr="00D82A73" w:rsidRDefault="007B5F8B" w:rsidP="003C4CF1"/>
        </w:tc>
        <w:tc>
          <w:tcPr>
            <w:tcW w:w="805" w:type="dxa"/>
            <w:shd w:val="clear" w:color="auto" w:fill="FFFFFF"/>
          </w:tcPr>
          <w:p w14:paraId="00F502AE" w14:textId="77777777" w:rsidR="007B5F8B" w:rsidRPr="00D82A73" w:rsidRDefault="007B5F8B" w:rsidP="003C4CF1"/>
        </w:tc>
        <w:tc>
          <w:tcPr>
            <w:tcW w:w="805" w:type="dxa"/>
            <w:shd w:val="clear" w:color="auto" w:fill="FFFFFF"/>
          </w:tcPr>
          <w:p w14:paraId="527481BC" w14:textId="77777777" w:rsidR="007B5F8B" w:rsidRPr="00D82A73" w:rsidRDefault="007B5F8B" w:rsidP="003C4CF1"/>
        </w:tc>
        <w:tc>
          <w:tcPr>
            <w:tcW w:w="660" w:type="dxa"/>
            <w:shd w:val="clear" w:color="auto" w:fill="FFFFFF"/>
          </w:tcPr>
          <w:p w14:paraId="5AA1EFCC" w14:textId="77777777" w:rsidR="007B5F8B" w:rsidRPr="00D82A73" w:rsidRDefault="007B5F8B" w:rsidP="003C4CF1"/>
        </w:tc>
      </w:tr>
      <w:tr w:rsidR="007B5F8B" w:rsidRPr="00D82A73" w14:paraId="5AD82446" w14:textId="77777777" w:rsidTr="003C4CF1">
        <w:tc>
          <w:tcPr>
            <w:tcW w:w="2524" w:type="dxa"/>
            <w:tcMar>
              <w:top w:w="0" w:type="dxa"/>
              <w:left w:w="108" w:type="dxa"/>
              <w:bottom w:w="0" w:type="dxa"/>
              <w:right w:w="108" w:type="dxa"/>
            </w:tcMar>
          </w:tcPr>
          <w:p w14:paraId="77F16E16" w14:textId="77777777" w:rsidR="007B5F8B" w:rsidRPr="00D82A73" w:rsidRDefault="007B5F8B" w:rsidP="003C4CF1">
            <w:r w:rsidRPr="00D82A73">
              <w:t>GetFormTemplates</w:t>
            </w:r>
          </w:p>
        </w:tc>
        <w:tc>
          <w:tcPr>
            <w:tcW w:w="947" w:type="dxa"/>
            <w:shd w:val="clear" w:color="auto" w:fill="FFFFFF"/>
            <w:tcMar>
              <w:top w:w="0" w:type="dxa"/>
              <w:left w:w="108" w:type="dxa"/>
              <w:bottom w:w="0" w:type="dxa"/>
              <w:right w:w="108" w:type="dxa"/>
            </w:tcMar>
          </w:tcPr>
          <w:p w14:paraId="04193ED4" w14:textId="77777777" w:rsidR="007B5F8B" w:rsidRPr="00D82A73" w:rsidRDefault="007B5F8B" w:rsidP="003C4CF1"/>
        </w:tc>
        <w:tc>
          <w:tcPr>
            <w:tcW w:w="955" w:type="dxa"/>
            <w:shd w:val="clear" w:color="auto" w:fill="FFFFFF"/>
            <w:tcMar>
              <w:top w:w="0" w:type="dxa"/>
              <w:left w:w="108" w:type="dxa"/>
              <w:bottom w:w="0" w:type="dxa"/>
              <w:right w:w="108" w:type="dxa"/>
            </w:tcMar>
          </w:tcPr>
          <w:p w14:paraId="578BEFCE" w14:textId="77777777" w:rsidR="007B5F8B" w:rsidRPr="00D82A73" w:rsidRDefault="007B5F8B" w:rsidP="003C4CF1"/>
        </w:tc>
        <w:tc>
          <w:tcPr>
            <w:tcW w:w="955" w:type="dxa"/>
            <w:shd w:val="clear" w:color="auto" w:fill="FFFFFF"/>
            <w:tcMar>
              <w:top w:w="0" w:type="dxa"/>
              <w:left w:w="108" w:type="dxa"/>
              <w:bottom w:w="0" w:type="dxa"/>
              <w:right w:w="108" w:type="dxa"/>
            </w:tcMar>
          </w:tcPr>
          <w:p w14:paraId="2E7B92CB" w14:textId="77777777" w:rsidR="007B5F8B" w:rsidRPr="00D82A73" w:rsidRDefault="007B5F8B" w:rsidP="003C4CF1"/>
        </w:tc>
        <w:tc>
          <w:tcPr>
            <w:tcW w:w="823" w:type="dxa"/>
            <w:shd w:val="clear" w:color="auto" w:fill="FFFFFF"/>
          </w:tcPr>
          <w:p w14:paraId="55BB513C" w14:textId="77777777" w:rsidR="007B5F8B" w:rsidRPr="00D82A73" w:rsidRDefault="007B5F8B" w:rsidP="003C4CF1"/>
        </w:tc>
        <w:tc>
          <w:tcPr>
            <w:tcW w:w="805" w:type="dxa"/>
            <w:shd w:val="clear" w:color="auto" w:fill="FFFFFF"/>
          </w:tcPr>
          <w:p w14:paraId="0E283C52" w14:textId="77777777" w:rsidR="007B5F8B" w:rsidRPr="00D82A73" w:rsidRDefault="007B5F8B" w:rsidP="003C4CF1"/>
        </w:tc>
        <w:tc>
          <w:tcPr>
            <w:tcW w:w="805" w:type="dxa"/>
            <w:shd w:val="clear" w:color="auto" w:fill="FFFFFF"/>
          </w:tcPr>
          <w:p w14:paraId="389EE13E" w14:textId="77777777" w:rsidR="007B5F8B" w:rsidRPr="00D82A73" w:rsidRDefault="007B5F8B" w:rsidP="003C4CF1"/>
        </w:tc>
        <w:tc>
          <w:tcPr>
            <w:tcW w:w="660" w:type="dxa"/>
            <w:shd w:val="clear" w:color="auto" w:fill="FFFFFF"/>
          </w:tcPr>
          <w:p w14:paraId="4233DDFE" w14:textId="77777777" w:rsidR="007B5F8B" w:rsidRPr="00D82A73" w:rsidRDefault="007B5F8B" w:rsidP="003C4CF1">
            <w:r w:rsidRPr="00D82A73">
              <w:t>X</w:t>
            </w:r>
          </w:p>
        </w:tc>
      </w:tr>
      <w:tr w:rsidR="007B5F8B" w:rsidRPr="00D82A73" w14:paraId="2FA83313" w14:textId="77777777" w:rsidTr="003C4CF1">
        <w:tc>
          <w:tcPr>
            <w:tcW w:w="2524" w:type="dxa"/>
            <w:tcMar>
              <w:top w:w="0" w:type="dxa"/>
              <w:left w:w="108" w:type="dxa"/>
              <w:bottom w:w="0" w:type="dxa"/>
              <w:right w:w="108" w:type="dxa"/>
            </w:tcMar>
          </w:tcPr>
          <w:p w14:paraId="30F48AD1" w14:textId="77777777" w:rsidR="007B5F8B" w:rsidRPr="00D82A73" w:rsidRDefault="007B5F8B" w:rsidP="003C4CF1">
            <w:r w:rsidRPr="00D82A73">
              <w:t>SaveForm</w:t>
            </w:r>
          </w:p>
        </w:tc>
        <w:tc>
          <w:tcPr>
            <w:tcW w:w="947" w:type="dxa"/>
            <w:shd w:val="clear" w:color="auto" w:fill="FFFFFF"/>
            <w:tcMar>
              <w:top w:w="0" w:type="dxa"/>
              <w:left w:w="108" w:type="dxa"/>
              <w:bottom w:w="0" w:type="dxa"/>
              <w:right w:w="108" w:type="dxa"/>
            </w:tcMar>
          </w:tcPr>
          <w:p w14:paraId="307E314B"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7435DB04" w14:textId="77777777" w:rsidR="007B5F8B" w:rsidRPr="00D82A73" w:rsidRDefault="007B5F8B" w:rsidP="003C4CF1"/>
        </w:tc>
        <w:tc>
          <w:tcPr>
            <w:tcW w:w="955" w:type="dxa"/>
            <w:shd w:val="clear" w:color="auto" w:fill="FFFFFF"/>
            <w:tcMar>
              <w:top w:w="0" w:type="dxa"/>
              <w:left w:w="108" w:type="dxa"/>
              <w:bottom w:w="0" w:type="dxa"/>
              <w:right w:w="108" w:type="dxa"/>
            </w:tcMar>
          </w:tcPr>
          <w:p w14:paraId="51202150" w14:textId="77777777" w:rsidR="007B5F8B" w:rsidRPr="00D82A73" w:rsidRDefault="007B5F8B" w:rsidP="003C4CF1">
            <w:r w:rsidRPr="00D82A73">
              <w:t>X</w:t>
            </w:r>
          </w:p>
        </w:tc>
        <w:tc>
          <w:tcPr>
            <w:tcW w:w="823" w:type="dxa"/>
            <w:shd w:val="clear" w:color="auto" w:fill="FFFFFF"/>
          </w:tcPr>
          <w:p w14:paraId="58AAD373" w14:textId="77777777" w:rsidR="007B5F8B" w:rsidRPr="00D82A73" w:rsidRDefault="007B5F8B" w:rsidP="003C4CF1"/>
        </w:tc>
        <w:tc>
          <w:tcPr>
            <w:tcW w:w="805" w:type="dxa"/>
            <w:shd w:val="clear" w:color="auto" w:fill="FFFFFF"/>
          </w:tcPr>
          <w:p w14:paraId="2C7ED75E" w14:textId="77777777" w:rsidR="007B5F8B" w:rsidRPr="00D82A73" w:rsidRDefault="007B5F8B" w:rsidP="003C4CF1"/>
        </w:tc>
        <w:tc>
          <w:tcPr>
            <w:tcW w:w="805" w:type="dxa"/>
            <w:shd w:val="clear" w:color="auto" w:fill="FFFFFF"/>
          </w:tcPr>
          <w:p w14:paraId="1918FCE7" w14:textId="77777777" w:rsidR="007B5F8B" w:rsidRPr="00D82A73" w:rsidRDefault="007B5F8B" w:rsidP="003C4CF1"/>
        </w:tc>
        <w:tc>
          <w:tcPr>
            <w:tcW w:w="660" w:type="dxa"/>
            <w:shd w:val="clear" w:color="auto" w:fill="FFFFFF"/>
          </w:tcPr>
          <w:p w14:paraId="6EAAF5E5" w14:textId="77777777" w:rsidR="007B5F8B" w:rsidRPr="00D82A73" w:rsidRDefault="007B5F8B" w:rsidP="003C4CF1"/>
        </w:tc>
      </w:tr>
      <w:tr w:rsidR="007B5F8B" w:rsidRPr="00D82A73" w14:paraId="500C3DCE" w14:textId="77777777" w:rsidTr="003C4CF1">
        <w:tc>
          <w:tcPr>
            <w:tcW w:w="2524" w:type="dxa"/>
            <w:tcMar>
              <w:top w:w="0" w:type="dxa"/>
              <w:left w:w="108" w:type="dxa"/>
              <w:bottom w:w="0" w:type="dxa"/>
              <w:right w:w="108" w:type="dxa"/>
            </w:tcMar>
          </w:tcPr>
          <w:p w14:paraId="62BC347F" w14:textId="77777777" w:rsidR="007B5F8B" w:rsidRPr="00D82A73" w:rsidRDefault="007B5F8B" w:rsidP="003C4CF1">
            <w:r w:rsidRPr="00D82A73">
              <w:t>SaveFormPage</w:t>
            </w:r>
          </w:p>
        </w:tc>
        <w:tc>
          <w:tcPr>
            <w:tcW w:w="947" w:type="dxa"/>
            <w:shd w:val="clear" w:color="auto" w:fill="FFFFFF"/>
            <w:tcMar>
              <w:top w:w="0" w:type="dxa"/>
              <w:left w:w="108" w:type="dxa"/>
              <w:bottom w:w="0" w:type="dxa"/>
              <w:right w:w="108" w:type="dxa"/>
            </w:tcMar>
          </w:tcPr>
          <w:p w14:paraId="6936C8BF"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75C034B4"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69B2DE1D" w14:textId="77777777" w:rsidR="007B5F8B" w:rsidRPr="00D82A73" w:rsidRDefault="007B5F8B" w:rsidP="003C4CF1"/>
        </w:tc>
        <w:tc>
          <w:tcPr>
            <w:tcW w:w="823" w:type="dxa"/>
            <w:shd w:val="clear" w:color="auto" w:fill="FFFFFF"/>
          </w:tcPr>
          <w:p w14:paraId="0E000123" w14:textId="77777777" w:rsidR="007B5F8B" w:rsidRPr="00D82A73" w:rsidRDefault="007B5F8B" w:rsidP="003C4CF1"/>
        </w:tc>
        <w:tc>
          <w:tcPr>
            <w:tcW w:w="805" w:type="dxa"/>
            <w:shd w:val="clear" w:color="auto" w:fill="FFFFFF"/>
          </w:tcPr>
          <w:p w14:paraId="31386632" w14:textId="77777777" w:rsidR="007B5F8B" w:rsidRPr="00D82A73" w:rsidRDefault="007B5F8B" w:rsidP="003C4CF1"/>
        </w:tc>
        <w:tc>
          <w:tcPr>
            <w:tcW w:w="805" w:type="dxa"/>
            <w:shd w:val="clear" w:color="auto" w:fill="FFFFFF"/>
          </w:tcPr>
          <w:p w14:paraId="5BB554C5" w14:textId="77777777" w:rsidR="007B5F8B" w:rsidRPr="00D82A73" w:rsidRDefault="007B5F8B" w:rsidP="003C4CF1"/>
        </w:tc>
        <w:tc>
          <w:tcPr>
            <w:tcW w:w="660" w:type="dxa"/>
            <w:shd w:val="clear" w:color="auto" w:fill="FFFFFF"/>
          </w:tcPr>
          <w:p w14:paraId="5681E3C7" w14:textId="77777777" w:rsidR="007B5F8B" w:rsidRPr="00D82A73" w:rsidRDefault="007B5F8B" w:rsidP="003C4CF1"/>
        </w:tc>
      </w:tr>
      <w:tr w:rsidR="007B5F8B" w:rsidRPr="00D82A73" w14:paraId="09A40236" w14:textId="77777777" w:rsidTr="003C4CF1">
        <w:tc>
          <w:tcPr>
            <w:tcW w:w="2524" w:type="dxa"/>
            <w:tcMar>
              <w:top w:w="0" w:type="dxa"/>
              <w:left w:w="108" w:type="dxa"/>
              <w:bottom w:w="0" w:type="dxa"/>
              <w:right w:w="108" w:type="dxa"/>
            </w:tcMar>
          </w:tcPr>
          <w:p w14:paraId="00ABF2FD" w14:textId="77777777" w:rsidR="007B5F8B" w:rsidRPr="00D82A73" w:rsidRDefault="007B5F8B" w:rsidP="003C4CF1">
            <w:r w:rsidRPr="00D82A73">
              <w:t>CancelForm</w:t>
            </w:r>
          </w:p>
        </w:tc>
        <w:tc>
          <w:tcPr>
            <w:tcW w:w="947" w:type="dxa"/>
            <w:shd w:val="clear" w:color="auto" w:fill="FFFFFF"/>
            <w:tcMar>
              <w:top w:w="0" w:type="dxa"/>
              <w:left w:w="108" w:type="dxa"/>
              <w:bottom w:w="0" w:type="dxa"/>
              <w:right w:w="108" w:type="dxa"/>
            </w:tcMar>
          </w:tcPr>
          <w:p w14:paraId="5F957DA5" w14:textId="77777777" w:rsidR="007B5F8B" w:rsidRPr="00D82A73" w:rsidRDefault="007B5F8B" w:rsidP="003C4CF1"/>
        </w:tc>
        <w:tc>
          <w:tcPr>
            <w:tcW w:w="955" w:type="dxa"/>
            <w:shd w:val="clear" w:color="auto" w:fill="FFFFFF"/>
            <w:tcMar>
              <w:top w:w="0" w:type="dxa"/>
              <w:left w:w="108" w:type="dxa"/>
              <w:bottom w:w="0" w:type="dxa"/>
              <w:right w:w="108" w:type="dxa"/>
            </w:tcMar>
          </w:tcPr>
          <w:p w14:paraId="05020374" w14:textId="77777777" w:rsidR="007B5F8B" w:rsidRPr="00D82A73" w:rsidRDefault="007B5F8B" w:rsidP="003C4CF1"/>
        </w:tc>
        <w:tc>
          <w:tcPr>
            <w:tcW w:w="955" w:type="dxa"/>
            <w:shd w:val="clear" w:color="auto" w:fill="FFFFFF"/>
            <w:tcMar>
              <w:top w:w="0" w:type="dxa"/>
              <w:left w:w="108" w:type="dxa"/>
              <w:bottom w:w="0" w:type="dxa"/>
              <w:right w:w="108" w:type="dxa"/>
            </w:tcMar>
          </w:tcPr>
          <w:p w14:paraId="394B3648" w14:textId="77777777" w:rsidR="007B5F8B" w:rsidRPr="00D82A73" w:rsidRDefault="007B5F8B" w:rsidP="003C4CF1"/>
        </w:tc>
        <w:tc>
          <w:tcPr>
            <w:tcW w:w="823" w:type="dxa"/>
            <w:shd w:val="clear" w:color="auto" w:fill="FFFFFF"/>
          </w:tcPr>
          <w:p w14:paraId="156E4A64" w14:textId="77777777" w:rsidR="007B5F8B" w:rsidRPr="00D82A73" w:rsidRDefault="007B5F8B" w:rsidP="003C4CF1"/>
        </w:tc>
        <w:tc>
          <w:tcPr>
            <w:tcW w:w="805" w:type="dxa"/>
            <w:shd w:val="clear" w:color="auto" w:fill="FFFFFF"/>
          </w:tcPr>
          <w:p w14:paraId="432896D3" w14:textId="77777777" w:rsidR="007B5F8B" w:rsidRPr="00D82A73" w:rsidRDefault="007B5F8B" w:rsidP="003C4CF1">
            <w:r w:rsidRPr="00D82A73">
              <w:t>X</w:t>
            </w:r>
          </w:p>
        </w:tc>
        <w:tc>
          <w:tcPr>
            <w:tcW w:w="805" w:type="dxa"/>
            <w:shd w:val="clear" w:color="auto" w:fill="FFFFFF"/>
          </w:tcPr>
          <w:p w14:paraId="072EF4D9" w14:textId="77777777" w:rsidR="007B5F8B" w:rsidRPr="00D82A73" w:rsidRDefault="007B5F8B" w:rsidP="003C4CF1"/>
        </w:tc>
        <w:tc>
          <w:tcPr>
            <w:tcW w:w="660" w:type="dxa"/>
            <w:shd w:val="clear" w:color="auto" w:fill="FFFFFF"/>
          </w:tcPr>
          <w:p w14:paraId="2F73D44B" w14:textId="77777777" w:rsidR="007B5F8B" w:rsidRPr="00D82A73" w:rsidRDefault="007B5F8B" w:rsidP="003C4CF1"/>
        </w:tc>
      </w:tr>
      <w:tr w:rsidR="007B5F8B" w:rsidRPr="00D82A73" w14:paraId="312040AE" w14:textId="77777777" w:rsidTr="003C4CF1">
        <w:tc>
          <w:tcPr>
            <w:tcW w:w="2524" w:type="dxa"/>
            <w:tcMar>
              <w:top w:w="0" w:type="dxa"/>
              <w:left w:w="108" w:type="dxa"/>
              <w:bottom w:w="0" w:type="dxa"/>
              <w:right w:w="108" w:type="dxa"/>
            </w:tcMar>
          </w:tcPr>
          <w:p w14:paraId="73F59799" w14:textId="77777777" w:rsidR="007B5F8B" w:rsidRPr="00D82A73" w:rsidRDefault="007B5F8B" w:rsidP="003C4CF1">
            <w:r w:rsidRPr="00D82A73">
              <w:t>ProcessNotification</w:t>
            </w:r>
          </w:p>
        </w:tc>
        <w:tc>
          <w:tcPr>
            <w:tcW w:w="947" w:type="dxa"/>
            <w:shd w:val="clear" w:color="auto" w:fill="FFFFFF"/>
            <w:tcMar>
              <w:top w:w="0" w:type="dxa"/>
              <w:left w:w="108" w:type="dxa"/>
              <w:bottom w:w="0" w:type="dxa"/>
              <w:right w:w="108" w:type="dxa"/>
            </w:tcMar>
          </w:tcPr>
          <w:p w14:paraId="2FC5BB73" w14:textId="77777777" w:rsidR="007B5F8B" w:rsidRPr="00D82A73" w:rsidRDefault="007B5F8B" w:rsidP="003C4CF1"/>
        </w:tc>
        <w:tc>
          <w:tcPr>
            <w:tcW w:w="955" w:type="dxa"/>
            <w:shd w:val="clear" w:color="auto" w:fill="FFFFFF"/>
            <w:tcMar>
              <w:top w:w="0" w:type="dxa"/>
              <w:left w:w="108" w:type="dxa"/>
              <w:bottom w:w="0" w:type="dxa"/>
              <w:right w:w="108" w:type="dxa"/>
            </w:tcMar>
          </w:tcPr>
          <w:p w14:paraId="4FB4EFC9" w14:textId="77777777" w:rsidR="007B5F8B" w:rsidRPr="00D82A73" w:rsidRDefault="007B5F8B" w:rsidP="003C4CF1">
            <w:r w:rsidRPr="00D82A73">
              <w:t>X</w:t>
            </w:r>
          </w:p>
        </w:tc>
        <w:tc>
          <w:tcPr>
            <w:tcW w:w="955" w:type="dxa"/>
            <w:shd w:val="clear" w:color="auto" w:fill="FFFFFF"/>
            <w:tcMar>
              <w:top w:w="0" w:type="dxa"/>
              <w:left w:w="108" w:type="dxa"/>
              <w:bottom w:w="0" w:type="dxa"/>
              <w:right w:w="108" w:type="dxa"/>
            </w:tcMar>
          </w:tcPr>
          <w:p w14:paraId="6B5FD705" w14:textId="77777777" w:rsidR="007B5F8B" w:rsidRPr="00D82A73" w:rsidRDefault="007B5F8B" w:rsidP="003C4CF1"/>
        </w:tc>
        <w:tc>
          <w:tcPr>
            <w:tcW w:w="823" w:type="dxa"/>
            <w:shd w:val="clear" w:color="auto" w:fill="FFFFFF"/>
          </w:tcPr>
          <w:p w14:paraId="56C8D553" w14:textId="77777777" w:rsidR="007B5F8B" w:rsidRPr="00D82A73" w:rsidRDefault="007B5F8B" w:rsidP="003C4CF1"/>
        </w:tc>
        <w:tc>
          <w:tcPr>
            <w:tcW w:w="805" w:type="dxa"/>
            <w:shd w:val="clear" w:color="auto" w:fill="FFFFFF"/>
          </w:tcPr>
          <w:p w14:paraId="71ACAA64" w14:textId="77777777" w:rsidR="007B5F8B" w:rsidRPr="00D82A73" w:rsidRDefault="007B5F8B" w:rsidP="003C4CF1"/>
        </w:tc>
        <w:tc>
          <w:tcPr>
            <w:tcW w:w="805" w:type="dxa"/>
            <w:shd w:val="clear" w:color="auto" w:fill="FFFFFF"/>
          </w:tcPr>
          <w:p w14:paraId="0811A4FC" w14:textId="77777777" w:rsidR="007B5F8B" w:rsidRPr="00D82A73" w:rsidRDefault="007B5F8B" w:rsidP="003C4CF1">
            <w:r w:rsidRPr="00D82A73">
              <w:t>X</w:t>
            </w:r>
          </w:p>
        </w:tc>
        <w:tc>
          <w:tcPr>
            <w:tcW w:w="660" w:type="dxa"/>
            <w:shd w:val="clear" w:color="auto" w:fill="FFFFFF"/>
          </w:tcPr>
          <w:p w14:paraId="27F30554" w14:textId="77777777" w:rsidR="007B5F8B" w:rsidRPr="00D82A73" w:rsidRDefault="007B5F8B" w:rsidP="003C4CF1">
            <w:r w:rsidRPr="00D82A73">
              <w:t>X</w:t>
            </w:r>
          </w:p>
        </w:tc>
      </w:tr>
    </w:tbl>
    <w:p w14:paraId="7D094A2F" w14:textId="0DF760EA" w:rsidR="0083657F" w:rsidRPr="00D82A73" w:rsidRDefault="007B5F8B" w:rsidP="007B5F8B">
      <w:r w:rsidRPr="00D82A73">
        <w:t xml:space="preserve"> </w:t>
      </w:r>
    </w:p>
    <w:p w14:paraId="095CBE55" w14:textId="77777777" w:rsidR="007E47C0" w:rsidRPr="00D82A73" w:rsidRDefault="007E47C0" w:rsidP="007E47C0">
      <w:pPr>
        <w:rPr>
          <w:color w:val="4F81BD" w:themeColor="accent1"/>
        </w:rPr>
      </w:pPr>
    </w:p>
    <w:p w14:paraId="45FE7814" w14:textId="77777777" w:rsidR="007E47C0" w:rsidRPr="00D82A73" w:rsidRDefault="007E47C0" w:rsidP="007E47C0">
      <w:pPr>
        <w:pStyle w:val="Rubrik2"/>
      </w:pPr>
      <w:bookmarkStart w:id="67" w:name="_Toc357754849"/>
      <w:bookmarkStart w:id="68" w:name="_Toc259358458"/>
      <w:r w:rsidRPr="00D82A73">
        <w:t>Adressering</w:t>
      </w:r>
      <w:bookmarkEnd w:id="67"/>
      <w:bookmarkEnd w:id="68"/>
    </w:p>
    <w:p w14:paraId="2CFA4E75" w14:textId="77777777" w:rsidR="00BF53C6" w:rsidRPr="00D82A73" w:rsidRDefault="00BF53C6" w:rsidP="00BF53C6">
      <w:r w:rsidRPr="00D82A73">
        <w:t>För tjänstedomänen gäller följande regler för logisk adressering:</w:t>
      </w:r>
    </w:p>
    <w:p w14:paraId="19A0A072" w14:textId="77777777" w:rsidR="00BF53C6" w:rsidRPr="00D82A73" w:rsidRDefault="00BF53C6" w:rsidP="00BF53C6"/>
    <w:p w14:paraId="4237E2E5" w14:textId="77777777" w:rsidR="00BF53C6" w:rsidRPr="00D82A73" w:rsidRDefault="00BF53C6" w:rsidP="00BF53C6">
      <w:r w:rsidRPr="00D82A73">
        <w:t>Referens till informationskällan enligt tjänste-domänens definition till informationskälla.</w:t>
      </w:r>
    </w:p>
    <w:p w14:paraId="75084ED8" w14:textId="77777777" w:rsidR="00BF53C6" w:rsidRPr="00D82A73" w:rsidRDefault="00BF53C6" w:rsidP="00BF53C6"/>
    <w:p w14:paraId="5AC5A4A3" w14:textId="77777777" w:rsidR="00BF53C6" w:rsidRPr="00D82A73" w:rsidRDefault="00BF53C6" w:rsidP="00807514">
      <w:pPr>
        <w:numPr>
          <w:ilvl w:val="0"/>
          <w:numId w:val="14"/>
        </w:numPr>
        <w:spacing w:line="240" w:lineRule="auto"/>
      </w:pPr>
      <w:r w:rsidRPr="00D82A73">
        <w:t>Systemadressering &lt;Formulärmotor hsa-id&gt;</w:t>
      </w:r>
    </w:p>
    <w:p w14:paraId="478FA7F3" w14:textId="77777777" w:rsidR="00BF53C6" w:rsidRPr="00D82A73" w:rsidRDefault="00BF53C6" w:rsidP="00BF53C6">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69" w:name="_Toc258862126"/>
      <w:bookmarkStart w:id="70" w:name="_Toc259358459"/>
      <w:r w:rsidRPr="00D82A73">
        <w:t>Uppdatering av engagemangsindex</w:t>
      </w:r>
      <w:bookmarkEnd w:id="69"/>
      <w:bookmarkEnd w:id="70"/>
    </w:p>
    <w:p w14:paraId="6D2B019F" w14:textId="77777777" w:rsidR="00BF53C6" w:rsidRPr="00D82A73" w:rsidRDefault="00BF53C6" w:rsidP="00BF53C6">
      <w:r w:rsidRPr="00D82A73">
        <w:t xml:space="preserve">All uppdatering av engagemangsindex sker genom tjänstekontraktet </w:t>
      </w:r>
      <w:proofErr w:type="gramStart"/>
      <w:r w:rsidRPr="00D82A73">
        <w:t>urn:riv</w:t>
      </w:r>
      <w:proofErr w:type="gramEnd"/>
      <w:r w:rsidRPr="00D82A73">
        <w:t>:itintegration:engagementindex:UpdateResponder:1. Ladda hem Engagemangsindex WSDL, scheman och tjänstekontraktsbeskrivning för detaljer.</w:t>
      </w:r>
    </w:p>
    <w:p w14:paraId="25EA23A1" w14:textId="77777777" w:rsidR="00BF53C6" w:rsidRPr="00D82A73" w:rsidRDefault="00BF53C6" w:rsidP="00BF53C6"/>
    <w:p w14:paraId="22659C80" w14:textId="77777777" w:rsidR="00BF53C6" w:rsidRPr="00D82A73" w:rsidRDefault="00BF53C6" w:rsidP="00BF53C6">
      <w:r w:rsidRPr="00D82A73">
        <w:t>Följande regler gäller för innehållet i begäran till engagemangsindex för uppdateringar som rör denna tjänstedomän (</w:t>
      </w:r>
      <w:proofErr w:type="gramStart"/>
      <w:r w:rsidRPr="00D82A73">
        <w:t>infrastructure:supportservices</w:t>
      </w:r>
      <w:proofErr w:type="gramEnd"/>
      <w:r w:rsidRPr="00D82A73">
        <w:t>:forminteraction):</w:t>
      </w:r>
    </w:p>
    <w:p w14:paraId="2F319924" w14:textId="77777777" w:rsidR="00BF53C6" w:rsidRPr="00D82A73" w:rsidRDefault="00BF53C6" w:rsidP="00BF53C6"/>
    <w:p w14:paraId="1CCCCE3A" w14:textId="77777777" w:rsidR="00BF53C6" w:rsidRPr="00D82A73" w:rsidRDefault="00BF53C6" w:rsidP="00BF53C6">
      <w:r w:rsidRPr="00D82A73">
        <w:t xml:space="preserve">Engagemangsindexpost </w:t>
      </w:r>
      <w:r w:rsidRPr="00D82A73">
        <w:rPr>
          <w:b/>
        </w:rPr>
        <w:t xml:space="preserve">categorization </w:t>
      </w:r>
      <w:r w:rsidRPr="00D82A73">
        <w:t xml:space="preserve">används för att signalera när ett formulär/mall är skapad för en användare/patient eller när en användare/patinet har besvarat/avslutat ett formulär. </w:t>
      </w:r>
    </w:p>
    <w:p w14:paraId="781039DE" w14:textId="77777777" w:rsidR="00BF53C6" w:rsidRPr="00D82A73" w:rsidRDefault="00BF53C6" w:rsidP="00BF53C6"/>
    <w:p w14:paraId="2188FFB3" w14:textId="77777777" w:rsidR="00BF53C6" w:rsidRPr="00D82A73" w:rsidRDefault="00BF53C6" w:rsidP="00BF53C6">
      <w:r w:rsidRPr="00D82A73">
        <w:t>categorization ”FormCreated”</w:t>
      </w:r>
    </w:p>
    <w:p w14:paraId="1FC627DB" w14:textId="77777777" w:rsidR="00BF53C6" w:rsidRPr="00D82A73" w:rsidRDefault="00BF53C6" w:rsidP="00807514">
      <w:pPr>
        <w:numPr>
          <w:ilvl w:val="0"/>
          <w:numId w:val="4"/>
        </w:numPr>
        <w:spacing w:line="240" w:lineRule="auto"/>
      </w:pPr>
      <w:r w:rsidRPr="00D82A73">
        <w:t xml:space="preserve">Indikerar att ett specifikt formulär är skapat för användaren/patienten. </w:t>
      </w:r>
    </w:p>
    <w:p w14:paraId="0FF3CE62" w14:textId="77777777" w:rsidR="00BF53C6" w:rsidRPr="00D82A73" w:rsidRDefault="00BF53C6" w:rsidP="00807514">
      <w:pPr>
        <w:numPr>
          <w:ilvl w:val="1"/>
          <w:numId w:val="4"/>
        </w:numPr>
        <w:spacing w:line="240" w:lineRule="auto"/>
      </w:pPr>
      <w:r w:rsidRPr="00D82A73">
        <w:t>T.ex Patienten skall fylla i en hälsodeklaration.</w:t>
      </w:r>
    </w:p>
    <w:p w14:paraId="17414691" w14:textId="77777777" w:rsidR="00BF53C6" w:rsidRPr="00D82A73" w:rsidRDefault="00BF53C6" w:rsidP="00BF53C6"/>
    <w:p w14:paraId="3E3CEEA9" w14:textId="77777777" w:rsidR="00BF53C6" w:rsidRPr="00D82A73" w:rsidRDefault="00BF53C6" w:rsidP="00BF53C6">
      <w:r w:rsidRPr="00D82A73">
        <w:t>categorization ”FormComplete”</w:t>
      </w:r>
    </w:p>
    <w:p w14:paraId="429C95E6" w14:textId="77777777" w:rsidR="00BF53C6" w:rsidRPr="00D82A73" w:rsidRDefault="00BF53C6" w:rsidP="00807514">
      <w:pPr>
        <w:numPr>
          <w:ilvl w:val="0"/>
          <w:numId w:val="4"/>
        </w:numPr>
        <w:spacing w:line="240" w:lineRule="auto"/>
      </w:pPr>
      <w:r w:rsidRPr="00D82A73">
        <w:t xml:space="preserve">Indikerar att ett formulär är skapat och lagras(temporärt) i en </w:t>
      </w:r>
      <w:proofErr w:type="gramStart"/>
      <w:r w:rsidRPr="00D82A73">
        <w:t>formulärmotorn</w:t>
      </w:r>
      <w:proofErr w:type="gramEnd"/>
      <w:r w:rsidRPr="00D82A73">
        <w:t>.</w:t>
      </w:r>
    </w:p>
    <w:p w14:paraId="0C2F5D7E" w14:textId="77777777" w:rsidR="00BF53C6" w:rsidRPr="00D82A73" w:rsidRDefault="00BF53C6" w:rsidP="00BF53C6"/>
    <w:p w14:paraId="10226273" w14:textId="77777777" w:rsidR="00BF53C6" w:rsidRPr="00D82A73" w:rsidRDefault="00BF53C6" w:rsidP="00BF53C6">
      <w:r w:rsidRPr="00D82A73">
        <w:lastRenderedPageBreak/>
        <w:t xml:space="preserve">Tabellen beskriver de attribut som är unika för tjänstedomänen. Utöver nedanstående tabell se tjänstekontrakstbeskrivning för </w:t>
      </w:r>
      <w:r w:rsidRPr="00D82A73">
        <w:rPr>
          <w:b/>
        </w:rPr>
        <w:t>engagemangsindex</w:t>
      </w:r>
      <w:r w:rsidRPr="00D82A73">
        <w:t>.</w:t>
      </w:r>
    </w:p>
    <w:p w14:paraId="122787AF" w14:textId="77777777" w:rsidR="00BF53C6" w:rsidRPr="00D82A73" w:rsidRDefault="00BF53C6" w:rsidP="00BF53C6"/>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BF53C6" w:rsidRPr="00D82A73" w14:paraId="0F8C454C" w14:textId="77777777" w:rsidTr="003C4CF1">
        <w:tc>
          <w:tcPr>
            <w:tcW w:w="2628" w:type="dxa"/>
            <w:shd w:val="clear" w:color="auto" w:fill="auto"/>
          </w:tcPr>
          <w:p w14:paraId="118CF701" w14:textId="77777777" w:rsidR="00BF53C6" w:rsidRPr="00D82A73" w:rsidRDefault="00BF53C6" w:rsidP="003C4CF1">
            <w:pPr>
              <w:rPr>
                <w:b/>
              </w:rPr>
            </w:pPr>
            <w:r w:rsidRPr="00D82A73">
              <w:rPr>
                <w:b/>
              </w:rPr>
              <w:t>Namn</w:t>
            </w:r>
          </w:p>
        </w:tc>
        <w:tc>
          <w:tcPr>
            <w:tcW w:w="1260" w:type="dxa"/>
            <w:shd w:val="clear" w:color="auto" w:fill="auto"/>
          </w:tcPr>
          <w:p w14:paraId="67EC9E34" w14:textId="77777777" w:rsidR="00BF53C6" w:rsidRPr="00D82A73" w:rsidRDefault="00BF53C6" w:rsidP="003C4CF1">
            <w:pPr>
              <w:rPr>
                <w:b/>
              </w:rPr>
            </w:pPr>
            <w:r w:rsidRPr="00D82A73">
              <w:rPr>
                <w:b/>
              </w:rPr>
              <w:t>Typ</w:t>
            </w:r>
          </w:p>
        </w:tc>
        <w:tc>
          <w:tcPr>
            <w:tcW w:w="4867" w:type="dxa"/>
            <w:shd w:val="clear" w:color="auto" w:fill="auto"/>
          </w:tcPr>
          <w:p w14:paraId="7B7E1D9C" w14:textId="77777777" w:rsidR="00BF53C6" w:rsidRPr="00D82A73" w:rsidRDefault="00BF53C6" w:rsidP="003C4CF1">
            <w:pPr>
              <w:rPr>
                <w:b/>
              </w:rPr>
            </w:pPr>
            <w:r w:rsidRPr="00D82A73">
              <w:rPr>
                <w:b/>
              </w:rPr>
              <w:t>Kommentar</w:t>
            </w:r>
          </w:p>
        </w:tc>
        <w:tc>
          <w:tcPr>
            <w:tcW w:w="1134" w:type="dxa"/>
            <w:shd w:val="clear" w:color="auto" w:fill="auto"/>
          </w:tcPr>
          <w:p w14:paraId="3042D904" w14:textId="77777777" w:rsidR="00BF53C6" w:rsidRPr="00D82A73" w:rsidRDefault="00BF53C6" w:rsidP="003C4CF1">
            <w:pPr>
              <w:rPr>
                <w:b/>
              </w:rPr>
            </w:pPr>
            <w:r w:rsidRPr="00D82A73">
              <w:rPr>
                <w:b/>
              </w:rPr>
              <w:t>Kardi-nalitet</w:t>
            </w:r>
          </w:p>
        </w:tc>
      </w:tr>
      <w:tr w:rsidR="00BF53C6" w:rsidRPr="00D82A73" w14:paraId="575F6F76" w14:textId="77777777" w:rsidTr="003C4CF1">
        <w:tc>
          <w:tcPr>
            <w:tcW w:w="2628" w:type="dxa"/>
            <w:shd w:val="clear" w:color="auto" w:fill="auto"/>
          </w:tcPr>
          <w:p w14:paraId="134B3C18" w14:textId="77777777" w:rsidR="00BF53C6" w:rsidRPr="00D82A73" w:rsidRDefault="00BF53C6" w:rsidP="003C4CF1">
            <w:r w:rsidRPr="00D82A73">
              <w:t>categorization</w:t>
            </w:r>
          </w:p>
        </w:tc>
        <w:tc>
          <w:tcPr>
            <w:tcW w:w="1260" w:type="dxa"/>
            <w:shd w:val="clear" w:color="auto" w:fill="auto"/>
          </w:tcPr>
          <w:p w14:paraId="484D2322" w14:textId="77777777" w:rsidR="00BF53C6" w:rsidRPr="00D82A73" w:rsidRDefault="00BF53C6" w:rsidP="003C4CF1">
            <w:r w:rsidRPr="00D82A73">
              <w:t>String</w:t>
            </w:r>
          </w:p>
        </w:tc>
        <w:tc>
          <w:tcPr>
            <w:tcW w:w="4867" w:type="dxa"/>
            <w:shd w:val="clear" w:color="auto" w:fill="auto"/>
          </w:tcPr>
          <w:p w14:paraId="5249B4F4" w14:textId="77777777" w:rsidR="00BF53C6" w:rsidRPr="00D82A73" w:rsidRDefault="00BF53C6" w:rsidP="003C4CF1">
            <w:r w:rsidRPr="00D82A73">
              <w:t>Kategorier för engagemangsindexpost.</w:t>
            </w:r>
          </w:p>
          <w:p w14:paraId="70AFDA2A" w14:textId="77777777" w:rsidR="00BF53C6" w:rsidRPr="00D82A73" w:rsidRDefault="00BF53C6" w:rsidP="00807514">
            <w:pPr>
              <w:numPr>
                <w:ilvl w:val="0"/>
                <w:numId w:val="15"/>
              </w:numPr>
              <w:spacing w:line="240" w:lineRule="auto"/>
              <w:rPr>
                <w:b/>
              </w:rPr>
            </w:pPr>
            <w:r w:rsidRPr="00D82A73">
              <w:rPr>
                <w:b/>
              </w:rPr>
              <w:t>FormCreated</w:t>
            </w:r>
            <w:r w:rsidRPr="00D82A73">
              <w:t xml:space="preserve"> (Indikerar att ett specifikt formulär är skapat för användaren.)</w:t>
            </w:r>
          </w:p>
          <w:p w14:paraId="2551822F" w14:textId="77777777" w:rsidR="00BF53C6" w:rsidRPr="00D82A73" w:rsidRDefault="00BF53C6" w:rsidP="00807514">
            <w:pPr>
              <w:numPr>
                <w:ilvl w:val="0"/>
                <w:numId w:val="15"/>
              </w:numPr>
              <w:spacing w:line="240" w:lineRule="auto"/>
              <w:rPr>
                <w:b/>
              </w:rPr>
            </w:pPr>
            <w:r w:rsidRPr="00D82A73">
              <w:rPr>
                <w:b/>
              </w:rPr>
              <w:t xml:space="preserve">FormComplete </w:t>
            </w:r>
            <w:r w:rsidRPr="00D82A73">
              <w:t>(Indikerar att ett specifikt formulär är avslutat)</w:t>
            </w:r>
          </w:p>
          <w:p w14:paraId="42FC018B" w14:textId="77777777" w:rsidR="00BF53C6" w:rsidRPr="00D82A73" w:rsidRDefault="00BF53C6" w:rsidP="003C4CF1">
            <w:pPr>
              <w:rPr>
                <w:b/>
              </w:rPr>
            </w:pPr>
          </w:p>
        </w:tc>
        <w:tc>
          <w:tcPr>
            <w:tcW w:w="1134" w:type="dxa"/>
            <w:shd w:val="clear" w:color="auto" w:fill="auto"/>
          </w:tcPr>
          <w:p w14:paraId="58D3FB60" w14:textId="77777777" w:rsidR="00BF53C6" w:rsidRPr="00D82A73" w:rsidRDefault="00BF53C6" w:rsidP="003C4CF1">
            <w:r w:rsidRPr="00D82A73">
              <w:t>1</w:t>
            </w:r>
            <w:proofErr w:type="gramStart"/>
            <w:r w:rsidRPr="00D82A73">
              <w:t>..</w:t>
            </w:r>
            <w:proofErr w:type="gramEnd"/>
            <w:r w:rsidRPr="00D82A73">
              <w:t>1</w:t>
            </w:r>
          </w:p>
        </w:tc>
      </w:tr>
      <w:tr w:rsidR="00BF53C6" w:rsidRPr="00D82A73" w14:paraId="0F26FEEF" w14:textId="77777777" w:rsidTr="003C4CF1">
        <w:tc>
          <w:tcPr>
            <w:tcW w:w="2628" w:type="dxa"/>
            <w:shd w:val="clear" w:color="auto" w:fill="auto"/>
          </w:tcPr>
          <w:p w14:paraId="0343D6B1" w14:textId="77777777" w:rsidR="00BF53C6" w:rsidRPr="00D82A73" w:rsidRDefault="00BF53C6" w:rsidP="003C4CF1">
            <w:r w:rsidRPr="00D82A73">
              <w:t>businessObjectInstanceIdentifier</w:t>
            </w:r>
          </w:p>
        </w:tc>
        <w:tc>
          <w:tcPr>
            <w:tcW w:w="1260" w:type="dxa"/>
            <w:shd w:val="clear" w:color="auto" w:fill="auto"/>
          </w:tcPr>
          <w:p w14:paraId="5C8FE917" w14:textId="77777777" w:rsidR="00BF53C6" w:rsidRPr="00D82A73" w:rsidRDefault="00BF53C6" w:rsidP="003C4CF1">
            <w:r w:rsidRPr="00D82A73">
              <w:t>String</w:t>
            </w:r>
          </w:p>
        </w:tc>
        <w:tc>
          <w:tcPr>
            <w:tcW w:w="4867" w:type="dxa"/>
            <w:shd w:val="clear" w:color="auto" w:fill="auto"/>
          </w:tcPr>
          <w:p w14:paraId="17EDF851" w14:textId="77777777" w:rsidR="00BF53C6" w:rsidRPr="00D82A73" w:rsidRDefault="00BF53C6" w:rsidP="003C4CF1">
            <w:r w:rsidRPr="00D82A73">
              <w:t>Unik identifierare för händelse-bärande objekt.</w:t>
            </w:r>
          </w:p>
          <w:p w14:paraId="1F5C078E" w14:textId="77777777" w:rsidR="00BF53C6" w:rsidRPr="00D82A73" w:rsidRDefault="00BF53C6" w:rsidP="003C4CF1"/>
          <w:p w14:paraId="289A9B0B" w14:textId="77777777" w:rsidR="00BF53C6" w:rsidRPr="00D82A73" w:rsidRDefault="00BF53C6" w:rsidP="003C4CF1">
            <w:r w:rsidRPr="00D82A73">
              <w:t xml:space="preserve">Id för </w:t>
            </w:r>
            <w:r w:rsidRPr="00D82A73">
              <w:rPr>
                <w:b/>
              </w:rPr>
              <w:t>categorization:</w:t>
            </w:r>
          </w:p>
          <w:p w14:paraId="4E3AC146" w14:textId="77777777" w:rsidR="00BF53C6" w:rsidRPr="00D82A73" w:rsidRDefault="00BF53C6" w:rsidP="00807514">
            <w:pPr>
              <w:numPr>
                <w:ilvl w:val="0"/>
                <w:numId w:val="15"/>
              </w:numPr>
              <w:spacing w:line="240" w:lineRule="auto"/>
            </w:pPr>
            <w:r w:rsidRPr="00D82A73">
              <w:t>FormComplete</w:t>
            </w:r>
          </w:p>
          <w:p w14:paraId="3F1570D3" w14:textId="77777777" w:rsidR="00BF53C6" w:rsidRPr="00D82A73" w:rsidRDefault="00BF53C6" w:rsidP="00807514">
            <w:pPr>
              <w:numPr>
                <w:ilvl w:val="1"/>
                <w:numId w:val="15"/>
              </w:numPr>
              <w:spacing w:line="240" w:lineRule="auto"/>
            </w:pPr>
            <w:r w:rsidRPr="00D82A73">
              <w:rPr>
                <w:rFonts w:eastAsia="Arial Unicode MS"/>
              </w:rPr>
              <w:t>Id som motsvarar ”FormId” (i objekt Form).</w:t>
            </w:r>
          </w:p>
          <w:p w14:paraId="349612B0" w14:textId="77777777" w:rsidR="00BF53C6" w:rsidRPr="00D82A73" w:rsidRDefault="00BF53C6" w:rsidP="00807514">
            <w:pPr>
              <w:numPr>
                <w:ilvl w:val="0"/>
                <w:numId w:val="15"/>
              </w:numPr>
              <w:spacing w:line="240" w:lineRule="auto"/>
            </w:pPr>
            <w:r w:rsidRPr="00D82A73">
              <w:t>FormCreated</w:t>
            </w:r>
          </w:p>
          <w:p w14:paraId="7C57C113" w14:textId="77777777" w:rsidR="00BF53C6" w:rsidRPr="00D82A73" w:rsidRDefault="00BF53C6" w:rsidP="00807514">
            <w:pPr>
              <w:numPr>
                <w:ilvl w:val="1"/>
                <w:numId w:val="15"/>
              </w:numPr>
              <w:spacing w:line="240" w:lineRule="auto"/>
            </w:pPr>
            <w:r w:rsidRPr="00D82A73">
              <w:rPr>
                <w:rFonts w:eastAsia="Arial Unicode MS"/>
              </w:rPr>
              <w:t>Id som motsvarar ”FormId” (i objekt Form).</w:t>
            </w:r>
          </w:p>
          <w:p w14:paraId="4D96FF9F" w14:textId="77777777" w:rsidR="00BF53C6" w:rsidRPr="00D82A73" w:rsidRDefault="00BF53C6" w:rsidP="003C4CF1"/>
        </w:tc>
        <w:tc>
          <w:tcPr>
            <w:tcW w:w="1134" w:type="dxa"/>
            <w:shd w:val="clear" w:color="auto" w:fill="auto"/>
          </w:tcPr>
          <w:p w14:paraId="34D94B35" w14:textId="77777777" w:rsidR="00BF53C6" w:rsidRPr="00D82A73" w:rsidRDefault="00BF53C6" w:rsidP="003C4CF1">
            <w:r w:rsidRPr="00D82A73">
              <w:t>1</w:t>
            </w:r>
            <w:proofErr w:type="gramStart"/>
            <w:r w:rsidRPr="00D82A73">
              <w:t>..</w:t>
            </w:r>
            <w:proofErr w:type="gramEnd"/>
            <w:r w:rsidRPr="00D82A73">
              <w:t>1</w:t>
            </w:r>
          </w:p>
        </w:tc>
      </w:tr>
      <w:tr w:rsidR="00BF53C6" w:rsidRPr="00D82A73" w14:paraId="22629DA5" w14:textId="77777777" w:rsidTr="003C4CF1">
        <w:tc>
          <w:tcPr>
            <w:tcW w:w="2628" w:type="dxa"/>
            <w:shd w:val="clear" w:color="auto" w:fill="auto"/>
          </w:tcPr>
          <w:p w14:paraId="660EBFA8" w14:textId="77777777" w:rsidR="00BF53C6" w:rsidRPr="00D82A73" w:rsidRDefault="00BF53C6" w:rsidP="003C4CF1">
            <w:r w:rsidRPr="00D82A73">
              <w:t>LogicalAddress</w:t>
            </w:r>
          </w:p>
        </w:tc>
        <w:tc>
          <w:tcPr>
            <w:tcW w:w="1260" w:type="dxa"/>
            <w:shd w:val="clear" w:color="auto" w:fill="auto"/>
          </w:tcPr>
          <w:p w14:paraId="5EDB9002" w14:textId="77777777" w:rsidR="00BF53C6" w:rsidRPr="00D82A73" w:rsidRDefault="00BF53C6" w:rsidP="003C4CF1">
            <w:r w:rsidRPr="00D82A73">
              <w:t>String</w:t>
            </w:r>
          </w:p>
        </w:tc>
        <w:tc>
          <w:tcPr>
            <w:tcW w:w="4867" w:type="dxa"/>
            <w:shd w:val="clear" w:color="auto" w:fill="auto"/>
          </w:tcPr>
          <w:p w14:paraId="28307FDC" w14:textId="77777777" w:rsidR="00BF53C6" w:rsidRPr="00D82A73" w:rsidRDefault="00BF53C6" w:rsidP="003C4CF1">
            <w:r w:rsidRPr="00D82A73">
              <w:t>Referens till informationskällan enligt tjänste-domänens definition till informationskälla.</w:t>
            </w:r>
          </w:p>
          <w:p w14:paraId="67A5DA4F" w14:textId="77777777" w:rsidR="00BF53C6" w:rsidRPr="00D82A73" w:rsidRDefault="00BF53C6" w:rsidP="003C4CF1">
            <w:r w:rsidRPr="00D82A73">
              <w:t>&lt; SourceSystem hsa-id&gt;</w:t>
            </w:r>
          </w:p>
          <w:p w14:paraId="60B4FC29" w14:textId="77777777" w:rsidR="00BF53C6" w:rsidRPr="00D82A73" w:rsidRDefault="00BF53C6" w:rsidP="003C4CF1">
            <w:r w:rsidRPr="00D82A73">
              <w:t xml:space="preserve"> </w:t>
            </w:r>
          </w:p>
          <w:p w14:paraId="1A3AAD94" w14:textId="77777777" w:rsidR="00BF53C6" w:rsidRPr="00D82A73" w:rsidRDefault="00BF53C6" w:rsidP="003C4CF1"/>
        </w:tc>
        <w:tc>
          <w:tcPr>
            <w:tcW w:w="1134" w:type="dxa"/>
            <w:shd w:val="clear" w:color="auto" w:fill="auto"/>
          </w:tcPr>
          <w:p w14:paraId="5821C3D5" w14:textId="77777777" w:rsidR="00BF53C6" w:rsidRPr="00D82A73" w:rsidRDefault="00BF53C6" w:rsidP="003C4CF1">
            <w:r w:rsidRPr="00D82A73">
              <w:t>1</w:t>
            </w:r>
            <w:proofErr w:type="gramStart"/>
            <w:r w:rsidRPr="00D82A73">
              <w:t>..</w:t>
            </w:r>
            <w:proofErr w:type="gramEnd"/>
            <w:r w:rsidRPr="00D82A73">
              <w:t>1</w:t>
            </w:r>
          </w:p>
        </w:tc>
      </w:tr>
    </w:tbl>
    <w:p w14:paraId="3C467F8F" w14:textId="77777777" w:rsidR="00BF53C6" w:rsidRPr="00D82A73" w:rsidRDefault="00BF53C6" w:rsidP="00BF53C6"/>
    <w:p w14:paraId="779868C3" w14:textId="77777777" w:rsidR="00BF53C6" w:rsidRPr="00D82A73" w:rsidRDefault="00BF53C6" w:rsidP="00BF53C6">
      <w:r w:rsidRPr="00D82A73">
        <w:t xml:space="preserve">Se tjänstekontraktsbeskrivning(Engagemangsindex) för övriga attribut och beskrivning. </w:t>
      </w:r>
    </w:p>
    <w:p w14:paraId="2CF7FC8C" w14:textId="77777777" w:rsidR="00BF53C6" w:rsidRPr="00D82A73" w:rsidRDefault="00BF53C6" w:rsidP="00BF53C6"/>
    <w:p w14:paraId="40A05C81" w14:textId="77777777" w:rsidR="00BF53C6" w:rsidRPr="00D82A73" w:rsidRDefault="00BF53C6" w:rsidP="00BF53C6"/>
    <w:p w14:paraId="63098BF1" w14:textId="77777777" w:rsidR="00BF53C6" w:rsidRPr="00D82A73" w:rsidRDefault="00BF53C6" w:rsidP="00BF53C6"/>
    <w:p w14:paraId="004A768B" w14:textId="77777777" w:rsidR="00BF53C6" w:rsidRPr="00D82A73" w:rsidRDefault="00BF53C6" w:rsidP="00BF53C6"/>
    <w:p w14:paraId="43B26BBE" w14:textId="77777777" w:rsidR="00BF53C6" w:rsidRPr="00D82A73" w:rsidRDefault="00BF53C6" w:rsidP="00BF53C6"/>
    <w:p w14:paraId="2EDC292C" w14:textId="77777777" w:rsidR="00BF53C6" w:rsidRPr="00D82A73" w:rsidRDefault="00BF53C6" w:rsidP="00BF53C6"/>
    <w:p w14:paraId="4F245A58" w14:textId="77777777" w:rsidR="00BF53C6" w:rsidRPr="00D82A73" w:rsidRDefault="00BF53C6" w:rsidP="00BF53C6"/>
    <w:p w14:paraId="40AAC83F" w14:textId="77777777" w:rsidR="00BF53C6" w:rsidRPr="00D82A73" w:rsidRDefault="00BF53C6" w:rsidP="00BF53C6"/>
    <w:p w14:paraId="72D0F066" w14:textId="77777777" w:rsidR="00BF53C6" w:rsidRPr="00D82A73" w:rsidRDefault="00BF53C6" w:rsidP="00BF53C6"/>
    <w:p w14:paraId="54A37F40" w14:textId="77777777" w:rsidR="00BF53C6" w:rsidRPr="00D82A73" w:rsidRDefault="00BF53C6" w:rsidP="00BF53C6"/>
    <w:p w14:paraId="1F55A061" w14:textId="77777777" w:rsidR="00BF53C6" w:rsidRPr="00D82A73" w:rsidRDefault="00BF53C6" w:rsidP="00BF53C6"/>
    <w:p w14:paraId="4D6772AB" w14:textId="77777777" w:rsidR="00BF53C6" w:rsidRPr="00D82A73" w:rsidRDefault="00BF53C6">
      <w:pPr>
        <w:spacing w:line="240" w:lineRule="auto"/>
        <w:rPr>
          <w:rFonts w:eastAsia="Times New Roman"/>
          <w:bCs/>
          <w:iCs/>
          <w:sz w:val="24"/>
        </w:rPr>
      </w:pPr>
      <w:r w:rsidRPr="00D82A73">
        <w:br w:type="page"/>
      </w:r>
    </w:p>
    <w:p w14:paraId="32F672D2" w14:textId="0E46CE5D" w:rsidR="00BF53C6" w:rsidRPr="00D82A73" w:rsidRDefault="00BF53C6" w:rsidP="00BF53C6">
      <w:pPr>
        <w:pStyle w:val="Rubrik4"/>
      </w:pPr>
      <w:r w:rsidRPr="00D82A73">
        <w:lastRenderedPageBreak/>
        <w:t>Flöde engagemangsindex</w:t>
      </w:r>
    </w:p>
    <w:p w14:paraId="339FA401" w14:textId="77777777" w:rsidR="00BF53C6" w:rsidRPr="00D82A73" w:rsidRDefault="00BF53C6" w:rsidP="00BF53C6"/>
    <w:p w14:paraId="0E63794E" w14:textId="728FB605" w:rsidR="00BF53C6" w:rsidRPr="00D82A73" w:rsidRDefault="00BF53C6" w:rsidP="00BF53C6">
      <w:r w:rsidRPr="00D82A73">
        <w:rPr>
          <w:noProof/>
          <w:lang w:eastAsia="sv-SE"/>
        </w:rPr>
        <w:drawing>
          <wp:inline distT="0" distB="0" distL="0" distR="0" wp14:anchorId="260C7921" wp14:editId="3E3E2EA1">
            <wp:extent cx="6015355" cy="3023235"/>
            <wp:effectExtent l="0" t="0" r="4445" b="0"/>
            <wp:docPr id="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5355" cy="3023235"/>
                    </a:xfrm>
                    <a:prstGeom prst="rect">
                      <a:avLst/>
                    </a:prstGeom>
                    <a:noFill/>
                    <a:ln>
                      <a:noFill/>
                    </a:ln>
                  </pic:spPr>
                </pic:pic>
              </a:graphicData>
            </a:graphic>
          </wp:inline>
        </w:drawing>
      </w:r>
    </w:p>
    <w:p w14:paraId="19316EFE" w14:textId="77777777" w:rsidR="00BF53C6" w:rsidRPr="00D82A73" w:rsidRDefault="00BF53C6" w:rsidP="00BF53C6">
      <w:r w:rsidRPr="00D82A73">
        <w:t xml:space="preserve">Flödet illustrerar hur </w:t>
      </w:r>
      <w:r w:rsidRPr="00D82A73">
        <w:rPr>
          <w:b/>
        </w:rPr>
        <w:t>vårdsystem</w:t>
      </w:r>
      <w:r w:rsidRPr="00D82A73">
        <w:t xml:space="preserve">, </w:t>
      </w:r>
      <w:r w:rsidRPr="00D82A73">
        <w:rPr>
          <w:b/>
        </w:rPr>
        <w:t>formulärmotor</w:t>
      </w:r>
      <w:r w:rsidRPr="00D82A73">
        <w:t xml:space="preserve">, </w:t>
      </w:r>
      <w:r w:rsidRPr="00D82A73">
        <w:rPr>
          <w:b/>
        </w:rPr>
        <w:t>engagemangsindex</w:t>
      </w:r>
      <w:r w:rsidRPr="00D82A73">
        <w:t xml:space="preserve"> och </w:t>
      </w:r>
      <w:r w:rsidRPr="00D82A73">
        <w:rPr>
          <w:b/>
        </w:rPr>
        <w:t>e-tjänst</w:t>
      </w:r>
      <w:r w:rsidRPr="00D82A73">
        <w:t xml:space="preserve"> samverkar för att hantera en process. Exemplet visar hur en begäran om hälsodeklaration kan realiseras.</w:t>
      </w:r>
    </w:p>
    <w:p w14:paraId="187BCEF5" w14:textId="77777777" w:rsidR="00BF53C6" w:rsidRPr="00D82A73" w:rsidRDefault="00BF53C6" w:rsidP="00BF53C6"/>
    <w:p w14:paraId="60BF47D2" w14:textId="77777777" w:rsidR="00BF53C6" w:rsidRPr="00D82A73" w:rsidRDefault="00BF53C6" w:rsidP="00BF53C6">
      <w:r w:rsidRPr="00D82A73">
        <w:t>Flöde:</w:t>
      </w:r>
    </w:p>
    <w:p w14:paraId="253333AF" w14:textId="77777777" w:rsidR="00BF53C6" w:rsidRPr="00D82A73" w:rsidRDefault="00BF53C6" w:rsidP="00807514">
      <w:pPr>
        <w:numPr>
          <w:ilvl w:val="0"/>
          <w:numId w:val="16"/>
        </w:numPr>
        <w:spacing w:line="240" w:lineRule="auto"/>
      </w:pPr>
      <w:r w:rsidRPr="00D82A73">
        <w:rPr>
          <w:b/>
        </w:rPr>
        <w:t>Vårdsystemet</w:t>
      </w:r>
      <w:r w:rsidRPr="00D82A73">
        <w:t xml:space="preserve"> skapar en formulärbegäran genom att använda Formulärmotorn ”CreateFormRequest”.</w:t>
      </w:r>
    </w:p>
    <w:p w14:paraId="385285BC" w14:textId="77777777" w:rsidR="00BF53C6" w:rsidRPr="00D82A73" w:rsidRDefault="00BF53C6" w:rsidP="00807514">
      <w:pPr>
        <w:numPr>
          <w:ilvl w:val="1"/>
          <w:numId w:val="16"/>
        </w:numPr>
        <w:spacing w:line="240" w:lineRule="auto"/>
      </w:pPr>
      <w:r w:rsidRPr="00D82A73">
        <w:t xml:space="preserve">Detta steg kan ersättas av ett manuellt steg i formulärmotorn om integration saknas. </w:t>
      </w:r>
    </w:p>
    <w:p w14:paraId="50E149DF" w14:textId="77777777" w:rsidR="00BF53C6" w:rsidRPr="00D82A73" w:rsidRDefault="00BF53C6" w:rsidP="00807514">
      <w:pPr>
        <w:numPr>
          <w:ilvl w:val="0"/>
          <w:numId w:val="16"/>
        </w:numPr>
        <w:spacing w:line="240" w:lineRule="auto"/>
      </w:pPr>
      <w:r w:rsidRPr="00D82A73">
        <w:rPr>
          <w:b/>
        </w:rPr>
        <w:t>Formulärmotorn</w:t>
      </w:r>
      <w:r w:rsidRPr="00D82A73">
        <w:t xml:space="preserve"> verifierar begäran och skapar en post i engagemangsindex.</w:t>
      </w:r>
    </w:p>
    <w:p w14:paraId="6DDBE246" w14:textId="77777777" w:rsidR="00BF53C6" w:rsidRPr="00D82A73" w:rsidRDefault="00BF53C6" w:rsidP="00807514">
      <w:pPr>
        <w:numPr>
          <w:ilvl w:val="0"/>
          <w:numId w:val="16"/>
        </w:numPr>
        <w:spacing w:line="240" w:lineRule="auto"/>
      </w:pPr>
      <w:r w:rsidRPr="00D82A73">
        <w:t xml:space="preserve">Engagemangsindex </w:t>
      </w:r>
      <w:proofErr w:type="gramStart"/>
      <w:r w:rsidRPr="00D82A73">
        <w:t>notifierar</w:t>
      </w:r>
      <w:proofErr w:type="gramEnd"/>
      <w:r w:rsidRPr="00D82A73">
        <w:t xml:space="preserve"> intressenter. I detta exempel </w:t>
      </w:r>
      <w:r w:rsidRPr="00D82A73">
        <w:rPr>
          <w:b/>
        </w:rPr>
        <w:t>Mina vårdkontakter</w:t>
      </w:r>
      <w:r w:rsidRPr="00D82A73">
        <w:t>.</w:t>
      </w:r>
    </w:p>
    <w:p w14:paraId="278497B5" w14:textId="77777777" w:rsidR="00BF53C6" w:rsidRPr="00D82A73" w:rsidRDefault="00BF53C6" w:rsidP="00807514">
      <w:pPr>
        <w:numPr>
          <w:ilvl w:val="0"/>
          <w:numId w:val="16"/>
        </w:numPr>
        <w:spacing w:line="240" w:lineRule="auto"/>
      </w:pPr>
      <w:r w:rsidRPr="00D82A73">
        <w:t xml:space="preserve">Mina vårdkontakter kan i detta steg sammankoppla patient med e-tjänst på ett antal olika sätt. Mina vårdkontakter kan även </w:t>
      </w:r>
      <w:proofErr w:type="gramStart"/>
      <w:r w:rsidRPr="00D82A73">
        <w:t>notifiera</w:t>
      </w:r>
      <w:proofErr w:type="gramEnd"/>
      <w:r w:rsidRPr="00D82A73">
        <w:t xml:space="preserve"> användaren/patienten.</w:t>
      </w:r>
    </w:p>
    <w:p w14:paraId="24BCD365" w14:textId="77777777" w:rsidR="00BF53C6" w:rsidRPr="00D82A73" w:rsidRDefault="00BF53C6" w:rsidP="00807514">
      <w:pPr>
        <w:numPr>
          <w:ilvl w:val="1"/>
          <w:numId w:val="16"/>
        </w:numPr>
        <w:spacing w:line="240" w:lineRule="auto"/>
      </w:pPr>
      <w:r w:rsidRPr="00D82A73">
        <w:t>Mina vårdkontakter ger användaren tillgång till e-tjänsten formulär.</w:t>
      </w:r>
    </w:p>
    <w:p w14:paraId="7B069EF5" w14:textId="77777777" w:rsidR="00BF53C6" w:rsidRPr="00D82A73" w:rsidRDefault="00BF53C6" w:rsidP="00807514">
      <w:pPr>
        <w:numPr>
          <w:ilvl w:val="1"/>
          <w:numId w:val="16"/>
        </w:numPr>
        <w:spacing w:line="240" w:lineRule="auto"/>
      </w:pPr>
      <w:r w:rsidRPr="00D82A73">
        <w:t>Användaren besvarar formuläret.</w:t>
      </w:r>
    </w:p>
    <w:p w14:paraId="480D11F8" w14:textId="77777777" w:rsidR="00BF53C6" w:rsidRPr="00D82A73" w:rsidRDefault="00BF53C6" w:rsidP="00807514">
      <w:pPr>
        <w:numPr>
          <w:ilvl w:val="0"/>
          <w:numId w:val="16"/>
        </w:numPr>
        <w:spacing w:line="240" w:lineRule="auto"/>
      </w:pPr>
      <w:r w:rsidRPr="00D82A73">
        <w:rPr>
          <w:b/>
        </w:rPr>
        <w:t>Formulärmotorn</w:t>
      </w:r>
      <w:r w:rsidRPr="00D82A73">
        <w:t xml:space="preserve"> skapar en indexpost i engagemangsindex (Anropar engagemangsindex). </w:t>
      </w:r>
    </w:p>
    <w:p w14:paraId="38771F66" w14:textId="77777777" w:rsidR="00BF53C6" w:rsidRPr="00D82A73" w:rsidRDefault="00BF53C6" w:rsidP="00807514">
      <w:pPr>
        <w:numPr>
          <w:ilvl w:val="1"/>
          <w:numId w:val="16"/>
        </w:numPr>
        <w:spacing w:line="240" w:lineRule="auto"/>
      </w:pPr>
      <w:r w:rsidRPr="00D82A73">
        <w:rPr>
          <w:b/>
        </w:rPr>
        <w:t>Engagemangsindex</w:t>
      </w:r>
      <w:r w:rsidRPr="00D82A73">
        <w:t xml:space="preserve"> </w:t>
      </w:r>
      <w:proofErr w:type="gramStart"/>
      <w:r w:rsidRPr="00D82A73">
        <w:t>notifierar</w:t>
      </w:r>
      <w:proofErr w:type="gramEnd"/>
      <w:r w:rsidRPr="00D82A73">
        <w:t xml:space="preserve"> intressenter (push alternativt pull från intressent).</w:t>
      </w:r>
    </w:p>
    <w:p w14:paraId="4CFC70C2" w14:textId="77777777" w:rsidR="00BF53C6" w:rsidRPr="00D82A73" w:rsidRDefault="00BF53C6" w:rsidP="00807514">
      <w:pPr>
        <w:numPr>
          <w:ilvl w:val="0"/>
          <w:numId w:val="16"/>
        </w:numPr>
        <w:spacing w:line="240" w:lineRule="auto"/>
      </w:pPr>
      <w:r w:rsidRPr="00D82A73">
        <w:rPr>
          <w:b/>
        </w:rPr>
        <w:t>Vårdsystemet</w:t>
      </w:r>
      <w:r w:rsidRPr="00D82A73">
        <w:t xml:space="preserve"> </w:t>
      </w:r>
      <w:proofErr w:type="gramStart"/>
      <w:r w:rsidRPr="00D82A73">
        <w:t>mottager</w:t>
      </w:r>
      <w:proofErr w:type="gramEnd"/>
      <w:r w:rsidRPr="00D82A73">
        <w:t xml:space="preserve"> notifiering och hämtar användarens/patientens formulär.</w:t>
      </w:r>
    </w:p>
    <w:p w14:paraId="0B7EA11D" w14:textId="4FCA915A" w:rsidR="00BF53C6" w:rsidRPr="00D82A73" w:rsidRDefault="00BF53C6" w:rsidP="00807514">
      <w:pPr>
        <w:numPr>
          <w:ilvl w:val="1"/>
          <w:numId w:val="16"/>
        </w:numPr>
        <w:spacing w:line="240" w:lineRule="auto"/>
      </w:pPr>
      <w:r w:rsidRPr="00D82A73">
        <w:rPr>
          <w:b/>
        </w:rPr>
        <w:t>Engagemangsindex</w:t>
      </w:r>
      <w:r w:rsidRPr="00D82A73">
        <w:t xml:space="preserve"> kan ”push” </w:t>
      </w:r>
      <w:proofErr w:type="gramStart"/>
      <w:r w:rsidRPr="00D82A73">
        <w:t>notifiering</w:t>
      </w:r>
      <w:proofErr w:type="gramEnd"/>
      <w:r w:rsidRPr="00D82A73">
        <w:t xml:space="preserve"> alternativt kan </w:t>
      </w:r>
      <w:r w:rsidRPr="00D82A73">
        <w:rPr>
          <w:b/>
        </w:rPr>
        <w:t>vårdsystemet</w:t>
      </w:r>
      <w:r w:rsidRPr="00D82A73">
        <w:t xml:space="preserve"> göra ”pull” mot engagemangsindex.</w:t>
      </w:r>
    </w:p>
    <w:p w14:paraId="13F798D3" w14:textId="77777777" w:rsidR="00BF53C6" w:rsidRPr="00D82A73" w:rsidRDefault="00BF53C6" w:rsidP="00BF53C6"/>
    <w:p w14:paraId="1CAE8E7A" w14:textId="77777777" w:rsidR="00BF53C6" w:rsidRPr="00D82A73" w:rsidRDefault="00BF53C6" w:rsidP="00BF53C6"/>
    <w:p w14:paraId="6F9C9E28" w14:textId="0E976C45" w:rsidR="00BF53C6" w:rsidRPr="00D82A73" w:rsidRDefault="00BF53C6" w:rsidP="00BF53C6">
      <w:pPr>
        <w:rPr>
          <w:b/>
          <w:i/>
        </w:rPr>
      </w:pPr>
      <w:r w:rsidRPr="00D82A73">
        <w:rPr>
          <w:b/>
          <w:i/>
        </w:rPr>
        <w:t xml:space="preserve">Om integration mot engagemangsindex saknas kompenseras detta med </w:t>
      </w:r>
      <w:proofErr w:type="gramStart"/>
      <w:r w:rsidRPr="00D82A73">
        <w:rPr>
          <w:b/>
          <w:i/>
        </w:rPr>
        <w:t>manuella hantering</w:t>
      </w:r>
      <w:proofErr w:type="gramEnd"/>
      <w:r w:rsidRPr="00D82A73">
        <w:rPr>
          <w:b/>
          <w:i/>
        </w:rPr>
        <w:t xml:space="preserve"> i de olika stegen.</w:t>
      </w:r>
    </w:p>
    <w:p w14:paraId="666C5B71" w14:textId="77777777" w:rsidR="00BF53C6" w:rsidRPr="00D82A73" w:rsidRDefault="00BF53C6" w:rsidP="00BF53C6"/>
    <w:p w14:paraId="6C7D82B6" w14:textId="77777777" w:rsidR="00BF53C6" w:rsidRPr="00D82A73" w:rsidRDefault="00BF53C6" w:rsidP="00BF53C6">
      <w:pPr>
        <w:rPr>
          <w:highlight w:val="yellow"/>
        </w:rPr>
      </w:pPr>
    </w:p>
    <w:p w14:paraId="16E45E1A" w14:textId="77777777" w:rsidR="007E47C0" w:rsidRPr="00D82A73" w:rsidRDefault="007E47C0" w:rsidP="007E47C0">
      <w:pPr>
        <w:rPr>
          <w:color w:val="4F81BD" w:themeColor="accent1"/>
        </w:rPr>
      </w:pPr>
    </w:p>
    <w:p w14:paraId="7D892E8E" w14:textId="093E6534" w:rsidR="007E47C0" w:rsidRPr="00D82A73" w:rsidRDefault="007E47C0" w:rsidP="007E47C0">
      <w:pPr>
        <w:pStyle w:val="Rubrik1"/>
      </w:pPr>
      <w:bookmarkStart w:id="71" w:name="_Toc224960921"/>
      <w:bookmarkStart w:id="72" w:name="_Toc357754852"/>
      <w:bookmarkStart w:id="73" w:name="_Toc259358460"/>
      <w:r w:rsidRPr="00D82A73">
        <w:lastRenderedPageBreak/>
        <w:t>Tjänstedomänens krav och regler</w:t>
      </w:r>
      <w:bookmarkEnd w:id="71"/>
      <w:bookmarkEnd w:id="72"/>
      <w:bookmarkEnd w:id="73"/>
    </w:p>
    <w:p w14:paraId="12CBEECE" w14:textId="77777777" w:rsidR="007E47C0" w:rsidRPr="00D82A73" w:rsidRDefault="007E47C0" w:rsidP="007E47C0">
      <w:r w:rsidRPr="00D82A73">
        <w:t>Dessa gäller alla tjänstekontrakt i hela tjänstedomänen om inte undantag görs för specifika tjänstekontrakt senare i dokumentet.</w:t>
      </w:r>
    </w:p>
    <w:p w14:paraId="05AE3266" w14:textId="77777777" w:rsidR="003C4CF1" w:rsidRPr="00D82A73" w:rsidRDefault="003C4CF1" w:rsidP="007E47C0"/>
    <w:p w14:paraId="30FC1018" w14:textId="77777777" w:rsidR="003C4CF1" w:rsidRPr="00D82A73" w:rsidRDefault="003C4CF1" w:rsidP="003C4CF1">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74" w:name="_Toc258862127"/>
      <w:bookmarkStart w:id="75" w:name="_Toc259358461"/>
      <w:r w:rsidRPr="00D82A73">
        <w:t>Presentationsregler för konsument</w:t>
      </w:r>
      <w:bookmarkEnd w:id="74"/>
      <w:bookmarkEnd w:id="75"/>
    </w:p>
    <w:p w14:paraId="762628E7" w14:textId="77777777" w:rsidR="003C4CF1" w:rsidRPr="00D82A73" w:rsidRDefault="003C4CF1" w:rsidP="007E47C0"/>
    <w:p w14:paraId="6E5B0F3C" w14:textId="77777777" w:rsidR="003C4CF1" w:rsidRPr="00D82A73" w:rsidRDefault="003C4CF1" w:rsidP="00807514">
      <w:pPr>
        <w:numPr>
          <w:ilvl w:val="0"/>
          <w:numId w:val="19"/>
        </w:numPr>
        <w:spacing w:line="240" w:lineRule="auto"/>
      </w:pPr>
      <w:r w:rsidRPr="00D82A73">
        <w:t>Producerande system styr vilka frågor som konsument skall presenteras för slutanvändaren (användare/patient).</w:t>
      </w:r>
    </w:p>
    <w:p w14:paraId="36645C05" w14:textId="77777777" w:rsidR="003C4CF1" w:rsidRPr="00D82A73" w:rsidRDefault="003C4CF1" w:rsidP="00807514">
      <w:pPr>
        <w:numPr>
          <w:ilvl w:val="1"/>
          <w:numId w:val="19"/>
        </w:numPr>
        <w:spacing w:line="240" w:lineRule="auto"/>
      </w:pPr>
      <w:r w:rsidRPr="00D82A73">
        <w:t>T.ex. Om producerande system skickar 5 frågor skall konsumerande system presentera 5 frågor för slutanvändaren (användare/patient).</w:t>
      </w:r>
    </w:p>
    <w:p w14:paraId="432B02F5" w14:textId="4D11807C" w:rsidR="003C4CF1" w:rsidRPr="00D82A73" w:rsidRDefault="003C4CF1" w:rsidP="00807514">
      <w:pPr>
        <w:numPr>
          <w:ilvl w:val="0"/>
          <w:numId w:val="17"/>
        </w:numPr>
        <w:spacing w:line="240" w:lineRule="auto"/>
      </w:pPr>
      <w:r w:rsidRPr="00D82A73">
        <w:t xml:space="preserve">Konsumerande system skall följa den metadata som styr utformningen av frågor. </w:t>
      </w:r>
    </w:p>
    <w:p w14:paraId="641D545B" w14:textId="77777777" w:rsidR="003C4CF1" w:rsidRPr="00D82A73" w:rsidRDefault="003C4CF1" w:rsidP="00807514">
      <w:pPr>
        <w:numPr>
          <w:ilvl w:val="1"/>
          <w:numId w:val="17"/>
        </w:numPr>
        <w:spacing w:line="240" w:lineRule="auto"/>
      </w:pPr>
      <w:r w:rsidRPr="00D82A73">
        <w:t>T.ex. om producerande system skickar metadata för ”checkbox” skall konsumerande system presentera en checkbox.</w:t>
      </w:r>
    </w:p>
    <w:p w14:paraId="543A21B7" w14:textId="77777777" w:rsidR="003C4CF1" w:rsidRPr="00D82A73" w:rsidRDefault="003C4CF1" w:rsidP="00807514">
      <w:pPr>
        <w:numPr>
          <w:ilvl w:val="0"/>
          <w:numId w:val="17"/>
        </w:numPr>
        <w:spacing w:line="240" w:lineRule="auto"/>
      </w:pPr>
      <w:r w:rsidRPr="00D82A73">
        <w:t>Konsumerande system presenterar formulär och dess frågor så det harmonisera med sin grafiska profil.</w:t>
      </w:r>
    </w:p>
    <w:p w14:paraId="337AE0BA" w14:textId="77777777" w:rsidR="003C4CF1" w:rsidRPr="00D82A73" w:rsidRDefault="003C4CF1" w:rsidP="003C4CF1">
      <w:pPr>
        <w:spacing w:line="240" w:lineRule="auto"/>
      </w:pPr>
    </w:p>
    <w:p w14:paraId="552C5095" w14:textId="77777777" w:rsidR="003C4CF1" w:rsidRPr="00D82A73" w:rsidRDefault="003C4CF1" w:rsidP="003C4CF1"/>
    <w:p w14:paraId="06D02C4E" w14:textId="77777777" w:rsidR="003C4CF1" w:rsidRPr="00D82A73" w:rsidRDefault="003C4CF1" w:rsidP="007E47C0"/>
    <w:p w14:paraId="7B40571E" w14:textId="77777777" w:rsidR="003C4CF1" w:rsidRPr="00D82A73" w:rsidRDefault="003C4CF1" w:rsidP="007E47C0"/>
    <w:p w14:paraId="349519FF" w14:textId="77777777" w:rsidR="007E47C0" w:rsidRPr="00D82A73" w:rsidRDefault="007E47C0" w:rsidP="007E47C0"/>
    <w:p w14:paraId="57131836" w14:textId="77777777" w:rsidR="007E47C0" w:rsidRPr="00D82A73" w:rsidRDefault="007E47C0" w:rsidP="007E47C0">
      <w:pPr>
        <w:pStyle w:val="Rubrik2"/>
      </w:pPr>
      <w:bookmarkStart w:id="76" w:name="_Toc357754853"/>
      <w:bookmarkStart w:id="77" w:name="_Toc259358462"/>
      <w:r w:rsidRPr="00D82A73">
        <w:t>Informationssäkerhet och juridik</w:t>
      </w:r>
      <w:bookmarkEnd w:id="76"/>
      <w:bookmarkEnd w:id="77"/>
    </w:p>
    <w:p w14:paraId="4969B26D" w14:textId="77777777" w:rsidR="0098682D" w:rsidRPr="00D82A73" w:rsidRDefault="0098682D" w:rsidP="0098682D">
      <w:r w:rsidRPr="00D82A73">
        <w:t xml:space="preserve">Det kan vara effektivt för kontakter med olika regelverksansvariga att det finns upprättat en eller flera systembeskrivningar över den organisationskontext inom vilken formulärtjänsterna skall användas – bilder av hur formulärhanteringen ser ut ur ett organisatoriskt perspektiv. Bilden kan </w:t>
      </w:r>
      <w:proofErr w:type="gramStart"/>
      <w:r w:rsidRPr="00D82A73">
        <w:t>kan</w:t>
      </w:r>
      <w:proofErr w:type="gramEnd"/>
      <w:r w:rsidRPr="00D82A73">
        <w:t xml:space="preserve"> vara mer generisk, som en översiktsbild för planerade tjänster, flöden och relationer, eller mer konkret, som en kartläggning med tekniska skisser av redan befintliga tjänster. Regelverksansvariga kan t ex vara landstingsjurister, informationssäkerhetsexperter, personuppgiftsombud och handläggare hos tillsynsmyndigheter. </w:t>
      </w:r>
    </w:p>
    <w:p w14:paraId="76EEDDEE" w14:textId="77777777" w:rsidR="0098682D" w:rsidRPr="00D82A73" w:rsidRDefault="0098682D" w:rsidP="0098682D"/>
    <w:p w14:paraId="44C4E79A" w14:textId="77777777" w:rsidR="0098682D" w:rsidRPr="00D82A73" w:rsidRDefault="0098682D" w:rsidP="0098682D">
      <w:r w:rsidRPr="00D82A73">
        <w:t>Systembeskrivningar är användbara även annars i tjänsteproducenters och tjänstekomsumenters arbete, t ex när de skall ta ställning till hur formulärhanteringen skall designas för att användandet enkelt skall kunna harmoniera med gällande juridiska regelverk (t ex vad avser informationssäkerhetskrav, patientsäkerhetsfrågor, hantering av offentlighet och sekretess, journalföring, krav på behörighetshantering, gallring och arkivering).</w:t>
      </w:r>
    </w:p>
    <w:p w14:paraId="50F5C766" w14:textId="77777777" w:rsidR="0098682D" w:rsidRPr="00D82A73" w:rsidRDefault="0098682D" w:rsidP="0098682D"/>
    <w:p w14:paraId="7FEF86B1" w14:textId="77777777" w:rsidR="0098682D" w:rsidRPr="00D82A73" w:rsidRDefault="0098682D" w:rsidP="0098682D">
      <w:r w:rsidRPr="00D82A73">
        <w:t xml:space="preserve">Nedan följer ett stöd vid framtagande av en organisatorisk systembeskrivning av verksamhetsinriktad karaktär. Systembeskrivningen bör tas fram av de parter som direkt arbetar med systemen, t ex utvecklare, projektägare, systemägare eller systemförvaltare. Vanligen är det frågan om del av ett vårdsystem i hälso- och sjukvården i Sverige, med några av de delar som det i sin tur är sammansatt av, ett system av system. </w:t>
      </w:r>
    </w:p>
    <w:p w14:paraId="230F310F" w14:textId="77777777" w:rsidR="0098682D" w:rsidRPr="00D82A73" w:rsidRDefault="0098682D" w:rsidP="0098682D"/>
    <w:p w14:paraId="18D9D090" w14:textId="77777777" w:rsidR="0098682D" w:rsidRPr="00D82A73" w:rsidRDefault="0098682D" w:rsidP="0098682D">
      <w:r w:rsidRPr="00D82A73">
        <w:t>Exempel på delar att beskriva vid kartläggning av ett relevant vårdsystem:</w:t>
      </w:r>
    </w:p>
    <w:p w14:paraId="7722DC0E" w14:textId="77777777" w:rsidR="0098682D" w:rsidRPr="00D82A73" w:rsidRDefault="0098682D" w:rsidP="00807514">
      <w:pPr>
        <w:numPr>
          <w:ilvl w:val="0"/>
          <w:numId w:val="18"/>
        </w:numPr>
        <w:spacing w:line="240" w:lineRule="auto"/>
      </w:pPr>
      <w:r w:rsidRPr="00D82A73">
        <w:lastRenderedPageBreak/>
        <w:t xml:space="preserve">Inom vilken </w:t>
      </w:r>
      <w:r w:rsidRPr="00D82A73">
        <w:rPr>
          <w:i/>
        </w:rPr>
        <w:t>hälso- och sjukvård</w:t>
      </w:r>
      <w:r w:rsidRPr="00D82A73">
        <w:rPr>
          <w:vertAlign w:val="superscript"/>
        </w:rPr>
        <w:footnoteReference w:id="1"/>
      </w:r>
      <w:r w:rsidRPr="00D82A73">
        <w:t xml:space="preserve"> skall tjänsten användas? Yttre gränsdragning är viktig för att begränsa till relevant helhet. Det kan vara generiska exempel, t ex offentlig primärvård inom ett landsting eller faktiska tillämpningar, t ex KOL-vården i Lidingö kommun.</w:t>
      </w:r>
    </w:p>
    <w:p w14:paraId="0F610AB0" w14:textId="77777777" w:rsidR="0098682D" w:rsidRPr="00D82A73" w:rsidRDefault="0098682D" w:rsidP="00807514">
      <w:pPr>
        <w:numPr>
          <w:ilvl w:val="0"/>
          <w:numId w:val="18"/>
        </w:numPr>
        <w:spacing w:line="240" w:lineRule="auto"/>
      </w:pPr>
      <w:r w:rsidRPr="00D82A73">
        <w:t xml:space="preserve">Vid vilka </w:t>
      </w:r>
      <w:r w:rsidRPr="00D82A73">
        <w:rPr>
          <w:i/>
        </w:rPr>
        <w:t>vårdenheter</w:t>
      </w:r>
      <w:r w:rsidRPr="00D82A73">
        <w:rPr>
          <w:vertAlign w:val="superscript"/>
        </w:rPr>
        <w:footnoteReference w:id="2"/>
      </w:r>
      <w:r w:rsidRPr="00D82A73">
        <w:t xml:space="preserve"> och vilka </w:t>
      </w:r>
      <w:r w:rsidRPr="00D82A73">
        <w:rPr>
          <w:i/>
        </w:rPr>
        <w:t>verksamheter</w:t>
      </w:r>
      <w:r w:rsidRPr="00D82A73">
        <w:rPr>
          <w:vertAlign w:val="superscript"/>
        </w:rPr>
        <w:footnoteReference w:id="3"/>
      </w:r>
      <w:r w:rsidRPr="00D82A73">
        <w:rPr>
          <w:i/>
        </w:rPr>
        <w:t xml:space="preserve"> </w:t>
      </w:r>
      <w:r w:rsidRPr="00D82A73">
        <w:t xml:space="preserve">skall tjänsten användas? T ex vårdenheten Reumatologmottagningen vid Karolinska universitetssjukhuset i </w:t>
      </w:r>
      <w:proofErr w:type="gramStart"/>
      <w:r w:rsidRPr="00D82A73">
        <w:t>Solna  eller</w:t>
      </w:r>
      <w:proofErr w:type="gramEnd"/>
      <w:r w:rsidRPr="00D82A73">
        <w:t xml:space="preserve"> verksamheten som reumatologmottagningen tillhör - Reumatologiska kliniken vid Karolinska universitetssjukhuset. </w:t>
      </w:r>
    </w:p>
    <w:p w14:paraId="18E3B052" w14:textId="77777777" w:rsidR="0098682D" w:rsidRPr="00D82A73" w:rsidRDefault="0098682D" w:rsidP="00807514">
      <w:pPr>
        <w:numPr>
          <w:ilvl w:val="0"/>
          <w:numId w:val="18"/>
        </w:numPr>
        <w:spacing w:line="240" w:lineRule="auto"/>
      </w:pPr>
      <w:r w:rsidRPr="00D82A73">
        <w:t xml:space="preserve">Inom vilka </w:t>
      </w:r>
      <w:r w:rsidRPr="00D82A73">
        <w:rPr>
          <w:i/>
        </w:rPr>
        <w:t>vårdprocesser</w:t>
      </w:r>
      <w:r w:rsidRPr="00D82A73">
        <w:rPr>
          <w:vertAlign w:val="superscript"/>
        </w:rPr>
        <w:footnoteReference w:id="4"/>
      </w:r>
      <w:r w:rsidRPr="00D82A73">
        <w:rPr>
          <w:i/>
        </w:rPr>
        <w:t xml:space="preserve"> </w:t>
      </w:r>
      <w:r w:rsidRPr="00D82A73">
        <w:t xml:space="preserve">skall tjänsten användas? T ex det normala, icke akuta, vårdflödet för kroniskt sjuka CF-patienter med egenvård, löpande konsultationer, månadskontroller och årskontroll. </w:t>
      </w:r>
    </w:p>
    <w:p w14:paraId="71EFFDF9" w14:textId="77777777" w:rsidR="0098682D" w:rsidRPr="00D82A73" w:rsidRDefault="0098682D" w:rsidP="00807514">
      <w:pPr>
        <w:numPr>
          <w:ilvl w:val="0"/>
          <w:numId w:val="18"/>
        </w:numPr>
        <w:spacing w:line="240" w:lineRule="auto"/>
      </w:pPr>
      <w:r w:rsidRPr="00D82A73">
        <w:t xml:space="preserve">Vilken </w:t>
      </w:r>
      <w:r w:rsidRPr="00D82A73">
        <w:rPr>
          <w:i/>
        </w:rPr>
        <w:t>vårdgivare</w:t>
      </w:r>
      <w:r w:rsidRPr="00D82A73">
        <w:rPr>
          <w:vertAlign w:val="superscript"/>
        </w:rPr>
        <w:footnoteReference w:id="5"/>
      </w:r>
      <w:r w:rsidRPr="00D82A73">
        <w:t xml:space="preserve"> är ansvarig? T ex myndigheten Karolinska universitetssjukhuset eller Jönköpings läns landsting eller Praktikertjänst AB. Ange organisationsnummer. </w:t>
      </w:r>
    </w:p>
    <w:p w14:paraId="1EEF1E8A" w14:textId="77777777" w:rsidR="0098682D" w:rsidRPr="00D82A73" w:rsidRDefault="0098682D" w:rsidP="00807514">
      <w:pPr>
        <w:numPr>
          <w:ilvl w:val="0"/>
          <w:numId w:val="18"/>
        </w:numPr>
        <w:spacing w:line="240" w:lineRule="auto"/>
      </w:pPr>
      <w:r w:rsidRPr="00D82A73">
        <w:t xml:space="preserve">Vilka </w:t>
      </w:r>
      <w:proofErr w:type="gramStart"/>
      <w:r w:rsidRPr="00D82A73">
        <w:rPr>
          <w:i/>
        </w:rPr>
        <w:t>landsting / kommuner</w:t>
      </w:r>
      <w:proofErr w:type="gramEnd"/>
      <w:r w:rsidRPr="00D82A73">
        <w:t xml:space="preserve"> är yttersta ansvariga, dvs sjukvårdshuvudmän, för verksamheten där tjänsten används? T ex Stockholms läns landsting, Göteborgs kommun eller Region Skåne. Ange organisationsnummer.  </w:t>
      </w:r>
    </w:p>
    <w:p w14:paraId="567348F5" w14:textId="77777777" w:rsidR="0098682D" w:rsidRPr="00D82A73" w:rsidRDefault="0098682D" w:rsidP="00807514">
      <w:pPr>
        <w:numPr>
          <w:ilvl w:val="0"/>
          <w:numId w:val="18"/>
        </w:numPr>
        <w:spacing w:line="240" w:lineRule="auto"/>
      </w:pPr>
      <w:r w:rsidRPr="00D82A73">
        <w:t xml:space="preserve">Vilka </w:t>
      </w:r>
      <w:r w:rsidRPr="00D82A73">
        <w:rPr>
          <w:i/>
        </w:rPr>
        <w:t xml:space="preserve">patientgrupper </w:t>
      </w:r>
      <w:r w:rsidRPr="00D82A73">
        <w:t>skall använda tjänsten? T ex personer med astmadiagnos som är över 55 år gamla och som är bosatta i Göteborgs kommun.</w:t>
      </w:r>
    </w:p>
    <w:p w14:paraId="1FC2BB05" w14:textId="77777777" w:rsidR="0098682D" w:rsidRPr="00D82A73" w:rsidRDefault="0098682D" w:rsidP="0098682D"/>
    <w:p w14:paraId="0C8D6465" w14:textId="77777777" w:rsidR="0098682D" w:rsidRPr="00D82A73" w:rsidRDefault="0098682D" w:rsidP="0098682D"/>
    <w:p w14:paraId="2751254C" w14:textId="77777777" w:rsidR="0098682D" w:rsidRPr="00D82A73" w:rsidRDefault="0098682D" w:rsidP="0098682D">
      <w:r w:rsidRPr="00D82A73">
        <w:t xml:space="preserve">Exempel på egenskaper hos de kartdelar som beskrivs: </w:t>
      </w:r>
    </w:p>
    <w:p w14:paraId="6F10ADB2" w14:textId="77777777" w:rsidR="0098682D" w:rsidRPr="00D82A73" w:rsidRDefault="0098682D" w:rsidP="00807514">
      <w:pPr>
        <w:numPr>
          <w:ilvl w:val="0"/>
          <w:numId w:val="17"/>
        </w:numPr>
        <w:spacing w:line="240" w:lineRule="auto"/>
      </w:pPr>
      <w:r w:rsidRPr="00D82A73">
        <w:t xml:space="preserve">systemgränser (t ex landstingsgränser eller gränser mot kommunal socialtjänst och hur offentlighet och sekretess skall hanteras), </w:t>
      </w:r>
    </w:p>
    <w:p w14:paraId="6DE484BD" w14:textId="77777777" w:rsidR="0098682D" w:rsidRPr="00D82A73" w:rsidRDefault="0098682D" w:rsidP="00807514">
      <w:pPr>
        <w:numPr>
          <w:ilvl w:val="0"/>
          <w:numId w:val="17"/>
        </w:numPr>
        <w:spacing w:line="240" w:lineRule="auto"/>
      </w:pPr>
      <w:r w:rsidRPr="00D82A73">
        <w:t xml:space="preserve">relationer (t ex förhållanden mellan olika vårdgivare som använder en gemensam formulärtjänst i en vårdprocess med samma patientgrupp när det gäller hur personuppgiftsansvaret skall organiseras), </w:t>
      </w:r>
    </w:p>
    <w:p w14:paraId="72C54942" w14:textId="77777777" w:rsidR="0098682D" w:rsidRPr="00D82A73" w:rsidRDefault="0098682D" w:rsidP="00807514">
      <w:pPr>
        <w:numPr>
          <w:ilvl w:val="0"/>
          <w:numId w:val="17"/>
        </w:numPr>
        <w:spacing w:line="240" w:lineRule="auto"/>
      </w:pPr>
      <w:r w:rsidRPr="00D82A73">
        <w:t xml:space="preserve">objekt/subsystem (t ex informationsflöden som involverar labb eller intern IT-support och hur </w:t>
      </w:r>
      <w:proofErr w:type="gramStart"/>
      <w:r w:rsidRPr="00D82A73">
        <w:t>journalföring / arkivering</w:t>
      </w:r>
      <w:proofErr w:type="gramEnd"/>
      <w:r w:rsidRPr="00D82A73">
        <w:t xml:space="preserve"> skall ske)</w:t>
      </w:r>
    </w:p>
    <w:p w14:paraId="159859E5" w14:textId="77777777" w:rsidR="0098682D" w:rsidRPr="00D82A73" w:rsidRDefault="0098682D" w:rsidP="00807514">
      <w:pPr>
        <w:numPr>
          <w:ilvl w:val="0"/>
          <w:numId w:val="17"/>
        </w:numPr>
        <w:spacing w:line="240" w:lineRule="auto"/>
      </w:pPr>
      <w:r w:rsidRPr="00D82A73">
        <w:t>omgivning (t ex gränsdragning mot vårdprocesser som inte skall omfattas av en tjänst, eller beroenden till systemförvaltande IT-leverantörer, tillsynsmyndigheters ansvarsområden för att analysera hur dessa skall involveras eller avgränsas i regelverksarbetet).</w:t>
      </w:r>
    </w:p>
    <w:p w14:paraId="10BD75D8" w14:textId="77777777" w:rsidR="0098682D" w:rsidRPr="00D82A73" w:rsidRDefault="0098682D" w:rsidP="0098682D">
      <w:pPr>
        <w:ind w:left="720"/>
      </w:pPr>
    </w:p>
    <w:p w14:paraId="4F5E962A" w14:textId="77777777" w:rsidR="0098682D" w:rsidRPr="00D82A73" w:rsidRDefault="0098682D" w:rsidP="0098682D">
      <w:r w:rsidRPr="00D82A73">
        <w:t xml:space="preserve">Resultatet av en systembeskrivning kan beskrivas mer i text eller mer grafiskt (jfr systemkarta). Här följer exempel på frågor och resonemang på påverkan som kan utredas med systembeskrivningar som ett underlag: </w:t>
      </w:r>
    </w:p>
    <w:p w14:paraId="7AB3BA06" w14:textId="77777777" w:rsidR="0098682D" w:rsidRPr="00D82A73" w:rsidRDefault="0098682D" w:rsidP="0098682D">
      <w:pPr>
        <w:ind w:left="720"/>
      </w:pPr>
      <w:r w:rsidRPr="00D82A73">
        <w:br w:type="page"/>
      </w:r>
    </w:p>
    <w:p w14:paraId="5BF4602E" w14:textId="77777777" w:rsidR="0098682D" w:rsidRPr="00D82A73" w:rsidRDefault="0098682D" w:rsidP="0098682D">
      <w:pPr>
        <w:ind w:left="720"/>
      </w:pPr>
    </w:p>
    <w:tbl>
      <w:tblPr>
        <w:tblW w:w="0" w:type="auto"/>
        <w:tblBorders>
          <w:top w:val="single" w:sz="6" w:space="0" w:color="000000"/>
          <w:left w:val="single" w:sz="12" w:space="0" w:color="000000"/>
          <w:bottom w:val="single" w:sz="6" w:space="0" w:color="000000"/>
          <w:right w:val="single" w:sz="12" w:space="0" w:color="000000"/>
          <w:insideV w:val="single" w:sz="6" w:space="0" w:color="000000"/>
        </w:tblBorders>
        <w:tblLook w:val="04A0" w:firstRow="1" w:lastRow="0" w:firstColumn="1" w:lastColumn="0" w:noHBand="0" w:noVBand="1"/>
      </w:tblPr>
      <w:tblGrid>
        <w:gridCol w:w="4400"/>
        <w:gridCol w:w="4490"/>
      </w:tblGrid>
      <w:tr w:rsidR="0098682D" w:rsidRPr="00D82A73" w14:paraId="477CF405" w14:textId="77777777" w:rsidTr="003C4CF1">
        <w:tc>
          <w:tcPr>
            <w:tcW w:w="4818" w:type="dxa"/>
            <w:shd w:val="pct30" w:color="FFFF00" w:fill="B8CCE4"/>
          </w:tcPr>
          <w:p w14:paraId="491AA30C" w14:textId="77777777" w:rsidR="0098682D" w:rsidRPr="00D82A73" w:rsidRDefault="0098682D" w:rsidP="003C4CF1">
            <w:pPr>
              <w:rPr>
                <w:b/>
                <w:szCs w:val="20"/>
              </w:rPr>
            </w:pPr>
            <w:r w:rsidRPr="00D82A73">
              <w:rPr>
                <w:b/>
                <w:szCs w:val="20"/>
              </w:rPr>
              <w:t>Exempel på fråga</w:t>
            </w:r>
          </w:p>
        </w:tc>
        <w:tc>
          <w:tcPr>
            <w:tcW w:w="4818" w:type="dxa"/>
            <w:shd w:val="pct30" w:color="FFFF00" w:fill="B8CCE4"/>
          </w:tcPr>
          <w:p w14:paraId="1DEDD123" w14:textId="77777777" w:rsidR="0098682D" w:rsidRPr="00D82A73" w:rsidRDefault="0098682D" w:rsidP="003C4CF1">
            <w:pPr>
              <w:rPr>
                <w:b/>
                <w:szCs w:val="20"/>
              </w:rPr>
            </w:pPr>
            <w:r w:rsidRPr="00D82A73">
              <w:rPr>
                <w:b/>
                <w:szCs w:val="20"/>
              </w:rPr>
              <w:t>Exempel på påverkan som kan utredas med systembeskrivningar som ett underlag</w:t>
            </w:r>
          </w:p>
        </w:tc>
      </w:tr>
      <w:tr w:rsidR="0098682D" w:rsidRPr="00D82A73" w14:paraId="0339395D" w14:textId="77777777" w:rsidTr="003C4CF1">
        <w:tc>
          <w:tcPr>
            <w:tcW w:w="4818" w:type="dxa"/>
            <w:shd w:val="clear" w:color="auto" w:fill="auto"/>
          </w:tcPr>
          <w:p w14:paraId="1FAA4886" w14:textId="77777777" w:rsidR="0098682D" w:rsidRPr="00D82A73" w:rsidRDefault="0098682D" w:rsidP="003C4CF1">
            <w:pPr>
              <w:rPr>
                <w:szCs w:val="20"/>
              </w:rPr>
            </w:pPr>
            <w:r w:rsidRPr="00D82A73">
              <w:rPr>
                <w:szCs w:val="20"/>
              </w:rPr>
              <w:t>”Vilka avtal/kontrakt bör upprättas mellan de olika aktörerna (e-tjänst mellanhänder, huvudman och invånaren)?”</w:t>
            </w:r>
          </w:p>
          <w:p w14:paraId="62ACF4F3" w14:textId="77777777" w:rsidR="0098682D" w:rsidRPr="00D82A73" w:rsidRDefault="0098682D" w:rsidP="003C4CF1">
            <w:pPr>
              <w:rPr>
                <w:szCs w:val="20"/>
              </w:rPr>
            </w:pPr>
          </w:p>
        </w:tc>
        <w:tc>
          <w:tcPr>
            <w:tcW w:w="4818" w:type="dxa"/>
            <w:shd w:val="clear" w:color="auto" w:fill="auto"/>
          </w:tcPr>
          <w:p w14:paraId="203DF7EE" w14:textId="77777777" w:rsidR="0098682D" w:rsidRPr="00D82A73" w:rsidRDefault="0098682D" w:rsidP="003C4CF1">
            <w:pPr>
              <w:rPr>
                <w:szCs w:val="20"/>
              </w:rPr>
            </w:pPr>
            <w:r w:rsidRPr="00D82A73">
              <w:rPr>
                <w:szCs w:val="20"/>
              </w:rPr>
              <w:t xml:space="preserve">Det är just för denna typ av frågeställning det behövs tydlig systemkartläggning som sedan kan belysas och bearbetas med hjälp verkliga och hypotetiska case och scenarier. När en e-tjänst funnits under en period kan inventering av befintliga avtal också ge en bättre bild av vilka kontrakt som upplevs som nödvändiga och användbara. Den nationella arkitekturen, landstingsgemensamma ramavtal och strukturer, referensarkitektur kommer att underlätta integration och gemensam utveckling samt underlätta för regelverksansvariga. </w:t>
            </w:r>
          </w:p>
          <w:p w14:paraId="045D1D49" w14:textId="77777777" w:rsidR="0098682D" w:rsidRPr="00D82A73" w:rsidRDefault="0098682D" w:rsidP="003C4CF1">
            <w:pPr>
              <w:rPr>
                <w:szCs w:val="20"/>
              </w:rPr>
            </w:pPr>
          </w:p>
        </w:tc>
      </w:tr>
      <w:tr w:rsidR="0098682D" w:rsidRPr="00D82A73" w14:paraId="1301FD14" w14:textId="77777777" w:rsidTr="003C4CF1">
        <w:tc>
          <w:tcPr>
            <w:tcW w:w="4818" w:type="dxa"/>
            <w:shd w:val="clear" w:color="auto" w:fill="auto"/>
          </w:tcPr>
          <w:p w14:paraId="455A4EF8" w14:textId="77777777" w:rsidR="0098682D" w:rsidRPr="00D82A73" w:rsidRDefault="0098682D" w:rsidP="003C4CF1">
            <w:pPr>
              <w:rPr>
                <w:szCs w:val="20"/>
              </w:rPr>
            </w:pPr>
            <w:r w:rsidRPr="00D82A73">
              <w:rPr>
                <w:szCs w:val="20"/>
              </w:rPr>
              <w:t xml:space="preserve">”Hur länge får information lagras i ett formulär, hur länge bör ett pågående formulär få vara aktivt </w:t>
            </w:r>
            <w:proofErr w:type="gramStart"/>
            <w:r w:rsidRPr="00D82A73">
              <w:rPr>
                <w:szCs w:val="20"/>
              </w:rPr>
              <w:t>dvs</w:t>
            </w:r>
            <w:proofErr w:type="gramEnd"/>
            <w:r w:rsidRPr="00D82A73">
              <w:rPr>
                <w:szCs w:val="20"/>
              </w:rPr>
              <w:t xml:space="preserve"> vara temporärt.”</w:t>
            </w:r>
          </w:p>
          <w:p w14:paraId="3494640D" w14:textId="77777777" w:rsidR="0098682D" w:rsidRPr="00D82A73" w:rsidRDefault="0098682D" w:rsidP="003C4CF1">
            <w:pPr>
              <w:rPr>
                <w:szCs w:val="20"/>
              </w:rPr>
            </w:pPr>
          </w:p>
        </w:tc>
        <w:tc>
          <w:tcPr>
            <w:tcW w:w="4818" w:type="dxa"/>
            <w:shd w:val="clear" w:color="auto" w:fill="auto"/>
          </w:tcPr>
          <w:p w14:paraId="3BCF1D0A" w14:textId="77777777" w:rsidR="0098682D" w:rsidRPr="00D82A73" w:rsidRDefault="0098682D" w:rsidP="003C4CF1">
            <w:pPr>
              <w:rPr>
                <w:szCs w:val="20"/>
              </w:rPr>
            </w:pPr>
            <w:r w:rsidRPr="00D82A73">
              <w:rPr>
                <w:szCs w:val="20"/>
              </w:rPr>
              <w:t>Denna frågeställning påverkar kraven som en vårdgivare måste ställa på den tekniska lösningen och kan kräva att den tekniska lösningen antingen uppfyller krav som ställs på journalsystem, alternativt innehåller stöd för export av information från formulärtjänst till journal på ett sätt som uppfyller särskilda informationssäkerhetskrav. Normalt sätt kan detta hanteras med utgångspunkten att själva formulärtjänsten inte innehåller lagring av känsliga personuppgifter.</w:t>
            </w:r>
          </w:p>
          <w:p w14:paraId="1399EC11" w14:textId="77777777" w:rsidR="0098682D" w:rsidRPr="00D82A73" w:rsidRDefault="0098682D" w:rsidP="003C4CF1">
            <w:pPr>
              <w:rPr>
                <w:szCs w:val="20"/>
              </w:rPr>
            </w:pPr>
          </w:p>
        </w:tc>
      </w:tr>
      <w:tr w:rsidR="0098682D" w:rsidRPr="00D82A73" w14:paraId="3D1C69B4" w14:textId="77777777" w:rsidTr="003C4CF1">
        <w:tc>
          <w:tcPr>
            <w:tcW w:w="4818" w:type="dxa"/>
            <w:shd w:val="clear" w:color="auto" w:fill="auto"/>
          </w:tcPr>
          <w:p w14:paraId="4E56A4E2" w14:textId="77777777" w:rsidR="0098682D" w:rsidRPr="00D82A73" w:rsidRDefault="0098682D" w:rsidP="003C4CF1">
            <w:pPr>
              <w:rPr>
                <w:szCs w:val="20"/>
              </w:rPr>
            </w:pPr>
            <w:r w:rsidRPr="00D82A73">
              <w:rPr>
                <w:szCs w:val="20"/>
              </w:rPr>
              <w:t>”Vem äger och kan ta betalt för en formulärtjänst?”, ”Vem äger informationen i tjänsten?”</w:t>
            </w:r>
          </w:p>
          <w:p w14:paraId="6D0049EA" w14:textId="77777777" w:rsidR="0098682D" w:rsidRPr="00D82A73" w:rsidRDefault="0098682D" w:rsidP="003C4CF1">
            <w:pPr>
              <w:rPr>
                <w:szCs w:val="20"/>
              </w:rPr>
            </w:pPr>
          </w:p>
        </w:tc>
        <w:tc>
          <w:tcPr>
            <w:tcW w:w="4818" w:type="dxa"/>
            <w:shd w:val="clear" w:color="auto" w:fill="auto"/>
          </w:tcPr>
          <w:p w14:paraId="3F2091B7" w14:textId="77777777" w:rsidR="0098682D" w:rsidRPr="00D82A73" w:rsidRDefault="0098682D" w:rsidP="003C4CF1">
            <w:pPr>
              <w:rPr>
                <w:szCs w:val="20"/>
              </w:rPr>
            </w:pPr>
            <w:r w:rsidRPr="00D82A73">
              <w:rPr>
                <w:szCs w:val="20"/>
              </w:rPr>
              <w:t xml:space="preserve">Dessa frågeställningar påverkar ingångsvillkoren för hur en etjänstelösning introduceras inom en sjukvårdshuvudmans område och medför t ex att man när en medborgare använder en tjänst </w:t>
            </w:r>
            <w:proofErr w:type="gramStart"/>
            <w:r w:rsidRPr="00D82A73">
              <w:rPr>
                <w:szCs w:val="20"/>
              </w:rPr>
              <w:t>tillser</w:t>
            </w:r>
            <w:proofErr w:type="gramEnd"/>
            <w:r w:rsidRPr="00D82A73">
              <w:rPr>
                <w:szCs w:val="20"/>
              </w:rPr>
              <w:t xml:space="preserve"> att den som äger tjänsten i förhållandet med invånaren (t ex en vårdgivare) har säkrat med slutanvändarna att informationen kan utnyttjas för ytterligare ändamål som t ex statistik, forskning. Normalt sätt kan detta hanteras genom att man har väl utvecklade avtal med slutanvändarna, t ex villkorstexter integrerade i de olika tjänstekomponenterna som användarna godkänner när man har börjat använda tjänsten, och att man med policies, ramavtal och </w:t>
            </w:r>
            <w:r w:rsidRPr="00D82A73">
              <w:rPr>
                <w:szCs w:val="20"/>
              </w:rPr>
              <w:lastRenderedPageBreak/>
              <w:t>anslutningsavtal reglerar från sjukvårdshuvudmannens sida vad som skall gälla.</w:t>
            </w:r>
          </w:p>
          <w:p w14:paraId="5F82EF1F" w14:textId="77777777" w:rsidR="0098682D" w:rsidRPr="00D82A73" w:rsidRDefault="0098682D" w:rsidP="003C4CF1">
            <w:pPr>
              <w:rPr>
                <w:szCs w:val="20"/>
              </w:rPr>
            </w:pPr>
          </w:p>
        </w:tc>
      </w:tr>
      <w:tr w:rsidR="0098682D" w:rsidRPr="00D82A73" w14:paraId="3A5F629B" w14:textId="77777777" w:rsidTr="003C4CF1">
        <w:tc>
          <w:tcPr>
            <w:tcW w:w="4818" w:type="dxa"/>
            <w:shd w:val="clear" w:color="auto" w:fill="auto"/>
          </w:tcPr>
          <w:p w14:paraId="060FF862" w14:textId="77777777" w:rsidR="0098682D" w:rsidRPr="00D82A73" w:rsidRDefault="0098682D" w:rsidP="003C4CF1">
            <w:pPr>
              <w:rPr>
                <w:szCs w:val="20"/>
              </w:rPr>
            </w:pPr>
            <w:r w:rsidRPr="00D82A73">
              <w:rPr>
                <w:szCs w:val="20"/>
              </w:rPr>
              <w:lastRenderedPageBreak/>
              <w:t>”På vilket sätt bör en användares (patients) avslutade formulär vara tillgängligt? Måste man kunna se det som en historik över ifyllda formulär?”</w:t>
            </w:r>
          </w:p>
          <w:p w14:paraId="2DB880D9" w14:textId="77777777" w:rsidR="0098682D" w:rsidRPr="00D82A73" w:rsidRDefault="0098682D" w:rsidP="003C4CF1">
            <w:pPr>
              <w:rPr>
                <w:szCs w:val="20"/>
              </w:rPr>
            </w:pPr>
          </w:p>
        </w:tc>
        <w:tc>
          <w:tcPr>
            <w:tcW w:w="4818" w:type="dxa"/>
            <w:shd w:val="clear" w:color="auto" w:fill="auto"/>
          </w:tcPr>
          <w:p w14:paraId="1A33D5FB" w14:textId="77777777" w:rsidR="0098682D" w:rsidRPr="00D82A73" w:rsidRDefault="0098682D" w:rsidP="003C4CF1">
            <w:pPr>
              <w:rPr>
                <w:szCs w:val="20"/>
              </w:rPr>
            </w:pPr>
            <w:r w:rsidRPr="00D82A73">
              <w:rPr>
                <w:szCs w:val="20"/>
              </w:rPr>
              <w:t>Denna frågeställning påverkar hur en personuppgiftsansvarig vårdgivare skall se på formulärhanteringen på verksamhetsnivå och kan kräva att verksamheterna har särskilda rutiner för journalföring, gallring och arkiveringgör. Normalt sätt kan detta hanteras genom att personuppgiftsansvarig vårdgivare har ett särskilt system för kartläggning av befintliga register (jfr PUH-registret inom SLL där också ett Arkiv och biobankscentrum finns som erbjuder tjänster för förvaring och långtidslagring av information och råd och stöd i arkiv- och dokumenthanteringsfrågor).</w:t>
            </w:r>
          </w:p>
          <w:p w14:paraId="51A4CD28" w14:textId="77777777" w:rsidR="0098682D" w:rsidRPr="00D82A73" w:rsidRDefault="0098682D" w:rsidP="003C4CF1">
            <w:pPr>
              <w:rPr>
                <w:szCs w:val="20"/>
              </w:rPr>
            </w:pPr>
          </w:p>
        </w:tc>
      </w:tr>
      <w:tr w:rsidR="0098682D" w:rsidRPr="00D82A73" w14:paraId="4F14947A" w14:textId="77777777" w:rsidTr="003C4CF1">
        <w:tc>
          <w:tcPr>
            <w:tcW w:w="4818" w:type="dxa"/>
            <w:shd w:val="clear" w:color="auto" w:fill="auto"/>
          </w:tcPr>
          <w:p w14:paraId="78569D6F" w14:textId="77777777" w:rsidR="0098682D" w:rsidRPr="00D82A73" w:rsidRDefault="0098682D" w:rsidP="003C4CF1">
            <w:pPr>
              <w:rPr>
                <w:szCs w:val="20"/>
              </w:rPr>
            </w:pPr>
            <w:r w:rsidRPr="00D82A73">
              <w:rPr>
                <w:szCs w:val="20"/>
              </w:rPr>
              <w:t>”Kan olika vårdgivare ta del av information från samma patient?”</w:t>
            </w:r>
          </w:p>
          <w:p w14:paraId="2DE2B651" w14:textId="77777777" w:rsidR="0098682D" w:rsidRPr="00D82A73" w:rsidRDefault="0098682D" w:rsidP="003C4CF1">
            <w:pPr>
              <w:rPr>
                <w:szCs w:val="20"/>
              </w:rPr>
            </w:pPr>
          </w:p>
        </w:tc>
        <w:tc>
          <w:tcPr>
            <w:tcW w:w="4818" w:type="dxa"/>
            <w:shd w:val="clear" w:color="auto" w:fill="auto"/>
          </w:tcPr>
          <w:p w14:paraId="6D79192A" w14:textId="77777777" w:rsidR="0098682D" w:rsidRPr="00D82A73" w:rsidRDefault="0098682D" w:rsidP="003C4CF1">
            <w:pPr>
              <w:rPr>
                <w:szCs w:val="20"/>
              </w:rPr>
            </w:pPr>
            <w:r w:rsidRPr="00D82A73">
              <w:rPr>
                <w:szCs w:val="20"/>
              </w:rPr>
              <w:t>Denna frågeställning påverkar frågor om sammanhållen journalföring och avtal mellan vårdgivare om personuppgiftsbiträden, direktåtkomst, personuppgiftsombud m.m. och kan kräva att den som tillhandahåller en formulärtjänst har kartlagt alla personuppgiftsflöden. Normalt sätt kan detta hanteras genom att själva formulärtjänsten inte möjliggör att olika vårdgivare har access till ”varandras” patientuppgifter, istället styrs accessmatriser och behörigheter på verksamhetsnivå.</w:t>
            </w:r>
          </w:p>
          <w:p w14:paraId="59C754FF" w14:textId="77777777" w:rsidR="0098682D" w:rsidRPr="00D82A73" w:rsidRDefault="0098682D" w:rsidP="003C4CF1">
            <w:pPr>
              <w:rPr>
                <w:szCs w:val="20"/>
              </w:rPr>
            </w:pPr>
          </w:p>
        </w:tc>
      </w:tr>
      <w:tr w:rsidR="0098682D" w:rsidRPr="00D82A73" w14:paraId="155F01F4" w14:textId="77777777" w:rsidTr="003C4CF1">
        <w:tc>
          <w:tcPr>
            <w:tcW w:w="4818" w:type="dxa"/>
            <w:shd w:val="clear" w:color="auto" w:fill="auto"/>
          </w:tcPr>
          <w:p w14:paraId="6390DDFE" w14:textId="77777777" w:rsidR="0098682D" w:rsidRPr="00D82A73" w:rsidRDefault="0098682D" w:rsidP="003C4CF1">
            <w:pPr>
              <w:rPr>
                <w:szCs w:val="20"/>
              </w:rPr>
            </w:pPr>
            <w:r w:rsidRPr="00D82A73">
              <w:rPr>
                <w:szCs w:val="20"/>
              </w:rPr>
              <w:t>”Kan patienter dela med sig av informationen i formulärtjänsten till handläggare inom socialtjänsten?”</w:t>
            </w:r>
          </w:p>
          <w:p w14:paraId="47A132AA" w14:textId="77777777" w:rsidR="0098682D" w:rsidRPr="00D82A73" w:rsidRDefault="0098682D" w:rsidP="003C4CF1">
            <w:pPr>
              <w:rPr>
                <w:szCs w:val="20"/>
              </w:rPr>
            </w:pPr>
          </w:p>
        </w:tc>
        <w:tc>
          <w:tcPr>
            <w:tcW w:w="4818" w:type="dxa"/>
            <w:shd w:val="clear" w:color="auto" w:fill="auto"/>
          </w:tcPr>
          <w:p w14:paraId="0E2171FC" w14:textId="77777777" w:rsidR="0098682D" w:rsidRPr="00D82A73" w:rsidRDefault="0098682D" w:rsidP="003C4CF1">
            <w:pPr>
              <w:rPr>
                <w:szCs w:val="20"/>
              </w:rPr>
            </w:pPr>
            <w:r w:rsidRPr="00D82A73">
              <w:rPr>
                <w:szCs w:val="20"/>
              </w:rPr>
              <w:t>Det pågår utredningar för att förbättra tillgång till personuppgifter inom och mellan hälso- och sjukvården och socialtjä</w:t>
            </w:r>
            <w:proofErr w:type="gramStart"/>
            <w:r w:rsidRPr="00D82A73">
              <w:rPr>
                <w:szCs w:val="20"/>
              </w:rPr>
              <w:t>nsten  som</w:t>
            </w:r>
            <w:proofErr w:type="gramEnd"/>
            <w:r w:rsidRPr="00D82A73">
              <w:rPr>
                <w:szCs w:val="20"/>
              </w:rPr>
              <w:t xml:space="preserve"> skall förbättra och förenkla möjligheterna för aktörer i e-hälsa att utbyta information</w:t>
            </w:r>
            <w:r w:rsidRPr="00D82A73">
              <w:rPr>
                <w:rStyle w:val="Fotnotsreferens"/>
                <w:szCs w:val="20"/>
              </w:rPr>
              <w:footnoteReference w:id="6"/>
            </w:r>
            <w:r w:rsidRPr="00D82A73">
              <w:rPr>
                <w:szCs w:val="20"/>
              </w:rPr>
              <w:t xml:space="preserve">. Dessa frågeställningar påverkar avtal mellan invånare och den som tillhandahåller en tjänst, t ex en för att en vårdgivare skall kunna säkerställa att patienten har en privat sfär för hantering av sina patientuppgifter som inte faller inom vårdgivarens ansvar för offentlig handling och </w:t>
            </w:r>
            <w:r w:rsidRPr="00D82A73">
              <w:rPr>
                <w:szCs w:val="20"/>
              </w:rPr>
              <w:lastRenderedPageBreak/>
              <w:t xml:space="preserve">sekretess. </w:t>
            </w:r>
          </w:p>
          <w:p w14:paraId="341E9C4D" w14:textId="77777777" w:rsidR="0098682D" w:rsidRPr="00D82A73" w:rsidRDefault="0098682D" w:rsidP="003C4CF1">
            <w:pPr>
              <w:rPr>
                <w:szCs w:val="20"/>
              </w:rPr>
            </w:pPr>
          </w:p>
        </w:tc>
      </w:tr>
      <w:tr w:rsidR="0098682D" w:rsidRPr="00D82A73" w14:paraId="3376DED3" w14:textId="77777777" w:rsidTr="003C4CF1">
        <w:tc>
          <w:tcPr>
            <w:tcW w:w="4818" w:type="dxa"/>
            <w:shd w:val="clear" w:color="auto" w:fill="auto"/>
          </w:tcPr>
          <w:p w14:paraId="78DAA828" w14:textId="77777777" w:rsidR="0098682D" w:rsidRPr="00D82A73" w:rsidRDefault="0098682D" w:rsidP="003C4CF1">
            <w:pPr>
              <w:rPr>
                <w:szCs w:val="20"/>
              </w:rPr>
            </w:pPr>
            <w:r w:rsidRPr="00D82A73">
              <w:rPr>
                <w:szCs w:val="20"/>
              </w:rPr>
              <w:lastRenderedPageBreak/>
              <w:t>”Har en användare rätt att få ett avslutat formulär raderat? Vilka verksamhetsregler skall tillämpas på formulären? Vilka regelverk kan styra patientens möjlighet att radera ett formulär?”</w:t>
            </w:r>
          </w:p>
          <w:p w14:paraId="77720169" w14:textId="77777777" w:rsidR="0098682D" w:rsidRPr="00D82A73" w:rsidRDefault="0098682D" w:rsidP="003C4CF1">
            <w:pPr>
              <w:rPr>
                <w:szCs w:val="20"/>
              </w:rPr>
            </w:pPr>
          </w:p>
        </w:tc>
        <w:tc>
          <w:tcPr>
            <w:tcW w:w="4818" w:type="dxa"/>
            <w:shd w:val="clear" w:color="auto" w:fill="auto"/>
          </w:tcPr>
          <w:p w14:paraId="6BAD1526" w14:textId="77777777" w:rsidR="0098682D" w:rsidRPr="00D82A73" w:rsidRDefault="0098682D" w:rsidP="003C4CF1">
            <w:pPr>
              <w:rPr>
                <w:szCs w:val="20"/>
              </w:rPr>
            </w:pPr>
            <w:r w:rsidRPr="00D82A73">
              <w:rPr>
                <w:szCs w:val="20"/>
              </w:rPr>
              <w:t xml:space="preserve">Denna frågeställning påverkar avtal mellan vårdgivare, verksamheter, tjänsteleverantörer, patienter </w:t>
            </w:r>
            <w:proofErr w:type="gramStart"/>
            <w:r w:rsidRPr="00D82A73">
              <w:rPr>
                <w:szCs w:val="20"/>
              </w:rPr>
              <w:t>mfl.</w:t>
            </w:r>
            <w:proofErr w:type="gramEnd"/>
            <w:r w:rsidRPr="00D82A73">
              <w:rPr>
                <w:szCs w:val="20"/>
              </w:rPr>
              <w:t xml:space="preserve"> och kan kräva att tjänsten både i användargränssnitt och avtal tydliggör vad som är patientens egna uppgifter som patienten kan bestämma skall raderas (jfr patientens skrivyta), vad som är journaluppgifter eller administrativa uppgifter som vårdgivare äger (jfr uppgifter som skall journalföras eller som ingår i administrationsgränssnitt). Normalt sätt kan detta hanteras genom att formulärtjänster delas upp i tydliga deltjänster så att inte sammanblandning mellan olika krav och regelverk behöver hanteras (ett normalfall skulle vara att separera information som skall journalföras från allmän användarinformation eller rent administrativa uppgifter).</w:t>
            </w:r>
          </w:p>
          <w:p w14:paraId="6A114452" w14:textId="77777777" w:rsidR="0098682D" w:rsidRPr="00D82A73" w:rsidRDefault="0098682D" w:rsidP="003C4CF1">
            <w:pPr>
              <w:rPr>
                <w:szCs w:val="20"/>
              </w:rPr>
            </w:pPr>
          </w:p>
        </w:tc>
      </w:tr>
      <w:tr w:rsidR="0098682D" w:rsidRPr="00D82A73" w14:paraId="4DC951F7" w14:textId="77777777" w:rsidTr="003C4CF1">
        <w:tc>
          <w:tcPr>
            <w:tcW w:w="4818" w:type="dxa"/>
            <w:shd w:val="clear" w:color="auto" w:fill="auto"/>
          </w:tcPr>
          <w:p w14:paraId="724F00BE" w14:textId="77777777" w:rsidR="0098682D" w:rsidRPr="00D82A73" w:rsidRDefault="0098682D" w:rsidP="003C4CF1">
            <w:pPr>
              <w:rPr>
                <w:szCs w:val="20"/>
              </w:rPr>
            </w:pPr>
            <w:r w:rsidRPr="00D82A73">
              <w:rPr>
                <w:szCs w:val="20"/>
              </w:rPr>
              <w:t>”Vilka olika typer av formulär kan aktualiseras och vilka olika generella regelverk behövs? På vilket sätt är dess typer kopplade till verksamhetsprocesser och hur styr det regelverken?”</w:t>
            </w:r>
          </w:p>
          <w:p w14:paraId="5BDC6CC9" w14:textId="77777777" w:rsidR="0098682D" w:rsidRPr="00D82A73" w:rsidRDefault="0098682D" w:rsidP="003C4CF1">
            <w:pPr>
              <w:rPr>
                <w:szCs w:val="20"/>
              </w:rPr>
            </w:pPr>
          </w:p>
        </w:tc>
        <w:tc>
          <w:tcPr>
            <w:tcW w:w="4818" w:type="dxa"/>
            <w:shd w:val="clear" w:color="auto" w:fill="auto"/>
          </w:tcPr>
          <w:p w14:paraId="32464D49" w14:textId="77777777" w:rsidR="0098682D" w:rsidRPr="00D82A73" w:rsidRDefault="0098682D" w:rsidP="003C4CF1">
            <w:pPr>
              <w:rPr>
                <w:szCs w:val="20"/>
              </w:rPr>
            </w:pPr>
            <w:r w:rsidRPr="00D82A73">
              <w:rPr>
                <w:szCs w:val="20"/>
              </w:rPr>
              <w:t xml:space="preserve">Formulär kan t ex hjälpa till vid förnyande av recept, dialog om provresultat eller för att inhämta hälsodeklaration. Vilka frågeställningar som är </w:t>
            </w:r>
            <w:proofErr w:type="gramStart"/>
            <w:r w:rsidRPr="00D82A73">
              <w:rPr>
                <w:szCs w:val="20"/>
              </w:rPr>
              <w:t>aktuella  påverkar</w:t>
            </w:r>
            <w:proofErr w:type="gramEnd"/>
            <w:r w:rsidRPr="00D82A73">
              <w:rPr>
                <w:szCs w:val="20"/>
              </w:rPr>
              <w:t xml:space="preserve"> sjukvårdshuvudmannens krav på hur eTjänster integreras i verksamhetsprocesser och lokala regelverk. I upphandlingsunderlag kan krav på att olika tjänster tillhandahålls ställas och även generella policies kan skapas för att styra upp hanteringen, t ex med etiska riktlinjer kring hur patientuppgifter får användas för forskning och marknadsföring. Graden av integration med verksamhetsprocesser påverkar hur integrerad eTjänsten skall ses med vårdtjänster i övrigt vilket får påverkan på patientsäkerhetsfrågor, ansvarsfrågor m.m. </w:t>
            </w:r>
          </w:p>
          <w:p w14:paraId="4E0FC36F" w14:textId="77777777" w:rsidR="0098682D" w:rsidRPr="00D82A73" w:rsidRDefault="0098682D" w:rsidP="003C4CF1">
            <w:pPr>
              <w:rPr>
                <w:szCs w:val="20"/>
              </w:rPr>
            </w:pPr>
          </w:p>
        </w:tc>
      </w:tr>
      <w:tr w:rsidR="0098682D" w:rsidRPr="00D82A73" w14:paraId="72EDA82C" w14:textId="77777777" w:rsidTr="003C4CF1">
        <w:tc>
          <w:tcPr>
            <w:tcW w:w="4818" w:type="dxa"/>
            <w:shd w:val="clear" w:color="auto" w:fill="auto"/>
          </w:tcPr>
          <w:p w14:paraId="3F5A4600" w14:textId="77777777" w:rsidR="0098682D" w:rsidRPr="00D82A73" w:rsidRDefault="0098682D" w:rsidP="003C4CF1">
            <w:pPr>
              <w:rPr>
                <w:szCs w:val="20"/>
              </w:rPr>
            </w:pPr>
          </w:p>
        </w:tc>
        <w:tc>
          <w:tcPr>
            <w:tcW w:w="4818" w:type="dxa"/>
            <w:shd w:val="clear" w:color="auto" w:fill="auto"/>
          </w:tcPr>
          <w:p w14:paraId="053C3C9B" w14:textId="77777777" w:rsidR="0098682D" w:rsidRPr="00D82A73" w:rsidRDefault="0098682D" w:rsidP="003C4CF1">
            <w:pPr>
              <w:rPr>
                <w:szCs w:val="20"/>
              </w:rPr>
            </w:pPr>
          </w:p>
        </w:tc>
      </w:tr>
      <w:tr w:rsidR="0098682D" w:rsidRPr="00D82A73" w14:paraId="34EB7547" w14:textId="77777777" w:rsidTr="003C4CF1">
        <w:tc>
          <w:tcPr>
            <w:tcW w:w="4818" w:type="dxa"/>
            <w:shd w:val="clear" w:color="auto" w:fill="auto"/>
          </w:tcPr>
          <w:p w14:paraId="2259A416" w14:textId="77777777" w:rsidR="0098682D" w:rsidRPr="00D82A73" w:rsidRDefault="0098682D" w:rsidP="003C4CF1">
            <w:pPr>
              <w:rPr>
                <w:szCs w:val="20"/>
              </w:rPr>
            </w:pPr>
            <w:r w:rsidRPr="00D82A73">
              <w:rPr>
                <w:szCs w:val="20"/>
              </w:rPr>
              <w:t>”Hur skall ansvarsgränser dras mellan aktörer? Systemkrav?”</w:t>
            </w:r>
          </w:p>
          <w:p w14:paraId="63F89C75" w14:textId="77777777" w:rsidR="0098682D" w:rsidRPr="00D82A73" w:rsidRDefault="0098682D" w:rsidP="003C4CF1">
            <w:pPr>
              <w:rPr>
                <w:szCs w:val="20"/>
              </w:rPr>
            </w:pPr>
          </w:p>
        </w:tc>
        <w:tc>
          <w:tcPr>
            <w:tcW w:w="4818" w:type="dxa"/>
            <w:shd w:val="clear" w:color="auto" w:fill="auto"/>
          </w:tcPr>
          <w:p w14:paraId="539724BF" w14:textId="77777777" w:rsidR="0098682D" w:rsidRPr="00D82A73" w:rsidRDefault="0098682D" w:rsidP="003C4CF1">
            <w:pPr>
              <w:rPr>
                <w:szCs w:val="20"/>
              </w:rPr>
            </w:pPr>
            <w:r w:rsidRPr="00D82A73">
              <w:rPr>
                <w:szCs w:val="20"/>
              </w:rPr>
              <w:t>För att denna frågeställning skall kunna bearbetas behövs tydlig systemkartläggning som sedan kan belysas och bearbetas med hjälp verkliga och hypotetiska case och scenarier.</w:t>
            </w:r>
          </w:p>
          <w:p w14:paraId="686990F8" w14:textId="77777777" w:rsidR="0098682D" w:rsidRPr="00D82A73" w:rsidRDefault="0098682D" w:rsidP="003C4CF1">
            <w:pPr>
              <w:rPr>
                <w:szCs w:val="20"/>
              </w:rPr>
            </w:pPr>
          </w:p>
        </w:tc>
      </w:tr>
      <w:tr w:rsidR="0098682D" w:rsidRPr="00D82A73" w14:paraId="44FE4C99" w14:textId="77777777" w:rsidTr="003C4CF1">
        <w:tc>
          <w:tcPr>
            <w:tcW w:w="4818" w:type="dxa"/>
            <w:shd w:val="clear" w:color="auto" w:fill="auto"/>
          </w:tcPr>
          <w:p w14:paraId="47FEEFF2" w14:textId="77777777" w:rsidR="0098682D" w:rsidRPr="00D82A73" w:rsidRDefault="0098682D" w:rsidP="003C4CF1">
            <w:pPr>
              <w:rPr>
                <w:szCs w:val="20"/>
              </w:rPr>
            </w:pPr>
            <w:r w:rsidRPr="00D82A73">
              <w:rPr>
                <w:szCs w:val="20"/>
              </w:rPr>
              <w:t>”Vem är ansvarig för helheten? Styrmedel?”</w:t>
            </w:r>
          </w:p>
        </w:tc>
        <w:tc>
          <w:tcPr>
            <w:tcW w:w="4818" w:type="dxa"/>
            <w:shd w:val="clear" w:color="auto" w:fill="auto"/>
          </w:tcPr>
          <w:p w14:paraId="1A47F7E0" w14:textId="77777777" w:rsidR="0098682D" w:rsidRPr="00D82A73" w:rsidRDefault="0098682D" w:rsidP="003C4CF1">
            <w:pPr>
              <w:rPr>
                <w:szCs w:val="20"/>
              </w:rPr>
            </w:pPr>
            <w:r w:rsidRPr="00D82A73">
              <w:rPr>
                <w:szCs w:val="20"/>
              </w:rPr>
              <w:t xml:space="preserve">Med utgångspunkt i de avgränsningar och delar som beskrivits i en systemkartläggning kan </w:t>
            </w:r>
            <w:r w:rsidRPr="00D82A73">
              <w:rPr>
                <w:szCs w:val="20"/>
              </w:rPr>
              <w:lastRenderedPageBreak/>
              <w:t>styrmedel diskuteras, t ex vad gäller:</w:t>
            </w:r>
          </w:p>
          <w:p w14:paraId="55FD0180"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Policies</w:t>
            </w:r>
          </w:p>
          <w:p w14:paraId="662F5D05"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Ersättningsmodeller</w:t>
            </w:r>
          </w:p>
          <w:p w14:paraId="42107AA2"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Regelverk</w:t>
            </w:r>
          </w:p>
          <w:p w14:paraId="0D3D6F52"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Avtal</w:t>
            </w:r>
          </w:p>
          <w:p w14:paraId="08E467CC"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Författningskrav</w:t>
            </w:r>
          </w:p>
          <w:p w14:paraId="3D6EA9C4" w14:textId="77777777" w:rsidR="0098682D" w:rsidRPr="00D82A73" w:rsidRDefault="0098682D" w:rsidP="003C4CF1">
            <w:pPr>
              <w:rPr>
                <w:szCs w:val="20"/>
              </w:rPr>
            </w:pPr>
            <w:r w:rsidRPr="00D82A73">
              <w:rPr>
                <w:szCs w:val="20"/>
              </w:rPr>
              <w:t xml:space="preserve">Ansvar mellan beställare och utförare kan regleras avtalas med e-tjänster som en integrerad del. Nationella strukturer kan utformas och regleras. </w:t>
            </w:r>
          </w:p>
          <w:p w14:paraId="5973A7EE" w14:textId="77777777" w:rsidR="0098682D" w:rsidRPr="00D82A73" w:rsidRDefault="0098682D" w:rsidP="003C4CF1">
            <w:pPr>
              <w:rPr>
                <w:szCs w:val="20"/>
              </w:rPr>
            </w:pPr>
          </w:p>
        </w:tc>
      </w:tr>
      <w:tr w:rsidR="0098682D" w:rsidRPr="00D82A73" w14:paraId="5AB88388" w14:textId="77777777" w:rsidTr="003C4CF1">
        <w:tc>
          <w:tcPr>
            <w:tcW w:w="4818" w:type="dxa"/>
            <w:shd w:val="clear" w:color="auto" w:fill="auto"/>
          </w:tcPr>
          <w:p w14:paraId="6ACD5C13" w14:textId="77777777" w:rsidR="0098682D" w:rsidRPr="00D82A73" w:rsidRDefault="0098682D" w:rsidP="003C4CF1">
            <w:pPr>
              <w:rPr>
                <w:szCs w:val="20"/>
              </w:rPr>
            </w:pPr>
            <w:r w:rsidRPr="00D82A73">
              <w:rPr>
                <w:szCs w:val="20"/>
              </w:rPr>
              <w:lastRenderedPageBreak/>
              <w:t>”Vem är ansvarig inför patienten? Informationskrav”</w:t>
            </w:r>
          </w:p>
        </w:tc>
        <w:tc>
          <w:tcPr>
            <w:tcW w:w="4818" w:type="dxa"/>
            <w:shd w:val="clear" w:color="auto" w:fill="auto"/>
          </w:tcPr>
          <w:p w14:paraId="63524494" w14:textId="77777777" w:rsidR="0098682D" w:rsidRPr="00D82A73" w:rsidRDefault="0098682D" w:rsidP="003C4CF1">
            <w:pPr>
              <w:rPr>
                <w:szCs w:val="20"/>
              </w:rPr>
            </w:pPr>
            <w:r w:rsidRPr="00D82A73">
              <w:rPr>
                <w:szCs w:val="20"/>
              </w:rPr>
              <w:t>Ett vanligt sätt att beskriva begreppet personlig integritet i samband med informationshantering är att den enskilde skall kunna kontrollera spridningen av uppgifter om sig själv eller ha en rätt att bestämma vilka uppgifter om sig själv som han eller hon vill dela med sig till andra. Med utgångspunkt i de avgränsningar och delar som beskrivits i en systemkartläggning kan informationssäkerhetsfrågor diskuteras konkret, t ex vad gäller:</w:t>
            </w:r>
          </w:p>
          <w:p w14:paraId="661DCF62"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Integritet</w:t>
            </w:r>
          </w:p>
          <w:p w14:paraId="20A9D8D7"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Sekretess</w:t>
            </w:r>
          </w:p>
          <w:p w14:paraId="2EF07BB6"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Offentlighet</w:t>
            </w:r>
          </w:p>
          <w:p w14:paraId="5AC6B328"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Informationssäkerhet</w:t>
            </w:r>
          </w:p>
          <w:p w14:paraId="13D3EEA9"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Informationsklassning</w:t>
            </w:r>
          </w:p>
          <w:p w14:paraId="447776CD"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Integritetsfilter</w:t>
            </w:r>
          </w:p>
          <w:p w14:paraId="36157329" w14:textId="77777777" w:rsidR="0098682D" w:rsidRPr="00D82A73" w:rsidRDefault="0098682D" w:rsidP="003C4CF1">
            <w:pPr>
              <w:rPr>
                <w:szCs w:val="20"/>
              </w:rPr>
            </w:pPr>
            <w:proofErr w:type="gramStart"/>
            <w:r w:rsidRPr="00D82A73">
              <w:rPr>
                <w:szCs w:val="20"/>
              </w:rPr>
              <w:t>-</w:t>
            </w:r>
            <w:proofErr w:type="gramEnd"/>
            <w:r w:rsidRPr="00D82A73">
              <w:rPr>
                <w:szCs w:val="20"/>
              </w:rPr>
              <w:t xml:space="preserve"> Informationssäkerhet</w:t>
            </w:r>
          </w:p>
          <w:p w14:paraId="6FEFB9D1" w14:textId="77777777" w:rsidR="0098682D" w:rsidRPr="00D82A73" w:rsidRDefault="0098682D" w:rsidP="003C4CF1">
            <w:pPr>
              <w:rPr>
                <w:szCs w:val="20"/>
              </w:rPr>
            </w:pPr>
          </w:p>
        </w:tc>
      </w:tr>
      <w:tr w:rsidR="0098682D" w:rsidRPr="00D82A73" w14:paraId="0184078E" w14:textId="77777777" w:rsidTr="003C4CF1">
        <w:tc>
          <w:tcPr>
            <w:tcW w:w="4818" w:type="dxa"/>
            <w:shd w:val="clear" w:color="auto" w:fill="auto"/>
          </w:tcPr>
          <w:p w14:paraId="739AD4F1" w14:textId="77777777" w:rsidR="0098682D" w:rsidRPr="00D82A73" w:rsidRDefault="0098682D" w:rsidP="003C4CF1">
            <w:pPr>
              <w:rPr>
                <w:szCs w:val="20"/>
              </w:rPr>
            </w:pPr>
            <w:r w:rsidRPr="00D82A73">
              <w:rPr>
                <w:szCs w:val="20"/>
              </w:rPr>
              <w:t>”Vart vänder sig patienten vid fel/missnöje?”</w:t>
            </w:r>
          </w:p>
        </w:tc>
        <w:tc>
          <w:tcPr>
            <w:tcW w:w="4818" w:type="dxa"/>
            <w:shd w:val="clear" w:color="auto" w:fill="auto"/>
          </w:tcPr>
          <w:p w14:paraId="15E807E8" w14:textId="77777777" w:rsidR="0098682D" w:rsidRPr="00D82A73" w:rsidRDefault="0098682D" w:rsidP="003C4CF1">
            <w:pPr>
              <w:rPr>
                <w:szCs w:val="20"/>
              </w:rPr>
            </w:pPr>
            <w:r w:rsidRPr="00D82A73">
              <w:rPr>
                <w:szCs w:val="20"/>
              </w:rPr>
              <w:t>Utgångspunkten är att eHälsojänsterna är en integrerad del i hälso- och sjukvården. Det bör då alltid finnas en ansvarig vårdgivare som en missnöjd patient kan vända sig till. Invånare utan patientrelation bör kunna vända sig till en representant för sjukvårdshuvudmannen, t ex utsedd en funktion för Mina Vårdkontakter.</w:t>
            </w:r>
          </w:p>
        </w:tc>
      </w:tr>
    </w:tbl>
    <w:p w14:paraId="412295DF" w14:textId="77777777" w:rsidR="0098682D" w:rsidRPr="00D82A73" w:rsidRDefault="0098682D" w:rsidP="0098682D"/>
    <w:p w14:paraId="0625E3DE" w14:textId="77777777" w:rsidR="003C4CF1" w:rsidRPr="00D82A73" w:rsidRDefault="003C4CF1" w:rsidP="007E47C0">
      <w:pPr>
        <w:rPr>
          <w:highlight w:val="yellow"/>
        </w:rPr>
      </w:pPr>
    </w:p>
    <w:p w14:paraId="76A360BC" w14:textId="77777777" w:rsidR="003C4CF1" w:rsidRPr="00D82A73" w:rsidRDefault="003C4CF1" w:rsidP="007E47C0">
      <w:pPr>
        <w:rPr>
          <w:highlight w:val="yellow"/>
        </w:rPr>
      </w:pPr>
    </w:p>
    <w:p w14:paraId="79420223" w14:textId="77777777" w:rsidR="003C4CF1" w:rsidRPr="00D82A73" w:rsidRDefault="003C4CF1">
      <w:pPr>
        <w:spacing w:line="240" w:lineRule="auto"/>
        <w:rPr>
          <w:rFonts w:eastAsia="Times New Roman"/>
          <w:bCs/>
          <w:sz w:val="24"/>
          <w:szCs w:val="26"/>
        </w:rPr>
      </w:pPr>
      <w:r w:rsidRPr="00D82A73">
        <w:br w:type="page"/>
      </w:r>
    </w:p>
    <w:p w14:paraId="0FB1143F" w14:textId="74C30920" w:rsidR="00265F33" w:rsidRPr="00D82A73" w:rsidRDefault="00265F33" w:rsidP="00C54F68">
      <w:pPr>
        <w:pStyle w:val="Rubrik2"/>
      </w:pPr>
      <w:bookmarkStart w:id="78" w:name="_Toc259358463"/>
      <w:r w:rsidRPr="00D82A73">
        <w:lastRenderedPageBreak/>
        <w:t>Icke funktionella krav</w:t>
      </w:r>
      <w:bookmarkEnd w:id="78"/>
    </w:p>
    <w:p w14:paraId="505468A0" w14:textId="10C920D8" w:rsidR="007E47C0" w:rsidRPr="00E71599" w:rsidRDefault="007E47C0" w:rsidP="007E47C0">
      <w:pPr>
        <w:pStyle w:val="Rubrik3"/>
      </w:pPr>
      <w:bookmarkStart w:id="79" w:name="_Toc259358464"/>
      <w:r w:rsidRPr="00D82A73">
        <w:t>SLA krav</w:t>
      </w:r>
      <w:bookmarkEnd w:id="79"/>
    </w:p>
    <w:p w14:paraId="513E955F" w14:textId="512B825C" w:rsidR="007E47C0" w:rsidRPr="00D82A73" w:rsidRDefault="007E47C0" w:rsidP="007E47C0">
      <w:r w:rsidRPr="00D82A73">
        <w:t>Följande generella SLA-krav gäller för alla tjänsteproducenter som tillhandahåller tjänster. Dessa krav gäller där inget annat anges för ett specifikt tjänstekontrakt.</w:t>
      </w:r>
      <w:r w:rsidR="00AD6E45" w:rsidRPr="00D82A73">
        <w:t xml:space="preserve"> Observera att detta gäller tjänsteproducenten, antalet ”mellanhänder” som tjänsteplattformar kan komma att utöka svarstiden.</w:t>
      </w:r>
    </w:p>
    <w:p w14:paraId="68F52FC8" w14:textId="77777777" w:rsidR="007E47C0" w:rsidRPr="00D82A73" w:rsidRDefault="007E47C0" w:rsidP="007E47C0"/>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7E47C0" w:rsidRPr="00D82A73" w14:paraId="6496BCE7" w14:textId="77777777" w:rsidTr="00514BAB">
        <w:tc>
          <w:tcPr>
            <w:tcW w:w="2268" w:type="dxa"/>
          </w:tcPr>
          <w:p w14:paraId="2136F66E" w14:textId="77777777" w:rsidR="007E47C0" w:rsidRPr="00D82A73" w:rsidRDefault="007E47C0" w:rsidP="00514BAB">
            <w:pPr>
              <w:rPr>
                <w:b/>
              </w:rPr>
            </w:pPr>
            <w:r w:rsidRPr="00D82A73">
              <w:rPr>
                <w:b/>
              </w:rPr>
              <w:t>Kategori</w:t>
            </w:r>
          </w:p>
        </w:tc>
        <w:tc>
          <w:tcPr>
            <w:tcW w:w="4154" w:type="dxa"/>
          </w:tcPr>
          <w:p w14:paraId="5498AD94" w14:textId="77777777" w:rsidR="007E47C0" w:rsidRPr="00D82A73" w:rsidRDefault="007E47C0" w:rsidP="00514BAB">
            <w:pPr>
              <w:rPr>
                <w:b/>
              </w:rPr>
            </w:pPr>
            <w:r w:rsidRPr="00D82A73">
              <w:rPr>
                <w:b/>
              </w:rPr>
              <w:t>Värde</w:t>
            </w:r>
          </w:p>
        </w:tc>
        <w:tc>
          <w:tcPr>
            <w:tcW w:w="3266" w:type="dxa"/>
          </w:tcPr>
          <w:p w14:paraId="0047FBE2" w14:textId="77777777" w:rsidR="007E47C0" w:rsidRPr="00D82A73" w:rsidRDefault="007E47C0" w:rsidP="00514BAB">
            <w:pPr>
              <w:rPr>
                <w:b/>
              </w:rPr>
            </w:pPr>
            <w:r w:rsidRPr="00D82A73">
              <w:rPr>
                <w:b/>
              </w:rPr>
              <w:t>Beskrivning</w:t>
            </w:r>
          </w:p>
        </w:tc>
      </w:tr>
      <w:tr w:rsidR="007E47C0" w:rsidRPr="00D82A73" w14:paraId="13694575" w14:textId="77777777" w:rsidTr="00514BAB">
        <w:tc>
          <w:tcPr>
            <w:tcW w:w="2268" w:type="dxa"/>
          </w:tcPr>
          <w:p w14:paraId="05D9E5C8" w14:textId="0C05C04B" w:rsidR="007E47C0" w:rsidRPr="00D82A73" w:rsidRDefault="007E47C0" w:rsidP="00514BAB">
            <w:r w:rsidRPr="00D82A73">
              <w:t>Svarstid</w:t>
            </w:r>
            <w:r w:rsidR="003C4CF1" w:rsidRPr="00D82A73">
              <w:t xml:space="preserve"> (avg)</w:t>
            </w:r>
          </w:p>
        </w:tc>
        <w:tc>
          <w:tcPr>
            <w:tcW w:w="4154" w:type="dxa"/>
          </w:tcPr>
          <w:p w14:paraId="1350CED3" w14:textId="33BB550A" w:rsidR="007E47C0" w:rsidRPr="00D82A73" w:rsidRDefault="00AD6E45" w:rsidP="00514BAB">
            <w:pPr>
              <w:rPr>
                <w:highlight w:val="yellow"/>
              </w:rPr>
            </w:pPr>
            <w:r w:rsidRPr="00D82A73">
              <w:t>&lt; 5</w:t>
            </w:r>
            <w:r w:rsidR="003C4CF1" w:rsidRPr="00D82A73">
              <w:t>00 ms per anrop.</w:t>
            </w:r>
          </w:p>
        </w:tc>
        <w:tc>
          <w:tcPr>
            <w:tcW w:w="3266" w:type="dxa"/>
          </w:tcPr>
          <w:p w14:paraId="1E1B2BBA" w14:textId="77777777" w:rsidR="007E47C0" w:rsidRPr="00D82A73" w:rsidRDefault="007E47C0" w:rsidP="00514BAB"/>
        </w:tc>
      </w:tr>
      <w:tr w:rsidR="007E47C0" w:rsidRPr="00D82A73" w14:paraId="6892E310" w14:textId="77777777" w:rsidTr="00514BAB">
        <w:tc>
          <w:tcPr>
            <w:tcW w:w="2268" w:type="dxa"/>
          </w:tcPr>
          <w:p w14:paraId="489A4689" w14:textId="77777777" w:rsidR="007E47C0" w:rsidRPr="00D82A73" w:rsidRDefault="007E47C0" w:rsidP="00514BAB">
            <w:r w:rsidRPr="00D82A73">
              <w:t>Tillgänglighet</w:t>
            </w:r>
          </w:p>
        </w:tc>
        <w:tc>
          <w:tcPr>
            <w:tcW w:w="4154" w:type="dxa"/>
          </w:tcPr>
          <w:p w14:paraId="6190D5FA" w14:textId="77777777" w:rsidR="007E47C0" w:rsidRPr="00D82A73" w:rsidRDefault="007E47C0" w:rsidP="00514BAB">
            <w:r w:rsidRPr="00D82A73">
              <w:t>24x7, 99,5%</w:t>
            </w:r>
          </w:p>
        </w:tc>
        <w:tc>
          <w:tcPr>
            <w:tcW w:w="3266" w:type="dxa"/>
          </w:tcPr>
          <w:p w14:paraId="0C6DBA5B" w14:textId="77777777" w:rsidR="007E47C0" w:rsidRPr="00D82A73" w:rsidRDefault="007E47C0" w:rsidP="00514BAB"/>
        </w:tc>
      </w:tr>
      <w:tr w:rsidR="007E47C0" w:rsidRPr="00D82A73" w14:paraId="6595DB9B" w14:textId="77777777" w:rsidTr="00514BAB">
        <w:tc>
          <w:tcPr>
            <w:tcW w:w="2268" w:type="dxa"/>
          </w:tcPr>
          <w:p w14:paraId="661DCAE1" w14:textId="77777777" w:rsidR="007E47C0" w:rsidRPr="00D82A73" w:rsidRDefault="007E47C0" w:rsidP="00514BAB">
            <w:r w:rsidRPr="00D82A73">
              <w:t>Last</w:t>
            </w:r>
          </w:p>
        </w:tc>
        <w:tc>
          <w:tcPr>
            <w:tcW w:w="4154" w:type="dxa"/>
          </w:tcPr>
          <w:p w14:paraId="1FFD136D" w14:textId="4189F565" w:rsidR="007E47C0" w:rsidRPr="00D82A73" w:rsidRDefault="00AD6E45" w:rsidP="00AD6E45">
            <w:r w:rsidRPr="00D82A73">
              <w:t>50</w:t>
            </w:r>
            <w:r w:rsidR="003C4CF1" w:rsidRPr="00D82A73">
              <w:t xml:space="preserve"> samtidiga </w:t>
            </w:r>
            <w:r w:rsidRPr="00D82A73">
              <w:t>anrop</w:t>
            </w:r>
          </w:p>
        </w:tc>
        <w:tc>
          <w:tcPr>
            <w:tcW w:w="3266" w:type="dxa"/>
          </w:tcPr>
          <w:p w14:paraId="4ADEEF79" w14:textId="77777777" w:rsidR="007E47C0" w:rsidRPr="00D82A73" w:rsidRDefault="007E47C0" w:rsidP="00514BAB"/>
        </w:tc>
      </w:tr>
      <w:tr w:rsidR="007E47C0" w:rsidRPr="00D82A73" w14:paraId="22C61358" w14:textId="77777777" w:rsidTr="00514BAB">
        <w:tc>
          <w:tcPr>
            <w:tcW w:w="2268" w:type="dxa"/>
          </w:tcPr>
          <w:p w14:paraId="4116C3AB" w14:textId="77777777" w:rsidR="007E47C0" w:rsidRPr="00D82A73" w:rsidRDefault="007E47C0" w:rsidP="00514BAB">
            <w:r w:rsidRPr="00D82A73">
              <w:t>Aktualitet</w:t>
            </w:r>
          </w:p>
        </w:tc>
        <w:tc>
          <w:tcPr>
            <w:tcW w:w="4154" w:type="dxa"/>
          </w:tcPr>
          <w:p w14:paraId="215D425A" w14:textId="5C43DFB6" w:rsidR="007E47C0" w:rsidRPr="00D82A73" w:rsidRDefault="003C4CF1" w:rsidP="00514BAB">
            <w:r w:rsidRPr="00D82A73">
              <w:t>-</w:t>
            </w:r>
          </w:p>
        </w:tc>
        <w:tc>
          <w:tcPr>
            <w:tcW w:w="3266" w:type="dxa"/>
          </w:tcPr>
          <w:p w14:paraId="11C73843" w14:textId="77777777" w:rsidR="007E47C0" w:rsidRPr="00D82A73" w:rsidRDefault="007E47C0" w:rsidP="00514BAB"/>
        </w:tc>
      </w:tr>
      <w:tr w:rsidR="007E47C0" w:rsidRPr="00D82A73" w14:paraId="16B77227" w14:textId="77777777" w:rsidTr="00514BAB">
        <w:tc>
          <w:tcPr>
            <w:tcW w:w="2268" w:type="dxa"/>
          </w:tcPr>
          <w:p w14:paraId="23E0E8DE" w14:textId="77777777" w:rsidR="007E47C0" w:rsidRPr="00D82A73" w:rsidRDefault="007E47C0" w:rsidP="00514BAB">
            <w:pPr>
              <w:rPr>
                <w:highlight w:val="yellow"/>
              </w:rPr>
            </w:pPr>
            <w:r w:rsidRPr="00D82A73">
              <w:t>Återställningstid</w:t>
            </w:r>
          </w:p>
        </w:tc>
        <w:tc>
          <w:tcPr>
            <w:tcW w:w="4154" w:type="dxa"/>
          </w:tcPr>
          <w:p w14:paraId="06525495" w14:textId="5CC7519A" w:rsidR="007E47C0" w:rsidRPr="00D82A73" w:rsidRDefault="003C4CF1" w:rsidP="00514BAB">
            <w:pPr>
              <w:tabs>
                <w:tab w:val="left" w:pos="2935"/>
              </w:tabs>
              <w:jc w:val="both"/>
            </w:pPr>
            <w:r w:rsidRPr="00D82A73">
              <w:t>-</w:t>
            </w:r>
          </w:p>
        </w:tc>
        <w:tc>
          <w:tcPr>
            <w:tcW w:w="3266" w:type="dxa"/>
          </w:tcPr>
          <w:p w14:paraId="1F8399FE" w14:textId="659279CD" w:rsidR="007E47C0" w:rsidRPr="00D82A73" w:rsidRDefault="007E47C0" w:rsidP="00514BAB"/>
        </w:tc>
      </w:tr>
    </w:tbl>
    <w:p w14:paraId="7C30B809" w14:textId="77777777" w:rsidR="007E47C0" w:rsidRPr="00D82A73" w:rsidRDefault="007E47C0" w:rsidP="007E47C0">
      <w:pPr>
        <w:pStyle w:val="Brdtext"/>
      </w:pPr>
      <w:bookmarkStart w:id="80" w:name="_GoBack"/>
      <w:bookmarkEnd w:id="80"/>
    </w:p>
    <w:p w14:paraId="30DF6461" w14:textId="77777777" w:rsidR="003C4CF1" w:rsidRPr="00D82A73" w:rsidRDefault="003C4CF1" w:rsidP="007E47C0">
      <w:pPr>
        <w:pStyle w:val="Brdtext"/>
      </w:pPr>
    </w:p>
    <w:p w14:paraId="7411275B" w14:textId="77777777" w:rsidR="00265F33" w:rsidRPr="00D82A73" w:rsidRDefault="00265F33" w:rsidP="00C54F68">
      <w:pPr>
        <w:pStyle w:val="Rubrik3"/>
      </w:pPr>
      <w:bookmarkStart w:id="81" w:name="_Toc259358465"/>
      <w:r w:rsidRPr="00D82A73">
        <w:t>Övriga krav</w:t>
      </w:r>
      <w:bookmarkEnd w:id="81"/>
    </w:p>
    <w:p w14:paraId="6EDD47DF" w14:textId="77777777" w:rsidR="007C5E55" w:rsidRPr="00D82A73" w:rsidRDefault="007C5E55" w:rsidP="007C5E55"/>
    <w:p w14:paraId="0D34E8CE" w14:textId="1580DCA9" w:rsidR="00AD6E45" w:rsidRPr="00D82A73" w:rsidRDefault="007C5E55" w:rsidP="00AD6E45">
      <w:pPr>
        <w:pStyle w:val="Rubrik2"/>
      </w:pPr>
      <w:bookmarkStart w:id="82" w:name="_Toc357754854"/>
      <w:bookmarkStart w:id="83" w:name="_Toc224960922"/>
      <w:bookmarkStart w:id="84" w:name="_Toc357754855"/>
      <w:bookmarkStart w:id="85" w:name="_Toc259358466"/>
      <w:bookmarkEnd w:id="12"/>
      <w:bookmarkEnd w:id="13"/>
      <w:bookmarkEnd w:id="14"/>
      <w:r w:rsidRPr="00D82A73">
        <w:t>Felhantering</w:t>
      </w:r>
      <w:bookmarkEnd w:id="82"/>
      <w:bookmarkEnd w:id="85"/>
    </w:p>
    <w:p w14:paraId="24B24FDF" w14:textId="77777777" w:rsidR="00AD6E45" w:rsidRPr="00D82A73" w:rsidRDefault="00AD6E45" w:rsidP="00AD6E45">
      <w:r w:rsidRPr="00D82A73">
        <w:t xml:space="preserve">Vid ett </w:t>
      </w:r>
      <w:r w:rsidRPr="00D82A73">
        <w:rPr>
          <w:b/>
        </w:rPr>
        <w:t>tekniskt fel</w:t>
      </w:r>
      <w:r w:rsidRPr="00D82A73">
        <w:t xml:space="preserve"> levereras ett generellt undantag (SOAP-Exception). Exempel på felsituationer som rapporteras som tekniskt fel kan vara deadlock i databasen eller följdeffekter av programmeringsfel. Denna information bör loggas av tjänstekonsumenten. Informationen är inte riktad till användaren.</w:t>
      </w:r>
      <w:r w:rsidRPr="00D82A73">
        <w:br/>
        <w:t>Användaren kommer enbart att se ”tekniskt fel – inte detaljinformation. Den riktar sig till systemförvaltaren.</w:t>
      </w:r>
    </w:p>
    <w:p w14:paraId="67AED681" w14:textId="77777777" w:rsidR="00AD6E45" w:rsidRPr="00D82A73" w:rsidRDefault="00AD6E45" w:rsidP="00AD6E45">
      <w:pPr>
        <w:pStyle w:val="Brdtext"/>
      </w:pPr>
    </w:p>
    <w:p w14:paraId="3968116B" w14:textId="0B9DEADB" w:rsidR="00AD6E45" w:rsidRPr="00D82A73" w:rsidRDefault="00AD6E45" w:rsidP="00AD6E45">
      <w:r w:rsidRPr="00D82A73">
        <w:t xml:space="preserve">Vid ett </w:t>
      </w:r>
      <w:r w:rsidRPr="00D82A73">
        <w:rPr>
          <w:b/>
        </w:rPr>
        <w:t>logiskt fel i</w:t>
      </w:r>
      <w:r w:rsidRPr="00D82A73">
        <w:t xml:space="preserve"> de uppdaterande tjänsterna levereras resultCode, resultText/comment.</w:t>
      </w:r>
      <w:r w:rsidRPr="00D82A73">
        <w:br/>
        <w:t>Syftet med resultText är att tjänstekonsumenten av tjänsten ska kunna visa upp informationen för invånaren.</w:t>
      </w:r>
    </w:p>
    <w:p w14:paraId="687107B1" w14:textId="77777777" w:rsidR="00AD6E45" w:rsidRPr="00D82A73" w:rsidRDefault="00AD6E45" w:rsidP="00AD6E45">
      <w:r w:rsidRPr="00D82A73">
        <w:t>resultCode kan vara:</w:t>
      </w:r>
    </w:p>
    <w:p w14:paraId="5340F8A0" w14:textId="77777777" w:rsidR="00AD6E45" w:rsidRPr="00D82A73" w:rsidRDefault="00AD6E45" w:rsidP="00AD6E45">
      <w:r w:rsidRPr="00D82A73">
        <w:t xml:space="preserve">OK </w:t>
      </w:r>
      <w:r w:rsidRPr="00D82A73">
        <w:br/>
        <w:t>transaktionen har utförts enligt uppdraget i frågemeddelandet.</w:t>
      </w:r>
    </w:p>
    <w:p w14:paraId="7E8EFE78" w14:textId="77777777" w:rsidR="00AD6E45" w:rsidRPr="00D82A73" w:rsidRDefault="00AD6E45" w:rsidP="00AD6E45">
      <w:r w:rsidRPr="00D82A73">
        <w:t xml:space="preserve">INFO </w:t>
      </w:r>
      <w:r w:rsidRPr="00D82A73">
        <w:br/>
        <w:t xml:space="preserve">transaktionen har </w:t>
      </w:r>
      <w:bookmarkStart w:id="86" w:name="OLE_LINK7"/>
      <w:bookmarkStart w:id="87" w:name="OLE_LINK8"/>
      <w:r w:rsidRPr="00D82A73">
        <w:t xml:space="preserve">utförts </w:t>
      </w:r>
      <w:bookmarkEnd w:id="86"/>
      <w:bookmarkEnd w:id="87"/>
      <w:r w:rsidRPr="00D82A73">
        <w:t>enligt uppdraget i frågemeddelandet, men det finns ett meddelande som tjänstekonsumenten måste visa upp för invånaren. Exempel på detta kan vara ”</w:t>
      </w:r>
      <w:proofErr w:type="gramStart"/>
      <w:r w:rsidRPr="00D82A73">
        <w:t>medtag</w:t>
      </w:r>
      <w:proofErr w:type="gramEnd"/>
      <w:r w:rsidRPr="00D82A73">
        <w:t xml:space="preserve"> legitiomation vid besöket”.</w:t>
      </w:r>
    </w:p>
    <w:p w14:paraId="4EC53475" w14:textId="77777777" w:rsidR="00AD6E45" w:rsidRPr="00D82A73" w:rsidRDefault="00AD6E45" w:rsidP="00AD6E45">
      <w:r w:rsidRPr="00D82A73">
        <w:t>ERROR</w:t>
      </w:r>
      <w:r w:rsidRPr="00D82A73">
        <w:br/>
        <w:t xml:space="preserve">transaktionen har INTE kunnat utföras enligt uppdrag i frågemeddelandet p.g.a. logiskt fel. Det finns ett meddelande som konsumenten måste visa upp. Exempel på detta kan vara ”ditt svar gick inte att hantera pga XXX”. </w:t>
      </w:r>
    </w:p>
    <w:p w14:paraId="5DDDFF5D" w14:textId="77777777" w:rsidR="00AD6E45" w:rsidRPr="00D82A73" w:rsidRDefault="00AD6E45" w:rsidP="00AD6E45"/>
    <w:p w14:paraId="289A7F5C" w14:textId="77777777" w:rsidR="00AD6E45" w:rsidRPr="00D82A73" w:rsidRDefault="00AD6E45" w:rsidP="00AD6E45"/>
    <w:p w14:paraId="698B8F68" w14:textId="77777777" w:rsidR="007C5E55" w:rsidRPr="00D82A73" w:rsidRDefault="007C5E55" w:rsidP="007C5E55">
      <w:pPr>
        <w:rPr>
          <w:color w:val="4F81BD" w:themeColor="accent1"/>
        </w:rPr>
      </w:pPr>
      <w:r w:rsidRPr="00D82A73">
        <w:rPr>
          <w:color w:val="4F81BD" w:themeColor="accent1"/>
        </w:rPr>
        <w:t>Se Tjänstekontraktsbeskrivning – exempel.</w:t>
      </w:r>
    </w:p>
    <w:p w14:paraId="2A097C2C" w14:textId="77777777" w:rsidR="007C5E55" w:rsidRPr="00D82A73" w:rsidRDefault="007C5E55" w:rsidP="007C5E55">
      <w:pPr>
        <w:pStyle w:val="Rubrik3"/>
      </w:pPr>
      <w:bookmarkStart w:id="88" w:name="_Toc259358467"/>
      <w:r w:rsidRPr="00D82A73">
        <w:lastRenderedPageBreak/>
        <w:t>Krav på en tjänsteproducent</w:t>
      </w:r>
      <w:bookmarkEnd w:id="88"/>
    </w:p>
    <w:p w14:paraId="48ED7355" w14:textId="77777777" w:rsidR="007C5E55" w:rsidRPr="00D82A73" w:rsidRDefault="007C5E55" w:rsidP="007C5E55">
      <w:pPr>
        <w:pStyle w:val="Rubrik4"/>
      </w:pPr>
      <w:r w:rsidRPr="00D82A73">
        <w:t xml:space="preserve">Logiska fel </w:t>
      </w:r>
    </w:p>
    <w:p w14:paraId="586E6B6E" w14:textId="13C39F80" w:rsidR="007C5E55" w:rsidRPr="00D82A73" w:rsidRDefault="00AD6E45" w:rsidP="007C5E55">
      <w:r w:rsidRPr="00D82A73">
        <w:t>Inga specifika felkoder används.</w:t>
      </w:r>
    </w:p>
    <w:p w14:paraId="0CC59A78" w14:textId="77777777" w:rsidR="00AD6E45" w:rsidRPr="00D82A73" w:rsidRDefault="00AD6E45" w:rsidP="007C5E55"/>
    <w:p w14:paraId="1F1C35DA" w14:textId="77777777" w:rsidR="007C5E55" w:rsidRPr="00D82A73" w:rsidRDefault="007C5E55" w:rsidP="007C5E55">
      <w:pPr>
        <w:pStyle w:val="Rubrik4"/>
      </w:pPr>
      <w:r w:rsidRPr="00D82A73">
        <w:t>Tekniska fel</w:t>
      </w:r>
    </w:p>
    <w:p w14:paraId="184AAC56" w14:textId="17254B47" w:rsidR="007C5E55" w:rsidRPr="00D82A73" w:rsidRDefault="00AD6E45" w:rsidP="007C5E55">
      <w:r w:rsidRPr="00D82A73">
        <w:t>Inga specifika felkoder används.</w:t>
      </w:r>
    </w:p>
    <w:p w14:paraId="52CAA3ED" w14:textId="77777777" w:rsidR="00AD6E45" w:rsidRPr="00D82A73" w:rsidRDefault="00AD6E45" w:rsidP="007C5E55"/>
    <w:p w14:paraId="03C2254E" w14:textId="77777777" w:rsidR="007C5E55" w:rsidRPr="00D82A73" w:rsidRDefault="007C5E55" w:rsidP="007C5E55">
      <w:pPr>
        <w:pStyle w:val="Rubrik3"/>
      </w:pPr>
      <w:bookmarkStart w:id="89" w:name="_Toc259358468"/>
      <w:r w:rsidRPr="00D82A73">
        <w:t>Krav på en tjänstekonsument</w:t>
      </w:r>
      <w:bookmarkEnd w:id="89"/>
    </w:p>
    <w:p w14:paraId="4A1DCE71" w14:textId="77777777" w:rsidR="007C5E55" w:rsidRPr="00D82A73" w:rsidRDefault="007C5E55" w:rsidP="007C5E55">
      <w:pPr>
        <w:pStyle w:val="Rubrik4"/>
      </w:pPr>
      <w:r w:rsidRPr="00D82A73">
        <w:t xml:space="preserve">Logiska fel </w:t>
      </w:r>
    </w:p>
    <w:p w14:paraId="48E761A5" w14:textId="77777777" w:rsidR="00AD6E45" w:rsidRPr="00D82A73" w:rsidRDefault="00AD6E45" w:rsidP="00AD6E45">
      <w:r w:rsidRPr="00D82A73">
        <w:t>Inga specifika felkoder används.</w:t>
      </w:r>
    </w:p>
    <w:p w14:paraId="7485AC39" w14:textId="6368DCB1" w:rsidR="007C5E55" w:rsidRPr="00D82A73" w:rsidRDefault="007C5E55" w:rsidP="007C5E55">
      <w:pPr>
        <w:rPr>
          <w:color w:val="4F81BD" w:themeColor="accent1"/>
        </w:rPr>
      </w:pPr>
    </w:p>
    <w:p w14:paraId="472D0B7B" w14:textId="77777777" w:rsidR="007C5E55" w:rsidRPr="00D82A73" w:rsidRDefault="007C5E55" w:rsidP="007C5E55">
      <w:pPr>
        <w:pStyle w:val="Rubrik4"/>
      </w:pPr>
      <w:r w:rsidRPr="00D82A73">
        <w:t>Tekniska fel</w:t>
      </w:r>
    </w:p>
    <w:p w14:paraId="6F99CDA2" w14:textId="77777777" w:rsidR="00AD6E45" w:rsidRPr="00D82A73" w:rsidRDefault="00AD6E45" w:rsidP="00AD6E45">
      <w:r w:rsidRPr="00D82A73">
        <w:t>Inga specifika felkoder används.</w:t>
      </w:r>
    </w:p>
    <w:p w14:paraId="1A67C280" w14:textId="77777777" w:rsidR="00AD6E45" w:rsidRPr="00D82A73" w:rsidRDefault="00AD6E45">
      <w:pPr>
        <w:spacing w:line="240" w:lineRule="auto"/>
        <w:rPr>
          <w:rFonts w:eastAsia="Times New Roman"/>
          <w:bCs/>
          <w:sz w:val="30"/>
          <w:szCs w:val="28"/>
        </w:rPr>
      </w:pPr>
      <w:r w:rsidRPr="00D82A73">
        <w:br w:type="page"/>
      </w:r>
    </w:p>
    <w:p w14:paraId="511FB216" w14:textId="7A729FC2" w:rsidR="007E47C0" w:rsidRPr="00D82A73" w:rsidRDefault="007E47C0" w:rsidP="007E47C0">
      <w:pPr>
        <w:pStyle w:val="Rubrik1"/>
      </w:pPr>
      <w:bookmarkStart w:id="90" w:name="_Toc259358469"/>
      <w:r w:rsidRPr="00D82A73">
        <w:lastRenderedPageBreak/>
        <w:t xml:space="preserve">Tjänstedomänens </w:t>
      </w:r>
      <w:bookmarkEnd w:id="83"/>
      <w:r w:rsidRPr="00D82A73">
        <w:t>meddelandemodeller</w:t>
      </w:r>
      <w:bookmarkEnd w:id="84"/>
      <w:bookmarkEnd w:id="90"/>
    </w:p>
    <w:p w14:paraId="47FFE2B7" w14:textId="77777777" w:rsidR="007E47C0" w:rsidRPr="00D82A73" w:rsidRDefault="007E47C0" w:rsidP="007E47C0">
      <w:bookmarkStart w:id="91" w:name="_Toc224960923"/>
      <w:r w:rsidRPr="00D82A73">
        <w:t>Här beskrivs de meddelandemodeller som tjänstekontrakten bygger på. För varje meddelandemodell beskrivs hur mappning ser ut delvis mot V-TIM, här version 2.2 samt mot schema (XSD) för tjänstekontrakt.</w:t>
      </w:r>
    </w:p>
    <w:p w14:paraId="6EF4DCD4" w14:textId="77777777" w:rsidR="00036D14" w:rsidRPr="00D82A73" w:rsidRDefault="00036D14" w:rsidP="007E47C0"/>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6"/>
        <w:gridCol w:w="4374"/>
      </w:tblGrid>
      <w:tr w:rsidR="00036D14" w:rsidRPr="00D82A73" w14:paraId="51C7902C" w14:textId="77777777" w:rsidTr="00F963D1">
        <w:tc>
          <w:tcPr>
            <w:tcW w:w="4346" w:type="dxa"/>
            <w:shd w:val="clear" w:color="auto" w:fill="auto"/>
          </w:tcPr>
          <w:p w14:paraId="133AE867" w14:textId="77777777" w:rsidR="00036D14" w:rsidRPr="00D82A73" w:rsidRDefault="00036D14" w:rsidP="00F963D1">
            <w:pPr>
              <w:rPr>
                <w:b/>
              </w:rPr>
            </w:pPr>
            <w:r w:rsidRPr="00D82A73">
              <w:rPr>
                <w:b/>
              </w:rPr>
              <w:t>Informationsklass</w:t>
            </w:r>
          </w:p>
        </w:tc>
        <w:tc>
          <w:tcPr>
            <w:tcW w:w="4374" w:type="dxa"/>
            <w:shd w:val="clear" w:color="auto" w:fill="auto"/>
          </w:tcPr>
          <w:p w14:paraId="55F276E2" w14:textId="77777777" w:rsidR="00036D14" w:rsidRPr="00D82A73" w:rsidRDefault="00036D14" w:rsidP="00F963D1">
            <w:pPr>
              <w:rPr>
                <w:b/>
              </w:rPr>
            </w:pPr>
            <w:r w:rsidRPr="00D82A73">
              <w:rPr>
                <w:b/>
              </w:rPr>
              <w:t>Innehåller information om</w:t>
            </w:r>
          </w:p>
        </w:tc>
      </w:tr>
      <w:tr w:rsidR="00036D14" w:rsidRPr="00D82A73" w14:paraId="3FE651B2" w14:textId="77777777" w:rsidTr="00F963D1">
        <w:tc>
          <w:tcPr>
            <w:tcW w:w="4346" w:type="dxa"/>
            <w:shd w:val="clear" w:color="auto" w:fill="auto"/>
          </w:tcPr>
          <w:p w14:paraId="6FF2BA2E" w14:textId="77777777" w:rsidR="00036D14" w:rsidRPr="00D82A73" w:rsidRDefault="00036D14" w:rsidP="00F963D1">
            <w:r w:rsidRPr="00D82A73">
              <w:t xml:space="preserve">Mall </w:t>
            </w:r>
            <w:r w:rsidRPr="00D82A73">
              <w:br/>
              <w:t>(FormTemplate)</w:t>
            </w:r>
          </w:p>
        </w:tc>
        <w:tc>
          <w:tcPr>
            <w:tcW w:w="4374" w:type="dxa"/>
            <w:shd w:val="clear" w:color="auto" w:fill="auto"/>
          </w:tcPr>
          <w:p w14:paraId="4DDD5A84" w14:textId="77777777" w:rsidR="00036D14" w:rsidRPr="00D82A73" w:rsidRDefault="00036D14" w:rsidP="00F963D1">
            <w:r w:rsidRPr="00D82A73">
              <w:t>Mall innehåller formulärinformation och dess frågor och svarsalternativ.</w:t>
            </w:r>
          </w:p>
        </w:tc>
      </w:tr>
      <w:tr w:rsidR="00036D14" w:rsidRPr="00D82A73" w14:paraId="245DED2D" w14:textId="77777777" w:rsidTr="00F963D1">
        <w:tc>
          <w:tcPr>
            <w:tcW w:w="4346" w:type="dxa"/>
            <w:shd w:val="clear" w:color="auto" w:fill="auto"/>
          </w:tcPr>
          <w:p w14:paraId="01D8E80B" w14:textId="77777777" w:rsidR="00036D14" w:rsidRPr="00D82A73" w:rsidRDefault="00036D14" w:rsidP="00F963D1">
            <w:r w:rsidRPr="00D82A73">
              <w:t>Mall info</w:t>
            </w:r>
          </w:p>
          <w:p w14:paraId="794AA152" w14:textId="77777777" w:rsidR="00036D14" w:rsidRPr="00D82A73" w:rsidRDefault="00036D14" w:rsidP="00F963D1">
            <w:r w:rsidRPr="00D82A73">
              <w:t>(FormTemplateInfo)</w:t>
            </w:r>
          </w:p>
        </w:tc>
        <w:tc>
          <w:tcPr>
            <w:tcW w:w="4374" w:type="dxa"/>
            <w:shd w:val="clear" w:color="auto" w:fill="auto"/>
          </w:tcPr>
          <w:p w14:paraId="3F1BB0E4" w14:textId="77777777" w:rsidR="00036D14" w:rsidRPr="00D82A73" w:rsidRDefault="00036D14" w:rsidP="00F963D1">
            <w:r w:rsidRPr="00D82A73">
              <w:t>Mall info innehåller ett urval av mallens inormation.</w:t>
            </w:r>
          </w:p>
        </w:tc>
      </w:tr>
      <w:tr w:rsidR="00036D14" w:rsidRPr="00D82A73" w14:paraId="564A46AA" w14:textId="77777777" w:rsidTr="00F963D1">
        <w:tc>
          <w:tcPr>
            <w:tcW w:w="4346" w:type="dxa"/>
            <w:shd w:val="clear" w:color="auto" w:fill="auto"/>
          </w:tcPr>
          <w:p w14:paraId="4260A2BA" w14:textId="77777777" w:rsidR="00036D14" w:rsidRPr="00D82A73" w:rsidRDefault="00036D14" w:rsidP="00F963D1">
            <w:r w:rsidRPr="00D82A73">
              <w:t xml:space="preserve">Formulär </w:t>
            </w:r>
            <w:r w:rsidRPr="00D82A73">
              <w:br/>
              <w:t>(Form)</w:t>
            </w:r>
          </w:p>
        </w:tc>
        <w:tc>
          <w:tcPr>
            <w:tcW w:w="4374" w:type="dxa"/>
            <w:shd w:val="clear" w:color="auto" w:fill="auto"/>
          </w:tcPr>
          <w:p w14:paraId="104F8913" w14:textId="77777777" w:rsidR="00036D14" w:rsidRPr="00D82A73" w:rsidRDefault="00036D14" w:rsidP="00F963D1">
            <w:r w:rsidRPr="00D82A73">
              <w:t>Formulär innehåller grundläggande information och egenskaper kopplade till ett skapat formulär.</w:t>
            </w:r>
          </w:p>
        </w:tc>
      </w:tr>
      <w:tr w:rsidR="00036D14" w:rsidRPr="00D82A73" w14:paraId="3A8C37F1" w14:textId="77777777" w:rsidTr="00F963D1">
        <w:tc>
          <w:tcPr>
            <w:tcW w:w="4346" w:type="dxa"/>
            <w:shd w:val="clear" w:color="auto" w:fill="auto"/>
          </w:tcPr>
          <w:p w14:paraId="7A85BA67" w14:textId="77777777" w:rsidR="00036D14" w:rsidRPr="00D82A73" w:rsidRDefault="00036D14" w:rsidP="00F963D1">
            <w:r w:rsidRPr="00D82A73">
              <w:t>Frågesida</w:t>
            </w:r>
          </w:p>
          <w:p w14:paraId="774CE8AB" w14:textId="77777777" w:rsidR="00036D14" w:rsidRPr="00D82A73" w:rsidRDefault="00036D14" w:rsidP="00F963D1">
            <w:r w:rsidRPr="00D82A73">
              <w:t>(Page)</w:t>
            </w:r>
          </w:p>
        </w:tc>
        <w:tc>
          <w:tcPr>
            <w:tcW w:w="4374" w:type="dxa"/>
            <w:shd w:val="clear" w:color="auto" w:fill="auto"/>
          </w:tcPr>
          <w:p w14:paraId="5C86CDA6" w14:textId="77777777" w:rsidR="00036D14" w:rsidRPr="00D82A73" w:rsidRDefault="00036D14" w:rsidP="00F963D1">
            <w:r w:rsidRPr="00D82A73">
              <w:t>En sida innehåller en till många block. En(1) är ett sätt att gruppera ett formulär.</w:t>
            </w:r>
          </w:p>
        </w:tc>
      </w:tr>
      <w:tr w:rsidR="00036D14" w:rsidRPr="00D82A73" w14:paraId="3972304D" w14:textId="77777777" w:rsidTr="00F963D1">
        <w:tc>
          <w:tcPr>
            <w:tcW w:w="4346" w:type="dxa"/>
            <w:shd w:val="clear" w:color="auto" w:fill="auto"/>
          </w:tcPr>
          <w:p w14:paraId="304ADBD6" w14:textId="77777777" w:rsidR="00036D14" w:rsidRPr="00D82A73" w:rsidRDefault="00036D14" w:rsidP="00F963D1">
            <w:r w:rsidRPr="00D82A73">
              <w:t xml:space="preserve">Frågegruppering/block </w:t>
            </w:r>
            <w:r w:rsidRPr="00D82A73">
              <w:br/>
              <w:t>(QuestionBlock)</w:t>
            </w:r>
          </w:p>
        </w:tc>
        <w:tc>
          <w:tcPr>
            <w:tcW w:w="4374" w:type="dxa"/>
            <w:shd w:val="clear" w:color="auto" w:fill="auto"/>
          </w:tcPr>
          <w:p w14:paraId="42E07EED" w14:textId="77777777" w:rsidR="00036D14" w:rsidRPr="00D82A73" w:rsidRDefault="00036D14" w:rsidP="00F963D1">
            <w:r w:rsidRPr="00D82A73">
              <w:t>Frågegruppering/Frågeblocket innehåller en gruppering av frågor som skall presenteras för invånaren/användaren.</w:t>
            </w:r>
          </w:p>
        </w:tc>
      </w:tr>
      <w:tr w:rsidR="00036D14" w:rsidRPr="00D82A73" w14:paraId="207B20E5" w14:textId="77777777" w:rsidTr="00F963D1">
        <w:tc>
          <w:tcPr>
            <w:tcW w:w="4346" w:type="dxa"/>
            <w:shd w:val="clear" w:color="auto" w:fill="auto"/>
          </w:tcPr>
          <w:p w14:paraId="6CB3CA85" w14:textId="77777777" w:rsidR="00036D14" w:rsidRPr="00D82A73" w:rsidRDefault="00036D14" w:rsidP="00F963D1">
            <w:r w:rsidRPr="00D82A73">
              <w:t xml:space="preserve">Mall för frågegruppering/block </w:t>
            </w:r>
            <w:r w:rsidRPr="00D82A73">
              <w:br/>
              <w:t>(TemplateQuestionBlock)</w:t>
            </w:r>
          </w:p>
        </w:tc>
        <w:tc>
          <w:tcPr>
            <w:tcW w:w="4374" w:type="dxa"/>
            <w:shd w:val="clear" w:color="auto" w:fill="auto"/>
          </w:tcPr>
          <w:p w14:paraId="486D3445" w14:textId="77777777" w:rsidR="00036D14" w:rsidRPr="00D82A73" w:rsidRDefault="00036D14" w:rsidP="00F963D1">
            <w:r w:rsidRPr="00D82A73">
              <w:t>Mall för Frågegruppering/Frågeblocket innehåller en gruppering av frågor som skall presenteras för invånaren/användaren.</w:t>
            </w:r>
          </w:p>
        </w:tc>
      </w:tr>
      <w:tr w:rsidR="00036D14" w:rsidRPr="00D82A73" w14:paraId="1FC05325" w14:textId="77777777" w:rsidTr="00F963D1">
        <w:tc>
          <w:tcPr>
            <w:tcW w:w="4346" w:type="dxa"/>
            <w:shd w:val="clear" w:color="auto" w:fill="auto"/>
          </w:tcPr>
          <w:p w14:paraId="2EA9C543" w14:textId="77777777" w:rsidR="00036D14" w:rsidRPr="00D82A73" w:rsidRDefault="00036D14" w:rsidP="00F963D1">
            <w:r w:rsidRPr="00D82A73">
              <w:t>Malldelning</w:t>
            </w:r>
          </w:p>
          <w:p w14:paraId="42016D89" w14:textId="77777777" w:rsidR="00036D14" w:rsidRPr="00D82A73" w:rsidRDefault="00036D14" w:rsidP="00F963D1">
            <w:r w:rsidRPr="00D82A73">
              <w:t>(TemplatePropagate)</w:t>
            </w:r>
          </w:p>
        </w:tc>
        <w:tc>
          <w:tcPr>
            <w:tcW w:w="4374" w:type="dxa"/>
            <w:shd w:val="clear" w:color="auto" w:fill="auto"/>
          </w:tcPr>
          <w:p w14:paraId="4BD40493" w14:textId="77777777" w:rsidR="00036D14" w:rsidRPr="00D82A73" w:rsidRDefault="00036D14" w:rsidP="00F963D1">
            <w:r w:rsidRPr="00D82A73">
              <w:t>Innehåller information om mallen delas.</w:t>
            </w:r>
          </w:p>
        </w:tc>
      </w:tr>
      <w:tr w:rsidR="00036D14" w:rsidRPr="00D82A73" w14:paraId="05489023" w14:textId="77777777" w:rsidTr="00F963D1">
        <w:tc>
          <w:tcPr>
            <w:tcW w:w="4346" w:type="dxa"/>
            <w:shd w:val="clear" w:color="auto" w:fill="auto"/>
          </w:tcPr>
          <w:p w14:paraId="304280D1" w14:textId="77777777" w:rsidR="00036D14" w:rsidRPr="00D82A73" w:rsidRDefault="00036D14" w:rsidP="00F963D1">
            <w:r w:rsidRPr="00D82A73">
              <w:t>Frågor</w:t>
            </w:r>
            <w:r w:rsidRPr="00D82A73">
              <w:br/>
              <w:t>(Question)</w:t>
            </w:r>
          </w:p>
        </w:tc>
        <w:tc>
          <w:tcPr>
            <w:tcW w:w="4374" w:type="dxa"/>
            <w:shd w:val="clear" w:color="auto" w:fill="auto"/>
          </w:tcPr>
          <w:p w14:paraId="0254AB9E" w14:textId="77777777" w:rsidR="00036D14" w:rsidRPr="00D82A73" w:rsidRDefault="00036D14" w:rsidP="00F963D1">
            <w:r w:rsidRPr="00D82A73">
              <w:t>Innehåller detaljerad information om en fråga.</w:t>
            </w:r>
          </w:p>
        </w:tc>
      </w:tr>
      <w:tr w:rsidR="00036D14" w:rsidRPr="00D82A73" w14:paraId="4940D343" w14:textId="77777777" w:rsidTr="00F963D1">
        <w:tc>
          <w:tcPr>
            <w:tcW w:w="4346" w:type="dxa"/>
            <w:shd w:val="clear" w:color="auto" w:fill="auto"/>
          </w:tcPr>
          <w:p w14:paraId="4BCE49FC" w14:textId="77777777" w:rsidR="00036D14" w:rsidRPr="00D82A73" w:rsidRDefault="00036D14" w:rsidP="00F963D1">
            <w:r w:rsidRPr="00D82A73">
              <w:t>Mall för frågor</w:t>
            </w:r>
            <w:r w:rsidRPr="00D82A73">
              <w:br/>
              <w:t>(TemplateQuestion)</w:t>
            </w:r>
          </w:p>
        </w:tc>
        <w:tc>
          <w:tcPr>
            <w:tcW w:w="4374" w:type="dxa"/>
            <w:shd w:val="clear" w:color="auto" w:fill="auto"/>
          </w:tcPr>
          <w:p w14:paraId="43F92D04" w14:textId="77777777" w:rsidR="00036D14" w:rsidRPr="00D82A73" w:rsidRDefault="00036D14" w:rsidP="00F963D1">
            <w:r w:rsidRPr="00D82A73">
              <w:t>Mall för en fråga.</w:t>
            </w:r>
          </w:p>
        </w:tc>
      </w:tr>
      <w:tr w:rsidR="00036D14" w:rsidRPr="00D82A73" w14:paraId="7C95F3EB" w14:textId="77777777" w:rsidTr="00F963D1">
        <w:tc>
          <w:tcPr>
            <w:tcW w:w="4346" w:type="dxa"/>
            <w:shd w:val="clear" w:color="auto" w:fill="auto"/>
          </w:tcPr>
          <w:p w14:paraId="56F57EE4" w14:textId="77777777" w:rsidR="00036D14" w:rsidRPr="00D82A73" w:rsidRDefault="00036D14" w:rsidP="00F963D1">
            <w:r w:rsidRPr="00D82A73">
              <w:t xml:space="preserve">Svarsalternativ </w:t>
            </w:r>
            <w:r w:rsidRPr="00D82A73">
              <w:br/>
              <w:t>(AnswerAlternative)</w:t>
            </w:r>
          </w:p>
        </w:tc>
        <w:tc>
          <w:tcPr>
            <w:tcW w:w="4374" w:type="dxa"/>
            <w:shd w:val="clear" w:color="auto" w:fill="auto"/>
          </w:tcPr>
          <w:p w14:paraId="2311CA98" w14:textId="77777777" w:rsidR="00036D14" w:rsidRPr="00D82A73" w:rsidRDefault="00036D14" w:rsidP="00F963D1">
            <w:r w:rsidRPr="00D82A73">
              <w:t>Innehåller en frågas svarsalternativ.</w:t>
            </w:r>
          </w:p>
        </w:tc>
      </w:tr>
      <w:tr w:rsidR="00036D14" w:rsidRPr="00D82A73" w14:paraId="16A4B9F0" w14:textId="77777777" w:rsidTr="00F963D1">
        <w:tc>
          <w:tcPr>
            <w:tcW w:w="4346" w:type="dxa"/>
            <w:shd w:val="clear" w:color="auto" w:fill="auto"/>
          </w:tcPr>
          <w:p w14:paraId="1FBB823F" w14:textId="77777777" w:rsidR="00036D14" w:rsidRPr="00D82A73" w:rsidRDefault="00036D14" w:rsidP="00F963D1">
            <w:r w:rsidRPr="00D82A73">
              <w:t>Svar</w:t>
            </w:r>
            <w:r w:rsidRPr="00D82A73">
              <w:br/>
              <w:t>(Answer)</w:t>
            </w:r>
          </w:p>
        </w:tc>
        <w:tc>
          <w:tcPr>
            <w:tcW w:w="4374" w:type="dxa"/>
            <w:shd w:val="clear" w:color="auto" w:fill="auto"/>
          </w:tcPr>
          <w:p w14:paraId="778078BC" w14:textId="77777777" w:rsidR="00036D14" w:rsidRPr="00D82A73" w:rsidRDefault="00036D14" w:rsidP="00F963D1">
            <w:r w:rsidRPr="00D82A73">
              <w:t>Innehåller svaret på en fråga.</w:t>
            </w:r>
          </w:p>
        </w:tc>
      </w:tr>
      <w:tr w:rsidR="00036D14" w:rsidRPr="00D82A73" w14:paraId="17EA3C94" w14:textId="77777777" w:rsidTr="00F963D1">
        <w:tc>
          <w:tcPr>
            <w:tcW w:w="4346" w:type="dxa"/>
            <w:shd w:val="clear" w:color="auto" w:fill="auto"/>
          </w:tcPr>
          <w:p w14:paraId="487DE68E" w14:textId="77777777" w:rsidR="00036D14" w:rsidRPr="00D82A73" w:rsidRDefault="00036D14" w:rsidP="00F963D1">
            <w:r w:rsidRPr="00D82A73">
              <w:t>Status</w:t>
            </w:r>
          </w:p>
          <w:p w14:paraId="2102C289" w14:textId="77777777" w:rsidR="00036D14" w:rsidRPr="00D82A73" w:rsidRDefault="00036D14" w:rsidP="00F963D1">
            <w:r w:rsidRPr="00D82A73">
              <w:t>(answerStatus)</w:t>
            </w:r>
          </w:p>
        </w:tc>
        <w:tc>
          <w:tcPr>
            <w:tcW w:w="4374" w:type="dxa"/>
            <w:shd w:val="clear" w:color="auto" w:fill="auto"/>
          </w:tcPr>
          <w:p w14:paraId="01EDB94C" w14:textId="77777777" w:rsidR="00036D14" w:rsidRPr="00D82A73" w:rsidRDefault="00036D14" w:rsidP="00F963D1">
            <w:r w:rsidRPr="00D82A73">
              <w:t xml:space="preserve">Statusobjekt. Innehåller statusinformation kopplat till en operation. </w:t>
            </w:r>
          </w:p>
        </w:tc>
      </w:tr>
      <w:tr w:rsidR="00036D14" w:rsidRPr="00D82A73" w14:paraId="6B5C1DB5" w14:textId="77777777" w:rsidTr="00F963D1">
        <w:tc>
          <w:tcPr>
            <w:tcW w:w="4346" w:type="dxa"/>
            <w:shd w:val="clear" w:color="auto" w:fill="auto"/>
          </w:tcPr>
          <w:p w14:paraId="1022B471" w14:textId="77777777" w:rsidR="00036D14" w:rsidRPr="00D82A73" w:rsidRDefault="00036D14" w:rsidP="00F963D1">
            <w:r w:rsidRPr="00D82A73">
              <w:t>Kode</w:t>
            </w:r>
          </w:p>
          <w:p w14:paraId="1E70FFC9" w14:textId="77777777" w:rsidR="00036D14" w:rsidRPr="00D82A73" w:rsidRDefault="00036D14" w:rsidP="00F963D1">
            <w:r w:rsidRPr="00D82A73">
              <w:t>(code)</w:t>
            </w:r>
          </w:p>
        </w:tc>
        <w:tc>
          <w:tcPr>
            <w:tcW w:w="4374" w:type="dxa"/>
            <w:shd w:val="clear" w:color="auto" w:fill="auto"/>
          </w:tcPr>
          <w:p w14:paraId="7011865A" w14:textId="77777777" w:rsidR="00036D14" w:rsidRPr="00D82A73" w:rsidRDefault="00036D14" w:rsidP="00F963D1">
            <w:r w:rsidRPr="00D82A73">
              <w:t>Objekt för kodverk och kodvärde. Används för att konfigurera specifikt kodverk+kode</w:t>
            </w:r>
            <w:proofErr w:type="gramStart"/>
            <w:r w:rsidRPr="00D82A73">
              <w:t xml:space="preserve"> (T.ex. Beskriva typ av formulär AUDIT-C, </w:t>
            </w:r>
            <w:r w:rsidRPr="00D82A73">
              <w:rPr>
                <w:sz w:val="22"/>
              </w:rPr>
              <w:t>PHQ-9</w:t>
            </w:r>
            <w:r w:rsidRPr="00D82A73">
              <w:t>, ASRS-Screening, EQ-5D, CGI-S, MINI.</w:t>
            </w:r>
            <w:proofErr w:type="gramEnd"/>
            <w:r w:rsidRPr="00D82A73">
              <w:t xml:space="preserve"> Eller fältvärden definierade med SNOMED-CT)</w:t>
            </w:r>
          </w:p>
        </w:tc>
      </w:tr>
      <w:tr w:rsidR="00036D14" w:rsidRPr="00D82A73" w14:paraId="1E9487A0" w14:textId="77777777" w:rsidTr="00F963D1">
        <w:tc>
          <w:tcPr>
            <w:tcW w:w="4346" w:type="dxa"/>
            <w:shd w:val="clear" w:color="auto" w:fill="auto"/>
          </w:tcPr>
          <w:p w14:paraId="47ECA210" w14:textId="77777777" w:rsidR="00036D14" w:rsidRPr="00D82A73" w:rsidRDefault="00036D14" w:rsidP="00F963D1">
            <w:r w:rsidRPr="00D82A73">
              <w:t>Frågerelation</w:t>
            </w:r>
          </w:p>
          <w:p w14:paraId="5C121CA6" w14:textId="77777777" w:rsidR="00036D14" w:rsidRPr="00D82A73" w:rsidRDefault="00036D14" w:rsidP="00F963D1">
            <w:r w:rsidRPr="00D82A73">
              <w:t>(QuestionSuperior)</w:t>
            </w:r>
          </w:p>
        </w:tc>
        <w:tc>
          <w:tcPr>
            <w:tcW w:w="4374" w:type="dxa"/>
            <w:shd w:val="clear" w:color="auto" w:fill="auto"/>
          </w:tcPr>
          <w:p w14:paraId="3DE1E82B" w14:textId="77777777" w:rsidR="00036D14" w:rsidRPr="00D82A73" w:rsidRDefault="00036D14" w:rsidP="00F963D1">
            <w:r w:rsidRPr="00D82A73">
              <w:t>Objekt för att beskriva en relation till en fråga eller svarsalternativ.</w:t>
            </w:r>
          </w:p>
        </w:tc>
      </w:tr>
      <w:tr w:rsidR="00036D14" w:rsidRPr="00D82A73" w14:paraId="01703FBD" w14:textId="77777777" w:rsidTr="00F963D1">
        <w:tc>
          <w:tcPr>
            <w:tcW w:w="4346" w:type="dxa"/>
            <w:shd w:val="clear" w:color="auto" w:fill="auto"/>
          </w:tcPr>
          <w:p w14:paraId="4323BBF9" w14:textId="77777777" w:rsidR="00036D14" w:rsidRPr="00D82A73" w:rsidRDefault="00036D14" w:rsidP="00F963D1">
            <w:r w:rsidRPr="00D82A73">
              <w:t>Valideringsobjekt</w:t>
            </w:r>
          </w:p>
          <w:p w14:paraId="4CEF17CC" w14:textId="77777777" w:rsidR="00036D14" w:rsidRPr="00D82A73" w:rsidRDefault="00036D14" w:rsidP="00F963D1">
            <w:r w:rsidRPr="00D82A73">
              <w:t>(ValidationEvent)</w:t>
            </w:r>
          </w:p>
        </w:tc>
        <w:tc>
          <w:tcPr>
            <w:tcW w:w="4374" w:type="dxa"/>
            <w:shd w:val="clear" w:color="auto" w:fill="auto"/>
          </w:tcPr>
          <w:p w14:paraId="0B70CCDF" w14:textId="77777777" w:rsidR="00036D14" w:rsidRPr="00D82A73" w:rsidRDefault="00036D14" w:rsidP="00F963D1">
            <w:r w:rsidRPr="00D82A73">
              <w:t>Objekt för att beskriva valideringsevent och anpassad text för detta.</w:t>
            </w:r>
          </w:p>
        </w:tc>
      </w:tr>
      <w:tr w:rsidR="007110E4" w:rsidRPr="00D82A73" w14:paraId="0C83EC2D" w14:textId="77777777" w:rsidTr="00F963D1">
        <w:tc>
          <w:tcPr>
            <w:tcW w:w="4346" w:type="dxa"/>
            <w:shd w:val="clear" w:color="auto" w:fill="auto"/>
          </w:tcPr>
          <w:p w14:paraId="53151E9F" w14:textId="77777777" w:rsidR="007110E4" w:rsidRPr="00D82A73" w:rsidRDefault="007110E4" w:rsidP="00F963D1">
            <w:r w:rsidRPr="00D82A73">
              <w:t>Media</w:t>
            </w:r>
          </w:p>
          <w:p w14:paraId="5C6009E1" w14:textId="1E2A0942" w:rsidR="007110E4" w:rsidRPr="00D82A73" w:rsidRDefault="007110E4" w:rsidP="00F963D1">
            <w:r w:rsidRPr="00D82A73">
              <w:lastRenderedPageBreak/>
              <w:t>(media)</w:t>
            </w:r>
          </w:p>
        </w:tc>
        <w:tc>
          <w:tcPr>
            <w:tcW w:w="4374" w:type="dxa"/>
            <w:shd w:val="clear" w:color="auto" w:fill="auto"/>
          </w:tcPr>
          <w:p w14:paraId="6B67E9DE" w14:textId="7BB45F09" w:rsidR="007110E4" w:rsidRPr="00D82A73" w:rsidRDefault="007110E4" w:rsidP="00F963D1">
            <w:r w:rsidRPr="00D82A73">
              <w:lastRenderedPageBreak/>
              <w:t>Objekt för att beskriva media.</w:t>
            </w:r>
          </w:p>
        </w:tc>
      </w:tr>
      <w:tr w:rsidR="007110E4" w:rsidRPr="00D82A73" w14:paraId="4147C923" w14:textId="77777777" w:rsidTr="00F963D1">
        <w:tc>
          <w:tcPr>
            <w:tcW w:w="4346" w:type="dxa"/>
            <w:shd w:val="clear" w:color="auto" w:fill="auto"/>
          </w:tcPr>
          <w:p w14:paraId="4DB1E3F2" w14:textId="77777777" w:rsidR="007110E4" w:rsidRPr="00D82A73" w:rsidRDefault="007110E4" w:rsidP="00F963D1">
            <w:r w:rsidRPr="00D82A73">
              <w:lastRenderedPageBreak/>
              <w:t>GridConfig</w:t>
            </w:r>
          </w:p>
          <w:p w14:paraId="576FA485" w14:textId="7849A504" w:rsidR="007110E4" w:rsidRPr="00D82A73" w:rsidRDefault="007110E4" w:rsidP="00F963D1">
            <w:r w:rsidRPr="00D82A73">
              <w:t>(gridconfig)</w:t>
            </w:r>
          </w:p>
        </w:tc>
        <w:tc>
          <w:tcPr>
            <w:tcW w:w="4374" w:type="dxa"/>
            <w:shd w:val="clear" w:color="auto" w:fill="auto"/>
          </w:tcPr>
          <w:p w14:paraId="710754A9" w14:textId="13FB51E0" w:rsidR="007110E4" w:rsidRPr="00D82A73" w:rsidRDefault="007110E4" w:rsidP="00F963D1">
            <w:r w:rsidRPr="00D82A73">
              <w:t>Objekt för att definiera en ”grid” eller matris/tabell.</w:t>
            </w:r>
          </w:p>
        </w:tc>
      </w:tr>
      <w:tr w:rsidR="007110E4" w:rsidRPr="00D82A73" w14:paraId="26466E6A" w14:textId="77777777" w:rsidTr="00F963D1">
        <w:tc>
          <w:tcPr>
            <w:tcW w:w="4346" w:type="dxa"/>
            <w:shd w:val="clear" w:color="auto" w:fill="auto"/>
          </w:tcPr>
          <w:p w14:paraId="3C4C7E25" w14:textId="77777777" w:rsidR="007110E4" w:rsidRPr="00D82A73" w:rsidRDefault="007110E4" w:rsidP="00F963D1">
            <w:r w:rsidRPr="00D82A73">
              <w:t>GridValue</w:t>
            </w:r>
          </w:p>
          <w:p w14:paraId="72B5E389" w14:textId="5D90164D" w:rsidR="007110E4" w:rsidRPr="00D82A73" w:rsidRDefault="007110E4" w:rsidP="00F963D1">
            <w:r w:rsidRPr="00D82A73">
              <w:t>gridvalue</w:t>
            </w:r>
          </w:p>
        </w:tc>
        <w:tc>
          <w:tcPr>
            <w:tcW w:w="4374" w:type="dxa"/>
            <w:shd w:val="clear" w:color="auto" w:fill="auto"/>
          </w:tcPr>
          <w:p w14:paraId="46E6FB60" w14:textId="723C9871" w:rsidR="007110E4" w:rsidRPr="00D82A73" w:rsidRDefault="007110E4" w:rsidP="00F963D1">
            <w:r w:rsidRPr="00D82A73">
              <w:t>Objekt för att definuiera var en fråga skall placeras i ”grid”.</w:t>
            </w:r>
          </w:p>
        </w:tc>
      </w:tr>
    </w:tbl>
    <w:p w14:paraId="62668CF8" w14:textId="77777777" w:rsidR="00036D14" w:rsidRPr="00D82A73" w:rsidRDefault="00036D14" w:rsidP="007E47C0"/>
    <w:p w14:paraId="20D00FF7" w14:textId="77777777" w:rsidR="002A3E6A" w:rsidRPr="00D82A73" w:rsidRDefault="002A3E6A" w:rsidP="007E47C0">
      <w:pPr>
        <w:sectPr w:rsidR="002A3E6A" w:rsidRPr="00D82A73" w:rsidSect="007B025E">
          <w:headerReference w:type="default" r:id="rId22"/>
          <w:headerReference w:type="first" r:id="rId23"/>
          <w:footerReference w:type="first" r:id="rId24"/>
          <w:pgSz w:w="11906" w:h="16838" w:code="9"/>
          <w:pgMar w:top="2495" w:right="1531" w:bottom="1701" w:left="1701" w:header="1304" w:footer="907" w:gutter="0"/>
          <w:cols w:space="708"/>
          <w:titlePg/>
          <w:docGrid w:linePitch="360"/>
        </w:sectPr>
      </w:pPr>
    </w:p>
    <w:p w14:paraId="03567ADA" w14:textId="10D39A38" w:rsidR="002A3E6A" w:rsidRPr="00D82A73" w:rsidRDefault="002A3E6A" w:rsidP="007E47C0"/>
    <w:p w14:paraId="24DF6A26" w14:textId="77777777" w:rsidR="00036D14" w:rsidRPr="00D82A73" w:rsidRDefault="00036D14" w:rsidP="007E47C0"/>
    <w:p w14:paraId="006A95DB" w14:textId="50FCFFBB" w:rsidR="00F963D1" w:rsidRPr="00D82A73" w:rsidRDefault="00A92D59" w:rsidP="00F963D1">
      <w:pPr>
        <w:pStyle w:val="Rubrik2"/>
      </w:pPr>
      <w:bookmarkStart w:id="106" w:name="_Toc357754856"/>
      <w:bookmarkStart w:id="107" w:name="_Toc220986026"/>
      <w:bookmarkStart w:id="108" w:name="_Toc259358470"/>
      <w:r w:rsidRPr="00D82A73">
        <w:t>Klasser och attribut V-M</w:t>
      </w:r>
      <w:r w:rsidR="00F963D1" w:rsidRPr="00D82A73">
        <w:t>IM</w:t>
      </w:r>
      <w:bookmarkEnd w:id="107"/>
      <w:bookmarkEnd w:id="108"/>
    </w:p>
    <w:p w14:paraId="1403AAFC" w14:textId="77777777" w:rsidR="00F963D1" w:rsidRPr="00D82A73" w:rsidRDefault="00F963D1" w:rsidP="00F963D1">
      <w:pPr>
        <w:pStyle w:val="Rubrik3"/>
      </w:pPr>
      <w:bookmarkStart w:id="109" w:name="_Toc193243781"/>
      <w:bookmarkStart w:id="110" w:name="_Toc220986027"/>
      <w:bookmarkStart w:id="111" w:name="_Toc259358471"/>
      <w:r w:rsidRPr="00D82A73">
        <w:t>Klass Formulär (Form)</w:t>
      </w:r>
      <w:bookmarkEnd w:id="109"/>
      <w:bookmarkEnd w:id="110"/>
      <w:bookmarkEnd w:id="111"/>
    </w:p>
    <w:p w14:paraId="6BC33068" w14:textId="77777777" w:rsidR="00F963D1" w:rsidRPr="00D82A73" w:rsidRDefault="00F963D1" w:rsidP="00F963D1">
      <w:r w:rsidRPr="00D82A73">
        <w:t>Klassen Formulär innehåller grundläggande information samt formulärets egenskaper.</w:t>
      </w:r>
    </w:p>
    <w:p w14:paraId="3A24E73A"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52"/>
        <w:gridCol w:w="3388"/>
        <w:gridCol w:w="1140"/>
        <w:gridCol w:w="720"/>
        <w:gridCol w:w="1839"/>
        <w:gridCol w:w="1881"/>
        <w:gridCol w:w="1200"/>
        <w:gridCol w:w="1080"/>
        <w:gridCol w:w="1160"/>
      </w:tblGrid>
      <w:tr w:rsidR="00F963D1" w:rsidRPr="00D82A73" w14:paraId="62E3992C" w14:textId="77777777" w:rsidTr="00F963D1">
        <w:trPr>
          <w:cantSplit/>
          <w:trHeight w:val="376"/>
        </w:trPr>
        <w:tc>
          <w:tcPr>
            <w:tcW w:w="2567" w:type="dxa"/>
            <w:gridSpan w:val="2"/>
            <w:vMerge w:val="restart"/>
            <w:shd w:val="pct25" w:color="auto" w:fill="auto"/>
          </w:tcPr>
          <w:p w14:paraId="34C76B6C"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388" w:type="dxa"/>
            <w:vMerge w:val="restart"/>
            <w:shd w:val="pct25" w:color="auto" w:fill="auto"/>
          </w:tcPr>
          <w:p w14:paraId="6170CF6C" w14:textId="77777777" w:rsidR="00F963D1" w:rsidRPr="00D82A73" w:rsidRDefault="00F963D1" w:rsidP="00F963D1">
            <w:r w:rsidRPr="00D82A73">
              <w:t>Beskrivning</w:t>
            </w:r>
          </w:p>
        </w:tc>
        <w:tc>
          <w:tcPr>
            <w:tcW w:w="1140" w:type="dxa"/>
            <w:vMerge w:val="restart"/>
            <w:shd w:val="pct25" w:color="auto" w:fill="auto"/>
          </w:tcPr>
          <w:p w14:paraId="3FD23D1F"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7F7FB4C3" w14:textId="77777777" w:rsidR="00F963D1" w:rsidRPr="00D82A73" w:rsidRDefault="00F963D1" w:rsidP="00F963D1">
            <w:r w:rsidRPr="00D82A73">
              <w:t>Mult</w:t>
            </w:r>
          </w:p>
        </w:tc>
        <w:tc>
          <w:tcPr>
            <w:tcW w:w="1839" w:type="dxa"/>
            <w:vMerge w:val="restart"/>
            <w:shd w:val="pct25" w:color="auto" w:fill="auto"/>
          </w:tcPr>
          <w:p w14:paraId="61468942"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881" w:type="dxa"/>
            <w:vMerge w:val="restart"/>
            <w:shd w:val="pct25" w:color="auto" w:fill="auto"/>
          </w:tcPr>
          <w:p w14:paraId="6A0CA2E2"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01D1A640" w14:textId="77777777" w:rsidR="00F963D1" w:rsidRPr="00D82A73" w:rsidRDefault="00F963D1" w:rsidP="00F963D1">
            <w:pPr>
              <w:rPr>
                <w:rFonts w:eastAsia="Arial Unicode MS"/>
                <w:b/>
              </w:rPr>
            </w:pPr>
            <w:r w:rsidRPr="00D82A73">
              <w:rPr>
                <w:rFonts w:eastAsia="Arial Unicode MS"/>
                <w:b/>
              </w:rPr>
              <w:t>Fylls i i samråd med TIS</w:t>
            </w:r>
            <w:bookmarkStart w:id="112" w:name="OLE_LINK3"/>
            <w:bookmarkStart w:id="113" w:name="OLE_LINK4"/>
          </w:p>
        </w:tc>
      </w:tr>
      <w:bookmarkEnd w:id="112"/>
      <w:bookmarkEnd w:id="113"/>
      <w:tr w:rsidR="00F963D1" w:rsidRPr="00D82A73" w14:paraId="3D01272C" w14:textId="77777777" w:rsidTr="00F963D1">
        <w:trPr>
          <w:cantSplit/>
          <w:trHeight w:val="375"/>
        </w:trPr>
        <w:tc>
          <w:tcPr>
            <w:tcW w:w="2567" w:type="dxa"/>
            <w:gridSpan w:val="2"/>
            <w:vMerge/>
            <w:shd w:val="pct25" w:color="auto" w:fill="auto"/>
          </w:tcPr>
          <w:p w14:paraId="50782878" w14:textId="77777777" w:rsidR="00F963D1" w:rsidRPr="00D82A73" w:rsidRDefault="00F963D1" w:rsidP="00F963D1"/>
        </w:tc>
        <w:tc>
          <w:tcPr>
            <w:tcW w:w="3388" w:type="dxa"/>
            <w:vMerge/>
            <w:shd w:val="pct25" w:color="auto" w:fill="auto"/>
          </w:tcPr>
          <w:p w14:paraId="2CB55B43" w14:textId="77777777" w:rsidR="00F963D1" w:rsidRPr="00D82A73" w:rsidRDefault="00F963D1" w:rsidP="00F963D1"/>
        </w:tc>
        <w:tc>
          <w:tcPr>
            <w:tcW w:w="1140" w:type="dxa"/>
            <w:vMerge/>
            <w:shd w:val="pct25" w:color="auto" w:fill="auto"/>
          </w:tcPr>
          <w:p w14:paraId="447AE0BF" w14:textId="77777777" w:rsidR="00F963D1" w:rsidRPr="00D82A73" w:rsidRDefault="00F963D1" w:rsidP="00F963D1"/>
        </w:tc>
        <w:tc>
          <w:tcPr>
            <w:tcW w:w="720" w:type="dxa"/>
            <w:vMerge/>
            <w:shd w:val="pct25" w:color="auto" w:fill="auto"/>
          </w:tcPr>
          <w:p w14:paraId="390CDD33" w14:textId="77777777" w:rsidR="00F963D1" w:rsidRPr="00D82A73" w:rsidRDefault="00F963D1" w:rsidP="00F963D1"/>
        </w:tc>
        <w:tc>
          <w:tcPr>
            <w:tcW w:w="1839" w:type="dxa"/>
            <w:vMerge/>
            <w:shd w:val="pct25" w:color="auto" w:fill="auto"/>
          </w:tcPr>
          <w:p w14:paraId="3D8EB0E3" w14:textId="77777777" w:rsidR="00F963D1" w:rsidRPr="00D82A73" w:rsidRDefault="00F963D1" w:rsidP="00F963D1"/>
        </w:tc>
        <w:tc>
          <w:tcPr>
            <w:tcW w:w="1881" w:type="dxa"/>
            <w:vMerge/>
            <w:shd w:val="pct25" w:color="auto" w:fill="auto"/>
          </w:tcPr>
          <w:p w14:paraId="2624D99F" w14:textId="77777777" w:rsidR="00F963D1" w:rsidRPr="00D82A73" w:rsidRDefault="00F963D1" w:rsidP="00F963D1"/>
        </w:tc>
        <w:tc>
          <w:tcPr>
            <w:tcW w:w="1200" w:type="dxa"/>
            <w:tcBorders>
              <w:bottom w:val="single" w:sz="4" w:space="0" w:color="auto"/>
            </w:tcBorders>
            <w:shd w:val="pct25" w:color="auto" w:fill="auto"/>
          </w:tcPr>
          <w:p w14:paraId="6EBD647A" w14:textId="77777777" w:rsidR="00F963D1" w:rsidRPr="00D82A73" w:rsidRDefault="00F963D1" w:rsidP="00F963D1">
            <w:pPr>
              <w:rPr>
                <w:rFonts w:eastAsia="Arial Unicode MS"/>
                <w:b/>
              </w:rPr>
            </w:pPr>
            <w:r w:rsidRPr="00D82A73">
              <w:rPr>
                <w:rFonts w:eastAsia="Arial Unicode MS"/>
                <w:b/>
              </w:rPr>
              <w:t>Attribut i V-TIM</w:t>
            </w:r>
          </w:p>
        </w:tc>
        <w:tc>
          <w:tcPr>
            <w:tcW w:w="1080" w:type="dxa"/>
            <w:tcBorders>
              <w:bottom w:val="single" w:sz="4" w:space="0" w:color="auto"/>
            </w:tcBorders>
            <w:shd w:val="pct25" w:color="auto" w:fill="auto"/>
          </w:tcPr>
          <w:p w14:paraId="72C4939A" w14:textId="77777777" w:rsidR="00F963D1" w:rsidRPr="00D82A73" w:rsidRDefault="00F963D1" w:rsidP="00F963D1">
            <w:pPr>
              <w:rPr>
                <w:rFonts w:eastAsia="Arial Unicode MS"/>
                <w:b/>
              </w:rPr>
            </w:pPr>
          </w:p>
        </w:tc>
        <w:tc>
          <w:tcPr>
            <w:tcW w:w="1160" w:type="dxa"/>
            <w:tcBorders>
              <w:bottom w:val="single" w:sz="4" w:space="0" w:color="auto"/>
            </w:tcBorders>
            <w:shd w:val="pct25" w:color="auto" w:fill="auto"/>
          </w:tcPr>
          <w:p w14:paraId="7A5F81BD" w14:textId="77777777" w:rsidR="00F963D1" w:rsidRPr="00D82A73" w:rsidRDefault="00F963D1" w:rsidP="00F963D1">
            <w:pPr>
              <w:rPr>
                <w:rFonts w:eastAsia="Arial Unicode MS"/>
                <w:b/>
              </w:rPr>
            </w:pPr>
          </w:p>
        </w:tc>
      </w:tr>
      <w:tr w:rsidR="00F963D1" w:rsidRPr="00D82A73" w14:paraId="6D67A117" w14:textId="77777777" w:rsidTr="00F963D1">
        <w:trPr>
          <w:trHeight w:val="217"/>
        </w:trPr>
        <w:tc>
          <w:tcPr>
            <w:tcW w:w="2567" w:type="dxa"/>
            <w:gridSpan w:val="2"/>
          </w:tcPr>
          <w:p w14:paraId="70489208" w14:textId="77777777" w:rsidR="00F963D1" w:rsidRPr="00D82A73" w:rsidRDefault="00F963D1" w:rsidP="00F963D1">
            <w:pPr>
              <w:rPr>
                <w:rFonts w:eastAsia="Arial Unicode MS"/>
              </w:rPr>
            </w:pPr>
            <w:r w:rsidRPr="00D82A73">
              <w:rPr>
                <w:rFonts w:eastAsia="Arial Unicode MS"/>
              </w:rPr>
              <w:t xml:space="preserve">Enhets-id vårdgivare (healthcare_ </w:t>
            </w:r>
            <w:proofErr w:type="gramStart"/>
            <w:r w:rsidRPr="00D82A73">
              <w:rPr>
                <w:rFonts w:eastAsia="Arial Unicode MS"/>
              </w:rPr>
              <w:t>CareGiver</w:t>
            </w:r>
            <w:proofErr w:type="gramEnd"/>
            <w:r w:rsidRPr="00D82A73">
              <w:rPr>
                <w:rFonts w:eastAsia="Arial Unicode MS"/>
              </w:rPr>
              <w:t>)</w:t>
            </w:r>
          </w:p>
        </w:tc>
        <w:tc>
          <w:tcPr>
            <w:tcW w:w="3388" w:type="dxa"/>
          </w:tcPr>
          <w:p w14:paraId="2B172EF3" w14:textId="77777777" w:rsidR="00F963D1" w:rsidRPr="00D82A73" w:rsidRDefault="00F963D1" w:rsidP="00F963D1">
            <w:r w:rsidRPr="00D82A73">
              <w:t>Ansvarig vårdgivare (huvudman).</w:t>
            </w:r>
          </w:p>
          <w:p w14:paraId="3370E570" w14:textId="77777777" w:rsidR="00F963D1" w:rsidRPr="00D82A73" w:rsidRDefault="00F963D1" w:rsidP="00F963D1">
            <w:r w:rsidRPr="00D82A73">
              <w:t>T.ex. Landsting</w:t>
            </w:r>
          </w:p>
        </w:tc>
        <w:tc>
          <w:tcPr>
            <w:tcW w:w="1140" w:type="dxa"/>
          </w:tcPr>
          <w:p w14:paraId="0D1EC645" w14:textId="77777777" w:rsidR="00F963D1" w:rsidRPr="00D82A73" w:rsidRDefault="00F963D1" w:rsidP="00F963D1">
            <w:pPr>
              <w:rPr>
                <w:rFonts w:eastAsia="Arial Unicode MS"/>
              </w:rPr>
            </w:pPr>
            <w:r w:rsidRPr="00D82A73">
              <w:rPr>
                <w:rFonts w:eastAsia="Arial Unicode MS"/>
              </w:rPr>
              <w:t>II</w:t>
            </w:r>
          </w:p>
        </w:tc>
        <w:tc>
          <w:tcPr>
            <w:tcW w:w="720" w:type="dxa"/>
          </w:tcPr>
          <w:p w14:paraId="70A8EA9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1B3D163A" w14:textId="77777777" w:rsidR="00F963D1" w:rsidRPr="00D82A73" w:rsidRDefault="00F963D1" w:rsidP="00F963D1">
            <w:pPr>
              <w:rPr>
                <w:rFonts w:eastAsia="Arial Unicode MS"/>
              </w:rPr>
            </w:pPr>
            <w:r w:rsidRPr="00D82A73">
              <w:rPr>
                <w:rFonts w:eastAsia="Arial Unicode MS"/>
              </w:rPr>
              <w:t>Hsa-id</w:t>
            </w:r>
          </w:p>
        </w:tc>
        <w:tc>
          <w:tcPr>
            <w:tcW w:w="1881" w:type="dxa"/>
          </w:tcPr>
          <w:p w14:paraId="118A615A" w14:textId="77777777" w:rsidR="00F963D1" w:rsidRPr="00D82A73" w:rsidRDefault="00F963D1" w:rsidP="00F963D1">
            <w:pPr>
              <w:rPr>
                <w:rFonts w:ascii="Arial" w:eastAsia="Arial Unicode MS" w:hAnsi="Arial"/>
              </w:rPr>
            </w:pPr>
          </w:p>
        </w:tc>
        <w:tc>
          <w:tcPr>
            <w:tcW w:w="1200" w:type="dxa"/>
            <w:shd w:val="clear" w:color="auto" w:fill="auto"/>
          </w:tcPr>
          <w:p w14:paraId="04C5689B" w14:textId="77777777" w:rsidR="00F963D1" w:rsidRPr="00D82A73" w:rsidRDefault="00F963D1" w:rsidP="00F963D1">
            <w:pPr>
              <w:rPr>
                <w:rFonts w:ascii="Arial" w:eastAsia="Arial Unicode MS" w:hAnsi="Arial"/>
              </w:rPr>
            </w:pPr>
          </w:p>
        </w:tc>
        <w:tc>
          <w:tcPr>
            <w:tcW w:w="1080" w:type="dxa"/>
            <w:shd w:val="clear" w:color="auto" w:fill="auto"/>
          </w:tcPr>
          <w:p w14:paraId="244AAA8C" w14:textId="77777777" w:rsidR="00F963D1" w:rsidRPr="00D82A73" w:rsidRDefault="00F963D1" w:rsidP="00F963D1">
            <w:pPr>
              <w:rPr>
                <w:rFonts w:ascii="Arial" w:eastAsia="Arial Unicode MS" w:hAnsi="Arial"/>
              </w:rPr>
            </w:pPr>
          </w:p>
        </w:tc>
        <w:tc>
          <w:tcPr>
            <w:tcW w:w="1160" w:type="dxa"/>
            <w:shd w:val="clear" w:color="auto" w:fill="auto"/>
          </w:tcPr>
          <w:p w14:paraId="5F7D8517" w14:textId="77777777" w:rsidR="00F963D1" w:rsidRPr="00D82A73" w:rsidRDefault="00F963D1" w:rsidP="00F963D1">
            <w:pPr>
              <w:rPr>
                <w:rFonts w:ascii="Arial" w:eastAsia="Arial Unicode MS" w:hAnsi="Arial"/>
              </w:rPr>
            </w:pPr>
          </w:p>
        </w:tc>
      </w:tr>
      <w:tr w:rsidR="00F963D1" w:rsidRPr="00D82A73" w14:paraId="7875AF8C" w14:textId="77777777" w:rsidTr="00F963D1">
        <w:trPr>
          <w:trHeight w:val="217"/>
        </w:trPr>
        <w:tc>
          <w:tcPr>
            <w:tcW w:w="2567" w:type="dxa"/>
            <w:gridSpan w:val="2"/>
          </w:tcPr>
          <w:p w14:paraId="3B9BD21D" w14:textId="77777777" w:rsidR="00F963D1" w:rsidRPr="00D82A73" w:rsidRDefault="00F963D1" w:rsidP="00F963D1">
            <w:pPr>
              <w:rPr>
                <w:rFonts w:eastAsia="Arial Unicode MS"/>
              </w:rPr>
            </w:pPr>
            <w:r w:rsidRPr="00D82A73">
              <w:rPr>
                <w:rFonts w:eastAsia="Arial Unicode MS"/>
              </w:rPr>
              <w:t xml:space="preserve">Enhets-id ansvarig </w:t>
            </w:r>
          </w:p>
          <w:p w14:paraId="63D86598" w14:textId="77777777" w:rsidR="00F963D1" w:rsidRPr="00D82A73" w:rsidRDefault="00F963D1" w:rsidP="00F963D1">
            <w:pPr>
              <w:rPr>
                <w:rFonts w:eastAsia="Arial Unicode MS"/>
              </w:rPr>
            </w:pPr>
            <w:r w:rsidRPr="00D82A73">
              <w:rPr>
                <w:rFonts w:eastAsia="Arial Unicode MS"/>
              </w:rPr>
              <w:t>(healthcare_ MedUnit)</w:t>
            </w:r>
          </w:p>
        </w:tc>
        <w:tc>
          <w:tcPr>
            <w:tcW w:w="3388" w:type="dxa"/>
          </w:tcPr>
          <w:p w14:paraId="7FBE67DC" w14:textId="77777777" w:rsidR="00F963D1" w:rsidRPr="00D82A73" w:rsidRDefault="00F963D1" w:rsidP="00F963D1">
            <w:r w:rsidRPr="00D82A73">
              <w:t>Medicinsk ansvarig klinik/vårdcentral eller motsvarande.</w:t>
            </w:r>
          </w:p>
          <w:p w14:paraId="46A3557D" w14:textId="77777777" w:rsidR="00F963D1" w:rsidRPr="00D82A73" w:rsidRDefault="00F963D1" w:rsidP="00F963D1">
            <w:r w:rsidRPr="00D82A73">
              <w:t>T.ex. Medicinklinik</w:t>
            </w:r>
          </w:p>
        </w:tc>
        <w:tc>
          <w:tcPr>
            <w:tcW w:w="1140" w:type="dxa"/>
          </w:tcPr>
          <w:p w14:paraId="03136BEA" w14:textId="77777777" w:rsidR="00F963D1" w:rsidRPr="00D82A73" w:rsidRDefault="00F963D1" w:rsidP="00F963D1">
            <w:pPr>
              <w:rPr>
                <w:rFonts w:eastAsia="Arial Unicode MS"/>
              </w:rPr>
            </w:pPr>
            <w:r w:rsidRPr="00D82A73">
              <w:rPr>
                <w:rFonts w:eastAsia="Arial Unicode MS"/>
              </w:rPr>
              <w:t>II</w:t>
            </w:r>
          </w:p>
        </w:tc>
        <w:tc>
          <w:tcPr>
            <w:tcW w:w="720" w:type="dxa"/>
          </w:tcPr>
          <w:p w14:paraId="1B1F98C5"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26349037" w14:textId="77777777" w:rsidR="00F963D1" w:rsidRPr="00D82A73" w:rsidRDefault="00F963D1" w:rsidP="00F963D1">
            <w:pPr>
              <w:rPr>
                <w:rFonts w:eastAsia="Arial Unicode MS"/>
              </w:rPr>
            </w:pPr>
            <w:r w:rsidRPr="00D82A73">
              <w:rPr>
                <w:rFonts w:eastAsia="Arial Unicode MS"/>
              </w:rPr>
              <w:t>Hsa-id</w:t>
            </w:r>
          </w:p>
        </w:tc>
        <w:tc>
          <w:tcPr>
            <w:tcW w:w="1881" w:type="dxa"/>
          </w:tcPr>
          <w:p w14:paraId="498D65DF" w14:textId="77777777" w:rsidR="00F963D1" w:rsidRPr="00D82A73" w:rsidRDefault="00F963D1" w:rsidP="00F963D1">
            <w:pPr>
              <w:rPr>
                <w:rFonts w:ascii="Arial" w:eastAsia="Arial Unicode MS" w:hAnsi="Arial"/>
              </w:rPr>
            </w:pPr>
          </w:p>
        </w:tc>
        <w:tc>
          <w:tcPr>
            <w:tcW w:w="1200" w:type="dxa"/>
            <w:shd w:val="clear" w:color="auto" w:fill="auto"/>
          </w:tcPr>
          <w:p w14:paraId="5089F853" w14:textId="77777777" w:rsidR="00F963D1" w:rsidRPr="00D82A73" w:rsidRDefault="00F963D1" w:rsidP="00F963D1">
            <w:pPr>
              <w:rPr>
                <w:rFonts w:ascii="Arial" w:eastAsia="Arial Unicode MS" w:hAnsi="Arial"/>
              </w:rPr>
            </w:pPr>
          </w:p>
        </w:tc>
        <w:tc>
          <w:tcPr>
            <w:tcW w:w="1080" w:type="dxa"/>
            <w:shd w:val="clear" w:color="auto" w:fill="auto"/>
          </w:tcPr>
          <w:p w14:paraId="58085999" w14:textId="77777777" w:rsidR="00F963D1" w:rsidRPr="00D82A73" w:rsidRDefault="00F963D1" w:rsidP="00F963D1">
            <w:pPr>
              <w:rPr>
                <w:rFonts w:ascii="Arial" w:eastAsia="Arial Unicode MS" w:hAnsi="Arial"/>
              </w:rPr>
            </w:pPr>
          </w:p>
        </w:tc>
        <w:tc>
          <w:tcPr>
            <w:tcW w:w="1160" w:type="dxa"/>
            <w:shd w:val="clear" w:color="auto" w:fill="auto"/>
          </w:tcPr>
          <w:p w14:paraId="53622D6E" w14:textId="77777777" w:rsidR="00F963D1" w:rsidRPr="00D82A73" w:rsidRDefault="00F963D1" w:rsidP="00F963D1">
            <w:pPr>
              <w:rPr>
                <w:rFonts w:ascii="Arial" w:eastAsia="Arial Unicode MS" w:hAnsi="Arial"/>
              </w:rPr>
            </w:pPr>
          </w:p>
        </w:tc>
      </w:tr>
      <w:tr w:rsidR="00F963D1" w:rsidRPr="00D82A73" w14:paraId="4C82FD2E" w14:textId="77777777" w:rsidTr="00F963D1">
        <w:trPr>
          <w:trHeight w:val="217"/>
        </w:trPr>
        <w:tc>
          <w:tcPr>
            <w:tcW w:w="2567" w:type="dxa"/>
            <w:gridSpan w:val="2"/>
          </w:tcPr>
          <w:p w14:paraId="55DC7EDA" w14:textId="77777777" w:rsidR="00F963D1" w:rsidRPr="00D82A73" w:rsidRDefault="00F963D1" w:rsidP="00F963D1">
            <w:pPr>
              <w:rPr>
                <w:rFonts w:eastAsia="Arial Unicode MS"/>
              </w:rPr>
            </w:pPr>
            <w:r w:rsidRPr="00D82A73">
              <w:rPr>
                <w:rFonts w:eastAsia="Arial Unicode MS"/>
              </w:rPr>
              <w:t xml:space="preserve">Enhets-id  </w:t>
            </w:r>
          </w:p>
          <w:p w14:paraId="06FB47BE" w14:textId="77777777" w:rsidR="00F963D1" w:rsidRPr="00D82A73" w:rsidRDefault="00F963D1" w:rsidP="00F963D1">
            <w:pPr>
              <w:rPr>
                <w:rFonts w:eastAsia="Arial Unicode MS"/>
                <w:i/>
              </w:rPr>
            </w:pPr>
            <w:r w:rsidRPr="00D82A73">
              <w:rPr>
                <w:rFonts w:eastAsia="Arial Unicode MS"/>
                <w:i/>
              </w:rPr>
              <w:t>(</w:t>
            </w:r>
            <w:r w:rsidRPr="00D82A73">
              <w:t>healthcare_facility_CareUnit</w:t>
            </w:r>
            <w:r w:rsidRPr="00D82A73">
              <w:rPr>
                <w:rFonts w:eastAsia="Arial Unicode MS"/>
                <w:i/>
              </w:rPr>
              <w:t>)</w:t>
            </w:r>
          </w:p>
        </w:tc>
        <w:tc>
          <w:tcPr>
            <w:tcW w:w="3388" w:type="dxa"/>
          </w:tcPr>
          <w:p w14:paraId="70FBEFA1" w14:textId="77777777" w:rsidR="00F963D1" w:rsidRPr="00D82A73" w:rsidRDefault="00F963D1" w:rsidP="00F963D1">
            <w:r w:rsidRPr="00D82A73">
              <w:t>Vårdenheten som erbjuder/tillhandahåller formuläret. Fysisk mottagning.</w:t>
            </w:r>
          </w:p>
          <w:p w14:paraId="0C24E8C1" w14:textId="27B26BD6" w:rsidR="00F963D1" w:rsidRPr="00D82A73" w:rsidRDefault="00F963D1" w:rsidP="00F963D1">
            <w:pPr>
              <w:rPr>
                <w:rFonts w:eastAsia="Arial Unicode MS"/>
              </w:rPr>
            </w:pPr>
            <w:r w:rsidRPr="00D82A73">
              <w:lastRenderedPageBreak/>
              <w:t xml:space="preserve">T.ex. Den avdelning som </w:t>
            </w:r>
            <w:r w:rsidR="00017CAC" w:rsidRPr="00D82A73">
              <w:t xml:space="preserve">äger </w:t>
            </w:r>
            <w:r w:rsidRPr="00D82A73">
              <w:t>formuläret: se2321000016-1hz3</w:t>
            </w:r>
          </w:p>
        </w:tc>
        <w:tc>
          <w:tcPr>
            <w:tcW w:w="1140" w:type="dxa"/>
          </w:tcPr>
          <w:p w14:paraId="7F01F1ED" w14:textId="77777777" w:rsidR="00F963D1" w:rsidRPr="00D82A73" w:rsidRDefault="00F963D1" w:rsidP="00F963D1">
            <w:pPr>
              <w:rPr>
                <w:rFonts w:eastAsia="Arial Unicode MS"/>
              </w:rPr>
            </w:pPr>
            <w:r w:rsidRPr="00D82A73">
              <w:rPr>
                <w:rFonts w:eastAsia="Arial Unicode MS"/>
              </w:rPr>
              <w:lastRenderedPageBreak/>
              <w:t>II</w:t>
            </w:r>
          </w:p>
        </w:tc>
        <w:tc>
          <w:tcPr>
            <w:tcW w:w="720" w:type="dxa"/>
          </w:tcPr>
          <w:p w14:paraId="08AB0BAF" w14:textId="77777777" w:rsidR="00F963D1" w:rsidRPr="00D82A73" w:rsidRDefault="00F963D1" w:rsidP="00F963D1">
            <w:pPr>
              <w:rPr>
                <w:rFonts w:eastAsia="Arial Unicode MS"/>
              </w:rPr>
            </w:pPr>
            <w:r w:rsidRPr="00D82A73">
              <w:rPr>
                <w:rFonts w:eastAsia="Arial Unicode MS"/>
              </w:rPr>
              <w:t>1</w:t>
            </w:r>
          </w:p>
        </w:tc>
        <w:tc>
          <w:tcPr>
            <w:tcW w:w="1839" w:type="dxa"/>
          </w:tcPr>
          <w:p w14:paraId="24EBF259" w14:textId="77777777" w:rsidR="00F963D1" w:rsidRPr="00D82A73" w:rsidRDefault="00F963D1" w:rsidP="00F963D1">
            <w:pPr>
              <w:rPr>
                <w:rFonts w:eastAsia="Arial Unicode MS"/>
              </w:rPr>
            </w:pPr>
            <w:r w:rsidRPr="00D82A73">
              <w:rPr>
                <w:rFonts w:eastAsia="Arial Unicode MS"/>
              </w:rPr>
              <w:t>Hsa-id</w:t>
            </w:r>
          </w:p>
        </w:tc>
        <w:tc>
          <w:tcPr>
            <w:tcW w:w="1881" w:type="dxa"/>
          </w:tcPr>
          <w:p w14:paraId="0ABCF589" w14:textId="77777777" w:rsidR="00F963D1" w:rsidRPr="00D82A73" w:rsidRDefault="00F963D1" w:rsidP="00F963D1">
            <w:pPr>
              <w:rPr>
                <w:rFonts w:ascii="Arial" w:eastAsia="Arial Unicode MS" w:hAnsi="Arial"/>
              </w:rPr>
            </w:pPr>
          </w:p>
        </w:tc>
        <w:tc>
          <w:tcPr>
            <w:tcW w:w="1200" w:type="dxa"/>
            <w:shd w:val="clear" w:color="auto" w:fill="auto"/>
          </w:tcPr>
          <w:p w14:paraId="0E243AE6" w14:textId="77777777" w:rsidR="00F963D1" w:rsidRPr="00D82A73" w:rsidRDefault="00F963D1" w:rsidP="00F963D1">
            <w:pPr>
              <w:rPr>
                <w:rFonts w:ascii="Arial" w:eastAsia="Arial Unicode MS" w:hAnsi="Arial"/>
              </w:rPr>
            </w:pPr>
          </w:p>
        </w:tc>
        <w:tc>
          <w:tcPr>
            <w:tcW w:w="1080" w:type="dxa"/>
            <w:shd w:val="clear" w:color="auto" w:fill="auto"/>
          </w:tcPr>
          <w:p w14:paraId="1EF450E4" w14:textId="77777777" w:rsidR="00F963D1" w:rsidRPr="00D82A73" w:rsidRDefault="00F963D1" w:rsidP="00F963D1">
            <w:pPr>
              <w:rPr>
                <w:rFonts w:ascii="Arial" w:eastAsia="Arial Unicode MS" w:hAnsi="Arial"/>
              </w:rPr>
            </w:pPr>
          </w:p>
        </w:tc>
        <w:tc>
          <w:tcPr>
            <w:tcW w:w="1160" w:type="dxa"/>
            <w:shd w:val="clear" w:color="auto" w:fill="auto"/>
          </w:tcPr>
          <w:p w14:paraId="1DCFEB4F" w14:textId="77777777" w:rsidR="00F963D1" w:rsidRPr="00D82A73" w:rsidRDefault="00F963D1" w:rsidP="00F963D1">
            <w:pPr>
              <w:rPr>
                <w:rFonts w:ascii="Arial" w:eastAsia="Arial Unicode MS" w:hAnsi="Arial"/>
              </w:rPr>
            </w:pPr>
          </w:p>
        </w:tc>
      </w:tr>
      <w:tr w:rsidR="00F963D1" w:rsidRPr="00D82A73" w14:paraId="7FCD4BC7" w14:textId="77777777" w:rsidTr="00F963D1">
        <w:trPr>
          <w:trHeight w:val="217"/>
        </w:trPr>
        <w:tc>
          <w:tcPr>
            <w:tcW w:w="2567" w:type="dxa"/>
            <w:gridSpan w:val="2"/>
          </w:tcPr>
          <w:p w14:paraId="5837B27D" w14:textId="77777777" w:rsidR="00F963D1" w:rsidRPr="00D82A73" w:rsidRDefault="00F963D1" w:rsidP="00F963D1">
            <w:r w:rsidRPr="00D82A73">
              <w:lastRenderedPageBreak/>
              <w:t>Enhetsnamn</w:t>
            </w:r>
          </w:p>
          <w:p w14:paraId="6BC74B03" w14:textId="77777777" w:rsidR="00F963D1" w:rsidRPr="00D82A73" w:rsidRDefault="00F963D1" w:rsidP="00F963D1">
            <w:pPr>
              <w:rPr>
                <w:rFonts w:eastAsia="Arial Unicode MS"/>
                <w:i/>
              </w:rPr>
            </w:pPr>
            <w:r w:rsidRPr="00D82A73">
              <w:t>(healthcare_facility_CareUnitName)</w:t>
            </w:r>
          </w:p>
        </w:tc>
        <w:tc>
          <w:tcPr>
            <w:tcW w:w="3388" w:type="dxa"/>
          </w:tcPr>
          <w:p w14:paraId="5795979E" w14:textId="77777777" w:rsidR="00F963D1" w:rsidRPr="00D82A73" w:rsidRDefault="00F963D1" w:rsidP="00F963D1">
            <w:r w:rsidRPr="00D82A73">
              <w:t>Vårdenhetens namn.</w:t>
            </w:r>
          </w:p>
          <w:p w14:paraId="20E66709" w14:textId="77777777" w:rsidR="00F963D1" w:rsidRPr="00D82A73" w:rsidRDefault="00F963D1" w:rsidP="00F963D1">
            <w:pPr>
              <w:rPr>
                <w:rFonts w:eastAsia="Arial Unicode MS"/>
              </w:rPr>
            </w:pPr>
            <w:r w:rsidRPr="00D82A73">
              <w:t>T.ex. Testvårdcentral A, Medicinmottagningen USÖ</w:t>
            </w:r>
          </w:p>
        </w:tc>
        <w:tc>
          <w:tcPr>
            <w:tcW w:w="1140" w:type="dxa"/>
          </w:tcPr>
          <w:p w14:paraId="420B878E" w14:textId="77777777" w:rsidR="00F963D1" w:rsidRPr="00D82A73" w:rsidRDefault="00F963D1" w:rsidP="00F963D1">
            <w:pPr>
              <w:rPr>
                <w:rFonts w:eastAsia="Arial Unicode MS"/>
              </w:rPr>
            </w:pPr>
            <w:r w:rsidRPr="00D82A73">
              <w:rPr>
                <w:rFonts w:eastAsia="Arial Unicode MS"/>
              </w:rPr>
              <w:t>TXT</w:t>
            </w:r>
          </w:p>
        </w:tc>
        <w:tc>
          <w:tcPr>
            <w:tcW w:w="720" w:type="dxa"/>
          </w:tcPr>
          <w:p w14:paraId="4F5C30C5" w14:textId="77777777" w:rsidR="00F963D1" w:rsidRPr="00D82A73" w:rsidRDefault="00F963D1" w:rsidP="00F963D1">
            <w:pPr>
              <w:rPr>
                <w:rFonts w:eastAsia="Arial Unicode MS"/>
              </w:rPr>
            </w:pPr>
            <w:r w:rsidRPr="00D82A73">
              <w:rPr>
                <w:rFonts w:eastAsia="Arial Unicode MS"/>
              </w:rPr>
              <w:t>1</w:t>
            </w:r>
          </w:p>
        </w:tc>
        <w:tc>
          <w:tcPr>
            <w:tcW w:w="1839" w:type="dxa"/>
          </w:tcPr>
          <w:p w14:paraId="1EC7DBC5" w14:textId="77777777" w:rsidR="00F963D1" w:rsidRPr="00D82A73" w:rsidRDefault="00F963D1" w:rsidP="00F963D1">
            <w:pPr>
              <w:rPr>
                <w:rFonts w:eastAsia="Arial Unicode MS"/>
              </w:rPr>
            </w:pPr>
          </w:p>
        </w:tc>
        <w:tc>
          <w:tcPr>
            <w:tcW w:w="1881" w:type="dxa"/>
          </w:tcPr>
          <w:p w14:paraId="7446E51D" w14:textId="77777777" w:rsidR="00F963D1" w:rsidRPr="00D82A73" w:rsidRDefault="00F963D1" w:rsidP="00F963D1">
            <w:pPr>
              <w:rPr>
                <w:rFonts w:ascii="Arial" w:eastAsia="Arial Unicode MS" w:hAnsi="Arial"/>
              </w:rPr>
            </w:pPr>
          </w:p>
        </w:tc>
        <w:tc>
          <w:tcPr>
            <w:tcW w:w="1200" w:type="dxa"/>
            <w:shd w:val="clear" w:color="auto" w:fill="auto"/>
          </w:tcPr>
          <w:p w14:paraId="5ED06D7D" w14:textId="77777777" w:rsidR="00F963D1" w:rsidRPr="00D82A73" w:rsidRDefault="00F963D1" w:rsidP="00F963D1">
            <w:pPr>
              <w:rPr>
                <w:rFonts w:ascii="Arial" w:eastAsia="Arial Unicode MS" w:hAnsi="Arial"/>
              </w:rPr>
            </w:pPr>
          </w:p>
        </w:tc>
        <w:tc>
          <w:tcPr>
            <w:tcW w:w="1080" w:type="dxa"/>
            <w:shd w:val="clear" w:color="auto" w:fill="auto"/>
          </w:tcPr>
          <w:p w14:paraId="7D053A3C" w14:textId="77777777" w:rsidR="00F963D1" w:rsidRPr="00D82A73" w:rsidRDefault="00F963D1" w:rsidP="00F963D1">
            <w:pPr>
              <w:rPr>
                <w:rFonts w:ascii="Arial" w:eastAsia="Arial Unicode MS" w:hAnsi="Arial"/>
              </w:rPr>
            </w:pPr>
          </w:p>
        </w:tc>
        <w:tc>
          <w:tcPr>
            <w:tcW w:w="1160" w:type="dxa"/>
            <w:shd w:val="clear" w:color="auto" w:fill="auto"/>
          </w:tcPr>
          <w:p w14:paraId="4C980A3B" w14:textId="77777777" w:rsidR="00F963D1" w:rsidRPr="00D82A73" w:rsidRDefault="00F963D1" w:rsidP="00F963D1">
            <w:pPr>
              <w:rPr>
                <w:rFonts w:ascii="Arial" w:eastAsia="Arial Unicode MS" w:hAnsi="Arial"/>
              </w:rPr>
            </w:pPr>
          </w:p>
        </w:tc>
      </w:tr>
      <w:tr w:rsidR="00F963D1" w:rsidRPr="00D82A73" w14:paraId="782B25FD" w14:textId="77777777" w:rsidTr="00F963D1">
        <w:trPr>
          <w:trHeight w:val="217"/>
        </w:trPr>
        <w:tc>
          <w:tcPr>
            <w:tcW w:w="2567" w:type="dxa"/>
            <w:gridSpan w:val="2"/>
          </w:tcPr>
          <w:p w14:paraId="01E1030A" w14:textId="77777777" w:rsidR="00F963D1" w:rsidRPr="00D82A73" w:rsidRDefault="00F963D1" w:rsidP="00F963D1">
            <w:r w:rsidRPr="00D82A73">
              <w:t>(healthcare_systemID)</w:t>
            </w:r>
          </w:p>
        </w:tc>
        <w:tc>
          <w:tcPr>
            <w:tcW w:w="3388" w:type="dxa"/>
          </w:tcPr>
          <w:p w14:paraId="303E3FEB" w14:textId="77777777" w:rsidR="00F963D1" w:rsidRPr="00D82A73" w:rsidRDefault="00F963D1" w:rsidP="00F963D1">
            <w:r w:rsidRPr="00D82A73">
              <w:t>Id för att identifiera mottagande system.</w:t>
            </w:r>
          </w:p>
          <w:p w14:paraId="5F26F76F" w14:textId="02DFAAD1" w:rsidR="00F963D1" w:rsidRPr="00D82A73" w:rsidRDefault="00F963D1" w:rsidP="00F963D1">
            <w:r w:rsidRPr="00D82A73">
              <w:t>T.ex. Ett hsa-id uttaget för en instans av ett journalsystem</w:t>
            </w:r>
            <w:r w:rsidR="00017CAC" w:rsidRPr="00D82A73">
              <w:t>.</w:t>
            </w:r>
          </w:p>
        </w:tc>
        <w:tc>
          <w:tcPr>
            <w:tcW w:w="1140" w:type="dxa"/>
          </w:tcPr>
          <w:p w14:paraId="74EF3EBA" w14:textId="77777777" w:rsidR="00F963D1" w:rsidRPr="00D82A73" w:rsidRDefault="00F963D1" w:rsidP="00F963D1">
            <w:pPr>
              <w:rPr>
                <w:rFonts w:eastAsia="Arial Unicode MS"/>
              </w:rPr>
            </w:pPr>
            <w:r w:rsidRPr="00D82A73">
              <w:rPr>
                <w:rFonts w:eastAsia="Arial Unicode MS"/>
              </w:rPr>
              <w:t>II</w:t>
            </w:r>
          </w:p>
        </w:tc>
        <w:tc>
          <w:tcPr>
            <w:tcW w:w="720" w:type="dxa"/>
          </w:tcPr>
          <w:p w14:paraId="19466ADF"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3D7EA5E2" w14:textId="77777777" w:rsidR="00F963D1" w:rsidRPr="00D82A73" w:rsidRDefault="00F963D1" w:rsidP="00F963D1">
            <w:pPr>
              <w:rPr>
                <w:rFonts w:eastAsia="Arial Unicode MS"/>
              </w:rPr>
            </w:pPr>
            <w:r w:rsidRPr="00D82A73">
              <w:rPr>
                <w:rFonts w:eastAsia="Arial Unicode MS"/>
              </w:rPr>
              <w:t>Hsa-id</w:t>
            </w:r>
          </w:p>
        </w:tc>
        <w:tc>
          <w:tcPr>
            <w:tcW w:w="1881" w:type="dxa"/>
          </w:tcPr>
          <w:p w14:paraId="3EAEA3C5" w14:textId="77777777" w:rsidR="00F963D1" w:rsidRPr="00D82A73" w:rsidRDefault="00F963D1" w:rsidP="00F963D1">
            <w:pPr>
              <w:rPr>
                <w:rFonts w:ascii="Arial" w:eastAsia="Arial Unicode MS" w:hAnsi="Arial"/>
              </w:rPr>
            </w:pPr>
          </w:p>
        </w:tc>
        <w:tc>
          <w:tcPr>
            <w:tcW w:w="1200" w:type="dxa"/>
            <w:shd w:val="clear" w:color="auto" w:fill="auto"/>
          </w:tcPr>
          <w:p w14:paraId="4CCDA025" w14:textId="77777777" w:rsidR="00F963D1" w:rsidRPr="00D82A73" w:rsidRDefault="00F963D1" w:rsidP="00F963D1">
            <w:pPr>
              <w:rPr>
                <w:rFonts w:ascii="Arial" w:eastAsia="Arial Unicode MS" w:hAnsi="Arial"/>
              </w:rPr>
            </w:pPr>
          </w:p>
        </w:tc>
        <w:tc>
          <w:tcPr>
            <w:tcW w:w="1080" w:type="dxa"/>
            <w:shd w:val="clear" w:color="auto" w:fill="auto"/>
          </w:tcPr>
          <w:p w14:paraId="078594A5" w14:textId="77777777" w:rsidR="00F963D1" w:rsidRPr="00D82A73" w:rsidRDefault="00F963D1" w:rsidP="00F963D1">
            <w:pPr>
              <w:rPr>
                <w:rFonts w:ascii="Arial" w:eastAsia="Arial Unicode MS" w:hAnsi="Arial"/>
              </w:rPr>
            </w:pPr>
          </w:p>
        </w:tc>
        <w:tc>
          <w:tcPr>
            <w:tcW w:w="1160" w:type="dxa"/>
            <w:shd w:val="clear" w:color="auto" w:fill="auto"/>
          </w:tcPr>
          <w:p w14:paraId="2AA43251" w14:textId="77777777" w:rsidR="00F963D1" w:rsidRPr="00D82A73" w:rsidRDefault="00F963D1" w:rsidP="00F963D1">
            <w:pPr>
              <w:rPr>
                <w:rFonts w:ascii="Arial" w:eastAsia="Arial Unicode MS" w:hAnsi="Arial"/>
              </w:rPr>
            </w:pPr>
          </w:p>
        </w:tc>
      </w:tr>
      <w:tr w:rsidR="00F963D1" w:rsidRPr="00D82A73" w14:paraId="40FCD875" w14:textId="77777777" w:rsidTr="00F963D1">
        <w:trPr>
          <w:trHeight w:val="217"/>
        </w:trPr>
        <w:tc>
          <w:tcPr>
            <w:tcW w:w="2567" w:type="dxa"/>
            <w:gridSpan w:val="2"/>
          </w:tcPr>
          <w:p w14:paraId="2A5D4F93" w14:textId="77777777" w:rsidR="00F963D1" w:rsidRPr="00D82A73" w:rsidRDefault="00F963D1" w:rsidP="00F963D1">
            <w:pPr>
              <w:rPr>
                <w:rFonts w:eastAsia="Arial Unicode MS"/>
              </w:rPr>
            </w:pPr>
            <w:r w:rsidRPr="00D82A73">
              <w:rPr>
                <w:rFonts w:eastAsia="Arial Unicode MS"/>
              </w:rPr>
              <w:t>Hälsoärende-id</w:t>
            </w:r>
          </w:p>
          <w:p w14:paraId="58C28D32" w14:textId="77777777" w:rsidR="00F963D1" w:rsidRPr="00D82A73" w:rsidRDefault="00F963D1" w:rsidP="00F963D1">
            <w:pPr>
              <w:rPr>
                <w:rFonts w:eastAsia="Arial Unicode MS"/>
              </w:rPr>
            </w:pPr>
            <w:r w:rsidRPr="00D82A73">
              <w:rPr>
                <w:rFonts w:eastAsia="Arial Unicode MS"/>
              </w:rPr>
              <w:t>(</w:t>
            </w:r>
            <w:r w:rsidRPr="00D82A73">
              <w:t>ClinicalProcessInterestId</w:t>
            </w:r>
            <w:r w:rsidRPr="00D82A73">
              <w:rPr>
                <w:rFonts w:eastAsia="Arial Unicode MS"/>
              </w:rPr>
              <w:t>)</w:t>
            </w:r>
          </w:p>
        </w:tc>
        <w:tc>
          <w:tcPr>
            <w:tcW w:w="3388" w:type="dxa"/>
          </w:tcPr>
          <w:p w14:paraId="3AAFAC5A" w14:textId="77777777" w:rsidR="00F963D1" w:rsidRPr="00D82A73" w:rsidRDefault="00F963D1" w:rsidP="00F963D1">
            <w:pPr>
              <w:rPr>
                <w:rFonts w:eastAsia="Arial Unicode MS"/>
              </w:rPr>
            </w:pPr>
            <w:r w:rsidRPr="00D82A73">
              <w:rPr>
                <w:rFonts w:eastAsia="Arial Unicode MS"/>
              </w:rPr>
              <w:t xml:space="preserve"> HSA-id för framställarens enhet/process + unik identifierare.</w:t>
            </w:r>
            <w:r w:rsidRPr="00D82A73">
              <w:rPr>
                <w:rFonts w:eastAsia="Arial Unicode MS"/>
              </w:rPr>
              <w:br/>
              <w:t>Globalt/nationellt hälsoärende ID. Hälsoärende är ett begrepp för det som håller samman information i en kärnprocess för en vård- och omsorgstagare, tvärs över organisatoriska enhetsgränser.</w:t>
            </w:r>
          </w:p>
        </w:tc>
        <w:tc>
          <w:tcPr>
            <w:tcW w:w="1140" w:type="dxa"/>
          </w:tcPr>
          <w:p w14:paraId="0073D5D6" w14:textId="77777777" w:rsidR="00F963D1" w:rsidRPr="00D82A73" w:rsidRDefault="00F963D1" w:rsidP="00F963D1">
            <w:pPr>
              <w:rPr>
                <w:rFonts w:eastAsia="Arial Unicode MS"/>
              </w:rPr>
            </w:pPr>
            <w:r w:rsidRPr="00D82A73">
              <w:rPr>
                <w:rFonts w:eastAsia="Arial Unicode MS"/>
              </w:rPr>
              <w:t>II</w:t>
            </w:r>
          </w:p>
        </w:tc>
        <w:tc>
          <w:tcPr>
            <w:tcW w:w="720" w:type="dxa"/>
          </w:tcPr>
          <w:p w14:paraId="76DF1DBF"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688532A1" w14:textId="77777777" w:rsidR="00F963D1" w:rsidRPr="00D82A73" w:rsidRDefault="00F963D1" w:rsidP="00F963D1">
            <w:pPr>
              <w:rPr>
                <w:rFonts w:eastAsia="Arial Unicode MS"/>
              </w:rPr>
            </w:pPr>
            <w:r w:rsidRPr="00D82A73">
              <w:rPr>
                <w:rFonts w:eastAsia="Arial Unicode MS"/>
              </w:rPr>
              <w:t>ID</w:t>
            </w:r>
          </w:p>
        </w:tc>
        <w:tc>
          <w:tcPr>
            <w:tcW w:w="1881" w:type="dxa"/>
          </w:tcPr>
          <w:p w14:paraId="58F434CF" w14:textId="77777777" w:rsidR="00F963D1" w:rsidRPr="00D82A73" w:rsidRDefault="00F963D1" w:rsidP="00F963D1">
            <w:pPr>
              <w:rPr>
                <w:rFonts w:ascii="Arial" w:eastAsia="Arial Unicode MS" w:hAnsi="Arial"/>
              </w:rPr>
            </w:pPr>
          </w:p>
        </w:tc>
        <w:tc>
          <w:tcPr>
            <w:tcW w:w="1200" w:type="dxa"/>
            <w:shd w:val="clear" w:color="auto" w:fill="auto"/>
          </w:tcPr>
          <w:p w14:paraId="2B9ADFBD" w14:textId="77777777" w:rsidR="00F963D1" w:rsidRPr="00D82A73" w:rsidRDefault="00F963D1" w:rsidP="00F963D1">
            <w:pPr>
              <w:rPr>
                <w:rFonts w:ascii="Arial" w:eastAsia="Arial Unicode MS" w:hAnsi="Arial"/>
              </w:rPr>
            </w:pPr>
          </w:p>
        </w:tc>
        <w:tc>
          <w:tcPr>
            <w:tcW w:w="1080" w:type="dxa"/>
            <w:shd w:val="clear" w:color="auto" w:fill="auto"/>
          </w:tcPr>
          <w:p w14:paraId="6F8616C5" w14:textId="77777777" w:rsidR="00F963D1" w:rsidRPr="00D82A73" w:rsidRDefault="00F963D1" w:rsidP="00F963D1">
            <w:pPr>
              <w:rPr>
                <w:rFonts w:ascii="Arial" w:eastAsia="Arial Unicode MS" w:hAnsi="Arial"/>
              </w:rPr>
            </w:pPr>
          </w:p>
        </w:tc>
        <w:tc>
          <w:tcPr>
            <w:tcW w:w="1160" w:type="dxa"/>
            <w:shd w:val="clear" w:color="auto" w:fill="auto"/>
          </w:tcPr>
          <w:p w14:paraId="06247DDA" w14:textId="77777777" w:rsidR="00F963D1" w:rsidRPr="00D82A73" w:rsidRDefault="00F963D1" w:rsidP="00F963D1">
            <w:pPr>
              <w:rPr>
                <w:rFonts w:ascii="Arial" w:eastAsia="Arial Unicode MS" w:hAnsi="Arial"/>
              </w:rPr>
            </w:pPr>
          </w:p>
        </w:tc>
      </w:tr>
      <w:tr w:rsidR="00F963D1" w:rsidRPr="00D82A73" w14:paraId="02AFCEBB" w14:textId="77777777" w:rsidTr="00F963D1">
        <w:trPr>
          <w:trHeight w:val="217"/>
        </w:trPr>
        <w:tc>
          <w:tcPr>
            <w:tcW w:w="2567" w:type="dxa"/>
            <w:gridSpan w:val="2"/>
          </w:tcPr>
          <w:p w14:paraId="3F08C630" w14:textId="77777777" w:rsidR="00F963D1" w:rsidRPr="00D82A73" w:rsidRDefault="00F963D1" w:rsidP="00F963D1">
            <w:pPr>
              <w:rPr>
                <w:rFonts w:eastAsia="Arial Unicode MS"/>
              </w:rPr>
            </w:pPr>
            <w:r w:rsidRPr="00D82A73">
              <w:rPr>
                <w:rFonts w:eastAsia="Arial Unicode MS"/>
              </w:rPr>
              <w:t xml:space="preserve">Status </w:t>
            </w:r>
          </w:p>
          <w:p w14:paraId="4EA7F66E" w14:textId="77777777" w:rsidR="00F963D1" w:rsidRPr="00D82A73" w:rsidRDefault="00F963D1" w:rsidP="00F963D1">
            <w:pPr>
              <w:rPr>
                <w:rFonts w:eastAsia="Arial Unicode MS"/>
              </w:rPr>
            </w:pPr>
            <w:r w:rsidRPr="00D82A73">
              <w:rPr>
                <w:rFonts w:eastAsia="Arial Unicode MS"/>
              </w:rPr>
              <w:t>(FormStatus)</w:t>
            </w:r>
          </w:p>
        </w:tc>
        <w:tc>
          <w:tcPr>
            <w:tcW w:w="3388" w:type="dxa"/>
          </w:tcPr>
          <w:p w14:paraId="1CA5AF62" w14:textId="77777777" w:rsidR="00F963D1" w:rsidRPr="00D82A73" w:rsidRDefault="00F963D1" w:rsidP="00F963D1">
            <w:pPr>
              <w:rPr>
                <w:rFonts w:eastAsia="Arial Unicode MS"/>
              </w:rPr>
            </w:pPr>
            <w:r w:rsidRPr="00D82A73">
              <w:rPr>
                <w:rFonts w:eastAsia="Arial Unicode MS"/>
              </w:rPr>
              <w:t>Formulärets status. Ett avslutat besvarat formulär kan visas i ”läs läge” för patienten.</w:t>
            </w:r>
          </w:p>
        </w:tc>
        <w:tc>
          <w:tcPr>
            <w:tcW w:w="1140" w:type="dxa"/>
          </w:tcPr>
          <w:p w14:paraId="1B45F8C7" w14:textId="77777777" w:rsidR="00F963D1" w:rsidRPr="00D82A73" w:rsidRDefault="00F963D1" w:rsidP="00F963D1">
            <w:pPr>
              <w:rPr>
                <w:rFonts w:eastAsia="Arial Unicode MS"/>
              </w:rPr>
            </w:pPr>
            <w:r w:rsidRPr="00D82A73">
              <w:rPr>
                <w:rFonts w:eastAsia="Arial Unicode MS"/>
              </w:rPr>
              <w:t>KTOV</w:t>
            </w:r>
          </w:p>
        </w:tc>
        <w:tc>
          <w:tcPr>
            <w:tcW w:w="720" w:type="dxa"/>
          </w:tcPr>
          <w:p w14:paraId="6665AA48" w14:textId="77777777" w:rsidR="00F963D1" w:rsidRPr="00D82A73" w:rsidRDefault="00F963D1" w:rsidP="00F963D1">
            <w:pPr>
              <w:rPr>
                <w:rFonts w:eastAsia="Arial Unicode MS"/>
              </w:rPr>
            </w:pPr>
            <w:r w:rsidRPr="00D82A73">
              <w:rPr>
                <w:rFonts w:eastAsia="Arial Unicode MS"/>
              </w:rPr>
              <w:t>1</w:t>
            </w:r>
          </w:p>
        </w:tc>
        <w:tc>
          <w:tcPr>
            <w:tcW w:w="1839" w:type="dxa"/>
          </w:tcPr>
          <w:p w14:paraId="65426AA4" w14:textId="77777777" w:rsidR="00F963D1" w:rsidRPr="00D82A73" w:rsidRDefault="00F963D1" w:rsidP="00F963D1">
            <w:pPr>
              <w:rPr>
                <w:rFonts w:eastAsia="Arial Unicode MS"/>
              </w:rPr>
            </w:pPr>
            <w:r w:rsidRPr="00D82A73">
              <w:rPr>
                <w:rFonts w:eastAsia="Arial Unicode MS"/>
              </w:rPr>
              <w:t>KV Form Status</w:t>
            </w:r>
          </w:p>
          <w:p w14:paraId="4001F14A" w14:textId="77777777" w:rsidR="00F963D1" w:rsidRPr="00D82A73" w:rsidRDefault="00F963D1" w:rsidP="00F963D1">
            <w:pPr>
              <w:rPr>
                <w:rFonts w:eastAsia="Arial Unicode MS"/>
              </w:rPr>
            </w:pPr>
            <w:r w:rsidRPr="00D82A73">
              <w:rPr>
                <w:rFonts w:eastAsia="Arial Unicode MS"/>
              </w:rPr>
              <w:t>COMPLETED = Avslutad</w:t>
            </w:r>
            <w:r w:rsidRPr="00D82A73">
              <w:rPr>
                <w:rFonts w:eastAsia="Arial Unicode MS"/>
              </w:rPr>
              <w:br/>
              <w:t>ONGOING = Pågående, frågor har temporärsparats</w:t>
            </w:r>
            <w:r w:rsidRPr="00D82A73">
              <w:rPr>
                <w:rFonts w:eastAsia="Arial Unicode MS"/>
              </w:rPr>
              <w:br/>
              <w:t>PENDING_COMPLETION = Pågående, frågor har temporärsparats. Alla frågor är besvarade.</w:t>
            </w:r>
          </w:p>
        </w:tc>
        <w:tc>
          <w:tcPr>
            <w:tcW w:w="1881" w:type="dxa"/>
          </w:tcPr>
          <w:p w14:paraId="25928A50" w14:textId="77777777" w:rsidR="00F963D1" w:rsidRPr="00D82A73" w:rsidRDefault="00F963D1" w:rsidP="00F963D1">
            <w:pPr>
              <w:rPr>
                <w:rFonts w:ascii="Arial" w:eastAsia="Arial Unicode MS" w:hAnsi="Arial"/>
              </w:rPr>
            </w:pPr>
          </w:p>
        </w:tc>
        <w:tc>
          <w:tcPr>
            <w:tcW w:w="1200" w:type="dxa"/>
            <w:shd w:val="clear" w:color="auto" w:fill="auto"/>
          </w:tcPr>
          <w:p w14:paraId="01D0DE28" w14:textId="77777777" w:rsidR="00F963D1" w:rsidRPr="00D82A73" w:rsidRDefault="00F963D1" w:rsidP="00F963D1">
            <w:pPr>
              <w:rPr>
                <w:rFonts w:ascii="Arial" w:eastAsia="Arial Unicode MS" w:hAnsi="Arial"/>
              </w:rPr>
            </w:pPr>
          </w:p>
        </w:tc>
        <w:tc>
          <w:tcPr>
            <w:tcW w:w="1080" w:type="dxa"/>
            <w:shd w:val="clear" w:color="auto" w:fill="auto"/>
          </w:tcPr>
          <w:p w14:paraId="44E755C2" w14:textId="77777777" w:rsidR="00F963D1" w:rsidRPr="00D82A73" w:rsidRDefault="00F963D1" w:rsidP="00F963D1">
            <w:pPr>
              <w:rPr>
                <w:rFonts w:ascii="Arial" w:eastAsia="Arial Unicode MS" w:hAnsi="Arial"/>
              </w:rPr>
            </w:pPr>
          </w:p>
        </w:tc>
        <w:tc>
          <w:tcPr>
            <w:tcW w:w="1160" w:type="dxa"/>
            <w:shd w:val="clear" w:color="auto" w:fill="auto"/>
          </w:tcPr>
          <w:p w14:paraId="79D1DA47" w14:textId="77777777" w:rsidR="00F963D1" w:rsidRPr="00D82A73" w:rsidRDefault="00F963D1" w:rsidP="00F963D1">
            <w:pPr>
              <w:rPr>
                <w:rFonts w:ascii="Arial" w:eastAsia="Arial Unicode MS" w:hAnsi="Arial"/>
              </w:rPr>
            </w:pPr>
          </w:p>
        </w:tc>
      </w:tr>
      <w:tr w:rsidR="00F963D1" w:rsidRPr="00D82A73" w14:paraId="285A5C53" w14:textId="77777777" w:rsidTr="00F963D1">
        <w:trPr>
          <w:trHeight w:val="217"/>
        </w:trPr>
        <w:tc>
          <w:tcPr>
            <w:tcW w:w="2567" w:type="dxa"/>
            <w:gridSpan w:val="2"/>
          </w:tcPr>
          <w:p w14:paraId="2D9A9601" w14:textId="77777777" w:rsidR="00F963D1" w:rsidRPr="00D82A73" w:rsidRDefault="00F963D1" w:rsidP="00F963D1">
            <w:pPr>
              <w:rPr>
                <w:rFonts w:eastAsia="Arial Unicode MS"/>
              </w:rPr>
            </w:pPr>
            <w:r w:rsidRPr="00D82A73">
              <w:rPr>
                <w:rFonts w:eastAsia="Arial Unicode MS"/>
              </w:rPr>
              <w:t>(FormText)</w:t>
            </w:r>
          </w:p>
        </w:tc>
        <w:tc>
          <w:tcPr>
            <w:tcW w:w="3388" w:type="dxa"/>
          </w:tcPr>
          <w:p w14:paraId="1E797571" w14:textId="77777777" w:rsidR="00F963D1" w:rsidRPr="00D82A73" w:rsidRDefault="00F963D1" w:rsidP="00F963D1">
            <w:pPr>
              <w:rPr>
                <w:szCs w:val="20"/>
              </w:rPr>
            </w:pPr>
            <w:r w:rsidRPr="00D82A73">
              <w:rPr>
                <w:szCs w:val="20"/>
              </w:rPr>
              <w:t xml:space="preserve">Unik text för Formulär. Använd t.ex. </w:t>
            </w:r>
            <w:r w:rsidRPr="00D82A73">
              <w:rPr>
                <w:szCs w:val="20"/>
              </w:rPr>
              <w:lastRenderedPageBreak/>
              <w:t>tjänsten "CreateFormRequest" för att bifoga en unik text för formuläret. T.ex. "Hälsoundersökning inför besök X".</w:t>
            </w:r>
          </w:p>
        </w:tc>
        <w:tc>
          <w:tcPr>
            <w:tcW w:w="1140" w:type="dxa"/>
          </w:tcPr>
          <w:p w14:paraId="349B28B3" w14:textId="77777777" w:rsidR="00F963D1" w:rsidRPr="00D82A73" w:rsidRDefault="00F963D1" w:rsidP="00F963D1">
            <w:pPr>
              <w:rPr>
                <w:rFonts w:eastAsia="Arial Unicode MS"/>
              </w:rPr>
            </w:pPr>
            <w:r w:rsidRPr="00D82A73">
              <w:rPr>
                <w:rFonts w:eastAsia="Arial Unicode MS"/>
              </w:rPr>
              <w:lastRenderedPageBreak/>
              <w:t>TXT</w:t>
            </w:r>
          </w:p>
        </w:tc>
        <w:tc>
          <w:tcPr>
            <w:tcW w:w="720" w:type="dxa"/>
          </w:tcPr>
          <w:p w14:paraId="3F751ACB"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0A91A754" w14:textId="77777777" w:rsidR="00F963D1" w:rsidRPr="00D82A73" w:rsidRDefault="00F963D1" w:rsidP="00F963D1">
            <w:pPr>
              <w:rPr>
                <w:rFonts w:eastAsia="Arial Unicode MS"/>
              </w:rPr>
            </w:pPr>
          </w:p>
        </w:tc>
        <w:tc>
          <w:tcPr>
            <w:tcW w:w="1881" w:type="dxa"/>
          </w:tcPr>
          <w:p w14:paraId="10CD033B" w14:textId="77777777" w:rsidR="00F963D1" w:rsidRPr="00D82A73" w:rsidRDefault="00F963D1" w:rsidP="00F963D1">
            <w:pPr>
              <w:rPr>
                <w:rFonts w:ascii="Arial" w:eastAsia="Arial Unicode MS" w:hAnsi="Arial"/>
              </w:rPr>
            </w:pPr>
          </w:p>
        </w:tc>
        <w:tc>
          <w:tcPr>
            <w:tcW w:w="1200" w:type="dxa"/>
            <w:shd w:val="clear" w:color="auto" w:fill="auto"/>
          </w:tcPr>
          <w:p w14:paraId="2401AD60" w14:textId="77777777" w:rsidR="00F963D1" w:rsidRPr="00D82A73" w:rsidRDefault="00F963D1" w:rsidP="00F963D1">
            <w:pPr>
              <w:rPr>
                <w:rFonts w:ascii="Arial" w:eastAsia="Arial Unicode MS" w:hAnsi="Arial"/>
              </w:rPr>
            </w:pPr>
          </w:p>
        </w:tc>
        <w:tc>
          <w:tcPr>
            <w:tcW w:w="1080" w:type="dxa"/>
            <w:shd w:val="clear" w:color="auto" w:fill="auto"/>
          </w:tcPr>
          <w:p w14:paraId="6F650587" w14:textId="77777777" w:rsidR="00F963D1" w:rsidRPr="00D82A73" w:rsidRDefault="00F963D1" w:rsidP="00F963D1">
            <w:pPr>
              <w:rPr>
                <w:rFonts w:ascii="Arial" w:eastAsia="Arial Unicode MS" w:hAnsi="Arial"/>
              </w:rPr>
            </w:pPr>
          </w:p>
        </w:tc>
        <w:tc>
          <w:tcPr>
            <w:tcW w:w="1160" w:type="dxa"/>
            <w:shd w:val="clear" w:color="auto" w:fill="auto"/>
          </w:tcPr>
          <w:p w14:paraId="1191FB17" w14:textId="77777777" w:rsidR="00F963D1" w:rsidRPr="00D82A73" w:rsidRDefault="00F963D1" w:rsidP="00F963D1">
            <w:pPr>
              <w:rPr>
                <w:rFonts w:ascii="Arial" w:eastAsia="Arial Unicode MS" w:hAnsi="Arial"/>
              </w:rPr>
            </w:pPr>
          </w:p>
        </w:tc>
      </w:tr>
      <w:tr w:rsidR="00F963D1" w:rsidRPr="00D82A73" w14:paraId="0A29317E" w14:textId="77777777" w:rsidTr="00F963D1">
        <w:trPr>
          <w:trHeight w:val="217"/>
        </w:trPr>
        <w:tc>
          <w:tcPr>
            <w:tcW w:w="2567" w:type="dxa"/>
            <w:gridSpan w:val="2"/>
          </w:tcPr>
          <w:p w14:paraId="2D94B41F" w14:textId="77777777" w:rsidR="00F963D1" w:rsidRPr="00D82A73" w:rsidRDefault="00F963D1" w:rsidP="00F963D1">
            <w:pPr>
              <w:rPr>
                <w:rFonts w:eastAsia="Arial Unicode MS"/>
              </w:rPr>
            </w:pPr>
            <w:r w:rsidRPr="00D82A73">
              <w:rPr>
                <w:rFonts w:eastAsia="Arial Unicode MS"/>
              </w:rPr>
              <w:lastRenderedPageBreak/>
              <w:t>(FormID)</w:t>
            </w:r>
          </w:p>
        </w:tc>
        <w:tc>
          <w:tcPr>
            <w:tcW w:w="3388" w:type="dxa"/>
          </w:tcPr>
          <w:p w14:paraId="3CCEC62E" w14:textId="77777777" w:rsidR="00F963D1" w:rsidRPr="00D82A73" w:rsidRDefault="00F963D1" w:rsidP="00F963D1">
            <w:pPr>
              <w:rPr>
                <w:szCs w:val="20"/>
              </w:rPr>
            </w:pPr>
            <w:r w:rsidRPr="00D82A73">
              <w:rPr>
                <w:szCs w:val="20"/>
              </w:rPr>
              <w:t>Formulärets unika ID (Sätts av formulärmotorn id/GUID).</w:t>
            </w:r>
          </w:p>
          <w:p w14:paraId="6395A009" w14:textId="77777777" w:rsidR="00F963D1" w:rsidRPr="00D82A73" w:rsidRDefault="00F963D1" w:rsidP="00F963D1">
            <w:r w:rsidRPr="00D82A73">
              <w:t>T.ex. MHV1 har FormID = 3B2DF0C0-BC22-11DE-823D-00155D316606</w:t>
            </w:r>
          </w:p>
          <w:p w14:paraId="7E29647D" w14:textId="77777777" w:rsidR="00F963D1" w:rsidRPr="00D82A73" w:rsidRDefault="00F963D1" w:rsidP="00F963D1"/>
          <w:p w14:paraId="15010CD8" w14:textId="77777777" w:rsidR="00F963D1" w:rsidRPr="00D82A73" w:rsidRDefault="00F963D1" w:rsidP="00F963D1">
            <w:pPr>
              <w:rPr>
                <w:rFonts w:eastAsia="Arial Unicode MS"/>
                <w:szCs w:val="20"/>
              </w:rPr>
            </w:pPr>
            <w:r w:rsidRPr="00D82A73">
              <w:t xml:space="preserve">Måste genereras slumpmässigt för att vara unikt. </w:t>
            </w:r>
          </w:p>
        </w:tc>
        <w:tc>
          <w:tcPr>
            <w:tcW w:w="1140" w:type="dxa"/>
          </w:tcPr>
          <w:p w14:paraId="645670A4" w14:textId="77777777" w:rsidR="00F963D1" w:rsidRPr="00D82A73" w:rsidRDefault="00F963D1" w:rsidP="00F963D1">
            <w:pPr>
              <w:rPr>
                <w:rFonts w:eastAsia="Arial Unicode MS"/>
              </w:rPr>
            </w:pPr>
            <w:r w:rsidRPr="00D82A73">
              <w:rPr>
                <w:rFonts w:eastAsia="Arial Unicode MS"/>
              </w:rPr>
              <w:t>II</w:t>
            </w:r>
          </w:p>
        </w:tc>
        <w:tc>
          <w:tcPr>
            <w:tcW w:w="720" w:type="dxa"/>
          </w:tcPr>
          <w:p w14:paraId="632C29EE" w14:textId="77777777" w:rsidR="00F963D1" w:rsidRPr="00D82A73" w:rsidRDefault="00F963D1" w:rsidP="00F963D1">
            <w:pPr>
              <w:rPr>
                <w:rFonts w:eastAsia="Arial Unicode MS"/>
              </w:rPr>
            </w:pPr>
            <w:r w:rsidRPr="00D82A73">
              <w:rPr>
                <w:rFonts w:eastAsia="Arial Unicode MS"/>
              </w:rPr>
              <w:t>1</w:t>
            </w:r>
          </w:p>
        </w:tc>
        <w:tc>
          <w:tcPr>
            <w:tcW w:w="1839" w:type="dxa"/>
          </w:tcPr>
          <w:p w14:paraId="30516DF2" w14:textId="77777777" w:rsidR="00F963D1" w:rsidRPr="00D82A73" w:rsidRDefault="00F963D1" w:rsidP="00F963D1">
            <w:pPr>
              <w:rPr>
                <w:rFonts w:eastAsia="Arial Unicode MS"/>
              </w:rPr>
            </w:pPr>
          </w:p>
        </w:tc>
        <w:tc>
          <w:tcPr>
            <w:tcW w:w="1881" w:type="dxa"/>
          </w:tcPr>
          <w:p w14:paraId="3EF3B8A0" w14:textId="77777777" w:rsidR="00F963D1" w:rsidRPr="00D82A73" w:rsidRDefault="00F963D1" w:rsidP="00F963D1">
            <w:pPr>
              <w:rPr>
                <w:rFonts w:ascii="Arial" w:eastAsia="Arial Unicode MS" w:hAnsi="Arial"/>
              </w:rPr>
            </w:pPr>
            <w:r w:rsidRPr="00D82A73">
              <w:rPr>
                <w:rFonts w:ascii="Arial" w:eastAsia="Arial Unicode MS" w:hAnsi="Arial"/>
              </w:rPr>
              <w:t>Globally unique identifier (GUID)</w:t>
            </w:r>
          </w:p>
        </w:tc>
        <w:tc>
          <w:tcPr>
            <w:tcW w:w="1200" w:type="dxa"/>
            <w:shd w:val="clear" w:color="auto" w:fill="auto"/>
          </w:tcPr>
          <w:p w14:paraId="26FEB88E" w14:textId="77777777" w:rsidR="00F963D1" w:rsidRPr="00D82A73" w:rsidRDefault="00F963D1" w:rsidP="00F963D1">
            <w:pPr>
              <w:rPr>
                <w:rFonts w:ascii="Arial" w:eastAsia="Arial Unicode MS" w:hAnsi="Arial"/>
              </w:rPr>
            </w:pPr>
          </w:p>
        </w:tc>
        <w:tc>
          <w:tcPr>
            <w:tcW w:w="1080" w:type="dxa"/>
            <w:shd w:val="clear" w:color="auto" w:fill="auto"/>
          </w:tcPr>
          <w:p w14:paraId="14FADEAE" w14:textId="77777777" w:rsidR="00F963D1" w:rsidRPr="00D82A73" w:rsidRDefault="00F963D1" w:rsidP="00F963D1">
            <w:pPr>
              <w:rPr>
                <w:rFonts w:ascii="Arial" w:eastAsia="Arial Unicode MS" w:hAnsi="Arial"/>
              </w:rPr>
            </w:pPr>
          </w:p>
        </w:tc>
        <w:tc>
          <w:tcPr>
            <w:tcW w:w="1160" w:type="dxa"/>
            <w:shd w:val="clear" w:color="auto" w:fill="auto"/>
          </w:tcPr>
          <w:p w14:paraId="773D6A70" w14:textId="77777777" w:rsidR="00F963D1" w:rsidRPr="00D82A73" w:rsidRDefault="00F963D1" w:rsidP="00F963D1">
            <w:pPr>
              <w:rPr>
                <w:rFonts w:ascii="Arial" w:eastAsia="Arial Unicode MS" w:hAnsi="Arial"/>
              </w:rPr>
            </w:pPr>
          </w:p>
        </w:tc>
      </w:tr>
      <w:tr w:rsidR="00F963D1" w:rsidRPr="00D82A73" w14:paraId="399C8F1D" w14:textId="77777777" w:rsidTr="00F963D1">
        <w:trPr>
          <w:trHeight w:val="217"/>
        </w:trPr>
        <w:tc>
          <w:tcPr>
            <w:tcW w:w="2567" w:type="dxa"/>
            <w:gridSpan w:val="2"/>
          </w:tcPr>
          <w:p w14:paraId="695C6A57" w14:textId="7757C42F" w:rsidR="00F963D1" w:rsidRPr="00D82A73" w:rsidRDefault="00F607C8" w:rsidP="00F963D1">
            <w:pPr>
              <w:rPr>
                <w:rFonts w:eastAsia="Arial Unicode MS"/>
              </w:rPr>
            </w:pPr>
            <w:r w:rsidRPr="00D82A73">
              <w:rPr>
                <w:rFonts w:eastAsia="Arial Unicode MS"/>
              </w:rPr>
              <w:t xml:space="preserve">Patient </w:t>
            </w:r>
            <w:r w:rsidR="00F963D1" w:rsidRPr="00D82A73">
              <w:rPr>
                <w:rFonts w:eastAsia="Arial Unicode MS"/>
              </w:rPr>
              <w:t>id</w:t>
            </w:r>
          </w:p>
          <w:p w14:paraId="196874F5" w14:textId="77777777" w:rsidR="00F963D1" w:rsidRPr="00D82A73" w:rsidRDefault="00F963D1" w:rsidP="00F963D1">
            <w:pPr>
              <w:rPr>
                <w:rFonts w:eastAsia="Arial Unicode MS"/>
              </w:rPr>
            </w:pPr>
            <w:r w:rsidRPr="00D82A73">
              <w:rPr>
                <w:rFonts w:eastAsia="Arial Unicode MS"/>
              </w:rPr>
              <w:t>(SubjectOfCare)</w:t>
            </w:r>
          </w:p>
        </w:tc>
        <w:tc>
          <w:tcPr>
            <w:tcW w:w="3388" w:type="dxa"/>
          </w:tcPr>
          <w:p w14:paraId="575B9D50" w14:textId="77777777" w:rsidR="00F963D1" w:rsidRPr="00D82A73" w:rsidRDefault="00F963D1" w:rsidP="00F963D1">
            <w:pPr>
              <w:rPr>
                <w:rFonts w:eastAsia="Arial Unicode MS"/>
              </w:rPr>
            </w:pPr>
            <w:r w:rsidRPr="00D82A73">
              <w:rPr>
                <w:rFonts w:eastAsia="Arial Unicode MS"/>
              </w:rPr>
              <w:t>Patienten formuläret avser. Personnummer format yyyymmddnnnn.</w:t>
            </w:r>
          </w:p>
          <w:p w14:paraId="70AEFCBF" w14:textId="77777777" w:rsidR="00F963D1" w:rsidRPr="00D82A73" w:rsidRDefault="00F963D1" w:rsidP="00F963D1">
            <w:pPr>
              <w:rPr>
                <w:rFonts w:eastAsia="Arial Unicode MS"/>
              </w:rPr>
            </w:pPr>
            <w:r w:rsidRPr="00D82A73">
              <w:rPr>
                <w:rFonts w:eastAsia="Arial Unicode MS"/>
              </w:rPr>
              <w:t xml:space="preserve">T.ex. 191212121212 </w:t>
            </w:r>
          </w:p>
        </w:tc>
        <w:tc>
          <w:tcPr>
            <w:tcW w:w="1140" w:type="dxa"/>
          </w:tcPr>
          <w:p w14:paraId="042320CE" w14:textId="77777777" w:rsidR="00F963D1" w:rsidRPr="00D82A73" w:rsidRDefault="00F963D1" w:rsidP="00F963D1">
            <w:pPr>
              <w:rPr>
                <w:rFonts w:eastAsia="Arial Unicode MS"/>
              </w:rPr>
            </w:pPr>
            <w:r w:rsidRPr="00D82A73">
              <w:rPr>
                <w:rFonts w:eastAsia="Arial Unicode MS"/>
              </w:rPr>
              <w:t>II</w:t>
            </w:r>
          </w:p>
        </w:tc>
        <w:tc>
          <w:tcPr>
            <w:tcW w:w="720" w:type="dxa"/>
          </w:tcPr>
          <w:p w14:paraId="52AE2439"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39" w:type="dxa"/>
          </w:tcPr>
          <w:p w14:paraId="7DB0910B" w14:textId="77777777" w:rsidR="00F963D1" w:rsidRPr="00D82A73" w:rsidRDefault="00F963D1" w:rsidP="00F963D1"/>
        </w:tc>
        <w:tc>
          <w:tcPr>
            <w:tcW w:w="1881" w:type="dxa"/>
          </w:tcPr>
          <w:p w14:paraId="79B95A3D" w14:textId="77777777" w:rsidR="00F963D1" w:rsidRPr="00D82A73" w:rsidRDefault="00F963D1" w:rsidP="00F963D1">
            <w:pPr>
              <w:rPr>
                <w:rFonts w:ascii="Arial" w:eastAsia="Arial Unicode MS" w:hAnsi="Arial"/>
              </w:rPr>
            </w:pPr>
          </w:p>
        </w:tc>
        <w:tc>
          <w:tcPr>
            <w:tcW w:w="1200" w:type="dxa"/>
            <w:shd w:val="clear" w:color="auto" w:fill="auto"/>
          </w:tcPr>
          <w:p w14:paraId="56C7D11E" w14:textId="77777777" w:rsidR="00F963D1" w:rsidRPr="00D82A73" w:rsidRDefault="00F963D1" w:rsidP="00F963D1">
            <w:pPr>
              <w:rPr>
                <w:rFonts w:ascii="Arial" w:eastAsia="Arial Unicode MS" w:hAnsi="Arial"/>
              </w:rPr>
            </w:pPr>
          </w:p>
        </w:tc>
        <w:tc>
          <w:tcPr>
            <w:tcW w:w="1080" w:type="dxa"/>
            <w:shd w:val="clear" w:color="auto" w:fill="auto"/>
          </w:tcPr>
          <w:p w14:paraId="4AAE4896" w14:textId="77777777" w:rsidR="00F963D1" w:rsidRPr="00D82A73" w:rsidRDefault="00F963D1" w:rsidP="00F963D1">
            <w:pPr>
              <w:rPr>
                <w:rFonts w:ascii="Arial" w:eastAsia="Arial Unicode MS" w:hAnsi="Arial"/>
              </w:rPr>
            </w:pPr>
          </w:p>
        </w:tc>
        <w:tc>
          <w:tcPr>
            <w:tcW w:w="1160" w:type="dxa"/>
            <w:shd w:val="clear" w:color="auto" w:fill="auto"/>
          </w:tcPr>
          <w:p w14:paraId="1B23706C" w14:textId="77777777" w:rsidR="00F963D1" w:rsidRPr="00D82A73" w:rsidRDefault="00F963D1" w:rsidP="00F963D1">
            <w:pPr>
              <w:rPr>
                <w:rFonts w:ascii="Arial" w:eastAsia="Arial Unicode MS" w:hAnsi="Arial"/>
              </w:rPr>
            </w:pPr>
          </w:p>
        </w:tc>
      </w:tr>
      <w:tr w:rsidR="00F963D1" w:rsidRPr="00D82A73" w14:paraId="3832A0D8" w14:textId="77777777" w:rsidTr="00F963D1">
        <w:trPr>
          <w:trHeight w:val="217"/>
        </w:trPr>
        <w:tc>
          <w:tcPr>
            <w:tcW w:w="2567" w:type="dxa"/>
            <w:gridSpan w:val="2"/>
          </w:tcPr>
          <w:p w14:paraId="462B27FF" w14:textId="77777777" w:rsidR="00F963D1" w:rsidRPr="00D82A73" w:rsidRDefault="00F963D1" w:rsidP="00F963D1">
            <w:pPr>
              <w:rPr>
                <w:rFonts w:eastAsia="Arial Unicode MS"/>
              </w:rPr>
            </w:pPr>
            <w:r w:rsidRPr="00D82A73">
              <w:rPr>
                <w:rFonts w:eastAsia="Arial Unicode MS"/>
              </w:rPr>
              <w:t>(ExpireDate)</w:t>
            </w:r>
          </w:p>
        </w:tc>
        <w:tc>
          <w:tcPr>
            <w:tcW w:w="3388" w:type="dxa"/>
          </w:tcPr>
          <w:p w14:paraId="00AA4106" w14:textId="77777777" w:rsidR="00F963D1" w:rsidRPr="00D82A73" w:rsidRDefault="00F963D1" w:rsidP="00F963D1">
            <w:pPr>
              <w:rPr>
                <w:rFonts w:eastAsia="Arial Unicode MS"/>
              </w:rPr>
            </w:pPr>
            <w:r w:rsidRPr="00D82A73">
              <w:rPr>
                <w:rFonts w:eastAsia="Arial Unicode MS"/>
              </w:rPr>
              <w:t xml:space="preserve">Formulärets giltighetstid. Indikerar att formuläret kan fyllas i fram till om med angivet datum. </w:t>
            </w:r>
          </w:p>
          <w:p w14:paraId="1E8D3F6D" w14:textId="77777777" w:rsidR="00F963D1" w:rsidRPr="00D82A73" w:rsidRDefault="00F963D1" w:rsidP="00F963D1">
            <w:pPr>
              <w:rPr>
                <w:rFonts w:eastAsia="Arial Unicode MS"/>
              </w:rPr>
            </w:pPr>
            <w:r w:rsidRPr="00D82A73">
              <w:rPr>
                <w:rFonts w:eastAsia="Arial Unicode MS"/>
              </w:rPr>
              <w:t xml:space="preserve">T.ex. </w:t>
            </w:r>
            <w:proofErr w:type="gramStart"/>
            <w:r w:rsidRPr="00D82A73">
              <w:rPr>
                <w:rFonts w:eastAsia="Arial Unicode MS"/>
              </w:rPr>
              <w:t>20121101</w:t>
            </w:r>
            <w:proofErr w:type="gramEnd"/>
          </w:p>
        </w:tc>
        <w:tc>
          <w:tcPr>
            <w:tcW w:w="1140" w:type="dxa"/>
          </w:tcPr>
          <w:p w14:paraId="2BC6ED93" w14:textId="77777777" w:rsidR="00F963D1" w:rsidRPr="00D82A73" w:rsidRDefault="00F963D1" w:rsidP="00F963D1">
            <w:pPr>
              <w:rPr>
                <w:rFonts w:eastAsia="Arial Unicode MS"/>
              </w:rPr>
            </w:pPr>
            <w:r w:rsidRPr="00D82A73">
              <w:rPr>
                <w:rFonts w:eastAsia="Arial Unicode MS"/>
              </w:rPr>
              <w:t>TXT</w:t>
            </w:r>
          </w:p>
        </w:tc>
        <w:tc>
          <w:tcPr>
            <w:tcW w:w="720" w:type="dxa"/>
          </w:tcPr>
          <w:p w14:paraId="0994EF7E"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31B470C1" w14:textId="77777777" w:rsidR="00F963D1" w:rsidRPr="00D82A73" w:rsidRDefault="00F963D1" w:rsidP="00F963D1">
            <w:pPr>
              <w:rPr>
                <w:rFonts w:eastAsia="Arial Unicode MS"/>
              </w:rPr>
            </w:pPr>
            <w:r w:rsidRPr="00D82A73">
              <w:t xml:space="preserve">ISO </w:t>
            </w:r>
            <w:proofErr w:type="gramStart"/>
            <w:r w:rsidRPr="00D82A73">
              <w:t>8601:2004</w:t>
            </w:r>
            <w:proofErr w:type="gramEnd"/>
            <w:r w:rsidRPr="00D82A73">
              <w:t xml:space="preserve"> ÅÅÅÅMMDD</w:t>
            </w:r>
            <w:r w:rsidRPr="00D82A73">
              <w:br/>
              <w:t>(yyyyMMdd)</w:t>
            </w:r>
          </w:p>
        </w:tc>
        <w:tc>
          <w:tcPr>
            <w:tcW w:w="1881" w:type="dxa"/>
          </w:tcPr>
          <w:p w14:paraId="7256723E" w14:textId="77777777" w:rsidR="00F963D1" w:rsidRPr="00D82A73" w:rsidRDefault="00F963D1" w:rsidP="00F963D1">
            <w:pPr>
              <w:rPr>
                <w:rFonts w:ascii="Arial" w:eastAsia="Arial Unicode MS" w:hAnsi="Arial"/>
              </w:rPr>
            </w:pPr>
          </w:p>
        </w:tc>
        <w:tc>
          <w:tcPr>
            <w:tcW w:w="1200" w:type="dxa"/>
            <w:shd w:val="clear" w:color="auto" w:fill="auto"/>
          </w:tcPr>
          <w:p w14:paraId="796999B6" w14:textId="77777777" w:rsidR="00F963D1" w:rsidRPr="00D82A73" w:rsidRDefault="00F963D1" w:rsidP="00F963D1">
            <w:pPr>
              <w:rPr>
                <w:rFonts w:ascii="Arial" w:eastAsia="Arial Unicode MS" w:hAnsi="Arial"/>
              </w:rPr>
            </w:pPr>
          </w:p>
        </w:tc>
        <w:tc>
          <w:tcPr>
            <w:tcW w:w="1080" w:type="dxa"/>
            <w:shd w:val="clear" w:color="auto" w:fill="auto"/>
          </w:tcPr>
          <w:p w14:paraId="633AD3FA" w14:textId="77777777" w:rsidR="00F963D1" w:rsidRPr="00D82A73" w:rsidRDefault="00F963D1" w:rsidP="00F963D1">
            <w:pPr>
              <w:rPr>
                <w:rFonts w:ascii="Arial" w:eastAsia="Arial Unicode MS" w:hAnsi="Arial"/>
              </w:rPr>
            </w:pPr>
          </w:p>
        </w:tc>
        <w:tc>
          <w:tcPr>
            <w:tcW w:w="1160" w:type="dxa"/>
            <w:shd w:val="clear" w:color="auto" w:fill="auto"/>
          </w:tcPr>
          <w:p w14:paraId="62E2F735" w14:textId="77777777" w:rsidR="00F963D1" w:rsidRPr="00D82A73" w:rsidRDefault="00F963D1" w:rsidP="00F963D1">
            <w:pPr>
              <w:rPr>
                <w:rFonts w:ascii="Arial" w:eastAsia="Arial Unicode MS" w:hAnsi="Arial"/>
              </w:rPr>
            </w:pPr>
          </w:p>
        </w:tc>
      </w:tr>
      <w:tr w:rsidR="00F963D1" w:rsidRPr="00D82A73" w14:paraId="04062317" w14:textId="77777777" w:rsidTr="00F963D1">
        <w:trPr>
          <w:trHeight w:val="217"/>
        </w:trPr>
        <w:tc>
          <w:tcPr>
            <w:tcW w:w="2567" w:type="dxa"/>
            <w:gridSpan w:val="2"/>
          </w:tcPr>
          <w:p w14:paraId="09514A3A" w14:textId="77777777" w:rsidR="00F963D1" w:rsidRPr="00D82A73" w:rsidRDefault="00F963D1" w:rsidP="00F963D1">
            <w:pPr>
              <w:rPr>
                <w:rFonts w:eastAsia="Arial Unicode MS"/>
              </w:rPr>
            </w:pPr>
            <w:r w:rsidRPr="00D82A73">
              <w:rPr>
                <w:rFonts w:eastAsia="Arial Unicode MS"/>
              </w:rPr>
              <w:t>(CreatedDateTime)</w:t>
            </w:r>
          </w:p>
        </w:tc>
        <w:tc>
          <w:tcPr>
            <w:tcW w:w="3388" w:type="dxa"/>
          </w:tcPr>
          <w:p w14:paraId="0E9938B0" w14:textId="77777777" w:rsidR="00F963D1" w:rsidRPr="00D82A73" w:rsidRDefault="00F963D1" w:rsidP="00F963D1">
            <w:pPr>
              <w:rPr>
                <w:rFonts w:eastAsia="Arial Unicode MS"/>
              </w:rPr>
            </w:pPr>
            <w:r w:rsidRPr="00D82A73">
              <w:rPr>
                <w:rFonts w:eastAsia="Arial Unicode MS"/>
              </w:rPr>
              <w:t>Datum när användaren/patienten skapade formuläret.</w:t>
            </w:r>
          </w:p>
          <w:p w14:paraId="27207275" w14:textId="77777777" w:rsidR="00F963D1" w:rsidRPr="00D82A73" w:rsidRDefault="00F963D1" w:rsidP="00F963D1">
            <w:pPr>
              <w:rPr>
                <w:rFonts w:eastAsia="Arial Unicode MS"/>
              </w:rPr>
            </w:pPr>
            <w:r w:rsidRPr="00D82A73">
              <w:rPr>
                <w:rFonts w:eastAsia="Arial Unicode MS"/>
              </w:rPr>
              <w:t xml:space="preserve">T.ex. 2012-11-01 kl 13:05:00  20121101T130500 </w:t>
            </w:r>
          </w:p>
        </w:tc>
        <w:tc>
          <w:tcPr>
            <w:tcW w:w="1140" w:type="dxa"/>
          </w:tcPr>
          <w:p w14:paraId="22D3C706" w14:textId="77777777" w:rsidR="00F963D1" w:rsidRPr="00D82A73" w:rsidRDefault="00F963D1" w:rsidP="00F963D1">
            <w:pPr>
              <w:rPr>
                <w:rFonts w:eastAsia="Arial Unicode MS"/>
              </w:rPr>
            </w:pPr>
            <w:r w:rsidRPr="00D82A73">
              <w:rPr>
                <w:rFonts w:eastAsia="Arial Unicode MS"/>
              </w:rPr>
              <w:t>TXT</w:t>
            </w:r>
          </w:p>
        </w:tc>
        <w:tc>
          <w:tcPr>
            <w:tcW w:w="720" w:type="dxa"/>
          </w:tcPr>
          <w:p w14:paraId="318706D3"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39" w:type="dxa"/>
          </w:tcPr>
          <w:p w14:paraId="241D97BC" w14:textId="77777777" w:rsidR="00F963D1" w:rsidRPr="00D82A73" w:rsidRDefault="00F963D1" w:rsidP="00F963D1">
            <w:r w:rsidRPr="00D82A73">
              <w:t xml:space="preserve">ISO </w:t>
            </w:r>
            <w:proofErr w:type="gramStart"/>
            <w:r w:rsidRPr="00D82A73">
              <w:t>8601:2004</w:t>
            </w:r>
            <w:proofErr w:type="gramEnd"/>
            <w:r w:rsidRPr="00D82A73">
              <w:t xml:space="preserve"> ÅÅÅÅMMDDTttmmss</w:t>
            </w:r>
            <w:r w:rsidRPr="00D82A73">
              <w:br/>
              <w:t>(yyyyMMddThhmmss)</w:t>
            </w:r>
          </w:p>
        </w:tc>
        <w:tc>
          <w:tcPr>
            <w:tcW w:w="1881" w:type="dxa"/>
          </w:tcPr>
          <w:p w14:paraId="1E52BAED" w14:textId="77777777" w:rsidR="00F963D1" w:rsidRPr="00D82A73" w:rsidRDefault="00F963D1" w:rsidP="00F963D1"/>
        </w:tc>
        <w:tc>
          <w:tcPr>
            <w:tcW w:w="1200" w:type="dxa"/>
            <w:shd w:val="clear" w:color="auto" w:fill="auto"/>
          </w:tcPr>
          <w:p w14:paraId="66D9CF57" w14:textId="77777777" w:rsidR="00F963D1" w:rsidRPr="00D82A73" w:rsidRDefault="00F963D1" w:rsidP="00F963D1">
            <w:pPr>
              <w:rPr>
                <w:rFonts w:ascii="Arial" w:eastAsia="Arial Unicode MS" w:hAnsi="Arial"/>
              </w:rPr>
            </w:pPr>
          </w:p>
        </w:tc>
        <w:tc>
          <w:tcPr>
            <w:tcW w:w="1080" w:type="dxa"/>
            <w:shd w:val="clear" w:color="auto" w:fill="auto"/>
          </w:tcPr>
          <w:p w14:paraId="4CF4341E" w14:textId="77777777" w:rsidR="00F963D1" w:rsidRPr="00D82A73" w:rsidRDefault="00F963D1" w:rsidP="00F963D1">
            <w:pPr>
              <w:rPr>
                <w:rFonts w:ascii="Arial" w:eastAsia="Arial Unicode MS" w:hAnsi="Arial"/>
              </w:rPr>
            </w:pPr>
          </w:p>
        </w:tc>
        <w:tc>
          <w:tcPr>
            <w:tcW w:w="1160" w:type="dxa"/>
            <w:shd w:val="clear" w:color="auto" w:fill="auto"/>
          </w:tcPr>
          <w:p w14:paraId="4F8031DF" w14:textId="77777777" w:rsidR="00F963D1" w:rsidRPr="00D82A73" w:rsidRDefault="00F963D1" w:rsidP="00F963D1">
            <w:pPr>
              <w:rPr>
                <w:rFonts w:ascii="Arial" w:eastAsia="Arial Unicode MS" w:hAnsi="Arial"/>
              </w:rPr>
            </w:pPr>
          </w:p>
        </w:tc>
      </w:tr>
      <w:tr w:rsidR="00F963D1" w:rsidRPr="00D82A73" w14:paraId="45F3BA4B" w14:textId="77777777" w:rsidTr="00F963D1">
        <w:trPr>
          <w:trHeight w:val="217"/>
        </w:trPr>
        <w:tc>
          <w:tcPr>
            <w:tcW w:w="2567" w:type="dxa"/>
            <w:gridSpan w:val="2"/>
          </w:tcPr>
          <w:p w14:paraId="7A7CCC1E" w14:textId="77777777" w:rsidR="00F963D1" w:rsidRPr="00D82A73" w:rsidRDefault="00F963D1" w:rsidP="00F963D1">
            <w:pPr>
              <w:rPr>
                <w:rFonts w:eastAsia="Arial Unicode MS"/>
              </w:rPr>
            </w:pPr>
            <w:r w:rsidRPr="00D82A73">
              <w:rPr>
                <w:rFonts w:eastAsia="Arial Unicode MS"/>
              </w:rPr>
              <w:t>(LastSavedDate)</w:t>
            </w:r>
          </w:p>
        </w:tc>
        <w:tc>
          <w:tcPr>
            <w:tcW w:w="3388" w:type="dxa"/>
          </w:tcPr>
          <w:p w14:paraId="20AFA5E5" w14:textId="77777777" w:rsidR="00F963D1" w:rsidRPr="00D82A73" w:rsidRDefault="00F963D1" w:rsidP="00F963D1">
            <w:pPr>
              <w:rPr>
                <w:rFonts w:eastAsia="Arial Unicode MS"/>
              </w:rPr>
            </w:pPr>
            <w:r w:rsidRPr="00D82A73">
              <w:rPr>
                <w:rFonts w:eastAsia="Arial Unicode MS"/>
              </w:rPr>
              <w:t>Datum för senaste temporärsparning (användare/patientens).</w:t>
            </w:r>
          </w:p>
          <w:p w14:paraId="0D7BF393" w14:textId="77777777" w:rsidR="00F963D1" w:rsidRPr="00D82A73" w:rsidRDefault="00F963D1" w:rsidP="00F963D1">
            <w:pPr>
              <w:rPr>
                <w:rFonts w:eastAsia="Arial Unicode MS"/>
              </w:rPr>
            </w:pPr>
            <w:r w:rsidRPr="00D82A73">
              <w:rPr>
                <w:rFonts w:eastAsia="Arial Unicode MS"/>
              </w:rPr>
              <w:t>T.ex. 2012-11-01 kl 13:05:00  20121101T130500</w:t>
            </w:r>
          </w:p>
        </w:tc>
        <w:tc>
          <w:tcPr>
            <w:tcW w:w="1140" w:type="dxa"/>
          </w:tcPr>
          <w:p w14:paraId="673BF669" w14:textId="77777777" w:rsidR="00F963D1" w:rsidRPr="00D82A73" w:rsidRDefault="00F963D1" w:rsidP="00F963D1">
            <w:pPr>
              <w:rPr>
                <w:rFonts w:eastAsia="Arial Unicode MS"/>
              </w:rPr>
            </w:pPr>
            <w:r w:rsidRPr="00D82A73">
              <w:rPr>
                <w:rFonts w:eastAsia="Arial Unicode MS"/>
              </w:rPr>
              <w:t>TXT</w:t>
            </w:r>
          </w:p>
        </w:tc>
        <w:tc>
          <w:tcPr>
            <w:tcW w:w="720" w:type="dxa"/>
          </w:tcPr>
          <w:p w14:paraId="02691A33"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151EDA44" w14:textId="77777777" w:rsidR="00F963D1" w:rsidRPr="00D82A73" w:rsidRDefault="00F963D1" w:rsidP="00F963D1">
            <w:r w:rsidRPr="00D82A73">
              <w:t xml:space="preserve">ISO </w:t>
            </w:r>
            <w:proofErr w:type="gramStart"/>
            <w:r w:rsidRPr="00D82A73">
              <w:t>8601:2004</w:t>
            </w:r>
            <w:proofErr w:type="gramEnd"/>
          </w:p>
          <w:p w14:paraId="5BA81DF9" w14:textId="77777777" w:rsidR="00F963D1" w:rsidRPr="00D82A73" w:rsidRDefault="00F963D1" w:rsidP="00F963D1">
            <w:pPr>
              <w:rPr>
                <w:rFonts w:eastAsia="Arial Unicode MS"/>
              </w:rPr>
            </w:pPr>
            <w:r w:rsidRPr="00D82A73">
              <w:t>ÅÅÅÅMMDDTttmmss</w:t>
            </w:r>
            <w:r w:rsidRPr="00D82A73">
              <w:br/>
              <w:t>(yyyyMMddThhmmss)</w:t>
            </w:r>
          </w:p>
        </w:tc>
        <w:tc>
          <w:tcPr>
            <w:tcW w:w="1881" w:type="dxa"/>
          </w:tcPr>
          <w:p w14:paraId="5B92BDEF" w14:textId="77777777" w:rsidR="00F963D1" w:rsidRPr="00D82A73" w:rsidRDefault="00F963D1" w:rsidP="00F963D1"/>
        </w:tc>
        <w:tc>
          <w:tcPr>
            <w:tcW w:w="1200" w:type="dxa"/>
            <w:shd w:val="clear" w:color="auto" w:fill="auto"/>
          </w:tcPr>
          <w:p w14:paraId="278D69EB" w14:textId="77777777" w:rsidR="00F963D1" w:rsidRPr="00D82A73" w:rsidRDefault="00F963D1" w:rsidP="00F963D1">
            <w:pPr>
              <w:rPr>
                <w:rFonts w:ascii="Arial" w:eastAsia="Arial Unicode MS" w:hAnsi="Arial"/>
              </w:rPr>
            </w:pPr>
          </w:p>
        </w:tc>
        <w:tc>
          <w:tcPr>
            <w:tcW w:w="1080" w:type="dxa"/>
            <w:shd w:val="clear" w:color="auto" w:fill="auto"/>
          </w:tcPr>
          <w:p w14:paraId="77252C04" w14:textId="77777777" w:rsidR="00F963D1" w:rsidRPr="00D82A73" w:rsidRDefault="00F963D1" w:rsidP="00F963D1">
            <w:pPr>
              <w:rPr>
                <w:rFonts w:ascii="Arial" w:eastAsia="Arial Unicode MS" w:hAnsi="Arial"/>
              </w:rPr>
            </w:pPr>
          </w:p>
        </w:tc>
        <w:tc>
          <w:tcPr>
            <w:tcW w:w="1160" w:type="dxa"/>
            <w:shd w:val="clear" w:color="auto" w:fill="auto"/>
          </w:tcPr>
          <w:p w14:paraId="681698E0" w14:textId="77777777" w:rsidR="00F963D1" w:rsidRPr="00D82A73" w:rsidRDefault="00F963D1" w:rsidP="00F963D1">
            <w:pPr>
              <w:rPr>
                <w:rFonts w:ascii="Arial" w:eastAsia="Arial Unicode MS" w:hAnsi="Arial"/>
              </w:rPr>
            </w:pPr>
          </w:p>
        </w:tc>
      </w:tr>
      <w:tr w:rsidR="00F963D1" w:rsidRPr="00D82A73" w14:paraId="05B24EEA" w14:textId="77777777" w:rsidTr="00F963D1">
        <w:trPr>
          <w:trHeight w:val="217"/>
        </w:trPr>
        <w:tc>
          <w:tcPr>
            <w:tcW w:w="2567" w:type="dxa"/>
            <w:gridSpan w:val="2"/>
          </w:tcPr>
          <w:p w14:paraId="323E9ED2" w14:textId="77777777" w:rsidR="00F963D1" w:rsidRPr="00D82A73" w:rsidRDefault="00F963D1" w:rsidP="00F963D1">
            <w:pPr>
              <w:rPr>
                <w:rFonts w:eastAsia="Arial Unicode MS"/>
              </w:rPr>
            </w:pPr>
            <w:r w:rsidRPr="00D82A73">
              <w:rPr>
                <w:rFonts w:eastAsia="Arial Unicode MS"/>
              </w:rPr>
              <w:lastRenderedPageBreak/>
              <w:t>(KeepUntil)</w:t>
            </w:r>
          </w:p>
        </w:tc>
        <w:tc>
          <w:tcPr>
            <w:tcW w:w="3388" w:type="dxa"/>
          </w:tcPr>
          <w:p w14:paraId="275FB462" w14:textId="77777777" w:rsidR="00F963D1" w:rsidRPr="00D82A73" w:rsidRDefault="00F963D1" w:rsidP="00F963D1">
            <w:pPr>
              <w:rPr>
                <w:rFonts w:eastAsia="Arial Unicode MS"/>
              </w:rPr>
            </w:pPr>
            <w:r w:rsidRPr="00D82A73">
              <w:rPr>
                <w:rFonts w:eastAsia="Arial Unicode MS"/>
              </w:rPr>
              <w:t>Datum för hur länge källsystemet kommer lagra formuläret. Tomt indikerar tillsvidare.</w:t>
            </w:r>
          </w:p>
        </w:tc>
        <w:tc>
          <w:tcPr>
            <w:tcW w:w="1140" w:type="dxa"/>
          </w:tcPr>
          <w:p w14:paraId="1D97E221" w14:textId="77777777" w:rsidR="00F963D1" w:rsidRPr="00D82A73" w:rsidRDefault="00F963D1" w:rsidP="00F963D1">
            <w:pPr>
              <w:rPr>
                <w:rFonts w:eastAsia="Arial Unicode MS"/>
              </w:rPr>
            </w:pPr>
            <w:r w:rsidRPr="00D82A73">
              <w:rPr>
                <w:rFonts w:eastAsia="Arial Unicode MS"/>
              </w:rPr>
              <w:t>TXT</w:t>
            </w:r>
          </w:p>
        </w:tc>
        <w:tc>
          <w:tcPr>
            <w:tcW w:w="720" w:type="dxa"/>
          </w:tcPr>
          <w:p w14:paraId="66CACD40"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39" w:type="dxa"/>
          </w:tcPr>
          <w:p w14:paraId="0D30F21C" w14:textId="77777777" w:rsidR="00F963D1" w:rsidRPr="00D82A73" w:rsidRDefault="00F963D1" w:rsidP="00F963D1">
            <w:r w:rsidRPr="00D82A73">
              <w:t xml:space="preserve">ISO </w:t>
            </w:r>
            <w:proofErr w:type="gramStart"/>
            <w:r w:rsidRPr="00D82A73">
              <w:t>8601:2004</w:t>
            </w:r>
            <w:proofErr w:type="gramEnd"/>
          </w:p>
          <w:p w14:paraId="29C4D831" w14:textId="77777777" w:rsidR="00F963D1" w:rsidRPr="00D82A73" w:rsidRDefault="00F963D1" w:rsidP="00F963D1">
            <w:pPr>
              <w:rPr>
                <w:rFonts w:eastAsia="Arial Unicode MS"/>
              </w:rPr>
            </w:pPr>
            <w:r w:rsidRPr="00D82A73">
              <w:t>ÅÅÅÅMMDD</w:t>
            </w:r>
          </w:p>
        </w:tc>
        <w:tc>
          <w:tcPr>
            <w:tcW w:w="1881" w:type="dxa"/>
          </w:tcPr>
          <w:p w14:paraId="7FA6963B" w14:textId="77777777" w:rsidR="00F963D1" w:rsidRPr="00D82A73" w:rsidRDefault="00F963D1" w:rsidP="00F963D1"/>
        </w:tc>
        <w:tc>
          <w:tcPr>
            <w:tcW w:w="1200" w:type="dxa"/>
            <w:shd w:val="clear" w:color="auto" w:fill="auto"/>
          </w:tcPr>
          <w:p w14:paraId="34DE4BBF" w14:textId="77777777" w:rsidR="00F963D1" w:rsidRPr="00D82A73" w:rsidRDefault="00F963D1" w:rsidP="00F963D1">
            <w:pPr>
              <w:rPr>
                <w:rFonts w:ascii="Arial" w:eastAsia="Arial Unicode MS" w:hAnsi="Arial"/>
              </w:rPr>
            </w:pPr>
          </w:p>
        </w:tc>
        <w:tc>
          <w:tcPr>
            <w:tcW w:w="1080" w:type="dxa"/>
            <w:shd w:val="clear" w:color="auto" w:fill="auto"/>
          </w:tcPr>
          <w:p w14:paraId="4F0CB108" w14:textId="77777777" w:rsidR="00F963D1" w:rsidRPr="00D82A73" w:rsidRDefault="00F963D1" w:rsidP="00F963D1">
            <w:pPr>
              <w:rPr>
                <w:rFonts w:ascii="Arial" w:eastAsia="Arial Unicode MS" w:hAnsi="Arial"/>
              </w:rPr>
            </w:pPr>
          </w:p>
        </w:tc>
        <w:tc>
          <w:tcPr>
            <w:tcW w:w="1160" w:type="dxa"/>
            <w:shd w:val="clear" w:color="auto" w:fill="auto"/>
          </w:tcPr>
          <w:p w14:paraId="34F06729" w14:textId="77777777" w:rsidR="00F963D1" w:rsidRPr="00D82A73" w:rsidRDefault="00F963D1" w:rsidP="00F963D1">
            <w:pPr>
              <w:rPr>
                <w:rFonts w:ascii="Arial" w:eastAsia="Arial Unicode MS" w:hAnsi="Arial"/>
              </w:rPr>
            </w:pPr>
          </w:p>
        </w:tc>
      </w:tr>
      <w:tr w:rsidR="00F963D1" w:rsidRPr="00D82A73" w14:paraId="3EFB2143" w14:textId="77777777" w:rsidTr="00F963D1">
        <w:trPr>
          <w:trHeight w:val="217"/>
        </w:trPr>
        <w:tc>
          <w:tcPr>
            <w:tcW w:w="2567" w:type="dxa"/>
            <w:gridSpan w:val="2"/>
          </w:tcPr>
          <w:p w14:paraId="248A1145" w14:textId="77777777" w:rsidR="00F963D1" w:rsidRPr="00D82A73" w:rsidRDefault="00F963D1" w:rsidP="00F963D1">
            <w:pPr>
              <w:rPr>
                <w:rFonts w:eastAsia="Arial Unicode MS"/>
              </w:rPr>
            </w:pPr>
            <w:r w:rsidRPr="00D82A73">
              <w:rPr>
                <w:rFonts w:eastAsia="Arial Unicode MS"/>
              </w:rPr>
              <w:t>Formulärmall/id</w:t>
            </w:r>
          </w:p>
          <w:p w14:paraId="5FC548A0" w14:textId="2747F0FC" w:rsidR="00F963D1" w:rsidRPr="00D82A73" w:rsidRDefault="00F963D1" w:rsidP="00F963D1">
            <w:pPr>
              <w:rPr>
                <w:rFonts w:eastAsia="Arial Unicode MS"/>
              </w:rPr>
            </w:pPr>
            <w:r w:rsidRPr="00D82A73">
              <w:rPr>
                <w:rFonts w:eastAsia="Arial Unicode MS"/>
              </w:rPr>
              <w:t>(FormTemplate)</w:t>
            </w:r>
          </w:p>
        </w:tc>
        <w:tc>
          <w:tcPr>
            <w:tcW w:w="3388" w:type="dxa"/>
          </w:tcPr>
          <w:p w14:paraId="2E8003AF" w14:textId="77777777" w:rsidR="00F963D1" w:rsidRPr="00D82A73" w:rsidRDefault="00F963D1" w:rsidP="00F963D1">
            <w:pPr>
              <w:rPr>
                <w:rFonts w:eastAsia="Arial Unicode MS"/>
              </w:rPr>
            </w:pPr>
            <w:r w:rsidRPr="00D82A73">
              <w:rPr>
                <w:rFonts w:eastAsia="Arial Unicode MS"/>
              </w:rPr>
              <w:t>Koppling till klass för formulärmall.</w:t>
            </w:r>
          </w:p>
          <w:p w14:paraId="001A1716" w14:textId="77777777" w:rsidR="00F963D1" w:rsidRPr="00D82A73" w:rsidRDefault="00F963D1" w:rsidP="00F963D1">
            <w:pPr>
              <w:rPr>
                <w:rFonts w:eastAsia="Arial Unicode MS"/>
              </w:rPr>
            </w:pPr>
            <w:r w:rsidRPr="00D82A73">
              <w:rPr>
                <w:rFonts w:eastAsia="Arial Unicode MS"/>
              </w:rPr>
              <w:t xml:space="preserve"> </w:t>
            </w:r>
          </w:p>
        </w:tc>
        <w:tc>
          <w:tcPr>
            <w:tcW w:w="1140" w:type="dxa"/>
          </w:tcPr>
          <w:p w14:paraId="03F4578D" w14:textId="77777777" w:rsidR="00F963D1" w:rsidRPr="00D82A73" w:rsidRDefault="00F963D1" w:rsidP="00F963D1">
            <w:pPr>
              <w:rPr>
                <w:rFonts w:eastAsia="Arial Unicode MS"/>
              </w:rPr>
            </w:pPr>
            <w:r w:rsidRPr="00D82A73">
              <w:rPr>
                <w:rFonts w:eastAsia="Arial Unicode MS"/>
              </w:rPr>
              <w:t>II</w:t>
            </w:r>
          </w:p>
        </w:tc>
        <w:tc>
          <w:tcPr>
            <w:tcW w:w="720" w:type="dxa"/>
          </w:tcPr>
          <w:p w14:paraId="4FCF644F" w14:textId="77777777" w:rsidR="00F963D1" w:rsidRPr="00D82A73" w:rsidRDefault="00F963D1" w:rsidP="00F963D1">
            <w:pPr>
              <w:rPr>
                <w:rFonts w:eastAsia="Arial Unicode MS"/>
              </w:rPr>
            </w:pPr>
            <w:r w:rsidRPr="00D82A73">
              <w:rPr>
                <w:rFonts w:eastAsia="Arial Unicode MS"/>
              </w:rPr>
              <w:t>1</w:t>
            </w:r>
          </w:p>
        </w:tc>
        <w:tc>
          <w:tcPr>
            <w:tcW w:w="1839" w:type="dxa"/>
          </w:tcPr>
          <w:p w14:paraId="624819BA" w14:textId="77777777" w:rsidR="00F963D1" w:rsidRPr="00D82A73" w:rsidRDefault="00F963D1" w:rsidP="00F963D1">
            <w:pPr>
              <w:rPr>
                <w:rFonts w:eastAsia="Arial Unicode MS"/>
              </w:rPr>
            </w:pPr>
            <w:r w:rsidRPr="00D82A73">
              <w:rPr>
                <w:rFonts w:eastAsia="Arial Unicode MS"/>
              </w:rPr>
              <w:t>Länk till objekt</w:t>
            </w:r>
          </w:p>
        </w:tc>
        <w:tc>
          <w:tcPr>
            <w:tcW w:w="1881" w:type="dxa"/>
          </w:tcPr>
          <w:p w14:paraId="030FE544" w14:textId="77777777" w:rsidR="00F963D1" w:rsidRPr="00D82A73" w:rsidRDefault="00F963D1" w:rsidP="00F963D1">
            <w:pPr>
              <w:rPr>
                <w:rFonts w:ascii="Arial" w:eastAsia="Arial Unicode MS" w:hAnsi="Arial"/>
              </w:rPr>
            </w:pPr>
            <w:r w:rsidRPr="00D82A73">
              <w:t xml:space="preserve"> </w:t>
            </w:r>
          </w:p>
        </w:tc>
        <w:tc>
          <w:tcPr>
            <w:tcW w:w="1200" w:type="dxa"/>
            <w:shd w:val="clear" w:color="auto" w:fill="auto"/>
          </w:tcPr>
          <w:p w14:paraId="13DB1C60" w14:textId="77777777" w:rsidR="00F963D1" w:rsidRPr="00D82A73" w:rsidRDefault="00F963D1" w:rsidP="00F963D1">
            <w:pPr>
              <w:rPr>
                <w:rFonts w:ascii="Arial" w:eastAsia="Arial Unicode MS" w:hAnsi="Arial"/>
              </w:rPr>
            </w:pPr>
          </w:p>
        </w:tc>
        <w:tc>
          <w:tcPr>
            <w:tcW w:w="1080" w:type="dxa"/>
            <w:shd w:val="clear" w:color="auto" w:fill="auto"/>
          </w:tcPr>
          <w:p w14:paraId="57DC4AF8" w14:textId="77777777" w:rsidR="00F963D1" w:rsidRPr="00D82A73" w:rsidRDefault="00F963D1" w:rsidP="00F963D1">
            <w:pPr>
              <w:rPr>
                <w:rFonts w:ascii="Arial" w:eastAsia="Arial Unicode MS" w:hAnsi="Arial"/>
              </w:rPr>
            </w:pPr>
          </w:p>
        </w:tc>
        <w:tc>
          <w:tcPr>
            <w:tcW w:w="1160" w:type="dxa"/>
            <w:shd w:val="clear" w:color="auto" w:fill="auto"/>
          </w:tcPr>
          <w:p w14:paraId="3934F080" w14:textId="77777777" w:rsidR="00F963D1" w:rsidRPr="00D82A73" w:rsidRDefault="00F963D1" w:rsidP="00F963D1">
            <w:pPr>
              <w:rPr>
                <w:rFonts w:ascii="Arial" w:eastAsia="Arial Unicode MS" w:hAnsi="Arial"/>
              </w:rPr>
            </w:pPr>
          </w:p>
        </w:tc>
      </w:tr>
      <w:tr w:rsidR="00F963D1" w:rsidRPr="00D82A73" w14:paraId="149B9FBA" w14:textId="77777777" w:rsidTr="00F963D1">
        <w:trPr>
          <w:trHeight w:val="217"/>
        </w:trPr>
        <w:tc>
          <w:tcPr>
            <w:tcW w:w="2567" w:type="dxa"/>
            <w:gridSpan w:val="2"/>
          </w:tcPr>
          <w:p w14:paraId="4337DB1C" w14:textId="77777777" w:rsidR="00F963D1" w:rsidRPr="00D82A73" w:rsidRDefault="00F963D1" w:rsidP="00F963D1">
            <w:pPr>
              <w:rPr>
                <w:rFonts w:eastAsia="Arial Unicode MS"/>
              </w:rPr>
            </w:pPr>
          </w:p>
        </w:tc>
        <w:tc>
          <w:tcPr>
            <w:tcW w:w="3388" w:type="dxa"/>
          </w:tcPr>
          <w:p w14:paraId="50DD9DDC" w14:textId="77777777" w:rsidR="00F963D1" w:rsidRPr="00D82A73" w:rsidRDefault="00F963D1" w:rsidP="00F963D1">
            <w:pPr>
              <w:rPr>
                <w:rFonts w:eastAsia="Arial Unicode MS"/>
              </w:rPr>
            </w:pPr>
          </w:p>
        </w:tc>
        <w:tc>
          <w:tcPr>
            <w:tcW w:w="1140" w:type="dxa"/>
          </w:tcPr>
          <w:p w14:paraId="60FDCED8" w14:textId="77777777" w:rsidR="00F963D1" w:rsidRPr="00D82A73" w:rsidRDefault="00F963D1" w:rsidP="00F963D1">
            <w:pPr>
              <w:rPr>
                <w:rFonts w:eastAsia="Arial Unicode MS"/>
              </w:rPr>
            </w:pPr>
          </w:p>
        </w:tc>
        <w:tc>
          <w:tcPr>
            <w:tcW w:w="720" w:type="dxa"/>
          </w:tcPr>
          <w:p w14:paraId="03F53114" w14:textId="77777777" w:rsidR="00F963D1" w:rsidRPr="00D82A73" w:rsidRDefault="00F963D1" w:rsidP="00F963D1">
            <w:pPr>
              <w:rPr>
                <w:rFonts w:eastAsia="Arial Unicode MS"/>
              </w:rPr>
            </w:pPr>
          </w:p>
        </w:tc>
        <w:tc>
          <w:tcPr>
            <w:tcW w:w="1839" w:type="dxa"/>
          </w:tcPr>
          <w:p w14:paraId="7068825C" w14:textId="77777777" w:rsidR="00F963D1" w:rsidRPr="00D82A73" w:rsidRDefault="00F963D1" w:rsidP="00F963D1">
            <w:pPr>
              <w:rPr>
                <w:rFonts w:eastAsia="Arial Unicode MS"/>
              </w:rPr>
            </w:pPr>
          </w:p>
        </w:tc>
        <w:tc>
          <w:tcPr>
            <w:tcW w:w="1881" w:type="dxa"/>
          </w:tcPr>
          <w:p w14:paraId="745E092A" w14:textId="77777777" w:rsidR="00F963D1" w:rsidRPr="00D82A73" w:rsidRDefault="00F963D1" w:rsidP="00F963D1">
            <w:pPr>
              <w:rPr>
                <w:rFonts w:ascii="Arial" w:eastAsia="Arial Unicode MS" w:hAnsi="Arial"/>
              </w:rPr>
            </w:pPr>
          </w:p>
        </w:tc>
        <w:tc>
          <w:tcPr>
            <w:tcW w:w="1200" w:type="dxa"/>
            <w:shd w:val="clear" w:color="auto" w:fill="auto"/>
          </w:tcPr>
          <w:p w14:paraId="5692994D" w14:textId="77777777" w:rsidR="00F963D1" w:rsidRPr="00D82A73" w:rsidRDefault="00F963D1" w:rsidP="00F963D1">
            <w:pPr>
              <w:rPr>
                <w:rFonts w:ascii="Arial" w:eastAsia="Arial Unicode MS" w:hAnsi="Arial"/>
              </w:rPr>
            </w:pPr>
          </w:p>
        </w:tc>
        <w:tc>
          <w:tcPr>
            <w:tcW w:w="1080" w:type="dxa"/>
            <w:shd w:val="clear" w:color="auto" w:fill="auto"/>
          </w:tcPr>
          <w:p w14:paraId="5110015A" w14:textId="77777777" w:rsidR="00F963D1" w:rsidRPr="00D82A73" w:rsidRDefault="00F963D1" w:rsidP="00F963D1">
            <w:pPr>
              <w:rPr>
                <w:rFonts w:ascii="Arial" w:eastAsia="Arial Unicode MS" w:hAnsi="Arial"/>
              </w:rPr>
            </w:pPr>
          </w:p>
        </w:tc>
        <w:tc>
          <w:tcPr>
            <w:tcW w:w="1160" w:type="dxa"/>
            <w:shd w:val="clear" w:color="auto" w:fill="auto"/>
          </w:tcPr>
          <w:p w14:paraId="6E10C67D" w14:textId="77777777" w:rsidR="00F963D1" w:rsidRPr="00D82A73" w:rsidRDefault="00F963D1" w:rsidP="00F963D1">
            <w:pPr>
              <w:rPr>
                <w:rFonts w:ascii="Arial" w:eastAsia="Arial Unicode MS" w:hAnsi="Arial"/>
              </w:rPr>
            </w:pPr>
          </w:p>
        </w:tc>
      </w:tr>
      <w:tr w:rsidR="00F963D1" w:rsidRPr="00D82A73" w14:paraId="3D0E42CB" w14:textId="77777777" w:rsidTr="00F963D1">
        <w:trPr>
          <w:gridBefore w:val="1"/>
          <w:wBefore w:w="15" w:type="dxa"/>
          <w:trHeight w:val="217"/>
        </w:trPr>
        <w:tc>
          <w:tcPr>
            <w:tcW w:w="7080" w:type="dxa"/>
            <w:gridSpan w:val="3"/>
            <w:shd w:val="pct25" w:color="auto" w:fill="auto"/>
          </w:tcPr>
          <w:p w14:paraId="314B4EDB" w14:textId="77777777" w:rsidR="00F963D1" w:rsidRPr="00D82A73" w:rsidRDefault="00F963D1" w:rsidP="00F963D1">
            <w:pPr>
              <w:rPr>
                <w:b/>
              </w:rPr>
            </w:pPr>
            <w:r w:rsidRPr="00D82A73">
              <w:rPr>
                <w:b/>
              </w:rPr>
              <w:t>Associationer</w:t>
            </w:r>
          </w:p>
        </w:tc>
        <w:tc>
          <w:tcPr>
            <w:tcW w:w="7880" w:type="dxa"/>
            <w:gridSpan w:val="6"/>
            <w:shd w:val="pct25" w:color="auto" w:fill="auto"/>
          </w:tcPr>
          <w:p w14:paraId="311CE873" w14:textId="77777777" w:rsidR="00F963D1" w:rsidRPr="00D82A73" w:rsidRDefault="00F963D1" w:rsidP="00F963D1">
            <w:pPr>
              <w:rPr>
                <w:rFonts w:eastAsia="Arial Unicode MS"/>
                <w:b/>
              </w:rPr>
            </w:pPr>
            <w:r w:rsidRPr="00D82A73">
              <w:rPr>
                <w:b/>
              </w:rPr>
              <w:t>Beslutsregel</w:t>
            </w:r>
          </w:p>
        </w:tc>
      </w:tr>
      <w:tr w:rsidR="00F963D1" w:rsidRPr="00D82A73" w14:paraId="351A5719" w14:textId="77777777" w:rsidTr="00F963D1">
        <w:trPr>
          <w:gridBefore w:val="1"/>
          <w:wBefore w:w="15" w:type="dxa"/>
          <w:trHeight w:val="217"/>
        </w:trPr>
        <w:tc>
          <w:tcPr>
            <w:tcW w:w="7080" w:type="dxa"/>
            <w:gridSpan w:val="3"/>
          </w:tcPr>
          <w:p w14:paraId="6725365E" w14:textId="381B3DC5" w:rsidR="00F963D1" w:rsidRPr="00D82A73" w:rsidRDefault="00F86665" w:rsidP="00B03DED">
            <w:pPr>
              <w:rPr>
                <w:rFonts w:ascii="Arial" w:eastAsia="Arial Unicode MS" w:hAnsi="Arial"/>
                <w:color w:val="000000"/>
              </w:rPr>
            </w:pPr>
            <w:r w:rsidRPr="00D82A73">
              <w:rPr>
                <w:rFonts w:ascii="Arial" w:eastAsia="Arial Unicode MS" w:hAnsi="Arial"/>
                <w:color w:val="000000"/>
              </w:rPr>
              <w:t xml:space="preserve"> Ett formulär(Form)</w:t>
            </w:r>
            <w:r w:rsidR="00F963D1" w:rsidRPr="00D82A73">
              <w:rPr>
                <w:rFonts w:ascii="Arial" w:eastAsia="Arial Unicode MS" w:hAnsi="Arial"/>
                <w:color w:val="000000"/>
              </w:rPr>
              <w:t xml:space="preserve"> </w:t>
            </w:r>
            <w:r w:rsidR="00B03DED" w:rsidRPr="00D82A73">
              <w:rPr>
                <w:rFonts w:ascii="Arial" w:eastAsia="Arial Unicode MS" w:hAnsi="Arial"/>
                <w:color w:val="000000"/>
              </w:rPr>
              <w:t>tillhör</w:t>
            </w:r>
            <w:r w:rsidR="00F963D1" w:rsidRPr="00D82A73">
              <w:rPr>
                <w:rFonts w:ascii="Arial" w:eastAsia="Arial Unicode MS" w:hAnsi="Arial"/>
                <w:color w:val="000000"/>
              </w:rPr>
              <w:t xml:space="preserve"> formulärmall (FormTemplate)</w:t>
            </w:r>
          </w:p>
        </w:tc>
        <w:tc>
          <w:tcPr>
            <w:tcW w:w="7880" w:type="dxa"/>
            <w:gridSpan w:val="6"/>
          </w:tcPr>
          <w:p w14:paraId="19A39F13" w14:textId="77777777" w:rsidR="00F963D1" w:rsidRPr="00D82A73" w:rsidRDefault="00F963D1" w:rsidP="00F963D1">
            <w:pPr>
              <w:rPr>
                <w:rFonts w:ascii="Arial" w:eastAsia="Arial Unicode MS" w:hAnsi="Arial"/>
                <w:color w:val="000000"/>
              </w:rPr>
            </w:pPr>
          </w:p>
        </w:tc>
      </w:tr>
    </w:tbl>
    <w:p w14:paraId="70CB17C5" w14:textId="77777777" w:rsidR="00F963D1" w:rsidRPr="00D82A73" w:rsidRDefault="00F963D1" w:rsidP="00F963D1"/>
    <w:p w14:paraId="3A5BD561" w14:textId="77777777" w:rsidR="00F963D1" w:rsidRPr="00D82A73" w:rsidRDefault="00F963D1" w:rsidP="00F963D1"/>
    <w:p w14:paraId="7015CAF8" w14:textId="77777777" w:rsidR="00F963D1" w:rsidRPr="00D82A73" w:rsidRDefault="00F963D1" w:rsidP="00807514">
      <w:pPr>
        <w:pStyle w:val="Rubrik3"/>
        <w:keepLines w:val="0"/>
        <w:numPr>
          <w:ilvl w:val="2"/>
          <w:numId w:val="24"/>
        </w:numPr>
        <w:spacing w:before="240" w:after="60" w:line="240" w:lineRule="auto"/>
        <w:ind w:left="1134" w:hanging="1134"/>
        <w:rPr>
          <w:i/>
        </w:rPr>
      </w:pPr>
      <w:r w:rsidRPr="00D82A73">
        <w:rPr>
          <w:i/>
        </w:rPr>
        <w:br w:type="page"/>
      </w:r>
      <w:bookmarkStart w:id="114" w:name="_Toc193243782"/>
    </w:p>
    <w:p w14:paraId="0F18790B"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15" w:name="_Toc220986028"/>
      <w:bookmarkStart w:id="116" w:name="_Toc259358472"/>
      <w:r w:rsidRPr="00D82A73">
        <w:rPr>
          <w:i/>
        </w:rPr>
        <w:lastRenderedPageBreak/>
        <w:t>Klass Formulärmall (FormTemplateInfo)</w:t>
      </w:r>
      <w:bookmarkEnd w:id="115"/>
      <w:bookmarkEnd w:id="116"/>
    </w:p>
    <w:p w14:paraId="38E852AB" w14:textId="77777777" w:rsidR="00F963D1" w:rsidRPr="00D82A73" w:rsidRDefault="00F963D1" w:rsidP="00F963D1">
      <w:r w:rsidRPr="00D82A73">
        <w:t xml:space="preserve">Objektet innehåller översiktlig mallinformation för ett formulär. </w:t>
      </w:r>
    </w:p>
    <w:p w14:paraId="43B84263" w14:textId="77777777" w:rsidR="00F963D1" w:rsidRPr="00D82A73" w:rsidRDefault="00F963D1" w:rsidP="00F963D1"/>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52"/>
        <w:gridCol w:w="3388"/>
        <w:gridCol w:w="1140"/>
        <w:gridCol w:w="720"/>
        <w:gridCol w:w="1800"/>
        <w:gridCol w:w="1920"/>
        <w:gridCol w:w="1200"/>
        <w:gridCol w:w="1080"/>
        <w:gridCol w:w="1160"/>
      </w:tblGrid>
      <w:tr w:rsidR="00F963D1" w:rsidRPr="00D82A73" w14:paraId="5DB066A1" w14:textId="77777777" w:rsidTr="00F963D1">
        <w:trPr>
          <w:cantSplit/>
          <w:trHeight w:val="376"/>
        </w:trPr>
        <w:tc>
          <w:tcPr>
            <w:tcW w:w="2567" w:type="dxa"/>
            <w:gridSpan w:val="2"/>
            <w:vMerge w:val="restart"/>
            <w:shd w:val="pct25" w:color="auto" w:fill="auto"/>
          </w:tcPr>
          <w:p w14:paraId="0ED7A8C2"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388" w:type="dxa"/>
            <w:vMerge w:val="restart"/>
            <w:shd w:val="pct25" w:color="auto" w:fill="auto"/>
          </w:tcPr>
          <w:p w14:paraId="0271D753" w14:textId="77777777" w:rsidR="00F963D1" w:rsidRPr="00D82A73" w:rsidRDefault="00F963D1" w:rsidP="00F963D1">
            <w:r w:rsidRPr="00D82A73">
              <w:t>Beskrivning</w:t>
            </w:r>
          </w:p>
        </w:tc>
        <w:tc>
          <w:tcPr>
            <w:tcW w:w="1140" w:type="dxa"/>
            <w:vMerge w:val="restart"/>
            <w:shd w:val="pct25" w:color="auto" w:fill="auto"/>
          </w:tcPr>
          <w:p w14:paraId="645E2B25"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0BAA19CA" w14:textId="77777777" w:rsidR="00F963D1" w:rsidRPr="00D82A73" w:rsidRDefault="00F963D1" w:rsidP="00F963D1">
            <w:r w:rsidRPr="00D82A73">
              <w:t>Mult</w:t>
            </w:r>
          </w:p>
        </w:tc>
        <w:tc>
          <w:tcPr>
            <w:tcW w:w="1800" w:type="dxa"/>
            <w:vMerge w:val="restart"/>
            <w:shd w:val="pct25" w:color="auto" w:fill="auto"/>
          </w:tcPr>
          <w:p w14:paraId="17AC21B8"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1964053"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3C2E77A2"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60F25FFB" w14:textId="77777777" w:rsidTr="00F963D1">
        <w:trPr>
          <w:cantSplit/>
          <w:trHeight w:val="375"/>
        </w:trPr>
        <w:tc>
          <w:tcPr>
            <w:tcW w:w="2567" w:type="dxa"/>
            <w:gridSpan w:val="2"/>
            <w:vMerge/>
            <w:shd w:val="pct25" w:color="auto" w:fill="auto"/>
          </w:tcPr>
          <w:p w14:paraId="535E1417" w14:textId="77777777" w:rsidR="00F963D1" w:rsidRPr="00D82A73" w:rsidRDefault="00F963D1" w:rsidP="00F963D1"/>
        </w:tc>
        <w:tc>
          <w:tcPr>
            <w:tcW w:w="3388" w:type="dxa"/>
            <w:vMerge/>
            <w:shd w:val="pct25" w:color="auto" w:fill="auto"/>
          </w:tcPr>
          <w:p w14:paraId="5B359BE2" w14:textId="77777777" w:rsidR="00F963D1" w:rsidRPr="00D82A73" w:rsidRDefault="00F963D1" w:rsidP="00F963D1"/>
        </w:tc>
        <w:tc>
          <w:tcPr>
            <w:tcW w:w="1140" w:type="dxa"/>
            <w:vMerge/>
            <w:shd w:val="pct25" w:color="auto" w:fill="auto"/>
          </w:tcPr>
          <w:p w14:paraId="32AA0BAA" w14:textId="77777777" w:rsidR="00F963D1" w:rsidRPr="00D82A73" w:rsidRDefault="00F963D1" w:rsidP="00F963D1"/>
        </w:tc>
        <w:tc>
          <w:tcPr>
            <w:tcW w:w="720" w:type="dxa"/>
            <w:vMerge/>
            <w:shd w:val="pct25" w:color="auto" w:fill="auto"/>
          </w:tcPr>
          <w:p w14:paraId="408E3513" w14:textId="77777777" w:rsidR="00F963D1" w:rsidRPr="00D82A73" w:rsidRDefault="00F963D1" w:rsidP="00F963D1"/>
        </w:tc>
        <w:tc>
          <w:tcPr>
            <w:tcW w:w="1800" w:type="dxa"/>
            <w:vMerge/>
            <w:shd w:val="pct25" w:color="auto" w:fill="auto"/>
          </w:tcPr>
          <w:p w14:paraId="2A96FC36" w14:textId="77777777" w:rsidR="00F963D1" w:rsidRPr="00D82A73" w:rsidRDefault="00F963D1" w:rsidP="00F963D1"/>
        </w:tc>
        <w:tc>
          <w:tcPr>
            <w:tcW w:w="1920" w:type="dxa"/>
            <w:vMerge/>
            <w:shd w:val="pct25" w:color="auto" w:fill="auto"/>
          </w:tcPr>
          <w:p w14:paraId="7D566314" w14:textId="77777777" w:rsidR="00F963D1" w:rsidRPr="00D82A73" w:rsidRDefault="00F963D1" w:rsidP="00F963D1"/>
        </w:tc>
        <w:tc>
          <w:tcPr>
            <w:tcW w:w="1200" w:type="dxa"/>
            <w:tcBorders>
              <w:bottom w:val="single" w:sz="4" w:space="0" w:color="auto"/>
            </w:tcBorders>
            <w:shd w:val="pct25" w:color="auto" w:fill="auto"/>
          </w:tcPr>
          <w:p w14:paraId="7623F0B2"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5BD5D55F"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35678F54" w14:textId="77777777" w:rsidR="00F963D1" w:rsidRPr="00D82A73" w:rsidRDefault="00F963D1" w:rsidP="00F963D1">
            <w:pPr>
              <w:rPr>
                <w:rFonts w:eastAsia="Arial Unicode MS"/>
              </w:rPr>
            </w:pPr>
          </w:p>
        </w:tc>
      </w:tr>
      <w:tr w:rsidR="00F963D1" w:rsidRPr="00D82A73" w14:paraId="2DFA1A52" w14:textId="77777777" w:rsidTr="00F963D1">
        <w:trPr>
          <w:trHeight w:val="217"/>
        </w:trPr>
        <w:tc>
          <w:tcPr>
            <w:tcW w:w="2567" w:type="dxa"/>
            <w:gridSpan w:val="2"/>
          </w:tcPr>
          <w:p w14:paraId="4D59118D" w14:textId="79463311" w:rsidR="00F963D1" w:rsidRPr="00D82A73" w:rsidRDefault="002722F4" w:rsidP="00F963D1">
            <w:pPr>
              <w:rPr>
                <w:rFonts w:eastAsia="Arial Unicode MS"/>
              </w:rPr>
            </w:pPr>
            <w:r w:rsidRPr="00D82A73">
              <w:rPr>
                <w:rFonts w:eastAsia="Arial Unicode MS"/>
              </w:rPr>
              <w:t>(A</w:t>
            </w:r>
            <w:r w:rsidR="00F963D1" w:rsidRPr="00D82A73">
              <w:rPr>
                <w:rFonts w:eastAsia="Arial Unicode MS"/>
              </w:rPr>
              <w:t>nonymousForm)</w:t>
            </w:r>
          </w:p>
        </w:tc>
        <w:tc>
          <w:tcPr>
            <w:tcW w:w="3388" w:type="dxa"/>
          </w:tcPr>
          <w:p w14:paraId="6D03213E" w14:textId="77777777" w:rsidR="00F963D1" w:rsidRPr="00D82A73" w:rsidRDefault="00F963D1" w:rsidP="00F963D1">
            <w:pPr>
              <w:rPr>
                <w:rFonts w:eastAsia="Arial Unicode MS"/>
              </w:rPr>
            </w:pPr>
            <w:r w:rsidRPr="00D82A73">
              <w:rPr>
                <w:rFonts w:eastAsia="Arial Unicode MS"/>
              </w:rPr>
              <w:t>Attributet styr huruvida formulärmotorn stöder anonym användning av formuläret.</w:t>
            </w:r>
          </w:p>
          <w:p w14:paraId="2C1F2B41" w14:textId="77777777" w:rsidR="00F963D1" w:rsidRPr="00D82A73" w:rsidRDefault="00F963D1" w:rsidP="00F963D1">
            <w:pPr>
              <w:rPr>
                <w:rFonts w:eastAsia="Arial Unicode MS"/>
              </w:rPr>
            </w:pPr>
            <w:r w:rsidRPr="00D82A73">
              <w:rPr>
                <w:rFonts w:eastAsia="Arial Unicode MS"/>
              </w:rPr>
              <w:t>Värden:</w:t>
            </w:r>
          </w:p>
          <w:p w14:paraId="42CB2D76" w14:textId="77777777" w:rsidR="00F963D1" w:rsidRPr="00D82A73" w:rsidRDefault="00F963D1" w:rsidP="00F963D1">
            <w:pPr>
              <w:rPr>
                <w:rFonts w:eastAsia="Arial Unicode MS"/>
              </w:rPr>
            </w:pPr>
            <w:r w:rsidRPr="00D82A73">
              <w:rPr>
                <w:rFonts w:eastAsia="Arial Unicode MS"/>
              </w:rPr>
              <w:t>True = Tillåter anonym användning. "SubjectOfCare" får inte användas.</w:t>
            </w:r>
          </w:p>
          <w:p w14:paraId="079BE156" w14:textId="77777777" w:rsidR="00F963D1" w:rsidRPr="00D82A73" w:rsidRDefault="00F963D1" w:rsidP="00F963D1">
            <w:pPr>
              <w:rPr>
                <w:rFonts w:eastAsia="Arial Unicode MS"/>
              </w:rPr>
            </w:pPr>
            <w:r w:rsidRPr="00D82A73">
              <w:rPr>
                <w:rFonts w:eastAsia="Arial Unicode MS"/>
              </w:rPr>
              <w:t>False = Tillåter inte anonym användning. "SubjectOfCare" är obligatorisk attribut.</w:t>
            </w:r>
          </w:p>
          <w:p w14:paraId="02204F14" w14:textId="77777777" w:rsidR="00F963D1" w:rsidRPr="00D82A73" w:rsidRDefault="00F963D1" w:rsidP="00F963D1">
            <w:pPr>
              <w:rPr>
                <w:rFonts w:eastAsia="Arial Unicode MS"/>
              </w:rPr>
            </w:pPr>
          </w:p>
          <w:p w14:paraId="2C865389" w14:textId="77777777" w:rsidR="00F963D1" w:rsidRPr="00D82A73" w:rsidRDefault="00F963D1" w:rsidP="00F963D1">
            <w:pPr>
              <w:rPr>
                <w:rFonts w:eastAsia="Arial Unicode MS"/>
              </w:rPr>
            </w:pPr>
            <w:r w:rsidRPr="00D82A73">
              <w:rPr>
                <w:rFonts w:eastAsia="Arial Unicode MS"/>
              </w:rPr>
              <w:t xml:space="preserve">T.ex. Om ”true” blir subjectOfcare obligatoriskt. </w:t>
            </w:r>
          </w:p>
        </w:tc>
        <w:tc>
          <w:tcPr>
            <w:tcW w:w="1140" w:type="dxa"/>
          </w:tcPr>
          <w:p w14:paraId="383F7B20" w14:textId="77777777" w:rsidR="00F963D1" w:rsidRPr="00D82A73" w:rsidRDefault="00F963D1" w:rsidP="00F963D1">
            <w:pPr>
              <w:rPr>
                <w:rFonts w:eastAsia="Arial Unicode MS"/>
              </w:rPr>
            </w:pPr>
            <w:r w:rsidRPr="00D82A73">
              <w:rPr>
                <w:rFonts w:eastAsia="Arial Unicode MS"/>
              </w:rPr>
              <w:t>S/F</w:t>
            </w:r>
          </w:p>
        </w:tc>
        <w:tc>
          <w:tcPr>
            <w:tcW w:w="720" w:type="dxa"/>
          </w:tcPr>
          <w:p w14:paraId="7663489F" w14:textId="77777777" w:rsidR="00F963D1" w:rsidRPr="00D82A73" w:rsidRDefault="00F963D1" w:rsidP="00F963D1">
            <w:pPr>
              <w:rPr>
                <w:rFonts w:eastAsia="Arial Unicode MS"/>
              </w:rPr>
            </w:pPr>
          </w:p>
        </w:tc>
        <w:tc>
          <w:tcPr>
            <w:tcW w:w="1800" w:type="dxa"/>
          </w:tcPr>
          <w:p w14:paraId="59E5FF56" w14:textId="77777777" w:rsidR="00F963D1" w:rsidRPr="00D82A73" w:rsidRDefault="00F963D1" w:rsidP="00F963D1">
            <w:r w:rsidRPr="00D82A73">
              <w:t>True = Anonymt formulär</w:t>
            </w:r>
          </w:p>
          <w:p w14:paraId="67815E95" w14:textId="77777777" w:rsidR="00F963D1" w:rsidRPr="00D82A73" w:rsidRDefault="00F963D1" w:rsidP="00F963D1">
            <w:pPr>
              <w:rPr>
                <w:rFonts w:eastAsia="Arial Unicode MS"/>
              </w:rPr>
            </w:pPr>
            <w:r w:rsidRPr="00D82A73">
              <w:rPr>
                <w:szCs w:val="20"/>
              </w:rPr>
              <w:t xml:space="preserve">False = </w:t>
            </w:r>
            <w:proofErr w:type="gramStart"/>
            <w:r w:rsidRPr="00D82A73">
              <w:rPr>
                <w:szCs w:val="20"/>
              </w:rPr>
              <w:t>Ej</w:t>
            </w:r>
            <w:proofErr w:type="gramEnd"/>
            <w:r w:rsidRPr="00D82A73">
              <w:rPr>
                <w:szCs w:val="20"/>
              </w:rPr>
              <w:t xml:space="preserve"> anonymt formulär</w:t>
            </w:r>
          </w:p>
        </w:tc>
        <w:tc>
          <w:tcPr>
            <w:tcW w:w="1920" w:type="dxa"/>
          </w:tcPr>
          <w:p w14:paraId="691659E3" w14:textId="77777777" w:rsidR="00F963D1" w:rsidRPr="00D82A73" w:rsidRDefault="00F963D1" w:rsidP="00F963D1">
            <w:pPr>
              <w:rPr>
                <w:rFonts w:eastAsia="Arial Unicode MS"/>
              </w:rPr>
            </w:pPr>
          </w:p>
        </w:tc>
        <w:tc>
          <w:tcPr>
            <w:tcW w:w="1200" w:type="dxa"/>
            <w:shd w:val="clear" w:color="auto" w:fill="auto"/>
          </w:tcPr>
          <w:p w14:paraId="1983388D" w14:textId="77777777" w:rsidR="00F963D1" w:rsidRPr="00D82A73" w:rsidRDefault="00F963D1" w:rsidP="00F963D1">
            <w:pPr>
              <w:rPr>
                <w:rFonts w:ascii="Arial" w:eastAsia="Arial Unicode MS" w:hAnsi="Arial"/>
              </w:rPr>
            </w:pPr>
          </w:p>
        </w:tc>
        <w:tc>
          <w:tcPr>
            <w:tcW w:w="1080" w:type="dxa"/>
            <w:shd w:val="clear" w:color="auto" w:fill="auto"/>
          </w:tcPr>
          <w:p w14:paraId="5A1D3FF4" w14:textId="77777777" w:rsidR="00F963D1" w:rsidRPr="00D82A73" w:rsidRDefault="00F963D1" w:rsidP="00F963D1">
            <w:pPr>
              <w:rPr>
                <w:rFonts w:ascii="Arial" w:eastAsia="Arial Unicode MS" w:hAnsi="Arial"/>
              </w:rPr>
            </w:pPr>
          </w:p>
        </w:tc>
        <w:tc>
          <w:tcPr>
            <w:tcW w:w="1160" w:type="dxa"/>
            <w:shd w:val="clear" w:color="auto" w:fill="auto"/>
          </w:tcPr>
          <w:p w14:paraId="2F2B5F77" w14:textId="77777777" w:rsidR="00F963D1" w:rsidRPr="00D82A73" w:rsidRDefault="00F963D1" w:rsidP="00F963D1">
            <w:pPr>
              <w:rPr>
                <w:rFonts w:ascii="Arial" w:eastAsia="Arial Unicode MS" w:hAnsi="Arial"/>
              </w:rPr>
            </w:pPr>
          </w:p>
        </w:tc>
      </w:tr>
      <w:tr w:rsidR="00F963D1" w:rsidRPr="00D82A73" w14:paraId="11615462" w14:textId="77777777" w:rsidTr="00F963D1">
        <w:trPr>
          <w:trHeight w:val="217"/>
        </w:trPr>
        <w:tc>
          <w:tcPr>
            <w:tcW w:w="2567" w:type="dxa"/>
            <w:gridSpan w:val="2"/>
          </w:tcPr>
          <w:p w14:paraId="6ED07734" w14:textId="77777777" w:rsidR="00F963D1" w:rsidRPr="00D82A73" w:rsidRDefault="00F963D1" w:rsidP="00F963D1">
            <w:pPr>
              <w:rPr>
                <w:rFonts w:eastAsia="Arial Unicode MS"/>
              </w:rPr>
            </w:pPr>
            <w:r w:rsidRPr="00D82A73">
              <w:rPr>
                <w:rFonts w:eastAsia="Arial Unicode MS"/>
              </w:rPr>
              <w:t>(Category)</w:t>
            </w:r>
          </w:p>
        </w:tc>
        <w:tc>
          <w:tcPr>
            <w:tcW w:w="3388" w:type="dxa"/>
          </w:tcPr>
          <w:p w14:paraId="4E7A07AA" w14:textId="77777777" w:rsidR="00F963D1" w:rsidRPr="00D82A73" w:rsidRDefault="00F963D1" w:rsidP="00F963D1">
            <w:pPr>
              <w:rPr>
                <w:rFonts w:eastAsia="Arial Unicode MS"/>
              </w:rPr>
            </w:pPr>
            <w:r w:rsidRPr="00D82A73">
              <w:rPr>
                <w:rFonts w:eastAsia="Arial Unicode MS"/>
              </w:rPr>
              <w:t>Formulärets kategori</w:t>
            </w:r>
          </w:p>
          <w:p w14:paraId="3A84F5AD" w14:textId="77777777" w:rsidR="00F963D1" w:rsidRPr="00D82A73" w:rsidRDefault="00F963D1" w:rsidP="00F963D1">
            <w:pPr>
              <w:rPr>
                <w:rFonts w:eastAsia="Arial Unicode MS"/>
              </w:rPr>
            </w:pPr>
            <w:r w:rsidRPr="00D82A73">
              <w:rPr>
                <w:rFonts w:eastAsia="Arial Unicode MS"/>
              </w:rPr>
              <w:t>T.ex. Anmälan, registrering, hälsodeklaration</w:t>
            </w:r>
          </w:p>
        </w:tc>
        <w:tc>
          <w:tcPr>
            <w:tcW w:w="1140" w:type="dxa"/>
          </w:tcPr>
          <w:p w14:paraId="19D1BD6D" w14:textId="77777777" w:rsidR="00F963D1" w:rsidRPr="00D82A73" w:rsidRDefault="00F963D1" w:rsidP="00F963D1">
            <w:pPr>
              <w:rPr>
                <w:rFonts w:eastAsia="Arial Unicode MS"/>
              </w:rPr>
            </w:pPr>
            <w:r w:rsidRPr="00D82A73">
              <w:rPr>
                <w:rFonts w:eastAsia="Arial Unicode MS"/>
              </w:rPr>
              <w:t>KTOV</w:t>
            </w:r>
          </w:p>
        </w:tc>
        <w:tc>
          <w:tcPr>
            <w:tcW w:w="720" w:type="dxa"/>
          </w:tcPr>
          <w:p w14:paraId="1E5CAE54" w14:textId="77777777" w:rsidR="00F963D1" w:rsidRPr="00D82A73" w:rsidRDefault="00F963D1" w:rsidP="00F963D1">
            <w:pPr>
              <w:rPr>
                <w:rFonts w:eastAsia="Arial Unicode MS"/>
              </w:rPr>
            </w:pPr>
            <w:r w:rsidRPr="00D82A73">
              <w:rPr>
                <w:rFonts w:eastAsia="Arial Unicode MS"/>
              </w:rPr>
              <w:t>1</w:t>
            </w:r>
          </w:p>
        </w:tc>
        <w:tc>
          <w:tcPr>
            <w:tcW w:w="1800" w:type="dxa"/>
          </w:tcPr>
          <w:p w14:paraId="64989B0A" w14:textId="77777777" w:rsidR="00F963D1" w:rsidRPr="00D82A73" w:rsidRDefault="00F963D1" w:rsidP="00F963D1">
            <w:pPr>
              <w:rPr>
                <w:rFonts w:eastAsia="Arial Unicode MS"/>
              </w:rPr>
            </w:pPr>
            <w:r w:rsidRPr="00D82A73">
              <w:rPr>
                <w:rFonts w:eastAsia="Arial Unicode MS"/>
              </w:rPr>
              <w:t>KV Formulärkategori</w:t>
            </w:r>
          </w:p>
        </w:tc>
        <w:tc>
          <w:tcPr>
            <w:tcW w:w="1920" w:type="dxa"/>
          </w:tcPr>
          <w:p w14:paraId="4D80B642" w14:textId="77777777" w:rsidR="00F963D1" w:rsidRPr="00D82A73" w:rsidRDefault="00F963D1" w:rsidP="00F963D1">
            <w:pPr>
              <w:rPr>
                <w:rFonts w:eastAsia="Arial Unicode MS"/>
              </w:rPr>
            </w:pPr>
            <w:r w:rsidRPr="00D82A73">
              <w:rPr>
                <w:rFonts w:eastAsia="Arial Unicode MS"/>
              </w:rPr>
              <w:t>Definierar formulärets typ</w:t>
            </w:r>
          </w:p>
        </w:tc>
        <w:tc>
          <w:tcPr>
            <w:tcW w:w="1200" w:type="dxa"/>
            <w:shd w:val="clear" w:color="auto" w:fill="auto"/>
          </w:tcPr>
          <w:p w14:paraId="5DDCE3D5" w14:textId="77777777" w:rsidR="00F963D1" w:rsidRPr="00D82A73" w:rsidRDefault="00F963D1" w:rsidP="00F963D1">
            <w:pPr>
              <w:rPr>
                <w:rFonts w:ascii="Arial" w:eastAsia="Arial Unicode MS" w:hAnsi="Arial"/>
              </w:rPr>
            </w:pPr>
          </w:p>
        </w:tc>
        <w:tc>
          <w:tcPr>
            <w:tcW w:w="1080" w:type="dxa"/>
            <w:shd w:val="clear" w:color="auto" w:fill="auto"/>
          </w:tcPr>
          <w:p w14:paraId="7E1D44C2" w14:textId="77777777" w:rsidR="00F963D1" w:rsidRPr="00D82A73" w:rsidRDefault="00F963D1" w:rsidP="00F963D1">
            <w:pPr>
              <w:rPr>
                <w:rFonts w:ascii="Arial" w:eastAsia="Arial Unicode MS" w:hAnsi="Arial"/>
              </w:rPr>
            </w:pPr>
          </w:p>
        </w:tc>
        <w:tc>
          <w:tcPr>
            <w:tcW w:w="1160" w:type="dxa"/>
            <w:shd w:val="clear" w:color="auto" w:fill="auto"/>
          </w:tcPr>
          <w:p w14:paraId="43E3B346" w14:textId="77777777" w:rsidR="00F963D1" w:rsidRPr="00D82A73" w:rsidRDefault="00F963D1" w:rsidP="00F963D1">
            <w:pPr>
              <w:rPr>
                <w:rFonts w:ascii="Arial" w:eastAsia="Arial Unicode MS" w:hAnsi="Arial"/>
              </w:rPr>
            </w:pPr>
          </w:p>
        </w:tc>
      </w:tr>
      <w:tr w:rsidR="00F963D1" w:rsidRPr="00D82A73" w14:paraId="27118149" w14:textId="77777777" w:rsidTr="00F963D1">
        <w:trPr>
          <w:trHeight w:val="217"/>
        </w:trPr>
        <w:tc>
          <w:tcPr>
            <w:tcW w:w="2567" w:type="dxa"/>
            <w:gridSpan w:val="2"/>
          </w:tcPr>
          <w:p w14:paraId="5DEEDFCF" w14:textId="77777777" w:rsidR="00F963D1" w:rsidRPr="00D82A73" w:rsidRDefault="00F963D1" w:rsidP="00F963D1">
            <w:pPr>
              <w:rPr>
                <w:rFonts w:eastAsia="Arial Unicode MS"/>
              </w:rPr>
            </w:pPr>
            <w:r w:rsidRPr="00D82A73">
              <w:rPr>
                <w:rFonts w:eastAsia="Arial Unicode MS"/>
              </w:rPr>
              <w:t>Code/id</w:t>
            </w:r>
          </w:p>
          <w:p w14:paraId="300CE87C" w14:textId="77777777" w:rsidR="00F963D1" w:rsidRPr="00D82A73" w:rsidRDefault="00F963D1" w:rsidP="00F963D1">
            <w:pPr>
              <w:rPr>
                <w:rFonts w:eastAsia="Arial Unicode MS"/>
              </w:rPr>
            </w:pPr>
            <w:r w:rsidRPr="00D82A73">
              <w:rPr>
                <w:rFonts w:eastAsia="Arial Unicode MS"/>
              </w:rPr>
              <w:t>(Code)</w:t>
            </w:r>
          </w:p>
        </w:tc>
        <w:tc>
          <w:tcPr>
            <w:tcW w:w="3388" w:type="dxa"/>
          </w:tcPr>
          <w:p w14:paraId="7A3FA02E" w14:textId="77777777" w:rsidR="00F963D1" w:rsidRPr="00D82A73" w:rsidRDefault="00F963D1" w:rsidP="00F963D1">
            <w:pPr>
              <w:rPr>
                <w:rFonts w:eastAsia="Arial Unicode MS"/>
              </w:rPr>
            </w:pPr>
            <w:r w:rsidRPr="00D82A73">
              <w:rPr>
                <w:rFonts w:eastAsia="Arial Unicode MS"/>
              </w:rPr>
              <w:t>Koppling till klass för code. Används för att beskriva t.ex. formulärinstrument.</w:t>
            </w:r>
          </w:p>
          <w:p w14:paraId="75F0FB52" w14:textId="77777777" w:rsidR="00F963D1" w:rsidRPr="00D82A73" w:rsidRDefault="00F963D1" w:rsidP="00F963D1">
            <w:pPr>
              <w:rPr>
                <w:rFonts w:eastAsia="Arial Unicode MS"/>
              </w:rPr>
            </w:pPr>
          </w:p>
        </w:tc>
        <w:tc>
          <w:tcPr>
            <w:tcW w:w="1140" w:type="dxa"/>
          </w:tcPr>
          <w:p w14:paraId="38E6674F" w14:textId="77777777" w:rsidR="00F963D1" w:rsidRPr="00D82A73" w:rsidRDefault="00F963D1" w:rsidP="00F963D1">
            <w:pPr>
              <w:rPr>
                <w:rFonts w:eastAsia="Arial Unicode MS"/>
              </w:rPr>
            </w:pPr>
            <w:r w:rsidRPr="00D82A73">
              <w:rPr>
                <w:rFonts w:eastAsia="Arial Unicode MS"/>
              </w:rPr>
              <w:t>II</w:t>
            </w:r>
          </w:p>
        </w:tc>
        <w:tc>
          <w:tcPr>
            <w:tcW w:w="720" w:type="dxa"/>
          </w:tcPr>
          <w:p w14:paraId="7A16188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3CB853FA"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067A82C1" w14:textId="77777777" w:rsidR="00F963D1" w:rsidRPr="00D82A73" w:rsidRDefault="00F963D1" w:rsidP="00F963D1">
            <w:pPr>
              <w:rPr>
                <w:rFonts w:ascii="Arial" w:eastAsia="Arial Unicode MS" w:hAnsi="Arial"/>
              </w:rPr>
            </w:pPr>
          </w:p>
        </w:tc>
        <w:tc>
          <w:tcPr>
            <w:tcW w:w="1200" w:type="dxa"/>
            <w:shd w:val="clear" w:color="auto" w:fill="auto"/>
          </w:tcPr>
          <w:p w14:paraId="24F6CCEE" w14:textId="77777777" w:rsidR="00F963D1" w:rsidRPr="00D82A73" w:rsidRDefault="00F963D1" w:rsidP="00F963D1">
            <w:pPr>
              <w:rPr>
                <w:rFonts w:ascii="Arial" w:eastAsia="Arial Unicode MS" w:hAnsi="Arial"/>
              </w:rPr>
            </w:pPr>
          </w:p>
        </w:tc>
        <w:tc>
          <w:tcPr>
            <w:tcW w:w="1080" w:type="dxa"/>
            <w:shd w:val="clear" w:color="auto" w:fill="auto"/>
          </w:tcPr>
          <w:p w14:paraId="2B207D63" w14:textId="77777777" w:rsidR="00F963D1" w:rsidRPr="00D82A73" w:rsidRDefault="00F963D1" w:rsidP="00F963D1">
            <w:pPr>
              <w:rPr>
                <w:rFonts w:ascii="Arial" w:eastAsia="Arial Unicode MS" w:hAnsi="Arial"/>
              </w:rPr>
            </w:pPr>
          </w:p>
        </w:tc>
        <w:tc>
          <w:tcPr>
            <w:tcW w:w="1160" w:type="dxa"/>
            <w:shd w:val="clear" w:color="auto" w:fill="auto"/>
          </w:tcPr>
          <w:p w14:paraId="1876F7EA" w14:textId="77777777" w:rsidR="00F963D1" w:rsidRPr="00D82A73" w:rsidRDefault="00F963D1" w:rsidP="00F963D1">
            <w:pPr>
              <w:rPr>
                <w:rFonts w:ascii="Arial" w:eastAsia="Arial Unicode MS" w:hAnsi="Arial"/>
              </w:rPr>
            </w:pPr>
          </w:p>
        </w:tc>
      </w:tr>
      <w:tr w:rsidR="002722F4" w:rsidRPr="00D82A73" w14:paraId="61D22FC4" w14:textId="77777777" w:rsidTr="00F963D1">
        <w:trPr>
          <w:trHeight w:val="217"/>
        </w:trPr>
        <w:tc>
          <w:tcPr>
            <w:tcW w:w="2567" w:type="dxa"/>
            <w:gridSpan w:val="2"/>
          </w:tcPr>
          <w:p w14:paraId="5C6F5FB6" w14:textId="4E915A3F" w:rsidR="002722F4" w:rsidRPr="00D82A73" w:rsidRDefault="002722F4" w:rsidP="00F963D1">
            <w:pPr>
              <w:rPr>
                <w:rFonts w:eastAsia="Arial Unicode MS"/>
              </w:rPr>
            </w:pPr>
            <w:r w:rsidRPr="00D82A73">
              <w:rPr>
                <w:rFonts w:eastAsia="Arial Unicode MS"/>
              </w:rPr>
              <w:t>(FormCompleteText)</w:t>
            </w:r>
          </w:p>
        </w:tc>
        <w:tc>
          <w:tcPr>
            <w:tcW w:w="3388" w:type="dxa"/>
          </w:tcPr>
          <w:p w14:paraId="37B7B7F0" w14:textId="394007F7" w:rsidR="002722F4" w:rsidRPr="00D82A73" w:rsidRDefault="002722F4" w:rsidP="00F963D1">
            <w:pPr>
              <w:rPr>
                <w:rFonts w:eastAsia="Arial Unicode MS"/>
              </w:rPr>
            </w:pPr>
            <w:r w:rsidRPr="00D82A73">
              <w:rPr>
                <w:rFonts w:eastAsia="Arial Unicode MS"/>
              </w:rPr>
              <w:t>Text som visas för invånaren när formuläret är besvarat.</w:t>
            </w:r>
          </w:p>
        </w:tc>
        <w:tc>
          <w:tcPr>
            <w:tcW w:w="1140" w:type="dxa"/>
          </w:tcPr>
          <w:p w14:paraId="1E183E78" w14:textId="54AF5883" w:rsidR="002722F4" w:rsidRPr="00D82A73" w:rsidRDefault="002722F4" w:rsidP="00F963D1">
            <w:pPr>
              <w:rPr>
                <w:rFonts w:eastAsia="Arial Unicode MS"/>
              </w:rPr>
            </w:pPr>
            <w:r w:rsidRPr="00D82A73">
              <w:rPr>
                <w:rFonts w:eastAsia="Arial Unicode MS"/>
              </w:rPr>
              <w:t>TXT</w:t>
            </w:r>
          </w:p>
        </w:tc>
        <w:tc>
          <w:tcPr>
            <w:tcW w:w="720" w:type="dxa"/>
          </w:tcPr>
          <w:p w14:paraId="232131A0" w14:textId="687E69D7" w:rsidR="002722F4" w:rsidRPr="00D82A73" w:rsidRDefault="002722F4"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4B798B29" w14:textId="77777777" w:rsidR="002722F4" w:rsidRPr="00D82A73" w:rsidRDefault="002722F4" w:rsidP="00F963D1">
            <w:pPr>
              <w:rPr>
                <w:rFonts w:eastAsia="Arial Unicode MS"/>
              </w:rPr>
            </w:pPr>
          </w:p>
        </w:tc>
        <w:tc>
          <w:tcPr>
            <w:tcW w:w="1920" w:type="dxa"/>
          </w:tcPr>
          <w:p w14:paraId="10DC7B0A" w14:textId="77777777" w:rsidR="002722F4" w:rsidRPr="00D82A73" w:rsidRDefault="002722F4" w:rsidP="00F963D1">
            <w:pPr>
              <w:rPr>
                <w:rFonts w:ascii="Arial" w:eastAsia="Arial Unicode MS" w:hAnsi="Arial"/>
              </w:rPr>
            </w:pPr>
          </w:p>
        </w:tc>
        <w:tc>
          <w:tcPr>
            <w:tcW w:w="1200" w:type="dxa"/>
            <w:shd w:val="clear" w:color="auto" w:fill="auto"/>
          </w:tcPr>
          <w:p w14:paraId="7568EB9F" w14:textId="77777777" w:rsidR="002722F4" w:rsidRPr="00D82A73" w:rsidRDefault="002722F4" w:rsidP="00F963D1">
            <w:pPr>
              <w:rPr>
                <w:rFonts w:ascii="Arial" w:eastAsia="Arial Unicode MS" w:hAnsi="Arial"/>
              </w:rPr>
            </w:pPr>
          </w:p>
        </w:tc>
        <w:tc>
          <w:tcPr>
            <w:tcW w:w="1080" w:type="dxa"/>
            <w:shd w:val="clear" w:color="auto" w:fill="auto"/>
          </w:tcPr>
          <w:p w14:paraId="55242D6B" w14:textId="77777777" w:rsidR="002722F4" w:rsidRPr="00D82A73" w:rsidRDefault="002722F4" w:rsidP="00F963D1">
            <w:pPr>
              <w:rPr>
                <w:rFonts w:ascii="Arial" w:eastAsia="Arial Unicode MS" w:hAnsi="Arial"/>
              </w:rPr>
            </w:pPr>
          </w:p>
        </w:tc>
        <w:tc>
          <w:tcPr>
            <w:tcW w:w="1160" w:type="dxa"/>
            <w:shd w:val="clear" w:color="auto" w:fill="auto"/>
          </w:tcPr>
          <w:p w14:paraId="67EF490C" w14:textId="77777777" w:rsidR="002722F4" w:rsidRPr="00D82A73" w:rsidRDefault="002722F4" w:rsidP="00F963D1">
            <w:pPr>
              <w:rPr>
                <w:rFonts w:ascii="Arial" w:eastAsia="Arial Unicode MS" w:hAnsi="Arial"/>
              </w:rPr>
            </w:pPr>
          </w:p>
        </w:tc>
      </w:tr>
      <w:tr w:rsidR="00F963D1" w:rsidRPr="00D82A73" w14:paraId="504ABB1E" w14:textId="77777777" w:rsidTr="00F963D1">
        <w:trPr>
          <w:trHeight w:val="217"/>
        </w:trPr>
        <w:tc>
          <w:tcPr>
            <w:tcW w:w="2567" w:type="dxa"/>
            <w:gridSpan w:val="2"/>
          </w:tcPr>
          <w:p w14:paraId="6599869D" w14:textId="77777777" w:rsidR="00F963D1" w:rsidRPr="00D82A73" w:rsidRDefault="00F963D1" w:rsidP="00F963D1">
            <w:pPr>
              <w:rPr>
                <w:rFonts w:eastAsia="Arial Unicode MS"/>
              </w:rPr>
            </w:pPr>
            <w:r w:rsidRPr="00D82A73">
              <w:rPr>
                <w:rFonts w:eastAsia="Arial Unicode MS"/>
              </w:rPr>
              <w:t>(</w:t>
            </w:r>
            <w:r w:rsidRPr="00D82A73">
              <w:t>PublishStatus</w:t>
            </w:r>
            <w:r w:rsidRPr="00D82A73">
              <w:rPr>
                <w:rFonts w:eastAsia="Arial Unicode MS"/>
              </w:rPr>
              <w:t>)</w:t>
            </w:r>
          </w:p>
        </w:tc>
        <w:tc>
          <w:tcPr>
            <w:tcW w:w="3388" w:type="dxa"/>
          </w:tcPr>
          <w:p w14:paraId="4DCE1E9C" w14:textId="77777777" w:rsidR="00F963D1" w:rsidRPr="00D82A73" w:rsidRDefault="00F963D1" w:rsidP="00F963D1">
            <w:pPr>
              <w:rPr>
                <w:rFonts w:eastAsia="Arial Unicode MS"/>
              </w:rPr>
            </w:pPr>
            <w:r w:rsidRPr="00D82A73">
              <w:rPr>
                <w:rFonts w:eastAsia="Arial Unicode MS"/>
              </w:rPr>
              <w:t>Mallen status.</w:t>
            </w:r>
          </w:p>
        </w:tc>
        <w:tc>
          <w:tcPr>
            <w:tcW w:w="1140" w:type="dxa"/>
          </w:tcPr>
          <w:p w14:paraId="77791DE3" w14:textId="77777777" w:rsidR="00F963D1" w:rsidRPr="00D82A73" w:rsidRDefault="00F963D1" w:rsidP="00F963D1">
            <w:pPr>
              <w:rPr>
                <w:rFonts w:eastAsia="Arial Unicode MS"/>
              </w:rPr>
            </w:pPr>
            <w:r w:rsidRPr="00D82A73">
              <w:rPr>
                <w:rFonts w:eastAsia="Arial Unicode MS"/>
              </w:rPr>
              <w:t>KTOV</w:t>
            </w:r>
          </w:p>
        </w:tc>
        <w:tc>
          <w:tcPr>
            <w:tcW w:w="720" w:type="dxa"/>
          </w:tcPr>
          <w:p w14:paraId="7C7C77C9" w14:textId="77777777" w:rsidR="00F963D1" w:rsidRPr="00D82A73" w:rsidRDefault="00F963D1" w:rsidP="00F963D1">
            <w:pPr>
              <w:rPr>
                <w:rFonts w:eastAsia="Arial Unicode MS"/>
              </w:rPr>
            </w:pPr>
            <w:r w:rsidRPr="00D82A73">
              <w:rPr>
                <w:rFonts w:eastAsia="Arial Unicode MS"/>
              </w:rPr>
              <w:t>1</w:t>
            </w:r>
          </w:p>
        </w:tc>
        <w:tc>
          <w:tcPr>
            <w:tcW w:w="1800" w:type="dxa"/>
          </w:tcPr>
          <w:p w14:paraId="4E0C50A1" w14:textId="77777777" w:rsidR="00F963D1" w:rsidRPr="00D82A73" w:rsidRDefault="00F963D1" w:rsidP="00F963D1">
            <w:pPr>
              <w:rPr>
                <w:rFonts w:eastAsia="Arial Unicode MS"/>
              </w:rPr>
            </w:pPr>
            <w:r w:rsidRPr="00D82A73">
              <w:rPr>
                <w:rFonts w:eastAsia="Arial Unicode MS"/>
              </w:rPr>
              <w:t>KV Publicerings status</w:t>
            </w:r>
          </w:p>
        </w:tc>
        <w:tc>
          <w:tcPr>
            <w:tcW w:w="1920" w:type="dxa"/>
          </w:tcPr>
          <w:p w14:paraId="497E1F02" w14:textId="77777777" w:rsidR="00F963D1" w:rsidRPr="00D82A73" w:rsidRDefault="00F963D1" w:rsidP="00F963D1">
            <w:pPr>
              <w:rPr>
                <w:rFonts w:ascii="Arial" w:eastAsia="Arial Unicode MS" w:hAnsi="Arial"/>
              </w:rPr>
            </w:pPr>
          </w:p>
        </w:tc>
        <w:tc>
          <w:tcPr>
            <w:tcW w:w="1200" w:type="dxa"/>
            <w:shd w:val="clear" w:color="auto" w:fill="auto"/>
          </w:tcPr>
          <w:p w14:paraId="0678667F" w14:textId="77777777" w:rsidR="00F963D1" w:rsidRPr="00D82A73" w:rsidRDefault="00F963D1" w:rsidP="00F963D1">
            <w:pPr>
              <w:rPr>
                <w:rFonts w:ascii="Arial" w:eastAsia="Arial Unicode MS" w:hAnsi="Arial"/>
              </w:rPr>
            </w:pPr>
          </w:p>
        </w:tc>
        <w:tc>
          <w:tcPr>
            <w:tcW w:w="1080" w:type="dxa"/>
            <w:shd w:val="clear" w:color="auto" w:fill="auto"/>
          </w:tcPr>
          <w:p w14:paraId="5400D6A6" w14:textId="77777777" w:rsidR="00F963D1" w:rsidRPr="00D82A73" w:rsidRDefault="00F963D1" w:rsidP="00F963D1">
            <w:pPr>
              <w:rPr>
                <w:rFonts w:ascii="Arial" w:eastAsia="Arial Unicode MS" w:hAnsi="Arial"/>
              </w:rPr>
            </w:pPr>
          </w:p>
        </w:tc>
        <w:tc>
          <w:tcPr>
            <w:tcW w:w="1160" w:type="dxa"/>
            <w:shd w:val="clear" w:color="auto" w:fill="auto"/>
          </w:tcPr>
          <w:p w14:paraId="3F378734" w14:textId="77777777" w:rsidR="00F963D1" w:rsidRPr="00D82A73" w:rsidRDefault="00F963D1" w:rsidP="00F963D1">
            <w:pPr>
              <w:rPr>
                <w:rFonts w:ascii="Arial" w:eastAsia="Arial Unicode MS" w:hAnsi="Arial"/>
              </w:rPr>
            </w:pPr>
          </w:p>
        </w:tc>
      </w:tr>
      <w:tr w:rsidR="00F963D1" w:rsidRPr="00D82A73" w14:paraId="568A8A1F" w14:textId="77777777" w:rsidTr="00F963D1">
        <w:trPr>
          <w:trHeight w:val="217"/>
        </w:trPr>
        <w:tc>
          <w:tcPr>
            <w:tcW w:w="2567" w:type="dxa"/>
            <w:gridSpan w:val="2"/>
          </w:tcPr>
          <w:p w14:paraId="5DF956F2" w14:textId="77777777" w:rsidR="00F963D1" w:rsidRPr="00D82A73" w:rsidRDefault="00F963D1" w:rsidP="00F963D1">
            <w:pPr>
              <w:rPr>
                <w:rFonts w:eastAsia="Arial Unicode MS"/>
              </w:rPr>
            </w:pPr>
            <w:r w:rsidRPr="00D82A73">
              <w:rPr>
                <w:rFonts w:eastAsia="Arial Unicode MS"/>
              </w:rPr>
              <w:lastRenderedPageBreak/>
              <w:t>(TemplateId)</w:t>
            </w:r>
          </w:p>
        </w:tc>
        <w:tc>
          <w:tcPr>
            <w:tcW w:w="3388" w:type="dxa"/>
          </w:tcPr>
          <w:p w14:paraId="41897514" w14:textId="77777777" w:rsidR="00F963D1" w:rsidRPr="00D82A73" w:rsidRDefault="00F963D1" w:rsidP="00F963D1">
            <w:pPr>
              <w:rPr>
                <w:rFonts w:eastAsia="Arial Unicode MS"/>
              </w:rPr>
            </w:pPr>
            <w:r w:rsidRPr="00D82A73">
              <w:rPr>
                <w:rFonts w:eastAsia="Arial Unicode MS"/>
              </w:rPr>
              <w:t>Typ av formulär. Kodverk för standardiserade id för formulärtyper.</w:t>
            </w:r>
          </w:p>
          <w:p w14:paraId="515D6112" w14:textId="77777777" w:rsidR="00F963D1" w:rsidRPr="00D82A73" w:rsidRDefault="00F963D1" w:rsidP="00F963D1">
            <w:pPr>
              <w:rPr>
                <w:rFonts w:eastAsia="Arial Unicode MS"/>
              </w:rPr>
            </w:pPr>
            <w:r w:rsidRPr="00D82A73">
              <w:rPr>
                <w:rFonts w:eastAsia="Arial Unicode MS"/>
              </w:rPr>
              <w:t>T.ex. Mödrahälsovårdsjournal 1 - MHV1.</w:t>
            </w:r>
          </w:p>
        </w:tc>
        <w:tc>
          <w:tcPr>
            <w:tcW w:w="1140" w:type="dxa"/>
          </w:tcPr>
          <w:p w14:paraId="0661E375" w14:textId="77777777" w:rsidR="00F963D1" w:rsidRPr="00D82A73" w:rsidRDefault="00F963D1" w:rsidP="00F963D1">
            <w:pPr>
              <w:rPr>
                <w:rFonts w:eastAsia="Arial Unicode MS"/>
              </w:rPr>
            </w:pPr>
            <w:r w:rsidRPr="00D82A73">
              <w:rPr>
                <w:rFonts w:eastAsia="Arial Unicode MS"/>
              </w:rPr>
              <w:t>KTOV</w:t>
            </w:r>
          </w:p>
        </w:tc>
        <w:tc>
          <w:tcPr>
            <w:tcW w:w="720" w:type="dxa"/>
          </w:tcPr>
          <w:p w14:paraId="745FB2E7" w14:textId="77777777" w:rsidR="00F963D1" w:rsidRPr="00D82A73" w:rsidRDefault="00F963D1" w:rsidP="00F963D1">
            <w:pPr>
              <w:rPr>
                <w:rFonts w:eastAsia="Arial Unicode MS"/>
              </w:rPr>
            </w:pPr>
            <w:r w:rsidRPr="00D82A73">
              <w:rPr>
                <w:rFonts w:eastAsia="Arial Unicode MS"/>
              </w:rPr>
              <w:t>1</w:t>
            </w:r>
          </w:p>
        </w:tc>
        <w:tc>
          <w:tcPr>
            <w:tcW w:w="1800" w:type="dxa"/>
          </w:tcPr>
          <w:p w14:paraId="165F38FD" w14:textId="77777777" w:rsidR="00F963D1" w:rsidRPr="00D82A73" w:rsidRDefault="00F963D1" w:rsidP="00F963D1">
            <w:pPr>
              <w:rPr>
                <w:rFonts w:eastAsia="Arial Unicode MS"/>
              </w:rPr>
            </w:pPr>
            <w:r w:rsidRPr="00D82A73">
              <w:rPr>
                <w:rFonts w:eastAsia="Arial Unicode MS"/>
              </w:rPr>
              <w:t xml:space="preserve">KV Malltyp. </w:t>
            </w:r>
          </w:p>
        </w:tc>
        <w:tc>
          <w:tcPr>
            <w:tcW w:w="1920" w:type="dxa"/>
          </w:tcPr>
          <w:p w14:paraId="5E19F921" w14:textId="77777777" w:rsidR="00F963D1" w:rsidRPr="00D82A73" w:rsidRDefault="00F963D1" w:rsidP="00F963D1">
            <w:pPr>
              <w:rPr>
                <w:rFonts w:ascii="Arial" w:eastAsia="Arial Unicode MS" w:hAnsi="Arial"/>
              </w:rPr>
            </w:pPr>
            <w:r w:rsidRPr="00D82A73">
              <w:rPr>
                <w:rFonts w:ascii="Arial" w:eastAsia="Arial Unicode MS" w:hAnsi="Arial"/>
              </w:rPr>
              <w:t>Standard sakns.</w:t>
            </w:r>
          </w:p>
        </w:tc>
        <w:tc>
          <w:tcPr>
            <w:tcW w:w="1200" w:type="dxa"/>
            <w:shd w:val="clear" w:color="auto" w:fill="auto"/>
          </w:tcPr>
          <w:p w14:paraId="2577622C" w14:textId="77777777" w:rsidR="00F963D1" w:rsidRPr="00D82A73" w:rsidRDefault="00F963D1" w:rsidP="00F963D1">
            <w:pPr>
              <w:rPr>
                <w:rFonts w:ascii="Arial" w:eastAsia="Arial Unicode MS" w:hAnsi="Arial"/>
              </w:rPr>
            </w:pPr>
          </w:p>
        </w:tc>
        <w:tc>
          <w:tcPr>
            <w:tcW w:w="1080" w:type="dxa"/>
            <w:shd w:val="clear" w:color="auto" w:fill="auto"/>
          </w:tcPr>
          <w:p w14:paraId="6FFDFD23" w14:textId="77777777" w:rsidR="00F963D1" w:rsidRPr="00D82A73" w:rsidRDefault="00F963D1" w:rsidP="00F963D1">
            <w:pPr>
              <w:rPr>
                <w:rFonts w:ascii="Arial" w:eastAsia="Arial Unicode MS" w:hAnsi="Arial"/>
              </w:rPr>
            </w:pPr>
          </w:p>
        </w:tc>
        <w:tc>
          <w:tcPr>
            <w:tcW w:w="1160" w:type="dxa"/>
            <w:shd w:val="clear" w:color="auto" w:fill="auto"/>
          </w:tcPr>
          <w:p w14:paraId="7DE508AB" w14:textId="77777777" w:rsidR="00F963D1" w:rsidRPr="00D82A73" w:rsidRDefault="00F963D1" w:rsidP="00F963D1">
            <w:pPr>
              <w:rPr>
                <w:rFonts w:ascii="Arial" w:eastAsia="Arial Unicode MS" w:hAnsi="Arial"/>
              </w:rPr>
            </w:pPr>
          </w:p>
        </w:tc>
      </w:tr>
      <w:tr w:rsidR="00F963D1" w:rsidRPr="00D82A73" w14:paraId="60168C64" w14:textId="77777777" w:rsidTr="00F963D1">
        <w:trPr>
          <w:trHeight w:val="217"/>
        </w:trPr>
        <w:tc>
          <w:tcPr>
            <w:tcW w:w="2567" w:type="dxa"/>
            <w:gridSpan w:val="2"/>
          </w:tcPr>
          <w:p w14:paraId="1BE1A6CC" w14:textId="77777777" w:rsidR="00F963D1" w:rsidRPr="00D82A73" w:rsidRDefault="00F963D1" w:rsidP="00F963D1">
            <w:pPr>
              <w:rPr>
                <w:rFonts w:eastAsia="Arial Unicode MS"/>
              </w:rPr>
            </w:pPr>
            <w:r w:rsidRPr="00D82A73">
              <w:rPr>
                <w:rFonts w:eastAsia="Arial Unicode MS"/>
              </w:rPr>
              <w:t>(templateVersion)</w:t>
            </w:r>
          </w:p>
        </w:tc>
        <w:tc>
          <w:tcPr>
            <w:tcW w:w="3388" w:type="dxa"/>
          </w:tcPr>
          <w:p w14:paraId="3AC8AA4A" w14:textId="77777777" w:rsidR="00F963D1" w:rsidRPr="00D82A73" w:rsidRDefault="00F963D1" w:rsidP="00F963D1">
            <w:r w:rsidRPr="00D82A73">
              <w:t>Mallens version</w:t>
            </w:r>
          </w:p>
        </w:tc>
        <w:tc>
          <w:tcPr>
            <w:tcW w:w="1140" w:type="dxa"/>
          </w:tcPr>
          <w:p w14:paraId="3F39ABFB" w14:textId="77777777" w:rsidR="00F963D1" w:rsidRPr="00D82A73" w:rsidRDefault="00F963D1" w:rsidP="00F963D1">
            <w:pPr>
              <w:rPr>
                <w:rFonts w:eastAsia="Arial Unicode MS"/>
              </w:rPr>
            </w:pPr>
            <w:r w:rsidRPr="00D82A73">
              <w:rPr>
                <w:rFonts w:eastAsia="Arial Unicode MS"/>
              </w:rPr>
              <w:t>VÄ</w:t>
            </w:r>
          </w:p>
        </w:tc>
        <w:tc>
          <w:tcPr>
            <w:tcW w:w="720" w:type="dxa"/>
          </w:tcPr>
          <w:p w14:paraId="22878085" w14:textId="77777777" w:rsidR="00F963D1" w:rsidRPr="00D82A73" w:rsidRDefault="00F963D1" w:rsidP="00F963D1">
            <w:pPr>
              <w:rPr>
                <w:rFonts w:eastAsia="Arial Unicode MS"/>
              </w:rPr>
            </w:pPr>
            <w:r w:rsidRPr="00D82A73">
              <w:rPr>
                <w:rFonts w:eastAsia="Arial Unicode MS"/>
              </w:rPr>
              <w:t>1</w:t>
            </w:r>
          </w:p>
        </w:tc>
        <w:tc>
          <w:tcPr>
            <w:tcW w:w="1800" w:type="dxa"/>
          </w:tcPr>
          <w:p w14:paraId="435A3AF8" w14:textId="77777777" w:rsidR="00F963D1" w:rsidRPr="00D82A73" w:rsidRDefault="00F963D1" w:rsidP="00F963D1"/>
        </w:tc>
        <w:tc>
          <w:tcPr>
            <w:tcW w:w="1920" w:type="dxa"/>
          </w:tcPr>
          <w:p w14:paraId="77950EF6" w14:textId="77777777" w:rsidR="00F963D1" w:rsidRPr="00D82A73" w:rsidRDefault="00F963D1" w:rsidP="00F963D1">
            <w:pPr>
              <w:rPr>
                <w:rFonts w:ascii="Arial" w:eastAsia="Arial Unicode MS" w:hAnsi="Arial"/>
              </w:rPr>
            </w:pPr>
          </w:p>
        </w:tc>
        <w:tc>
          <w:tcPr>
            <w:tcW w:w="1200" w:type="dxa"/>
            <w:shd w:val="clear" w:color="auto" w:fill="auto"/>
          </w:tcPr>
          <w:p w14:paraId="2C6BEF86" w14:textId="77777777" w:rsidR="00F963D1" w:rsidRPr="00D82A73" w:rsidRDefault="00F963D1" w:rsidP="00F963D1">
            <w:pPr>
              <w:rPr>
                <w:rFonts w:ascii="Arial" w:eastAsia="Arial Unicode MS" w:hAnsi="Arial"/>
              </w:rPr>
            </w:pPr>
          </w:p>
        </w:tc>
        <w:tc>
          <w:tcPr>
            <w:tcW w:w="1080" w:type="dxa"/>
            <w:shd w:val="clear" w:color="auto" w:fill="auto"/>
          </w:tcPr>
          <w:p w14:paraId="43D0C0C5" w14:textId="77777777" w:rsidR="00F963D1" w:rsidRPr="00D82A73" w:rsidRDefault="00F963D1" w:rsidP="00F963D1">
            <w:pPr>
              <w:rPr>
                <w:rFonts w:ascii="Arial" w:eastAsia="Arial Unicode MS" w:hAnsi="Arial"/>
              </w:rPr>
            </w:pPr>
          </w:p>
        </w:tc>
        <w:tc>
          <w:tcPr>
            <w:tcW w:w="1160" w:type="dxa"/>
            <w:shd w:val="clear" w:color="auto" w:fill="auto"/>
          </w:tcPr>
          <w:p w14:paraId="3A801E48" w14:textId="77777777" w:rsidR="00F963D1" w:rsidRPr="00D82A73" w:rsidRDefault="00F963D1" w:rsidP="00F963D1">
            <w:pPr>
              <w:rPr>
                <w:rFonts w:ascii="Arial" w:eastAsia="Arial Unicode MS" w:hAnsi="Arial"/>
              </w:rPr>
            </w:pPr>
          </w:p>
        </w:tc>
      </w:tr>
      <w:tr w:rsidR="00F963D1" w:rsidRPr="00D82A73" w14:paraId="782A4FFB" w14:textId="77777777" w:rsidTr="00F963D1">
        <w:trPr>
          <w:trHeight w:val="217"/>
        </w:trPr>
        <w:tc>
          <w:tcPr>
            <w:tcW w:w="2567" w:type="dxa"/>
            <w:gridSpan w:val="2"/>
          </w:tcPr>
          <w:p w14:paraId="5C14C92B" w14:textId="77777777" w:rsidR="00F963D1" w:rsidRPr="00D82A73" w:rsidRDefault="00F963D1" w:rsidP="00F963D1">
            <w:pPr>
              <w:rPr>
                <w:rFonts w:eastAsia="Arial Unicode MS"/>
              </w:rPr>
            </w:pPr>
            <w:r w:rsidRPr="00D82A73">
              <w:rPr>
                <w:rFonts w:eastAsia="Arial Unicode MS"/>
              </w:rPr>
              <w:t>Obligatoriskt</w:t>
            </w:r>
          </w:p>
          <w:p w14:paraId="24766598" w14:textId="77777777" w:rsidR="00F963D1" w:rsidRPr="00D82A73" w:rsidRDefault="00F963D1" w:rsidP="00F963D1">
            <w:pPr>
              <w:rPr>
                <w:rFonts w:eastAsia="Arial Unicode MS"/>
              </w:rPr>
            </w:pPr>
            <w:r w:rsidRPr="00D82A73">
              <w:rPr>
                <w:rFonts w:eastAsia="Arial Unicode MS"/>
              </w:rPr>
              <w:t>(Mandatory)</w:t>
            </w:r>
          </w:p>
        </w:tc>
        <w:tc>
          <w:tcPr>
            <w:tcW w:w="3388" w:type="dxa"/>
          </w:tcPr>
          <w:p w14:paraId="6D242C11" w14:textId="77777777" w:rsidR="00F963D1" w:rsidRPr="00D82A73" w:rsidRDefault="00F963D1" w:rsidP="00F963D1">
            <w:r w:rsidRPr="00D82A73">
              <w:t xml:space="preserve">Indikerar om formuläret är obligatoriskt att fylla i av användaren. </w:t>
            </w:r>
          </w:p>
          <w:p w14:paraId="1FBB7CB1" w14:textId="77777777" w:rsidR="00F963D1" w:rsidRPr="00D82A73" w:rsidRDefault="00F963D1" w:rsidP="00F963D1">
            <w:r w:rsidRPr="00D82A73">
              <w:t xml:space="preserve">T.ex. Ett obligatoriskt formulär kan </w:t>
            </w:r>
            <w:proofErr w:type="gramStart"/>
            <w:r w:rsidRPr="00D82A73">
              <w:t>indikerar</w:t>
            </w:r>
            <w:proofErr w:type="gramEnd"/>
            <w:r w:rsidRPr="00D82A73">
              <w:t xml:space="preserve"> att formuläret är en del av en vårdprocess.</w:t>
            </w:r>
          </w:p>
        </w:tc>
        <w:tc>
          <w:tcPr>
            <w:tcW w:w="1140" w:type="dxa"/>
          </w:tcPr>
          <w:p w14:paraId="76AB5728" w14:textId="77777777" w:rsidR="00F963D1" w:rsidRPr="00D82A73" w:rsidRDefault="00F963D1" w:rsidP="00F963D1">
            <w:pPr>
              <w:rPr>
                <w:rFonts w:eastAsia="Arial Unicode MS"/>
              </w:rPr>
            </w:pPr>
            <w:r w:rsidRPr="00D82A73">
              <w:rPr>
                <w:rFonts w:eastAsia="Arial Unicode MS"/>
              </w:rPr>
              <w:t>S/F</w:t>
            </w:r>
          </w:p>
        </w:tc>
        <w:tc>
          <w:tcPr>
            <w:tcW w:w="720" w:type="dxa"/>
          </w:tcPr>
          <w:p w14:paraId="263B96F7" w14:textId="77777777" w:rsidR="00F963D1" w:rsidRPr="00D82A73" w:rsidRDefault="00F963D1" w:rsidP="00F963D1">
            <w:pPr>
              <w:rPr>
                <w:rFonts w:eastAsia="Arial Unicode MS"/>
              </w:rPr>
            </w:pPr>
            <w:r w:rsidRPr="00D82A73">
              <w:rPr>
                <w:rFonts w:eastAsia="Arial Unicode MS"/>
              </w:rPr>
              <w:t>1</w:t>
            </w:r>
          </w:p>
        </w:tc>
        <w:tc>
          <w:tcPr>
            <w:tcW w:w="1800" w:type="dxa"/>
          </w:tcPr>
          <w:p w14:paraId="571B37E7" w14:textId="77777777" w:rsidR="00F963D1" w:rsidRPr="00D82A73" w:rsidRDefault="00F963D1" w:rsidP="00F963D1">
            <w:r w:rsidRPr="00D82A73">
              <w:t>True = obligatoriskt</w:t>
            </w:r>
          </w:p>
          <w:p w14:paraId="4A3C7F45" w14:textId="77777777" w:rsidR="00F963D1" w:rsidRPr="00D82A73" w:rsidRDefault="00F963D1" w:rsidP="00F963D1">
            <w:pPr>
              <w:rPr>
                <w:rFonts w:eastAsia="Arial Unicode MS"/>
              </w:rPr>
            </w:pPr>
            <w:r w:rsidRPr="00D82A73">
              <w:rPr>
                <w:szCs w:val="20"/>
              </w:rPr>
              <w:t>False = Frivilligt</w:t>
            </w:r>
          </w:p>
        </w:tc>
        <w:tc>
          <w:tcPr>
            <w:tcW w:w="1920" w:type="dxa"/>
          </w:tcPr>
          <w:p w14:paraId="0DEB588E" w14:textId="77777777" w:rsidR="00F963D1" w:rsidRPr="00D82A73" w:rsidRDefault="00F963D1" w:rsidP="00F963D1">
            <w:pPr>
              <w:rPr>
                <w:rFonts w:ascii="Arial" w:eastAsia="Arial Unicode MS" w:hAnsi="Arial"/>
              </w:rPr>
            </w:pPr>
          </w:p>
        </w:tc>
        <w:tc>
          <w:tcPr>
            <w:tcW w:w="1200" w:type="dxa"/>
            <w:shd w:val="clear" w:color="auto" w:fill="auto"/>
          </w:tcPr>
          <w:p w14:paraId="18B0F4F0" w14:textId="77777777" w:rsidR="00F963D1" w:rsidRPr="00D82A73" w:rsidRDefault="00F963D1" w:rsidP="00F963D1">
            <w:pPr>
              <w:rPr>
                <w:rFonts w:ascii="Arial" w:eastAsia="Arial Unicode MS" w:hAnsi="Arial"/>
              </w:rPr>
            </w:pPr>
          </w:p>
        </w:tc>
        <w:tc>
          <w:tcPr>
            <w:tcW w:w="1080" w:type="dxa"/>
            <w:shd w:val="clear" w:color="auto" w:fill="auto"/>
          </w:tcPr>
          <w:p w14:paraId="57B15B40" w14:textId="77777777" w:rsidR="00F963D1" w:rsidRPr="00D82A73" w:rsidRDefault="00F963D1" w:rsidP="00F963D1">
            <w:pPr>
              <w:rPr>
                <w:rFonts w:ascii="Arial" w:eastAsia="Arial Unicode MS" w:hAnsi="Arial"/>
              </w:rPr>
            </w:pPr>
          </w:p>
        </w:tc>
        <w:tc>
          <w:tcPr>
            <w:tcW w:w="1160" w:type="dxa"/>
            <w:shd w:val="clear" w:color="auto" w:fill="auto"/>
          </w:tcPr>
          <w:p w14:paraId="4A068BB4" w14:textId="77777777" w:rsidR="00F963D1" w:rsidRPr="00D82A73" w:rsidRDefault="00F963D1" w:rsidP="00F963D1">
            <w:pPr>
              <w:rPr>
                <w:rFonts w:ascii="Arial" w:eastAsia="Arial Unicode MS" w:hAnsi="Arial"/>
              </w:rPr>
            </w:pPr>
          </w:p>
        </w:tc>
      </w:tr>
      <w:tr w:rsidR="00F963D1" w:rsidRPr="00D82A73" w14:paraId="4380CEC7" w14:textId="77777777" w:rsidTr="00F963D1">
        <w:trPr>
          <w:trHeight w:val="217"/>
        </w:trPr>
        <w:tc>
          <w:tcPr>
            <w:tcW w:w="2567" w:type="dxa"/>
            <w:gridSpan w:val="2"/>
          </w:tcPr>
          <w:p w14:paraId="0A4B36FD" w14:textId="77777777" w:rsidR="00F963D1" w:rsidRPr="00D82A73" w:rsidRDefault="00F963D1" w:rsidP="00F963D1">
            <w:pPr>
              <w:rPr>
                <w:rFonts w:eastAsia="Arial Unicode MS"/>
              </w:rPr>
            </w:pPr>
            <w:r w:rsidRPr="00D82A73">
              <w:rPr>
                <w:rFonts w:eastAsia="Arial Unicode MS"/>
              </w:rPr>
              <w:t>Språk (Language)</w:t>
            </w:r>
          </w:p>
        </w:tc>
        <w:tc>
          <w:tcPr>
            <w:tcW w:w="3388" w:type="dxa"/>
          </w:tcPr>
          <w:p w14:paraId="0289437B" w14:textId="77777777" w:rsidR="00F963D1" w:rsidRPr="00D82A73" w:rsidRDefault="00F963D1" w:rsidP="00F963D1">
            <w:pPr>
              <w:rPr>
                <w:szCs w:val="20"/>
              </w:rPr>
            </w:pPr>
            <w:r w:rsidRPr="00D82A73">
              <w:rPr>
                <w:szCs w:val="20"/>
              </w:rPr>
              <w:t xml:space="preserve">Beskriver vilket språk som används i formuläret. </w:t>
            </w:r>
          </w:p>
          <w:p w14:paraId="66EE88AB" w14:textId="77777777" w:rsidR="00F963D1" w:rsidRPr="00D82A73" w:rsidRDefault="00F963D1" w:rsidP="00F963D1">
            <w:pPr>
              <w:rPr>
                <w:rFonts w:eastAsia="Arial Unicode MS"/>
                <w:szCs w:val="20"/>
              </w:rPr>
            </w:pPr>
            <w:r w:rsidRPr="00D82A73">
              <w:rPr>
                <w:szCs w:val="20"/>
              </w:rPr>
              <w:t>T.ex. sv eller en.</w:t>
            </w:r>
          </w:p>
        </w:tc>
        <w:tc>
          <w:tcPr>
            <w:tcW w:w="1140" w:type="dxa"/>
          </w:tcPr>
          <w:p w14:paraId="67FDF0CC" w14:textId="77777777" w:rsidR="00F963D1" w:rsidRPr="00D82A73" w:rsidRDefault="00F963D1" w:rsidP="00F963D1">
            <w:pPr>
              <w:rPr>
                <w:rFonts w:eastAsia="Arial Unicode MS"/>
              </w:rPr>
            </w:pPr>
            <w:r w:rsidRPr="00D82A73">
              <w:rPr>
                <w:rFonts w:eastAsia="Arial Unicode MS"/>
              </w:rPr>
              <w:t>KTOV</w:t>
            </w:r>
          </w:p>
        </w:tc>
        <w:tc>
          <w:tcPr>
            <w:tcW w:w="720" w:type="dxa"/>
          </w:tcPr>
          <w:p w14:paraId="140BA970" w14:textId="77777777" w:rsidR="00F963D1" w:rsidRPr="00D82A73" w:rsidRDefault="00F963D1" w:rsidP="00F963D1">
            <w:pPr>
              <w:rPr>
                <w:rFonts w:eastAsia="Arial Unicode MS"/>
              </w:rPr>
            </w:pPr>
            <w:r w:rsidRPr="00D82A73">
              <w:rPr>
                <w:rFonts w:eastAsia="Arial Unicode MS"/>
              </w:rPr>
              <w:t>1</w:t>
            </w:r>
          </w:p>
        </w:tc>
        <w:tc>
          <w:tcPr>
            <w:tcW w:w="1800" w:type="dxa"/>
          </w:tcPr>
          <w:p w14:paraId="1E6FF3AC" w14:textId="77777777" w:rsidR="00F963D1" w:rsidRPr="00D82A73" w:rsidRDefault="00F963D1" w:rsidP="00F963D1">
            <w:pPr>
              <w:rPr>
                <w:rFonts w:eastAsia="Arial Unicode MS"/>
              </w:rPr>
            </w:pPr>
            <w:r w:rsidRPr="00D82A73">
              <w:rPr>
                <w:rFonts w:eastAsia="Arial Unicode MS"/>
              </w:rPr>
              <w:t xml:space="preserve">KV Språk. </w:t>
            </w:r>
          </w:p>
        </w:tc>
        <w:tc>
          <w:tcPr>
            <w:tcW w:w="1920" w:type="dxa"/>
          </w:tcPr>
          <w:p w14:paraId="47E3D9FC" w14:textId="77777777" w:rsidR="00F963D1" w:rsidRPr="00D82A73" w:rsidRDefault="00F963D1" w:rsidP="00F963D1">
            <w:pPr>
              <w:rPr>
                <w:rFonts w:ascii="Arial" w:eastAsia="Arial Unicode MS" w:hAnsi="Arial"/>
              </w:rPr>
            </w:pPr>
            <w:r w:rsidRPr="00D82A73">
              <w:rPr>
                <w:rFonts w:eastAsia="Arial Unicode MS"/>
              </w:rPr>
              <w:t xml:space="preserve">Kodverk för språk Innehåller språkkoder som utgår från SS-ISO </w:t>
            </w:r>
            <w:proofErr w:type="gramStart"/>
            <w:r w:rsidRPr="00D82A73">
              <w:rPr>
                <w:rFonts w:eastAsia="Arial Unicode MS"/>
              </w:rPr>
              <w:t>639-1:2005</w:t>
            </w:r>
            <w:proofErr w:type="gramEnd"/>
          </w:p>
        </w:tc>
        <w:tc>
          <w:tcPr>
            <w:tcW w:w="1200" w:type="dxa"/>
            <w:shd w:val="clear" w:color="auto" w:fill="auto"/>
          </w:tcPr>
          <w:p w14:paraId="0B2E83D9" w14:textId="77777777" w:rsidR="00F963D1" w:rsidRPr="00D82A73" w:rsidRDefault="00F963D1" w:rsidP="00F963D1">
            <w:pPr>
              <w:rPr>
                <w:rFonts w:ascii="Arial" w:eastAsia="Arial Unicode MS" w:hAnsi="Arial"/>
              </w:rPr>
            </w:pPr>
          </w:p>
        </w:tc>
        <w:tc>
          <w:tcPr>
            <w:tcW w:w="1080" w:type="dxa"/>
            <w:shd w:val="clear" w:color="auto" w:fill="auto"/>
          </w:tcPr>
          <w:p w14:paraId="1284D382" w14:textId="77777777" w:rsidR="00F963D1" w:rsidRPr="00D82A73" w:rsidRDefault="00F963D1" w:rsidP="00F963D1">
            <w:pPr>
              <w:rPr>
                <w:rFonts w:ascii="Arial" w:eastAsia="Arial Unicode MS" w:hAnsi="Arial"/>
              </w:rPr>
            </w:pPr>
          </w:p>
        </w:tc>
        <w:tc>
          <w:tcPr>
            <w:tcW w:w="1160" w:type="dxa"/>
            <w:shd w:val="clear" w:color="auto" w:fill="auto"/>
          </w:tcPr>
          <w:p w14:paraId="0CB2D422" w14:textId="77777777" w:rsidR="00F963D1" w:rsidRPr="00D82A73" w:rsidRDefault="00F963D1" w:rsidP="00F963D1">
            <w:pPr>
              <w:rPr>
                <w:rFonts w:ascii="Arial" w:eastAsia="Arial Unicode MS" w:hAnsi="Arial"/>
              </w:rPr>
            </w:pPr>
          </w:p>
        </w:tc>
      </w:tr>
      <w:tr w:rsidR="00F963D1" w:rsidRPr="00D82A73" w14:paraId="28D2668D" w14:textId="77777777" w:rsidTr="00F963D1">
        <w:trPr>
          <w:trHeight w:val="217"/>
        </w:trPr>
        <w:tc>
          <w:tcPr>
            <w:tcW w:w="2567" w:type="dxa"/>
            <w:gridSpan w:val="2"/>
          </w:tcPr>
          <w:p w14:paraId="3F898B80" w14:textId="77777777" w:rsidR="00F963D1" w:rsidRPr="00D82A73" w:rsidRDefault="00F963D1" w:rsidP="00F963D1">
            <w:pPr>
              <w:rPr>
                <w:rFonts w:eastAsia="Arial Unicode MS"/>
              </w:rPr>
            </w:pPr>
            <w:r w:rsidRPr="00D82A73">
              <w:rPr>
                <w:rFonts w:eastAsia="Arial Unicode MS"/>
              </w:rPr>
              <w:t xml:space="preserve">Rubrik </w:t>
            </w:r>
          </w:p>
          <w:p w14:paraId="1AB973DC" w14:textId="77777777" w:rsidR="00F963D1" w:rsidRPr="00D82A73" w:rsidRDefault="00F963D1" w:rsidP="00F963D1">
            <w:pPr>
              <w:rPr>
                <w:rFonts w:eastAsia="Arial Unicode MS"/>
              </w:rPr>
            </w:pPr>
            <w:r w:rsidRPr="00D82A73">
              <w:rPr>
                <w:rFonts w:eastAsia="Arial Unicode MS"/>
              </w:rPr>
              <w:t>(FormTitle)</w:t>
            </w:r>
          </w:p>
        </w:tc>
        <w:tc>
          <w:tcPr>
            <w:tcW w:w="3388" w:type="dxa"/>
          </w:tcPr>
          <w:p w14:paraId="579E87E7" w14:textId="77777777" w:rsidR="00F963D1" w:rsidRPr="00D82A73" w:rsidRDefault="00F963D1" w:rsidP="00F963D1">
            <w:pPr>
              <w:rPr>
                <w:rFonts w:eastAsia="Arial Unicode MS"/>
              </w:rPr>
            </w:pPr>
            <w:r w:rsidRPr="00D82A73">
              <w:rPr>
                <w:rFonts w:eastAsia="Arial Unicode MS"/>
              </w:rPr>
              <w:t xml:space="preserve">Mallens/formulärets rubrik. Används på formulärets introduktionssida. </w:t>
            </w:r>
          </w:p>
        </w:tc>
        <w:tc>
          <w:tcPr>
            <w:tcW w:w="1140" w:type="dxa"/>
          </w:tcPr>
          <w:p w14:paraId="77D07F9B" w14:textId="77777777" w:rsidR="00F963D1" w:rsidRPr="00D82A73" w:rsidRDefault="00F963D1" w:rsidP="00F963D1">
            <w:pPr>
              <w:rPr>
                <w:rFonts w:eastAsia="Arial Unicode MS"/>
              </w:rPr>
            </w:pPr>
            <w:r w:rsidRPr="00D82A73">
              <w:rPr>
                <w:rFonts w:eastAsia="Arial Unicode MS"/>
              </w:rPr>
              <w:t>TXT</w:t>
            </w:r>
          </w:p>
        </w:tc>
        <w:tc>
          <w:tcPr>
            <w:tcW w:w="720" w:type="dxa"/>
          </w:tcPr>
          <w:p w14:paraId="14BC6395"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1A4511CA" w14:textId="77777777" w:rsidR="00F963D1" w:rsidRPr="00D82A73" w:rsidRDefault="00F963D1" w:rsidP="00F963D1">
            <w:pPr>
              <w:rPr>
                <w:rFonts w:eastAsia="Arial Unicode MS"/>
              </w:rPr>
            </w:pPr>
          </w:p>
        </w:tc>
        <w:tc>
          <w:tcPr>
            <w:tcW w:w="1920" w:type="dxa"/>
          </w:tcPr>
          <w:p w14:paraId="66C830DF" w14:textId="77777777" w:rsidR="00F963D1" w:rsidRPr="00D82A73" w:rsidRDefault="00F963D1" w:rsidP="00F963D1">
            <w:pPr>
              <w:rPr>
                <w:rFonts w:ascii="Arial" w:eastAsia="Arial Unicode MS" w:hAnsi="Arial"/>
              </w:rPr>
            </w:pPr>
          </w:p>
        </w:tc>
        <w:tc>
          <w:tcPr>
            <w:tcW w:w="1200" w:type="dxa"/>
            <w:shd w:val="clear" w:color="auto" w:fill="auto"/>
          </w:tcPr>
          <w:p w14:paraId="2907C796" w14:textId="77777777" w:rsidR="00F963D1" w:rsidRPr="00D82A73" w:rsidRDefault="00F963D1" w:rsidP="00F963D1">
            <w:pPr>
              <w:rPr>
                <w:rFonts w:ascii="Arial" w:eastAsia="Arial Unicode MS" w:hAnsi="Arial"/>
              </w:rPr>
            </w:pPr>
          </w:p>
        </w:tc>
        <w:tc>
          <w:tcPr>
            <w:tcW w:w="1080" w:type="dxa"/>
            <w:shd w:val="clear" w:color="auto" w:fill="auto"/>
          </w:tcPr>
          <w:p w14:paraId="2A80808A" w14:textId="77777777" w:rsidR="00F963D1" w:rsidRPr="00D82A73" w:rsidRDefault="00F963D1" w:rsidP="00F963D1">
            <w:pPr>
              <w:rPr>
                <w:rFonts w:ascii="Arial" w:eastAsia="Arial Unicode MS" w:hAnsi="Arial"/>
              </w:rPr>
            </w:pPr>
          </w:p>
        </w:tc>
        <w:tc>
          <w:tcPr>
            <w:tcW w:w="1160" w:type="dxa"/>
            <w:shd w:val="clear" w:color="auto" w:fill="auto"/>
          </w:tcPr>
          <w:p w14:paraId="1ECFE6B5" w14:textId="77777777" w:rsidR="00F963D1" w:rsidRPr="00D82A73" w:rsidRDefault="00F963D1" w:rsidP="00F963D1">
            <w:pPr>
              <w:rPr>
                <w:rFonts w:ascii="Arial" w:eastAsia="Arial Unicode MS" w:hAnsi="Arial"/>
              </w:rPr>
            </w:pPr>
          </w:p>
        </w:tc>
      </w:tr>
      <w:tr w:rsidR="00F963D1" w:rsidRPr="00D82A73" w14:paraId="4C0A22EF" w14:textId="77777777" w:rsidTr="00F963D1">
        <w:trPr>
          <w:trHeight w:val="217"/>
        </w:trPr>
        <w:tc>
          <w:tcPr>
            <w:tcW w:w="2567" w:type="dxa"/>
            <w:gridSpan w:val="2"/>
          </w:tcPr>
          <w:p w14:paraId="2AB4FCED" w14:textId="77777777" w:rsidR="00F963D1" w:rsidRPr="00D82A73" w:rsidRDefault="00F963D1" w:rsidP="00F963D1">
            <w:pPr>
              <w:rPr>
                <w:rFonts w:eastAsia="Arial Unicode MS"/>
              </w:rPr>
            </w:pPr>
            <w:r w:rsidRPr="00D82A73">
              <w:rPr>
                <w:rFonts w:eastAsia="Arial Unicode MS"/>
              </w:rPr>
              <w:t>Mallens namn</w:t>
            </w:r>
          </w:p>
          <w:p w14:paraId="7C57D16F" w14:textId="77777777" w:rsidR="00F963D1" w:rsidRPr="00D82A73" w:rsidRDefault="00F963D1" w:rsidP="00F963D1">
            <w:pPr>
              <w:rPr>
                <w:rFonts w:eastAsia="Arial Unicode MS"/>
              </w:rPr>
            </w:pPr>
            <w:r w:rsidRPr="00D82A73">
              <w:rPr>
                <w:rFonts w:eastAsia="Arial Unicode MS"/>
              </w:rPr>
              <w:t>(FormName)</w:t>
            </w:r>
          </w:p>
        </w:tc>
        <w:tc>
          <w:tcPr>
            <w:tcW w:w="3388" w:type="dxa"/>
          </w:tcPr>
          <w:p w14:paraId="500A7826" w14:textId="77777777" w:rsidR="00F963D1" w:rsidRPr="00D82A73" w:rsidRDefault="00F963D1" w:rsidP="00F963D1">
            <w:pPr>
              <w:rPr>
                <w:rFonts w:eastAsia="Arial Unicode MS"/>
              </w:rPr>
            </w:pPr>
            <w:r w:rsidRPr="00D82A73">
              <w:rPr>
                <w:rFonts w:eastAsia="Arial Unicode MS"/>
              </w:rPr>
              <w:t>Mallens namn.</w:t>
            </w:r>
          </w:p>
          <w:p w14:paraId="3CB02824" w14:textId="77777777" w:rsidR="00F963D1" w:rsidRPr="00D82A73" w:rsidRDefault="00F963D1" w:rsidP="00F963D1">
            <w:pPr>
              <w:rPr>
                <w:rFonts w:eastAsia="Arial Unicode MS"/>
              </w:rPr>
            </w:pPr>
            <w:r w:rsidRPr="00D82A73">
              <w:rPr>
                <w:rFonts w:eastAsia="Arial Unicode MS"/>
              </w:rPr>
              <w:t>T.ex. Hälsodeklaration Mödravård</w:t>
            </w:r>
          </w:p>
        </w:tc>
        <w:tc>
          <w:tcPr>
            <w:tcW w:w="1140" w:type="dxa"/>
          </w:tcPr>
          <w:p w14:paraId="4D00BADA" w14:textId="77777777" w:rsidR="00F963D1" w:rsidRPr="00D82A73" w:rsidRDefault="00F963D1" w:rsidP="00F963D1">
            <w:pPr>
              <w:rPr>
                <w:rFonts w:eastAsia="Arial Unicode MS"/>
              </w:rPr>
            </w:pPr>
            <w:r w:rsidRPr="00D82A73">
              <w:rPr>
                <w:rFonts w:eastAsia="Arial Unicode MS"/>
              </w:rPr>
              <w:t>TXT</w:t>
            </w:r>
          </w:p>
        </w:tc>
        <w:tc>
          <w:tcPr>
            <w:tcW w:w="720" w:type="dxa"/>
          </w:tcPr>
          <w:p w14:paraId="300D2BDE" w14:textId="77777777" w:rsidR="00F963D1" w:rsidRPr="00D82A73" w:rsidRDefault="00F963D1" w:rsidP="00F963D1">
            <w:pPr>
              <w:rPr>
                <w:rFonts w:eastAsia="Arial Unicode MS"/>
              </w:rPr>
            </w:pPr>
            <w:r w:rsidRPr="00D82A73">
              <w:rPr>
                <w:rFonts w:eastAsia="Arial Unicode MS"/>
              </w:rPr>
              <w:t>1</w:t>
            </w:r>
          </w:p>
        </w:tc>
        <w:tc>
          <w:tcPr>
            <w:tcW w:w="1800" w:type="dxa"/>
          </w:tcPr>
          <w:p w14:paraId="0458A1FE" w14:textId="77777777" w:rsidR="00F963D1" w:rsidRPr="00D82A73" w:rsidRDefault="00F963D1" w:rsidP="00F963D1">
            <w:pPr>
              <w:rPr>
                <w:rFonts w:eastAsia="Arial Unicode MS"/>
              </w:rPr>
            </w:pPr>
          </w:p>
        </w:tc>
        <w:tc>
          <w:tcPr>
            <w:tcW w:w="1920" w:type="dxa"/>
          </w:tcPr>
          <w:p w14:paraId="574B458B" w14:textId="77777777" w:rsidR="00F963D1" w:rsidRPr="00D82A73" w:rsidRDefault="00F963D1" w:rsidP="00F963D1">
            <w:pPr>
              <w:rPr>
                <w:rFonts w:ascii="Arial" w:eastAsia="Arial Unicode MS" w:hAnsi="Arial"/>
              </w:rPr>
            </w:pPr>
          </w:p>
        </w:tc>
        <w:tc>
          <w:tcPr>
            <w:tcW w:w="1200" w:type="dxa"/>
            <w:shd w:val="clear" w:color="auto" w:fill="auto"/>
          </w:tcPr>
          <w:p w14:paraId="7DB7CF24" w14:textId="77777777" w:rsidR="00F963D1" w:rsidRPr="00D82A73" w:rsidRDefault="00F963D1" w:rsidP="00F963D1">
            <w:pPr>
              <w:rPr>
                <w:rFonts w:ascii="Arial" w:eastAsia="Arial Unicode MS" w:hAnsi="Arial"/>
              </w:rPr>
            </w:pPr>
          </w:p>
        </w:tc>
        <w:tc>
          <w:tcPr>
            <w:tcW w:w="1080" w:type="dxa"/>
            <w:shd w:val="clear" w:color="auto" w:fill="auto"/>
          </w:tcPr>
          <w:p w14:paraId="0F929CA1" w14:textId="77777777" w:rsidR="00F963D1" w:rsidRPr="00D82A73" w:rsidRDefault="00F963D1" w:rsidP="00F963D1">
            <w:pPr>
              <w:rPr>
                <w:rFonts w:ascii="Arial" w:eastAsia="Arial Unicode MS" w:hAnsi="Arial"/>
              </w:rPr>
            </w:pPr>
          </w:p>
        </w:tc>
        <w:tc>
          <w:tcPr>
            <w:tcW w:w="1160" w:type="dxa"/>
            <w:shd w:val="clear" w:color="auto" w:fill="auto"/>
          </w:tcPr>
          <w:p w14:paraId="068F8C68" w14:textId="77777777" w:rsidR="00F963D1" w:rsidRPr="00D82A73" w:rsidRDefault="00F963D1" w:rsidP="00F963D1">
            <w:pPr>
              <w:rPr>
                <w:rFonts w:ascii="Arial" w:eastAsia="Arial Unicode MS" w:hAnsi="Arial"/>
              </w:rPr>
            </w:pPr>
          </w:p>
        </w:tc>
      </w:tr>
      <w:tr w:rsidR="00F963D1" w:rsidRPr="00D82A73" w14:paraId="58D7A5F6" w14:textId="77777777" w:rsidTr="00F963D1">
        <w:trPr>
          <w:trHeight w:val="217"/>
        </w:trPr>
        <w:tc>
          <w:tcPr>
            <w:tcW w:w="2567" w:type="dxa"/>
            <w:gridSpan w:val="2"/>
          </w:tcPr>
          <w:p w14:paraId="3BEB0AA8" w14:textId="77777777" w:rsidR="00F963D1" w:rsidRPr="00D82A73" w:rsidRDefault="00F963D1" w:rsidP="00F963D1">
            <w:pPr>
              <w:rPr>
                <w:rFonts w:eastAsia="Arial Unicode MS"/>
              </w:rPr>
            </w:pPr>
            <w:r w:rsidRPr="00D82A73">
              <w:rPr>
                <w:rFonts w:eastAsia="Arial Unicode MS"/>
              </w:rPr>
              <w:t>Formulärbeskrivning (Description)</w:t>
            </w:r>
          </w:p>
        </w:tc>
        <w:tc>
          <w:tcPr>
            <w:tcW w:w="3388" w:type="dxa"/>
          </w:tcPr>
          <w:p w14:paraId="4304B515" w14:textId="77777777" w:rsidR="00F963D1" w:rsidRPr="00D82A73" w:rsidRDefault="00F963D1" w:rsidP="00F963D1">
            <w:pPr>
              <w:rPr>
                <w:rFonts w:eastAsia="Arial Unicode MS"/>
              </w:rPr>
            </w:pPr>
            <w:r w:rsidRPr="00D82A73">
              <w:rPr>
                <w:rFonts w:eastAsia="Arial Unicode MS"/>
              </w:rPr>
              <w:t>Formulärets beskrivning och instruktioner.</w:t>
            </w:r>
          </w:p>
          <w:p w14:paraId="26A3CF9B" w14:textId="77777777" w:rsidR="00F963D1" w:rsidRPr="00D82A73" w:rsidRDefault="00F963D1" w:rsidP="00F963D1">
            <w:pPr>
              <w:rPr>
                <w:rFonts w:eastAsia="Arial Unicode MS"/>
              </w:rPr>
            </w:pPr>
            <w:r w:rsidRPr="00D82A73">
              <w:rPr>
                <w:rFonts w:eastAsia="Arial Unicode MS"/>
              </w:rPr>
              <w:t>T.ex. Formuläret skall besvaras innan du besöker mottageningen.</w:t>
            </w:r>
          </w:p>
        </w:tc>
        <w:tc>
          <w:tcPr>
            <w:tcW w:w="1140" w:type="dxa"/>
          </w:tcPr>
          <w:p w14:paraId="75603324" w14:textId="77777777" w:rsidR="00F963D1" w:rsidRPr="00D82A73" w:rsidRDefault="00F963D1" w:rsidP="00F963D1">
            <w:pPr>
              <w:rPr>
                <w:rFonts w:eastAsia="Arial Unicode MS"/>
              </w:rPr>
            </w:pPr>
            <w:r w:rsidRPr="00D82A73">
              <w:rPr>
                <w:rFonts w:eastAsia="Arial Unicode MS"/>
              </w:rPr>
              <w:t>TXT</w:t>
            </w:r>
          </w:p>
        </w:tc>
        <w:tc>
          <w:tcPr>
            <w:tcW w:w="720" w:type="dxa"/>
          </w:tcPr>
          <w:p w14:paraId="0696D103"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0</w:t>
            </w:r>
          </w:p>
        </w:tc>
        <w:tc>
          <w:tcPr>
            <w:tcW w:w="1800" w:type="dxa"/>
          </w:tcPr>
          <w:p w14:paraId="62DD06FA" w14:textId="77777777" w:rsidR="00F963D1" w:rsidRPr="00D82A73" w:rsidRDefault="00F963D1" w:rsidP="00F963D1">
            <w:pPr>
              <w:rPr>
                <w:rFonts w:eastAsia="Arial Unicode MS"/>
              </w:rPr>
            </w:pPr>
          </w:p>
        </w:tc>
        <w:tc>
          <w:tcPr>
            <w:tcW w:w="1920" w:type="dxa"/>
          </w:tcPr>
          <w:p w14:paraId="54618913" w14:textId="77777777" w:rsidR="00F963D1" w:rsidRPr="00D82A73" w:rsidRDefault="00F963D1" w:rsidP="00F963D1">
            <w:pPr>
              <w:rPr>
                <w:rFonts w:ascii="Arial" w:eastAsia="Arial Unicode MS" w:hAnsi="Arial"/>
              </w:rPr>
            </w:pPr>
          </w:p>
        </w:tc>
        <w:tc>
          <w:tcPr>
            <w:tcW w:w="1200" w:type="dxa"/>
            <w:shd w:val="clear" w:color="auto" w:fill="auto"/>
          </w:tcPr>
          <w:p w14:paraId="3CD47917" w14:textId="77777777" w:rsidR="00F963D1" w:rsidRPr="00D82A73" w:rsidRDefault="00F963D1" w:rsidP="00F963D1">
            <w:pPr>
              <w:rPr>
                <w:rFonts w:ascii="Arial" w:eastAsia="Arial Unicode MS" w:hAnsi="Arial"/>
              </w:rPr>
            </w:pPr>
          </w:p>
        </w:tc>
        <w:tc>
          <w:tcPr>
            <w:tcW w:w="1080" w:type="dxa"/>
            <w:shd w:val="clear" w:color="auto" w:fill="auto"/>
          </w:tcPr>
          <w:p w14:paraId="3E36435E" w14:textId="77777777" w:rsidR="00F963D1" w:rsidRPr="00D82A73" w:rsidRDefault="00F963D1" w:rsidP="00F963D1">
            <w:pPr>
              <w:rPr>
                <w:rFonts w:ascii="Arial" w:eastAsia="Arial Unicode MS" w:hAnsi="Arial"/>
              </w:rPr>
            </w:pPr>
          </w:p>
        </w:tc>
        <w:tc>
          <w:tcPr>
            <w:tcW w:w="1160" w:type="dxa"/>
            <w:shd w:val="clear" w:color="auto" w:fill="auto"/>
          </w:tcPr>
          <w:p w14:paraId="42C34916" w14:textId="77777777" w:rsidR="00F963D1" w:rsidRPr="00D82A73" w:rsidRDefault="00F963D1" w:rsidP="00F963D1">
            <w:pPr>
              <w:rPr>
                <w:rFonts w:ascii="Arial" w:eastAsia="Arial Unicode MS" w:hAnsi="Arial"/>
              </w:rPr>
            </w:pPr>
          </w:p>
        </w:tc>
      </w:tr>
      <w:tr w:rsidR="00F963D1" w:rsidRPr="00D82A73" w14:paraId="559D095C" w14:textId="77777777" w:rsidTr="00F963D1">
        <w:trPr>
          <w:trHeight w:val="217"/>
        </w:trPr>
        <w:tc>
          <w:tcPr>
            <w:tcW w:w="2567" w:type="dxa"/>
            <w:gridSpan w:val="2"/>
          </w:tcPr>
          <w:p w14:paraId="6406A774" w14:textId="77777777" w:rsidR="00F963D1" w:rsidRPr="00D82A73" w:rsidRDefault="00F963D1" w:rsidP="00F963D1">
            <w:pPr>
              <w:rPr>
                <w:rFonts w:eastAsia="Arial Unicode MS"/>
              </w:rPr>
            </w:pPr>
            <w:r w:rsidRPr="00D82A73">
              <w:rPr>
                <w:rFonts w:eastAsia="Arial Unicode MS"/>
              </w:rPr>
              <w:t>Informations URL</w:t>
            </w:r>
          </w:p>
          <w:p w14:paraId="6E530C37" w14:textId="77777777" w:rsidR="00F963D1" w:rsidRPr="00D82A73" w:rsidRDefault="00F963D1" w:rsidP="00F963D1">
            <w:pPr>
              <w:rPr>
                <w:rFonts w:eastAsia="Arial Unicode MS"/>
              </w:rPr>
            </w:pPr>
            <w:r w:rsidRPr="00D82A73">
              <w:rPr>
                <w:rFonts w:eastAsia="Arial Unicode MS"/>
              </w:rPr>
              <w:t>(InformationURL)</w:t>
            </w:r>
          </w:p>
        </w:tc>
        <w:tc>
          <w:tcPr>
            <w:tcW w:w="3388" w:type="dxa"/>
          </w:tcPr>
          <w:p w14:paraId="03089C96" w14:textId="77777777" w:rsidR="00F963D1" w:rsidRPr="00D82A73" w:rsidRDefault="00F963D1" w:rsidP="00F963D1">
            <w:pPr>
              <w:rPr>
                <w:szCs w:val="20"/>
              </w:rPr>
            </w:pPr>
            <w:r w:rsidRPr="00D82A73">
              <w:rPr>
                <w:szCs w:val="20"/>
              </w:rPr>
              <w:t>URL till ytterligare/relevant information.</w:t>
            </w:r>
          </w:p>
        </w:tc>
        <w:tc>
          <w:tcPr>
            <w:tcW w:w="1140" w:type="dxa"/>
          </w:tcPr>
          <w:p w14:paraId="7C6BCAAE" w14:textId="77777777" w:rsidR="00F963D1" w:rsidRPr="00D82A73" w:rsidRDefault="00F963D1" w:rsidP="00F963D1">
            <w:pPr>
              <w:rPr>
                <w:rFonts w:eastAsia="Arial Unicode MS"/>
              </w:rPr>
            </w:pPr>
            <w:r w:rsidRPr="00D82A73">
              <w:rPr>
                <w:rFonts w:eastAsia="Arial Unicode MS"/>
              </w:rPr>
              <w:t>URL</w:t>
            </w:r>
          </w:p>
        </w:tc>
        <w:tc>
          <w:tcPr>
            <w:tcW w:w="720" w:type="dxa"/>
          </w:tcPr>
          <w:p w14:paraId="4E4B6B26"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3E5A7DFA" w14:textId="77777777" w:rsidR="00F963D1" w:rsidRPr="00D82A73" w:rsidRDefault="00F963D1" w:rsidP="00F963D1">
            <w:pPr>
              <w:rPr>
                <w:rFonts w:eastAsia="Arial Unicode MS"/>
              </w:rPr>
            </w:pPr>
          </w:p>
        </w:tc>
        <w:tc>
          <w:tcPr>
            <w:tcW w:w="1920" w:type="dxa"/>
          </w:tcPr>
          <w:p w14:paraId="309FAC40" w14:textId="77777777" w:rsidR="00F963D1" w:rsidRPr="00D82A73" w:rsidRDefault="00F963D1" w:rsidP="00F963D1">
            <w:pPr>
              <w:rPr>
                <w:rFonts w:ascii="Arial" w:eastAsia="Arial Unicode MS" w:hAnsi="Arial"/>
              </w:rPr>
            </w:pPr>
            <w:r w:rsidRPr="00D82A73">
              <w:rPr>
                <w:rFonts w:ascii="Arial" w:eastAsia="Arial Unicode MS" w:hAnsi="Arial"/>
              </w:rPr>
              <w:t>Länk till publik information utan krav på autentisering.</w:t>
            </w:r>
          </w:p>
        </w:tc>
        <w:tc>
          <w:tcPr>
            <w:tcW w:w="1200" w:type="dxa"/>
            <w:shd w:val="clear" w:color="auto" w:fill="auto"/>
          </w:tcPr>
          <w:p w14:paraId="789FD136" w14:textId="77777777" w:rsidR="00F963D1" w:rsidRPr="00D82A73" w:rsidRDefault="00F963D1" w:rsidP="00F963D1">
            <w:pPr>
              <w:rPr>
                <w:rFonts w:ascii="Arial" w:eastAsia="Arial Unicode MS" w:hAnsi="Arial"/>
              </w:rPr>
            </w:pPr>
          </w:p>
        </w:tc>
        <w:tc>
          <w:tcPr>
            <w:tcW w:w="1080" w:type="dxa"/>
            <w:shd w:val="clear" w:color="auto" w:fill="auto"/>
          </w:tcPr>
          <w:p w14:paraId="262A0D23" w14:textId="77777777" w:rsidR="00F963D1" w:rsidRPr="00D82A73" w:rsidRDefault="00F963D1" w:rsidP="00F963D1">
            <w:pPr>
              <w:rPr>
                <w:rFonts w:ascii="Arial" w:eastAsia="Arial Unicode MS" w:hAnsi="Arial"/>
              </w:rPr>
            </w:pPr>
          </w:p>
        </w:tc>
        <w:tc>
          <w:tcPr>
            <w:tcW w:w="1160" w:type="dxa"/>
            <w:shd w:val="clear" w:color="auto" w:fill="auto"/>
          </w:tcPr>
          <w:p w14:paraId="3646CFC2" w14:textId="77777777" w:rsidR="00F963D1" w:rsidRPr="00D82A73" w:rsidRDefault="00F963D1" w:rsidP="00F963D1">
            <w:pPr>
              <w:rPr>
                <w:rFonts w:ascii="Arial" w:eastAsia="Arial Unicode MS" w:hAnsi="Arial"/>
              </w:rPr>
            </w:pPr>
          </w:p>
        </w:tc>
      </w:tr>
      <w:tr w:rsidR="00F963D1" w:rsidRPr="00D82A73" w14:paraId="40222743" w14:textId="77777777" w:rsidTr="00F963D1">
        <w:trPr>
          <w:trHeight w:val="217"/>
        </w:trPr>
        <w:tc>
          <w:tcPr>
            <w:tcW w:w="2567" w:type="dxa"/>
            <w:gridSpan w:val="2"/>
          </w:tcPr>
          <w:p w14:paraId="047CFDFE" w14:textId="131897F4" w:rsidR="00F963D1" w:rsidRPr="00D82A73" w:rsidRDefault="00F963D1" w:rsidP="00B03DED">
            <w:pPr>
              <w:rPr>
                <w:rFonts w:eastAsia="Arial Unicode MS"/>
              </w:rPr>
            </w:pPr>
          </w:p>
        </w:tc>
        <w:tc>
          <w:tcPr>
            <w:tcW w:w="3388" w:type="dxa"/>
          </w:tcPr>
          <w:p w14:paraId="4A28BE82" w14:textId="7733A39C" w:rsidR="00F963D1" w:rsidRPr="00D82A73" w:rsidRDefault="00F963D1" w:rsidP="00F963D1">
            <w:pPr>
              <w:rPr>
                <w:rFonts w:eastAsia="Arial Unicode MS"/>
              </w:rPr>
            </w:pPr>
          </w:p>
        </w:tc>
        <w:tc>
          <w:tcPr>
            <w:tcW w:w="1140" w:type="dxa"/>
          </w:tcPr>
          <w:p w14:paraId="182154C6" w14:textId="525A8F2D" w:rsidR="00F963D1" w:rsidRPr="00D82A73" w:rsidRDefault="00F963D1" w:rsidP="00F963D1">
            <w:pPr>
              <w:rPr>
                <w:rFonts w:eastAsia="Arial Unicode MS"/>
              </w:rPr>
            </w:pPr>
          </w:p>
        </w:tc>
        <w:tc>
          <w:tcPr>
            <w:tcW w:w="720" w:type="dxa"/>
          </w:tcPr>
          <w:p w14:paraId="51BDF7B6" w14:textId="05C42F63" w:rsidR="00F963D1" w:rsidRPr="00D82A73" w:rsidRDefault="00F963D1" w:rsidP="00F963D1">
            <w:pPr>
              <w:rPr>
                <w:rFonts w:eastAsia="Arial Unicode MS"/>
              </w:rPr>
            </w:pPr>
          </w:p>
        </w:tc>
        <w:tc>
          <w:tcPr>
            <w:tcW w:w="1800" w:type="dxa"/>
          </w:tcPr>
          <w:p w14:paraId="7FD4DB67" w14:textId="77777777" w:rsidR="00F963D1" w:rsidRPr="00D82A73" w:rsidRDefault="00F963D1" w:rsidP="00F963D1">
            <w:pPr>
              <w:rPr>
                <w:rFonts w:eastAsia="Arial Unicode MS"/>
              </w:rPr>
            </w:pPr>
          </w:p>
        </w:tc>
        <w:tc>
          <w:tcPr>
            <w:tcW w:w="1920" w:type="dxa"/>
          </w:tcPr>
          <w:p w14:paraId="23F1F9E7" w14:textId="77777777" w:rsidR="00F963D1" w:rsidRPr="00D82A73" w:rsidRDefault="00F963D1" w:rsidP="00F963D1">
            <w:pPr>
              <w:rPr>
                <w:rFonts w:ascii="Arial" w:eastAsia="Arial Unicode MS" w:hAnsi="Arial"/>
              </w:rPr>
            </w:pPr>
          </w:p>
        </w:tc>
        <w:tc>
          <w:tcPr>
            <w:tcW w:w="1200" w:type="dxa"/>
            <w:shd w:val="clear" w:color="auto" w:fill="auto"/>
          </w:tcPr>
          <w:p w14:paraId="150CD396" w14:textId="77777777" w:rsidR="00F963D1" w:rsidRPr="00D82A73" w:rsidRDefault="00F963D1" w:rsidP="00F963D1">
            <w:pPr>
              <w:rPr>
                <w:rFonts w:ascii="Arial" w:eastAsia="Arial Unicode MS" w:hAnsi="Arial"/>
              </w:rPr>
            </w:pPr>
          </w:p>
        </w:tc>
        <w:tc>
          <w:tcPr>
            <w:tcW w:w="1080" w:type="dxa"/>
            <w:shd w:val="clear" w:color="auto" w:fill="auto"/>
          </w:tcPr>
          <w:p w14:paraId="281DCB9B" w14:textId="77777777" w:rsidR="00F963D1" w:rsidRPr="00D82A73" w:rsidRDefault="00F963D1" w:rsidP="00F963D1">
            <w:pPr>
              <w:rPr>
                <w:rFonts w:ascii="Arial" w:eastAsia="Arial Unicode MS" w:hAnsi="Arial"/>
              </w:rPr>
            </w:pPr>
          </w:p>
        </w:tc>
        <w:tc>
          <w:tcPr>
            <w:tcW w:w="1160" w:type="dxa"/>
            <w:shd w:val="clear" w:color="auto" w:fill="auto"/>
          </w:tcPr>
          <w:p w14:paraId="1A18AFEF" w14:textId="77777777" w:rsidR="00F963D1" w:rsidRPr="00D82A73" w:rsidRDefault="00F963D1" w:rsidP="00F963D1">
            <w:pPr>
              <w:rPr>
                <w:rFonts w:ascii="Arial" w:eastAsia="Arial Unicode MS" w:hAnsi="Arial"/>
              </w:rPr>
            </w:pPr>
          </w:p>
        </w:tc>
      </w:tr>
      <w:tr w:rsidR="00F963D1" w:rsidRPr="00D82A73" w14:paraId="6FC1FBA3" w14:textId="77777777" w:rsidTr="00F963D1">
        <w:trPr>
          <w:trHeight w:val="217"/>
        </w:trPr>
        <w:tc>
          <w:tcPr>
            <w:tcW w:w="2567" w:type="dxa"/>
            <w:gridSpan w:val="2"/>
          </w:tcPr>
          <w:p w14:paraId="7948FB18" w14:textId="77777777" w:rsidR="00F963D1" w:rsidRPr="00D82A73" w:rsidRDefault="00F963D1" w:rsidP="00F963D1">
            <w:pPr>
              <w:rPr>
                <w:rFonts w:eastAsia="Arial Unicode MS"/>
              </w:rPr>
            </w:pPr>
            <w:r w:rsidRPr="00D82A73">
              <w:rPr>
                <w:rFonts w:eastAsia="Arial Unicode MS"/>
              </w:rPr>
              <w:t>Villkor</w:t>
            </w:r>
          </w:p>
          <w:p w14:paraId="7FD5CC0A" w14:textId="77777777" w:rsidR="00F963D1" w:rsidRPr="00D82A73" w:rsidRDefault="00F963D1" w:rsidP="00F963D1">
            <w:pPr>
              <w:rPr>
                <w:rFonts w:eastAsia="Arial Unicode MS"/>
              </w:rPr>
            </w:pPr>
            <w:r w:rsidRPr="00D82A73">
              <w:rPr>
                <w:rFonts w:eastAsia="Arial Unicode MS"/>
              </w:rPr>
              <w:t>(Term)</w:t>
            </w:r>
          </w:p>
        </w:tc>
        <w:tc>
          <w:tcPr>
            <w:tcW w:w="3388" w:type="dxa"/>
          </w:tcPr>
          <w:p w14:paraId="48019371" w14:textId="77777777" w:rsidR="00F963D1" w:rsidRPr="00D82A73" w:rsidRDefault="00F963D1" w:rsidP="00F963D1">
            <w:pPr>
              <w:rPr>
                <w:rFonts w:eastAsia="Arial Unicode MS"/>
              </w:rPr>
            </w:pPr>
            <w:r w:rsidRPr="00D82A73">
              <w:rPr>
                <w:rFonts w:eastAsia="Arial Unicode MS"/>
              </w:rPr>
              <w:t>Villkor kopplade till formuläret.</w:t>
            </w:r>
          </w:p>
          <w:p w14:paraId="7F8240F8" w14:textId="77777777" w:rsidR="00F963D1" w:rsidRPr="00D82A73" w:rsidRDefault="00F963D1" w:rsidP="00F963D1">
            <w:pPr>
              <w:rPr>
                <w:rFonts w:eastAsia="Arial Unicode MS"/>
              </w:rPr>
            </w:pPr>
            <w:r w:rsidRPr="00D82A73">
              <w:rPr>
                <w:rFonts w:eastAsia="Arial Unicode MS"/>
              </w:rPr>
              <w:t xml:space="preserve">T.ex. Villkorstext som användaren/patienten måste </w:t>
            </w:r>
            <w:r w:rsidRPr="00D82A73">
              <w:rPr>
                <w:rFonts w:eastAsia="Arial Unicode MS"/>
              </w:rPr>
              <w:lastRenderedPageBreak/>
              <w:t>godkänna innan formuläret kan besvaras.</w:t>
            </w:r>
          </w:p>
        </w:tc>
        <w:tc>
          <w:tcPr>
            <w:tcW w:w="1140" w:type="dxa"/>
          </w:tcPr>
          <w:p w14:paraId="43037204" w14:textId="77777777" w:rsidR="00F963D1" w:rsidRPr="00D82A73" w:rsidRDefault="00F963D1" w:rsidP="00F963D1">
            <w:pPr>
              <w:rPr>
                <w:rFonts w:eastAsia="Arial Unicode MS"/>
              </w:rPr>
            </w:pPr>
            <w:r w:rsidRPr="00D82A73">
              <w:rPr>
                <w:rFonts w:eastAsia="Arial Unicode MS"/>
              </w:rPr>
              <w:lastRenderedPageBreak/>
              <w:t>TXT</w:t>
            </w:r>
          </w:p>
        </w:tc>
        <w:tc>
          <w:tcPr>
            <w:tcW w:w="720" w:type="dxa"/>
          </w:tcPr>
          <w:p w14:paraId="7639CA1C" w14:textId="77777777" w:rsidR="00F963D1" w:rsidRPr="00D82A73" w:rsidRDefault="00F963D1" w:rsidP="00F963D1">
            <w:pPr>
              <w:rPr>
                <w:rFonts w:eastAsia="Arial Unicode MS"/>
              </w:rPr>
            </w:pPr>
            <w:r w:rsidRPr="00D82A73">
              <w:rPr>
                <w:rFonts w:eastAsia="Arial Unicode MS"/>
              </w:rPr>
              <w:t>1</w:t>
            </w:r>
          </w:p>
        </w:tc>
        <w:tc>
          <w:tcPr>
            <w:tcW w:w="1800" w:type="dxa"/>
          </w:tcPr>
          <w:p w14:paraId="220B7907" w14:textId="77777777" w:rsidR="00F963D1" w:rsidRPr="00D82A73" w:rsidRDefault="00F963D1" w:rsidP="00F963D1">
            <w:pPr>
              <w:rPr>
                <w:rFonts w:eastAsia="Arial Unicode MS"/>
              </w:rPr>
            </w:pPr>
          </w:p>
        </w:tc>
        <w:tc>
          <w:tcPr>
            <w:tcW w:w="1920" w:type="dxa"/>
          </w:tcPr>
          <w:p w14:paraId="2D2EC7E7" w14:textId="77777777" w:rsidR="00F963D1" w:rsidRPr="00D82A73" w:rsidRDefault="00F963D1" w:rsidP="00F963D1">
            <w:pPr>
              <w:rPr>
                <w:rFonts w:ascii="Arial" w:eastAsia="Arial Unicode MS" w:hAnsi="Arial"/>
              </w:rPr>
            </w:pPr>
          </w:p>
        </w:tc>
        <w:tc>
          <w:tcPr>
            <w:tcW w:w="1200" w:type="dxa"/>
            <w:shd w:val="clear" w:color="auto" w:fill="auto"/>
          </w:tcPr>
          <w:p w14:paraId="76B7B1E5" w14:textId="77777777" w:rsidR="00F963D1" w:rsidRPr="00D82A73" w:rsidRDefault="00F963D1" w:rsidP="00F963D1">
            <w:pPr>
              <w:rPr>
                <w:rFonts w:ascii="Arial" w:eastAsia="Arial Unicode MS" w:hAnsi="Arial"/>
              </w:rPr>
            </w:pPr>
          </w:p>
        </w:tc>
        <w:tc>
          <w:tcPr>
            <w:tcW w:w="1080" w:type="dxa"/>
            <w:shd w:val="clear" w:color="auto" w:fill="auto"/>
          </w:tcPr>
          <w:p w14:paraId="00309B40" w14:textId="77777777" w:rsidR="00F963D1" w:rsidRPr="00D82A73" w:rsidRDefault="00F963D1" w:rsidP="00F963D1">
            <w:pPr>
              <w:rPr>
                <w:rFonts w:ascii="Arial" w:eastAsia="Arial Unicode MS" w:hAnsi="Arial"/>
              </w:rPr>
            </w:pPr>
          </w:p>
        </w:tc>
        <w:tc>
          <w:tcPr>
            <w:tcW w:w="1160" w:type="dxa"/>
            <w:shd w:val="clear" w:color="auto" w:fill="auto"/>
          </w:tcPr>
          <w:p w14:paraId="63C09FDE" w14:textId="77777777" w:rsidR="00F963D1" w:rsidRPr="00D82A73" w:rsidRDefault="00F963D1" w:rsidP="00F963D1">
            <w:pPr>
              <w:rPr>
                <w:rFonts w:ascii="Arial" w:eastAsia="Arial Unicode MS" w:hAnsi="Arial"/>
              </w:rPr>
            </w:pPr>
          </w:p>
        </w:tc>
      </w:tr>
      <w:tr w:rsidR="00F963D1" w:rsidRPr="00D82A73" w14:paraId="277831D5" w14:textId="77777777" w:rsidTr="00F963D1">
        <w:trPr>
          <w:trHeight w:val="217"/>
        </w:trPr>
        <w:tc>
          <w:tcPr>
            <w:tcW w:w="2567" w:type="dxa"/>
            <w:gridSpan w:val="2"/>
          </w:tcPr>
          <w:p w14:paraId="7FDF8B54" w14:textId="77777777" w:rsidR="00F963D1" w:rsidRPr="00D82A73" w:rsidRDefault="00F963D1" w:rsidP="00F963D1">
            <w:pPr>
              <w:rPr>
                <w:rFonts w:eastAsia="Arial Unicode MS"/>
              </w:rPr>
            </w:pPr>
            <w:r w:rsidRPr="00D82A73">
              <w:rPr>
                <w:rFonts w:eastAsia="Arial Unicode MS"/>
              </w:rPr>
              <w:lastRenderedPageBreak/>
              <w:t>(MaxNumberOfPages)</w:t>
            </w:r>
          </w:p>
        </w:tc>
        <w:tc>
          <w:tcPr>
            <w:tcW w:w="3388" w:type="dxa"/>
          </w:tcPr>
          <w:p w14:paraId="3DF1241B" w14:textId="77777777" w:rsidR="00F963D1" w:rsidRPr="00D82A73" w:rsidRDefault="00F963D1" w:rsidP="00F963D1">
            <w:pPr>
              <w:rPr>
                <w:szCs w:val="20"/>
              </w:rPr>
            </w:pPr>
            <w:r w:rsidRPr="00D82A73">
              <w:rPr>
                <w:szCs w:val="20"/>
              </w:rPr>
              <w:t>Beskriver hur många ”sidor” formuläret maximalt kan innehåller.</w:t>
            </w:r>
          </w:p>
          <w:p w14:paraId="6702ECC2" w14:textId="77777777" w:rsidR="00F963D1" w:rsidRPr="00D82A73" w:rsidRDefault="00F963D1" w:rsidP="00F963D1">
            <w:pPr>
              <w:rPr>
                <w:szCs w:val="20"/>
              </w:rPr>
            </w:pPr>
            <w:r w:rsidRPr="00D82A73">
              <w:rPr>
                <w:szCs w:val="20"/>
              </w:rPr>
              <w:t>T.ex. 10</w:t>
            </w:r>
          </w:p>
        </w:tc>
        <w:tc>
          <w:tcPr>
            <w:tcW w:w="1140" w:type="dxa"/>
          </w:tcPr>
          <w:p w14:paraId="7641BD38" w14:textId="77777777" w:rsidR="00F963D1" w:rsidRPr="00D82A73" w:rsidRDefault="00F963D1" w:rsidP="00F963D1">
            <w:pPr>
              <w:rPr>
                <w:rFonts w:eastAsia="Arial Unicode MS"/>
              </w:rPr>
            </w:pPr>
            <w:r w:rsidRPr="00D82A73">
              <w:rPr>
                <w:rFonts w:eastAsia="Arial Unicode MS"/>
              </w:rPr>
              <w:t>VÄ</w:t>
            </w:r>
          </w:p>
        </w:tc>
        <w:tc>
          <w:tcPr>
            <w:tcW w:w="720" w:type="dxa"/>
          </w:tcPr>
          <w:p w14:paraId="5304F904"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00D1E90C" w14:textId="77777777" w:rsidR="00F963D1" w:rsidRPr="00D82A73" w:rsidRDefault="00F963D1" w:rsidP="00F963D1">
            <w:pPr>
              <w:rPr>
                <w:rFonts w:eastAsia="Arial Unicode MS"/>
              </w:rPr>
            </w:pPr>
          </w:p>
        </w:tc>
        <w:tc>
          <w:tcPr>
            <w:tcW w:w="1920" w:type="dxa"/>
          </w:tcPr>
          <w:p w14:paraId="0FE615A1" w14:textId="77777777" w:rsidR="00F963D1" w:rsidRPr="00D82A73" w:rsidRDefault="00F963D1" w:rsidP="00F963D1">
            <w:pPr>
              <w:rPr>
                <w:rFonts w:ascii="Arial" w:eastAsia="Arial Unicode MS" w:hAnsi="Arial"/>
              </w:rPr>
            </w:pPr>
          </w:p>
        </w:tc>
        <w:tc>
          <w:tcPr>
            <w:tcW w:w="1200" w:type="dxa"/>
            <w:shd w:val="clear" w:color="auto" w:fill="auto"/>
          </w:tcPr>
          <w:p w14:paraId="08D871AC" w14:textId="77777777" w:rsidR="00F963D1" w:rsidRPr="00D82A73" w:rsidRDefault="00F963D1" w:rsidP="00F963D1">
            <w:pPr>
              <w:rPr>
                <w:rFonts w:ascii="Arial" w:eastAsia="Arial Unicode MS" w:hAnsi="Arial"/>
              </w:rPr>
            </w:pPr>
          </w:p>
        </w:tc>
        <w:tc>
          <w:tcPr>
            <w:tcW w:w="1080" w:type="dxa"/>
            <w:shd w:val="clear" w:color="auto" w:fill="auto"/>
          </w:tcPr>
          <w:p w14:paraId="728D8A97" w14:textId="77777777" w:rsidR="00F963D1" w:rsidRPr="00D82A73" w:rsidRDefault="00F963D1" w:rsidP="00F963D1">
            <w:pPr>
              <w:rPr>
                <w:rFonts w:ascii="Arial" w:eastAsia="Arial Unicode MS" w:hAnsi="Arial"/>
              </w:rPr>
            </w:pPr>
          </w:p>
        </w:tc>
        <w:tc>
          <w:tcPr>
            <w:tcW w:w="1160" w:type="dxa"/>
            <w:shd w:val="clear" w:color="auto" w:fill="auto"/>
          </w:tcPr>
          <w:p w14:paraId="3B0AC6C4" w14:textId="77777777" w:rsidR="00F963D1" w:rsidRPr="00D82A73" w:rsidRDefault="00F963D1" w:rsidP="00F963D1">
            <w:pPr>
              <w:rPr>
                <w:rFonts w:ascii="Arial" w:eastAsia="Arial Unicode MS" w:hAnsi="Arial"/>
              </w:rPr>
            </w:pPr>
          </w:p>
        </w:tc>
      </w:tr>
      <w:tr w:rsidR="00F963D1" w:rsidRPr="00D82A73" w14:paraId="609556A0" w14:textId="77777777" w:rsidTr="00F963D1">
        <w:trPr>
          <w:trHeight w:val="217"/>
        </w:trPr>
        <w:tc>
          <w:tcPr>
            <w:tcW w:w="2567" w:type="dxa"/>
            <w:gridSpan w:val="2"/>
          </w:tcPr>
          <w:p w14:paraId="491C900B" w14:textId="77777777" w:rsidR="00F963D1" w:rsidRPr="00D82A73" w:rsidRDefault="00F963D1" w:rsidP="00F963D1">
            <w:pPr>
              <w:rPr>
                <w:rFonts w:eastAsia="Arial Unicode MS"/>
              </w:rPr>
            </w:pPr>
            <w:r w:rsidRPr="00D82A73">
              <w:rPr>
                <w:rFonts w:eastAsia="Arial Unicode MS"/>
              </w:rPr>
              <w:t>(MinNumberOfPages)</w:t>
            </w:r>
          </w:p>
        </w:tc>
        <w:tc>
          <w:tcPr>
            <w:tcW w:w="3388" w:type="dxa"/>
          </w:tcPr>
          <w:p w14:paraId="67CEE3C4" w14:textId="77777777" w:rsidR="00F963D1" w:rsidRPr="00D82A73" w:rsidRDefault="00F963D1" w:rsidP="00F963D1">
            <w:pPr>
              <w:rPr>
                <w:szCs w:val="20"/>
              </w:rPr>
            </w:pPr>
            <w:r w:rsidRPr="00D82A73">
              <w:rPr>
                <w:szCs w:val="20"/>
              </w:rPr>
              <w:t>Beskriver hur många ”sidor” formuläret minst kan innehålla.</w:t>
            </w:r>
          </w:p>
          <w:p w14:paraId="0704B404" w14:textId="77777777" w:rsidR="00F963D1" w:rsidRPr="00D82A73" w:rsidRDefault="00F963D1" w:rsidP="00F963D1">
            <w:pPr>
              <w:rPr>
                <w:szCs w:val="20"/>
              </w:rPr>
            </w:pPr>
            <w:r w:rsidRPr="00D82A73">
              <w:rPr>
                <w:szCs w:val="20"/>
              </w:rPr>
              <w:t>T.ex. 10</w:t>
            </w:r>
          </w:p>
        </w:tc>
        <w:tc>
          <w:tcPr>
            <w:tcW w:w="1140" w:type="dxa"/>
          </w:tcPr>
          <w:p w14:paraId="5A7AC0D0" w14:textId="77777777" w:rsidR="00F963D1" w:rsidRPr="00D82A73" w:rsidRDefault="00F963D1" w:rsidP="00F963D1">
            <w:pPr>
              <w:rPr>
                <w:rFonts w:eastAsia="Arial Unicode MS"/>
              </w:rPr>
            </w:pPr>
            <w:r w:rsidRPr="00D82A73">
              <w:rPr>
                <w:rFonts w:eastAsia="Arial Unicode MS"/>
              </w:rPr>
              <w:t>VÄ</w:t>
            </w:r>
          </w:p>
        </w:tc>
        <w:tc>
          <w:tcPr>
            <w:tcW w:w="720" w:type="dxa"/>
          </w:tcPr>
          <w:p w14:paraId="3243D0B8"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6EAADE8F" w14:textId="77777777" w:rsidR="00F963D1" w:rsidRPr="00D82A73" w:rsidRDefault="00F963D1" w:rsidP="00F963D1">
            <w:pPr>
              <w:rPr>
                <w:rFonts w:eastAsia="Arial Unicode MS"/>
              </w:rPr>
            </w:pPr>
          </w:p>
        </w:tc>
        <w:tc>
          <w:tcPr>
            <w:tcW w:w="1920" w:type="dxa"/>
          </w:tcPr>
          <w:p w14:paraId="2C290B3D" w14:textId="77777777" w:rsidR="00F963D1" w:rsidRPr="00D82A73" w:rsidRDefault="00F963D1" w:rsidP="00F963D1">
            <w:pPr>
              <w:rPr>
                <w:rFonts w:ascii="Arial" w:eastAsia="Arial Unicode MS" w:hAnsi="Arial"/>
              </w:rPr>
            </w:pPr>
          </w:p>
        </w:tc>
        <w:tc>
          <w:tcPr>
            <w:tcW w:w="1200" w:type="dxa"/>
            <w:shd w:val="clear" w:color="auto" w:fill="auto"/>
          </w:tcPr>
          <w:p w14:paraId="3DA0DD3B" w14:textId="77777777" w:rsidR="00F963D1" w:rsidRPr="00D82A73" w:rsidRDefault="00F963D1" w:rsidP="00F963D1">
            <w:pPr>
              <w:rPr>
                <w:rFonts w:ascii="Arial" w:eastAsia="Arial Unicode MS" w:hAnsi="Arial"/>
              </w:rPr>
            </w:pPr>
          </w:p>
        </w:tc>
        <w:tc>
          <w:tcPr>
            <w:tcW w:w="1080" w:type="dxa"/>
            <w:shd w:val="clear" w:color="auto" w:fill="auto"/>
          </w:tcPr>
          <w:p w14:paraId="5F53F181" w14:textId="77777777" w:rsidR="00F963D1" w:rsidRPr="00D82A73" w:rsidRDefault="00F963D1" w:rsidP="00F963D1">
            <w:pPr>
              <w:rPr>
                <w:rFonts w:ascii="Arial" w:eastAsia="Arial Unicode MS" w:hAnsi="Arial"/>
              </w:rPr>
            </w:pPr>
          </w:p>
        </w:tc>
        <w:tc>
          <w:tcPr>
            <w:tcW w:w="1160" w:type="dxa"/>
            <w:shd w:val="clear" w:color="auto" w:fill="auto"/>
          </w:tcPr>
          <w:p w14:paraId="3264D03C" w14:textId="77777777" w:rsidR="00F963D1" w:rsidRPr="00D82A73" w:rsidRDefault="00F963D1" w:rsidP="00F963D1">
            <w:pPr>
              <w:rPr>
                <w:rFonts w:ascii="Arial" w:eastAsia="Arial Unicode MS" w:hAnsi="Arial"/>
              </w:rPr>
            </w:pPr>
          </w:p>
        </w:tc>
      </w:tr>
      <w:tr w:rsidR="00F963D1" w:rsidRPr="00D82A73" w14:paraId="5E27DBE3" w14:textId="77777777" w:rsidTr="00F963D1">
        <w:trPr>
          <w:trHeight w:val="217"/>
        </w:trPr>
        <w:tc>
          <w:tcPr>
            <w:tcW w:w="2567" w:type="dxa"/>
            <w:gridSpan w:val="2"/>
          </w:tcPr>
          <w:p w14:paraId="5C29273E" w14:textId="77777777" w:rsidR="00F963D1" w:rsidRPr="00D82A73" w:rsidRDefault="00F963D1" w:rsidP="00F963D1">
            <w:pPr>
              <w:rPr>
                <w:rFonts w:eastAsia="Arial Unicode MS"/>
              </w:rPr>
            </w:pPr>
            <w:r w:rsidRPr="00D82A73">
              <w:rPr>
                <w:rFonts w:eastAsia="Arial Unicode MS"/>
              </w:rPr>
              <w:t>(MaxNumberOfQuestion)</w:t>
            </w:r>
          </w:p>
        </w:tc>
        <w:tc>
          <w:tcPr>
            <w:tcW w:w="3388" w:type="dxa"/>
          </w:tcPr>
          <w:p w14:paraId="31D35DAD" w14:textId="77777777" w:rsidR="00F963D1" w:rsidRPr="00D82A73" w:rsidRDefault="00F963D1" w:rsidP="00F963D1">
            <w:pPr>
              <w:rPr>
                <w:szCs w:val="20"/>
              </w:rPr>
            </w:pPr>
            <w:r w:rsidRPr="00D82A73">
              <w:rPr>
                <w:szCs w:val="20"/>
              </w:rPr>
              <w:t>Beskriver hur många frågor formuläret maximalt kan innehåller.</w:t>
            </w:r>
          </w:p>
          <w:p w14:paraId="14BD7BC2" w14:textId="77777777" w:rsidR="00F963D1" w:rsidRPr="00D82A73" w:rsidRDefault="00F963D1" w:rsidP="00F963D1">
            <w:pPr>
              <w:rPr>
                <w:rFonts w:eastAsia="Arial Unicode MS"/>
                <w:szCs w:val="20"/>
              </w:rPr>
            </w:pPr>
            <w:r w:rsidRPr="00D82A73">
              <w:rPr>
                <w:szCs w:val="20"/>
              </w:rPr>
              <w:t>T.ex. 10</w:t>
            </w:r>
          </w:p>
        </w:tc>
        <w:tc>
          <w:tcPr>
            <w:tcW w:w="1140" w:type="dxa"/>
          </w:tcPr>
          <w:p w14:paraId="44418703" w14:textId="77777777" w:rsidR="00F963D1" w:rsidRPr="00D82A73" w:rsidRDefault="00F963D1" w:rsidP="00F963D1">
            <w:pPr>
              <w:rPr>
                <w:rFonts w:eastAsia="Arial Unicode MS"/>
              </w:rPr>
            </w:pPr>
            <w:r w:rsidRPr="00D82A73">
              <w:rPr>
                <w:rFonts w:eastAsia="Arial Unicode MS"/>
              </w:rPr>
              <w:t>VÄ</w:t>
            </w:r>
          </w:p>
        </w:tc>
        <w:tc>
          <w:tcPr>
            <w:tcW w:w="720" w:type="dxa"/>
          </w:tcPr>
          <w:p w14:paraId="20E54726"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16E7341B" w14:textId="77777777" w:rsidR="00F963D1" w:rsidRPr="00D82A73" w:rsidRDefault="00F963D1" w:rsidP="00F963D1">
            <w:pPr>
              <w:rPr>
                <w:rFonts w:eastAsia="Arial Unicode MS"/>
              </w:rPr>
            </w:pPr>
          </w:p>
        </w:tc>
        <w:tc>
          <w:tcPr>
            <w:tcW w:w="1920" w:type="dxa"/>
          </w:tcPr>
          <w:p w14:paraId="3EC6A53C" w14:textId="77777777" w:rsidR="00F963D1" w:rsidRPr="00D82A73" w:rsidRDefault="00F963D1" w:rsidP="00F963D1">
            <w:pPr>
              <w:rPr>
                <w:rFonts w:ascii="Arial" w:eastAsia="Arial Unicode MS" w:hAnsi="Arial"/>
              </w:rPr>
            </w:pPr>
          </w:p>
        </w:tc>
        <w:tc>
          <w:tcPr>
            <w:tcW w:w="1200" w:type="dxa"/>
            <w:shd w:val="clear" w:color="auto" w:fill="auto"/>
          </w:tcPr>
          <w:p w14:paraId="65BDB5D4" w14:textId="77777777" w:rsidR="00F963D1" w:rsidRPr="00D82A73" w:rsidRDefault="00F963D1" w:rsidP="00F963D1">
            <w:pPr>
              <w:rPr>
                <w:rFonts w:ascii="Arial" w:eastAsia="Arial Unicode MS" w:hAnsi="Arial"/>
              </w:rPr>
            </w:pPr>
          </w:p>
        </w:tc>
        <w:tc>
          <w:tcPr>
            <w:tcW w:w="1080" w:type="dxa"/>
            <w:shd w:val="clear" w:color="auto" w:fill="auto"/>
          </w:tcPr>
          <w:p w14:paraId="39F56759" w14:textId="77777777" w:rsidR="00F963D1" w:rsidRPr="00D82A73" w:rsidRDefault="00F963D1" w:rsidP="00F963D1">
            <w:pPr>
              <w:rPr>
                <w:rFonts w:ascii="Arial" w:eastAsia="Arial Unicode MS" w:hAnsi="Arial"/>
              </w:rPr>
            </w:pPr>
          </w:p>
        </w:tc>
        <w:tc>
          <w:tcPr>
            <w:tcW w:w="1160" w:type="dxa"/>
            <w:shd w:val="clear" w:color="auto" w:fill="auto"/>
          </w:tcPr>
          <w:p w14:paraId="168A994D" w14:textId="77777777" w:rsidR="00F963D1" w:rsidRPr="00D82A73" w:rsidRDefault="00F963D1" w:rsidP="00F963D1">
            <w:pPr>
              <w:rPr>
                <w:rFonts w:ascii="Arial" w:eastAsia="Arial Unicode MS" w:hAnsi="Arial"/>
              </w:rPr>
            </w:pPr>
          </w:p>
        </w:tc>
      </w:tr>
      <w:tr w:rsidR="00F963D1" w:rsidRPr="00D82A73" w14:paraId="3C4C73A6" w14:textId="77777777" w:rsidTr="00F963D1">
        <w:trPr>
          <w:trHeight w:val="217"/>
        </w:trPr>
        <w:tc>
          <w:tcPr>
            <w:tcW w:w="2567" w:type="dxa"/>
            <w:gridSpan w:val="2"/>
          </w:tcPr>
          <w:p w14:paraId="3A2B8728" w14:textId="77777777" w:rsidR="00F963D1" w:rsidRPr="00D82A73" w:rsidRDefault="00F963D1" w:rsidP="00F963D1">
            <w:pPr>
              <w:rPr>
                <w:rFonts w:eastAsia="Arial Unicode MS"/>
              </w:rPr>
            </w:pPr>
            <w:r w:rsidRPr="00D82A73">
              <w:rPr>
                <w:rFonts w:eastAsia="Arial Unicode MS"/>
              </w:rPr>
              <w:t>(MinNumberOfQuestion)</w:t>
            </w:r>
          </w:p>
        </w:tc>
        <w:tc>
          <w:tcPr>
            <w:tcW w:w="3388" w:type="dxa"/>
          </w:tcPr>
          <w:p w14:paraId="32ECCE64" w14:textId="77777777" w:rsidR="00F963D1" w:rsidRPr="00D82A73" w:rsidRDefault="00F963D1" w:rsidP="00F963D1">
            <w:pPr>
              <w:rPr>
                <w:rFonts w:eastAsia="Arial Unicode MS"/>
              </w:rPr>
            </w:pPr>
            <w:r w:rsidRPr="00D82A73">
              <w:rPr>
                <w:szCs w:val="20"/>
              </w:rPr>
              <w:t>Beskriver hur många frågor formuläret som minst kan innehåller.</w:t>
            </w:r>
          </w:p>
        </w:tc>
        <w:tc>
          <w:tcPr>
            <w:tcW w:w="1140" w:type="dxa"/>
          </w:tcPr>
          <w:p w14:paraId="41B6A965" w14:textId="77777777" w:rsidR="00F963D1" w:rsidRPr="00D82A73" w:rsidRDefault="00F963D1" w:rsidP="00F963D1">
            <w:pPr>
              <w:rPr>
                <w:rFonts w:eastAsia="Arial Unicode MS"/>
              </w:rPr>
            </w:pPr>
            <w:r w:rsidRPr="00D82A73">
              <w:rPr>
                <w:rFonts w:eastAsia="Arial Unicode MS"/>
              </w:rPr>
              <w:t>VÄ</w:t>
            </w:r>
          </w:p>
        </w:tc>
        <w:tc>
          <w:tcPr>
            <w:tcW w:w="720" w:type="dxa"/>
          </w:tcPr>
          <w:p w14:paraId="178D6415"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26452BAF" w14:textId="77777777" w:rsidR="00F963D1" w:rsidRPr="00D82A73" w:rsidRDefault="00F963D1" w:rsidP="00F963D1"/>
        </w:tc>
        <w:tc>
          <w:tcPr>
            <w:tcW w:w="1920" w:type="dxa"/>
          </w:tcPr>
          <w:p w14:paraId="46A998F0" w14:textId="77777777" w:rsidR="00F963D1" w:rsidRPr="00D82A73" w:rsidRDefault="00F963D1" w:rsidP="00F963D1">
            <w:pPr>
              <w:rPr>
                <w:rFonts w:ascii="Arial" w:eastAsia="Arial Unicode MS" w:hAnsi="Arial"/>
              </w:rPr>
            </w:pPr>
          </w:p>
        </w:tc>
        <w:tc>
          <w:tcPr>
            <w:tcW w:w="1200" w:type="dxa"/>
            <w:shd w:val="clear" w:color="auto" w:fill="auto"/>
          </w:tcPr>
          <w:p w14:paraId="735D0A26" w14:textId="77777777" w:rsidR="00F963D1" w:rsidRPr="00D82A73" w:rsidRDefault="00F963D1" w:rsidP="00F963D1">
            <w:pPr>
              <w:rPr>
                <w:rFonts w:ascii="Arial" w:eastAsia="Arial Unicode MS" w:hAnsi="Arial"/>
              </w:rPr>
            </w:pPr>
          </w:p>
        </w:tc>
        <w:tc>
          <w:tcPr>
            <w:tcW w:w="1080" w:type="dxa"/>
            <w:shd w:val="clear" w:color="auto" w:fill="auto"/>
          </w:tcPr>
          <w:p w14:paraId="535B4146" w14:textId="77777777" w:rsidR="00F963D1" w:rsidRPr="00D82A73" w:rsidRDefault="00F963D1" w:rsidP="00F963D1">
            <w:pPr>
              <w:rPr>
                <w:rFonts w:ascii="Arial" w:eastAsia="Arial Unicode MS" w:hAnsi="Arial"/>
              </w:rPr>
            </w:pPr>
          </w:p>
        </w:tc>
        <w:tc>
          <w:tcPr>
            <w:tcW w:w="1160" w:type="dxa"/>
            <w:shd w:val="clear" w:color="auto" w:fill="auto"/>
          </w:tcPr>
          <w:p w14:paraId="6EE402CD" w14:textId="77777777" w:rsidR="00F963D1" w:rsidRPr="00D82A73" w:rsidRDefault="00F963D1" w:rsidP="00F963D1">
            <w:pPr>
              <w:rPr>
                <w:rFonts w:ascii="Arial" w:eastAsia="Arial Unicode MS" w:hAnsi="Arial"/>
              </w:rPr>
            </w:pPr>
          </w:p>
        </w:tc>
      </w:tr>
      <w:tr w:rsidR="00B03DED" w:rsidRPr="00D82A73" w14:paraId="682C0FDF" w14:textId="77777777" w:rsidTr="00F963D1">
        <w:trPr>
          <w:trHeight w:val="217"/>
        </w:trPr>
        <w:tc>
          <w:tcPr>
            <w:tcW w:w="2567" w:type="dxa"/>
            <w:gridSpan w:val="2"/>
          </w:tcPr>
          <w:p w14:paraId="5BFD86D6" w14:textId="17FFDA4A" w:rsidR="00B03DED" w:rsidRPr="00D82A73" w:rsidRDefault="00B03DED" w:rsidP="00F963D1">
            <w:pPr>
              <w:rPr>
                <w:rFonts w:eastAsia="Arial Unicode MS"/>
              </w:rPr>
            </w:pPr>
            <w:r w:rsidRPr="00D82A73">
              <w:rPr>
                <w:rFonts w:eastAsia="Arial Unicode MS"/>
              </w:rPr>
              <w:t>(media</w:t>
            </w:r>
            <w:r w:rsidR="00EE2C38" w:rsidRPr="00D82A73">
              <w:rPr>
                <w:rFonts w:eastAsia="Arial Unicode MS"/>
              </w:rPr>
              <w:t>/</w:t>
            </w:r>
            <w:r w:rsidRPr="00D82A73">
              <w:rPr>
                <w:rFonts w:eastAsia="Arial Unicode MS"/>
              </w:rPr>
              <w:t>id)</w:t>
            </w:r>
          </w:p>
        </w:tc>
        <w:tc>
          <w:tcPr>
            <w:tcW w:w="3388" w:type="dxa"/>
          </w:tcPr>
          <w:p w14:paraId="282AB049" w14:textId="67149D46" w:rsidR="00B03DED" w:rsidRPr="00D82A73" w:rsidRDefault="00B03DED" w:rsidP="00F963D1">
            <w:pPr>
              <w:rPr>
                <w:rFonts w:eastAsia="Arial Unicode MS"/>
              </w:rPr>
            </w:pPr>
            <w:r w:rsidRPr="00D82A73">
              <w:rPr>
                <w:szCs w:val="20"/>
              </w:rPr>
              <w:t>Mediaobjekt som skall visas på formulärets introduktionssida.</w:t>
            </w:r>
          </w:p>
        </w:tc>
        <w:tc>
          <w:tcPr>
            <w:tcW w:w="1140" w:type="dxa"/>
          </w:tcPr>
          <w:p w14:paraId="08B9B39E" w14:textId="1CE26FDB" w:rsidR="00B03DED" w:rsidRPr="00D82A73" w:rsidRDefault="00B03DED" w:rsidP="00F963D1">
            <w:pPr>
              <w:rPr>
                <w:rFonts w:eastAsia="Arial Unicode MS"/>
              </w:rPr>
            </w:pPr>
            <w:r w:rsidRPr="00D82A73">
              <w:rPr>
                <w:rFonts w:eastAsia="Arial Unicode MS"/>
              </w:rPr>
              <w:t>II</w:t>
            </w:r>
          </w:p>
        </w:tc>
        <w:tc>
          <w:tcPr>
            <w:tcW w:w="720" w:type="dxa"/>
          </w:tcPr>
          <w:p w14:paraId="572C78BB" w14:textId="35E9EDD7" w:rsidR="00B03DED" w:rsidRPr="00D82A73" w:rsidRDefault="00B03DED"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602090F2" w14:textId="77777777" w:rsidR="00B03DED" w:rsidRPr="00D82A73" w:rsidRDefault="00B03DED" w:rsidP="00F963D1">
            <w:pPr>
              <w:rPr>
                <w:rFonts w:eastAsia="Arial Unicode MS"/>
              </w:rPr>
            </w:pPr>
          </w:p>
        </w:tc>
        <w:tc>
          <w:tcPr>
            <w:tcW w:w="1920" w:type="dxa"/>
          </w:tcPr>
          <w:p w14:paraId="5C658D26" w14:textId="77777777" w:rsidR="00B03DED" w:rsidRPr="00D82A73" w:rsidRDefault="00B03DED" w:rsidP="00F963D1">
            <w:pPr>
              <w:rPr>
                <w:rFonts w:ascii="Arial" w:eastAsia="Arial Unicode MS" w:hAnsi="Arial"/>
              </w:rPr>
            </w:pPr>
          </w:p>
        </w:tc>
        <w:tc>
          <w:tcPr>
            <w:tcW w:w="1200" w:type="dxa"/>
            <w:shd w:val="clear" w:color="auto" w:fill="auto"/>
          </w:tcPr>
          <w:p w14:paraId="3EE4C099" w14:textId="77777777" w:rsidR="00B03DED" w:rsidRPr="00D82A73" w:rsidRDefault="00B03DED" w:rsidP="00F963D1">
            <w:pPr>
              <w:rPr>
                <w:rFonts w:ascii="Arial" w:eastAsia="Arial Unicode MS" w:hAnsi="Arial"/>
              </w:rPr>
            </w:pPr>
          </w:p>
        </w:tc>
        <w:tc>
          <w:tcPr>
            <w:tcW w:w="1080" w:type="dxa"/>
            <w:shd w:val="clear" w:color="auto" w:fill="auto"/>
          </w:tcPr>
          <w:p w14:paraId="68BD8698" w14:textId="77777777" w:rsidR="00B03DED" w:rsidRPr="00D82A73" w:rsidRDefault="00B03DED" w:rsidP="00F963D1">
            <w:pPr>
              <w:rPr>
                <w:rFonts w:ascii="Arial" w:eastAsia="Arial Unicode MS" w:hAnsi="Arial"/>
              </w:rPr>
            </w:pPr>
          </w:p>
        </w:tc>
        <w:tc>
          <w:tcPr>
            <w:tcW w:w="1160" w:type="dxa"/>
            <w:shd w:val="clear" w:color="auto" w:fill="auto"/>
          </w:tcPr>
          <w:p w14:paraId="49E16D54" w14:textId="77777777" w:rsidR="00B03DED" w:rsidRPr="00D82A73" w:rsidRDefault="00B03DED" w:rsidP="00F963D1">
            <w:pPr>
              <w:rPr>
                <w:rFonts w:ascii="Arial" w:eastAsia="Arial Unicode MS" w:hAnsi="Arial"/>
              </w:rPr>
            </w:pPr>
          </w:p>
        </w:tc>
      </w:tr>
      <w:tr w:rsidR="00B03DED" w:rsidRPr="00D82A73" w14:paraId="5F48C404" w14:textId="77777777" w:rsidTr="00F963D1">
        <w:trPr>
          <w:gridBefore w:val="1"/>
          <w:wBefore w:w="15" w:type="dxa"/>
          <w:trHeight w:val="217"/>
        </w:trPr>
        <w:tc>
          <w:tcPr>
            <w:tcW w:w="7080" w:type="dxa"/>
            <w:gridSpan w:val="3"/>
            <w:shd w:val="pct25" w:color="auto" w:fill="auto"/>
          </w:tcPr>
          <w:p w14:paraId="7D69CE7A" w14:textId="77777777" w:rsidR="00B03DED" w:rsidRPr="00D82A73" w:rsidRDefault="00B03DED" w:rsidP="00F963D1">
            <w:r w:rsidRPr="00D82A73">
              <w:t>Associationer</w:t>
            </w:r>
          </w:p>
        </w:tc>
        <w:tc>
          <w:tcPr>
            <w:tcW w:w="7880" w:type="dxa"/>
            <w:gridSpan w:val="6"/>
            <w:shd w:val="pct25" w:color="auto" w:fill="auto"/>
          </w:tcPr>
          <w:p w14:paraId="5F2310CF" w14:textId="77777777" w:rsidR="00B03DED" w:rsidRPr="00D82A73" w:rsidRDefault="00B03DED" w:rsidP="00F963D1">
            <w:pPr>
              <w:rPr>
                <w:rFonts w:eastAsia="Arial Unicode MS"/>
              </w:rPr>
            </w:pPr>
            <w:r w:rsidRPr="00D82A73">
              <w:t>Beslutsregel</w:t>
            </w:r>
          </w:p>
        </w:tc>
      </w:tr>
      <w:tr w:rsidR="00B03DED" w:rsidRPr="00D82A73" w14:paraId="540E2F92" w14:textId="77777777" w:rsidTr="00F963D1">
        <w:trPr>
          <w:gridBefore w:val="1"/>
          <w:wBefore w:w="15" w:type="dxa"/>
          <w:trHeight w:val="217"/>
        </w:trPr>
        <w:tc>
          <w:tcPr>
            <w:tcW w:w="7080" w:type="dxa"/>
            <w:gridSpan w:val="3"/>
          </w:tcPr>
          <w:p w14:paraId="0594C019" w14:textId="2385EAAD" w:rsidR="00B03DED" w:rsidRPr="00D82A73" w:rsidRDefault="00B03DED" w:rsidP="00F963D1">
            <w:pPr>
              <w:rPr>
                <w:rFonts w:ascii="Arial" w:eastAsia="Arial Unicode MS" w:hAnsi="Arial"/>
                <w:color w:val="000000"/>
              </w:rPr>
            </w:pPr>
            <w:r w:rsidRPr="00D82A73">
              <w:rPr>
                <w:rFonts w:ascii="Arial" w:eastAsia="Arial Unicode MS" w:hAnsi="Arial"/>
                <w:color w:val="000000"/>
              </w:rPr>
              <w:t xml:space="preserve"> En formulärmall kan ha </w:t>
            </w:r>
            <w:proofErr w:type="gramStart"/>
            <w:r w:rsidRPr="00D82A73">
              <w:rPr>
                <w:rFonts w:ascii="Arial" w:eastAsia="Arial Unicode MS" w:hAnsi="Arial"/>
                <w:color w:val="000000"/>
              </w:rPr>
              <w:t>ett media</w:t>
            </w:r>
            <w:proofErr w:type="gramEnd"/>
            <w:r w:rsidRPr="00D82A73">
              <w:rPr>
                <w:rFonts w:ascii="Arial" w:eastAsia="Arial Unicode MS" w:hAnsi="Arial"/>
                <w:color w:val="000000"/>
              </w:rPr>
              <w:t xml:space="preserve"> objekt.</w:t>
            </w:r>
          </w:p>
        </w:tc>
        <w:tc>
          <w:tcPr>
            <w:tcW w:w="7880" w:type="dxa"/>
            <w:gridSpan w:val="6"/>
          </w:tcPr>
          <w:p w14:paraId="369A2F1D" w14:textId="77777777" w:rsidR="00B03DED" w:rsidRPr="00D82A73" w:rsidRDefault="00B03DED" w:rsidP="00F963D1">
            <w:pPr>
              <w:rPr>
                <w:rFonts w:ascii="Arial" w:eastAsia="Arial Unicode MS" w:hAnsi="Arial"/>
                <w:color w:val="000000"/>
              </w:rPr>
            </w:pPr>
          </w:p>
        </w:tc>
      </w:tr>
      <w:tr w:rsidR="00B03DED" w:rsidRPr="00D82A73" w14:paraId="0F086B79" w14:textId="77777777" w:rsidTr="00F963D1">
        <w:trPr>
          <w:gridBefore w:val="1"/>
          <w:wBefore w:w="15" w:type="dxa"/>
          <w:trHeight w:val="217"/>
        </w:trPr>
        <w:tc>
          <w:tcPr>
            <w:tcW w:w="7080" w:type="dxa"/>
            <w:gridSpan w:val="3"/>
          </w:tcPr>
          <w:p w14:paraId="3F43CB2E" w14:textId="77777777" w:rsidR="00B03DED" w:rsidRPr="00D82A73" w:rsidRDefault="00B03DED" w:rsidP="00F963D1">
            <w:pPr>
              <w:rPr>
                <w:rFonts w:ascii="Arial" w:eastAsia="Arial Unicode MS" w:hAnsi="Arial"/>
                <w:color w:val="000000"/>
              </w:rPr>
            </w:pPr>
          </w:p>
        </w:tc>
        <w:tc>
          <w:tcPr>
            <w:tcW w:w="7880" w:type="dxa"/>
            <w:gridSpan w:val="6"/>
          </w:tcPr>
          <w:p w14:paraId="26D68711" w14:textId="77777777" w:rsidR="00B03DED" w:rsidRPr="00D82A73" w:rsidRDefault="00B03DED" w:rsidP="00F963D1">
            <w:pPr>
              <w:rPr>
                <w:rFonts w:ascii="Arial" w:eastAsia="Arial Unicode MS" w:hAnsi="Arial"/>
                <w:color w:val="000000"/>
              </w:rPr>
            </w:pPr>
          </w:p>
        </w:tc>
      </w:tr>
    </w:tbl>
    <w:p w14:paraId="6486A11A" w14:textId="77777777" w:rsidR="00F963D1" w:rsidRPr="00D82A73" w:rsidRDefault="00F963D1" w:rsidP="00F963D1"/>
    <w:p w14:paraId="1BDF61AD" w14:textId="77777777" w:rsidR="00F963D1" w:rsidRPr="00D82A73" w:rsidRDefault="00F963D1" w:rsidP="00F963D1">
      <w:pPr>
        <w:rPr>
          <w:i/>
        </w:rPr>
      </w:pPr>
    </w:p>
    <w:p w14:paraId="34D6ACBB" w14:textId="77777777" w:rsidR="00EE2C38" w:rsidRPr="00D82A73" w:rsidRDefault="00EE2C38">
      <w:pPr>
        <w:spacing w:line="240" w:lineRule="auto"/>
        <w:rPr>
          <w:rFonts w:eastAsia="Times New Roman"/>
          <w:bCs/>
          <w:i/>
          <w:sz w:val="24"/>
        </w:rPr>
      </w:pPr>
      <w:bookmarkStart w:id="117" w:name="_Toc220986029"/>
      <w:r w:rsidRPr="00D82A73">
        <w:rPr>
          <w:i/>
        </w:rPr>
        <w:br w:type="page"/>
      </w:r>
    </w:p>
    <w:p w14:paraId="63B2EDA8" w14:textId="2CCC4DF0" w:rsidR="00F963D1" w:rsidRPr="00D82A73" w:rsidRDefault="00F963D1" w:rsidP="00807514">
      <w:pPr>
        <w:pStyle w:val="Rubrik3"/>
        <w:keepLines w:val="0"/>
        <w:numPr>
          <w:ilvl w:val="2"/>
          <w:numId w:val="24"/>
        </w:numPr>
        <w:spacing w:before="240" w:after="60" w:line="240" w:lineRule="auto"/>
        <w:ind w:left="1134" w:hanging="1134"/>
        <w:rPr>
          <w:i/>
        </w:rPr>
      </w:pPr>
      <w:bookmarkStart w:id="118" w:name="_Toc259358473"/>
      <w:r w:rsidRPr="00D82A73">
        <w:rPr>
          <w:i/>
        </w:rPr>
        <w:lastRenderedPageBreak/>
        <w:t>Klass Formulärmall (FormTemplate)</w:t>
      </w:r>
      <w:bookmarkEnd w:id="114"/>
      <w:bookmarkEnd w:id="117"/>
      <w:bookmarkEnd w:id="118"/>
    </w:p>
    <w:p w14:paraId="62542EA1" w14:textId="77777777" w:rsidR="00F963D1" w:rsidRPr="00D82A73" w:rsidRDefault="00F963D1" w:rsidP="00F963D1">
      <w:r w:rsidRPr="00D82A73">
        <w:t>Klassen Formulär innehåller grundläggande information om formuläret.</w:t>
      </w:r>
    </w:p>
    <w:p w14:paraId="528DC635"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52"/>
        <w:gridCol w:w="3388"/>
        <w:gridCol w:w="1140"/>
        <w:gridCol w:w="720"/>
        <w:gridCol w:w="1800"/>
        <w:gridCol w:w="1920"/>
        <w:gridCol w:w="1200"/>
        <w:gridCol w:w="1080"/>
        <w:gridCol w:w="1160"/>
      </w:tblGrid>
      <w:tr w:rsidR="00F963D1" w:rsidRPr="00D82A73" w14:paraId="2917A638" w14:textId="77777777" w:rsidTr="00F963D1">
        <w:trPr>
          <w:cantSplit/>
          <w:trHeight w:val="376"/>
        </w:trPr>
        <w:tc>
          <w:tcPr>
            <w:tcW w:w="2567" w:type="dxa"/>
            <w:gridSpan w:val="2"/>
            <w:vMerge w:val="restart"/>
            <w:shd w:val="pct25" w:color="auto" w:fill="auto"/>
          </w:tcPr>
          <w:p w14:paraId="23F9B26D"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388" w:type="dxa"/>
            <w:vMerge w:val="restart"/>
            <w:shd w:val="pct25" w:color="auto" w:fill="auto"/>
          </w:tcPr>
          <w:p w14:paraId="3D3ECAE7" w14:textId="77777777" w:rsidR="00F963D1" w:rsidRPr="00D82A73" w:rsidRDefault="00F963D1" w:rsidP="00F963D1">
            <w:r w:rsidRPr="00D82A73">
              <w:t>Beskrivning</w:t>
            </w:r>
          </w:p>
        </w:tc>
        <w:tc>
          <w:tcPr>
            <w:tcW w:w="1140" w:type="dxa"/>
            <w:vMerge w:val="restart"/>
            <w:shd w:val="pct25" w:color="auto" w:fill="auto"/>
          </w:tcPr>
          <w:p w14:paraId="2CFAC873"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2BE8B706" w14:textId="77777777" w:rsidR="00F963D1" w:rsidRPr="00D82A73" w:rsidRDefault="00F963D1" w:rsidP="00F963D1">
            <w:r w:rsidRPr="00D82A73">
              <w:t>Mult</w:t>
            </w:r>
          </w:p>
        </w:tc>
        <w:tc>
          <w:tcPr>
            <w:tcW w:w="1800" w:type="dxa"/>
            <w:vMerge w:val="restart"/>
            <w:shd w:val="pct25" w:color="auto" w:fill="auto"/>
          </w:tcPr>
          <w:p w14:paraId="19C23374"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A3CAD8D"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14DACDD8"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4AE46C33" w14:textId="77777777" w:rsidTr="00F963D1">
        <w:trPr>
          <w:cantSplit/>
          <w:trHeight w:val="375"/>
        </w:trPr>
        <w:tc>
          <w:tcPr>
            <w:tcW w:w="2567" w:type="dxa"/>
            <w:gridSpan w:val="2"/>
            <w:vMerge/>
            <w:shd w:val="pct25" w:color="auto" w:fill="auto"/>
          </w:tcPr>
          <w:p w14:paraId="0B508884" w14:textId="77777777" w:rsidR="00F963D1" w:rsidRPr="00D82A73" w:rsidRDefault="00F963D1" w:rsidP="00F963D1"/>
        </w:tc>
        <w:tc>
          <w:tcPr>
            <w:tcW w:w="3388" w:type="dxa"/>
            <w:vMerge/>
            <w:shd w:val="pct25" w:color="auto" w:fill="auto"/>
          </w:tcPr>
          <w:p w14:paraId="2B91DF16" w14:textId="77777777" w:rsidR="00F963D1" w:rsidRPr="00D82A73" w:rsidRDefault="00F963D1" w:rsidP="00F963D1"/>
        </w:tc>
        <w:tc>
          <w:tcPr>
            <w:tcW w:w="1140" w:type="dxa"/>
            <w:vMerge/>
            <w:shd w:val="pct25" w:color="auto" w:fill="auto"/>
          </w:tcPr>
          <w:p w14:paraId="16280C23" w14:textId="77777777" w:rsidR="00F963D1" w:rsidRPr="00D82A73" w:rsidRDefault="00F963D1" w:rsidP="00F963D1"/>
        </w:tc>
        <w:tc>
          <w:tcPr>
            <w:tcW w:w="720" w:type="dxa"/>
            <w:vMerge/>
            <w:shd w:val="pct25" w:color="auto" w:fill="auto"/>
          </w:tcPr>
          <w:p w14:paraId="19665696" w14:textId="77777777" w:rsidR="00F963D1" w:rsidRPr="00D82A73" w:rsidRDefault="00F963D1" w:rsidP="00F963D1"/>
        </w:tc>
        <w:tc>
          <w:tcPr>
            <w:tcW w:w="1800" w:type="dxa"/>
            <w:vMerge/>
            <w:shd w:val="pct25" w:color="auto" w:fill="auto"/>
          </w:tcPr>
          <w:p w14:paraId="061470FE" w14:textId="77777777" w:rsidR="00F963D1" w:rsidRPr="00D82A73" w:rsidRDefault="00F963D1" w:rsidP="00F963D1"/>
        </w:tc>
        <w:tc>
          <w:tcPr>
            <w:tcW w:w="1920" w:type="dxa"/>
            <w:vMerge/>
            <w:shd w:val="pct25" w:color="auto" w:fill="auto"/>
          </w:tcPr>
          <w:p w14:paraId="593F7219" w14:textId="77777777" w:rsidR="00F963D1" w:rsidRPr="00D82A73" w:rsidRDefault="00F963D1" w:rsidP="00F963D1"/>
        </w:tc>
        <w:tc>
          <w:tcPr>
            <w:tcW w:w="1200" w:type="dxa"/>
            <w:tcBorders>
              <w:bottom w:val="single" w:sz="4" w:space="0" w:color="auto"/>
            </w:tcBorders>
            <w:shd w:val="pct25" w:color="auto" w:fill="auto"/>
          </w:tcPr>
          <w:p w14:paraId="72092144"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634E1507"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458999F7" w14:textId="77777777" w:rsidR="00F963D1" w:rsidRPr="00D82A73" w:rsidRDefault="00F963D1" w:rsidP="00F963D1">
            <w:pPr>
              <w:rPr>
                <w:rFonts w:eastAsia="Arial Unicode MS"/>
              </w:rPr>
            </w:pPr>
          </w:p>
        </w:tc>
      </w:tr>
      <w:tr w:rsidR="00F963D1" w:rsidRPr="00D82A73" w14:paraId="41F0DC53" w14:textId="77777777" w:rsidTr="00F963D1">
        <w:trPr>
          <w:trHeight w:val="217"/>
        </w:trPr>
        <w:tc>
          <w:tcPr>
            <w:tcW w:w="2567" w:type="dxa"/>
            <w:gridSpan w:val="2"/>
          </w:tcPr>
          <w:p w14:paraId="3817C7B4" w14:textId="77777777" w:rsidR="00F963D1" w:rsidRPr="00D82A73" w:rsidRDefault="00F963D1" w:rsidP="00F963D1">
            <w:pPr>
              <w:rPr>
                <w:rFonts w:eastAsia="Arial Unicode MS"/>
              </w:rPr>
            </w:pPr>
            <w:r w:rsidRPr="00D82A73">
              <w:rPr>
                <w:rFonts w:eastAsia="Arial Unicode MS"/>
              </w:rPr>
              <w:t>(anonymousForm)</w:t>
            </w:r>
          </w:p>
        </w:tc>
        <w:tc>
          <w:tcPr>
            <w:tcW w:w="3388" w:type="dxa"/>
          </w:tcPr>
          <w:p w14:paraId="035522CE" w14:textId="77777777" w:rsidR="00F963D1" w:rsidRPr="00D82A73" w:rsidRDefault="00F963D1" w:rsidP="00F963D1">
            <w:pPr>
              <w:rPr>
                <w:rFonts w:eastAsia="Arial Unicode MS"/>
              </w:rPr>
            </w:pPr>
            <w:r w:rsidRPr="00D82A73">
              <w:rPr>
                <w:rFonts w:eastAsia="Arial Unicode MS"/>
              </w:rPr>
              <w:t>Attributet styr huruvida formulärmotorn stöder anonym användning av formuläret.</w:t>
            </w:r>
          </w:p>
          <w:p w14:paraId="7424E737" w14:textId="77777777" w:rsidR="00F963D1" w:rsidRPr="00D82A73" w:rsidRDefault="00F963D1" w:rsidP="00F963D1">
            <w:pPr>
              <w:rPr>
                <w:rFonts w:eastAsia="Arial Unicode MS"/>
              </w:rPr>
            </w:pPr>
            <w:r w:rsidRPr="00D82A73">
              <w:rPr>
                <w:rFonts w:eastAsia="Arial Unicode MS"/>
              </w:rPr>
              <w:t>Värden:</w:t>
            </w:r>
          </w:p>
          <w:p w14:paraId="46C71388" w14:textId="77777777" w:rsidR="00F963D1" w:rsidRPr="00D82A73" w:rsidRDefault="00F963D1" w:rsidP="00F963D1">
            <w:pPr>
              <w:rPr>
                <w:rFonts w:eastAsia="Arial Unicode MS"/>
              </w:rPr>
            </w:pPr>
            <w:r w:rsidRPr="00D82A73">
              <w:rPr>
                <w:rFonts w:eastAsia="Arial Unicode MS"/>
              </w:rPr>
              <w:t>True = Tillåter anonym användning. "SubjectOfCare" får inte användas.</w:t>
            </w:r>
          </w:p>
          <w:p w14:paraId="5E451E33" w14:textId="77777777" w:rsidR="00F963D1" w:rsidRPr="00D82A73" w:rsidRDefault="00F963D1" w:rsidP="00F963D1">
            <w:pPr>
              <w:rPr>
                <w:rFonts w:eastAsia="Arial Unicode MS"/>
              </w:rPr>
            </w:pPr>
            <w:r w:rsidRPr="00D82A73">
              <w:rPr>
                <w:rFonts w:eastAsia="Arial Unicode MS"/>
              </w:rPr>
              <w:t>False = Tillåter inte anonym användning. "SubjectOfCare" är obligatorisk attribut.</w:t>
            </w:r>
          </w:p>
          <w:p w14:paraId="1CA4638B" w14:textId="77777777" w:rsidR="00F963D1" w:rsidRPr="00D82A73" w:rsidRDefault="00F963D1" w:rsidP="00F963D1">
            <w:pPr>
              <w:rPr>
                <w:rFonts w:eastAsia="Arial Unicode MS"/>
              </w:rPr>
            </w:pPr>
          </w:p>
          <w:p w14:paraId="698B9D3E" w14:textId="77777777" w:rsidR="00F963D1" w:rsidRPr="00D82A73" w:rsidRDefault="00F963D1" w:rsidP="00F963D1">
            <w:pPr>
              <w:rPr>
                <w:rFonts w:eastAsia="Arial Unicode MS"/>
              </w:rPr>
            </w:pPr>
            <w:r w:rsidRPr="00D82A73">
              <w:rPr>
                <w:rFonts w:eastAsia="Arial Unicode MS"/>
              </w:rPr>
              <w:t xml:space="preserve">T.ex. Om ”true” blir subjectOfcare obligatoriskt. </w:t>
            </w:r>
          </w:p>
        </w:tc>
        <w:tc>
          <w:tcPr>
            <w:tcW w:w="1140" w:type="dxa"/>
          </w:tcPr>
          <w:p w14:paraId="2C1C33E2" w14:textId="77777777" w:rsidR="00F963D1" w:rsidRPr="00D82A73" w:rsidRDefault="00F963D1" w:rsidP="00F963D1">
            <w:pPr>
              <w:rPr>
                <w:rFonts w:eastAsia="Arial Unicode MS"/>
              </w:rPr>
            </w:pPr>
            <w:r w:rsidRPr="00D82A73">
              <w:rPr>
                <w:rFonts w:eastAsia="Arial Unicode MS"/>
              </w:rPr>
              <w:t>S/F</w:t>
            </w:r>
          </w:p>
        </w:tc>
        <w:tc>
          <w:tcPr>
            <w:tcW w:w="720" w:type="dxa"/>
          </w:tcPr>
          <w:p w14:paraId="50FF2F34" w14:textId="77777777" w:rsidR="00F963D1" w:rsidRPr="00D82A73" w:rsidRDefault="00F963D1" w:rsidP="00F963D1">
            <w:pPr>
              <w:rPr>
                <w:rFonts w:eastAsia="Arial Unicode MS"/>
              </w:rPr>
            </w:pPr>
          </w:p>
        </w:tc>
        <w:tc>
          <w:tcPr>
            <w:tcW w:w="1800" w:type="dxa"/>
          </w:tcPr>
          <w:p w14:paraId="68C2D061" w14:textId="77777777" w:rsidR="00F963D1" w:rsidRPr="00D82A73" w:rsidRDefault="00F963D1" w:rsidP="00F963D1">
            <w:r w:rsidRPr="00D82A73">
              <w:t>True = Anonymt formulär</w:t>
            </w:r>
          </w:p>
          <w:p w14:paraId="14C1080F" w14:textId="77777777" w:rsidR="00F963D1" w:rsidRPr="00D82A73" w:rsidRDefault="00F963D1" w:rsidP="00F963D1">
            <w:pPr>
              <w:rPr>
                <w:rFonts w:eastAsia="Arial Unicode MS"/>
              </w:rPr>
            </w:pPr>
            <w:r w:rsidRPr="00D82A73">
              <w:rPr>
                <w:szCs w:val="20"/>
              </w:rPr>
              <w:t xml:space="preserve">False = </w:t>
            </w:r>
            <w:proofErr w:type="gramStart"/>
            <w:r w:rsidRPr="00D82A73">
              <w:rPr>
                <w:szCs w:val="20"/>
              </w:rPr>
              <w:t>Ej</w:t>
            </w:r>
            <w:proofErr w:type="gramEnd"/>
            <w:r w:rsidRPr="00D82A73">
              <w:rPr>
                <w:szCs w:val="20"/>
              </w:rPr>
              <w:t xml:space="preserve"> anonymt formulär</w:t>
            </w:r>
          </w:p>
        </w:tc>
        <w:tc>
          <w:tcPr>
            <w:tcW w:w="1920" w:type="dxa"/>
          </w:tcPr>
          <w:p w14:paraId="4C5EF3BA" w14:textId="77777777" w:rsidR="00F963D1" w:rsidRPr="00D82A73" w:rsidRDefault="00F963D1" w:rsidP="00F963D1">
            <w:pPr>
              <w:rPr>
                <w:rFonts w:eastAsia="Arial Unicode MS"/>
              </w:rPr>
            </w:pPr>
          </w:p>
        </w:tc>
        <w:tc>
          <w:tcPr>
            <w:tcW w:w="1200" w:type="dxa"/>
            <w:shd w:val="clear" w:color="auto" w:fill="auto"/>
          </w:tcPr>
          <w:p w14:paraId="71B8FCF6" w14:textId="77777777" w:rsidR="00F963D1" w:rsidRPr="00D82A73" w:rsidRDefault="00F963D1" w:rsidP="00F963D1">
            <w:pPr>
              <w:rPr>
                <w:rFonts w:ascii="Arial" w:eastAsia="Arial Unicode MS" w:hAnsi="Arial"/>
              </w:rPr>
            </w:pPr>
          </w:p>
        </w:tc>
        <w:tc>
          <w:tcPr>
            <w:tcW w:w="1080" w:type="dxa"/>
            <w:shd w:val="clear" w:color="auto" w:fill="auto"/>
          </w:tcPr>
          <w:p w14:paraId="60CD53C4" w14:textId="77777777" w:rsidR="00F963D1" w:rsidRPr="00D82A73" w:rsidRDefault="00F963D1" w:rsidP="00F963D1">
            <w:pPr>
              <w:rPr>
                <w:rFonts w:ascii="Arial" w:eastAsia="Arial Unicode MS" w:hAnsi="Arial"/>
              </w:rPr>
            </w:pPr>
          </w:p>
        </w:tc>
        <w:tc>
          <w:tcPr>
            <w:tcW w:w="1160" w:type="dxa"/>
            <w:shd w:val="clear" w:color="auto" w:fill="auto"/>
          </w:tcPr>
          <w:p w14:paraId="40135D58" w14:textId="77777777" w:rsidR="00F963D1" w:rsidRPr="00D82A73" w:rsidRDefault="00F963D1" w:rsidP="00F963D1">
            <w:pPr>
              <w:rPr>
                <w:rFonts w:ascii="Arial" w:eastAsia="Arial Unicode MS" w:hAnsi="Arial"/>
              </w:rPr>
            </w:pPr>
          </w:p>
        </w:tc>
      </w:tr>
      <w:tr w:rsidR="00F963D1" w:rsidRPr="00D82A73" w14:paraId="44AA7C7C" w14:textId="77777777" w:rsidTr="00F963D1">
        <w:trPr>
          <w:trHeight w:val="217"/>
        </w:trPr>
        <w:tc>
          <w:tcPr>
            <w:tcW w:w="2567" w:type="dxa"/>
            <w:gridSpan w:val="2"/>
          </w:tcPr>
          <w:p w14:paraId="50413072" w14:textId="77777777" w:rsidR="00F963D1" w:rsidRPr="00D82A73" w:rsidRDefault="00F963D1" w:rsidP="00F963D1">
            <w:pPr>
              <w:rPr>
                <w:rFonts w:eastAsia="Arial Unicode MS"/>
              </w:rPr>
            </w:pPr>
            <w:r w:rsidRPr="00D82A73">
              <w:rPr>
                <w:rFonts w:eastAsia="Arial Unicode MS"/>
              </w:rPr>
              <w:t>(Category)</w:t>
            </w:r>
          </w:p>
        </w:tc>
        <w:tc>
          <w:tcPr>
            <w:tcW w:w="3388" w:type="dxa"/>
          </w:tcPr>
          <w:p w14:paraId="6FEC6C83" w14:textId="77777777" w:rsidR="00F963D1" w:rsidRPr="00D82A73" w:rsidRDefault="00F963D1" w:rsidP="00F963D1">
            <w:pPr>
              <w:rPr>
                <w:rFonts w:eastAsia="Arial Unicode MS"/>
              </w:rPr>
            </w:pPr>
            <w:r w:rsidRPr="00D82A73">
              <w:rPr>
                <w:rFonts w:eastAsia="Arial Unicode MS"/>
              </w:rPr>
              <w:t>Formulärets kategori</w:t>
            </w:r>
          </w:p>
          <w:p w14:paraId="5C0BDB65" w14:textId="77777777" w:rsidR="00F963D1" w:rsidRPr="00D82A73" w:rsidRDefault="00F963D1" w:rsidP="00F963D1">
            <w:pPr>
              <w:rPr>
                <w:rFonts w:eastAsia="Arial Unicode MS"/>
              </w:rPr>
            </w:pPr>
            <w:r w:rsidRPr="00D82A73">
              <w:rPr>
                <w:rFonts w:eastAsia="Arial Unicode MS"/>
              </w:rPr>
              <w:t>T.ex. Anmälan, registrering, hälsodeklaration</w:t>
            </w:r>
          </w:p>
        </w:tc>
        <w:tc>
          <w:tcPr>
            <w:tcW w:w="1140" w:type="dxa"/>
          </w:tcPr>
          <w:p w14:paraId="4DEC8AA1" w14:textId="77777777" w:rsidR="00F963D1" w:rsidRPr="00D82A73" w:rsidRDefault="00F963D1" w:rsidP="00F963D1">
            <w:pPr>
              <w:rPr>
                <w:rFonts w:eastAsia="Arial Unicode MS"/>
              </w:rPr>
            </w:pPr>
            <w:r w:rsidRPr="00D82A73">
              <w:rPr>
                <w:rFonts w:eastAsia="Arial Unicode MS"/>
              </w:rPr>
              <w:t>KTOV</w:t>
            </w:r>
          </w:p>
        </w:tc>
        <w:tc>
          <w:tcPr>
            <w:tcW w:w="720" w:type="dxa"/>
          </w:tcPr>
          <w:p w14:paraId="068F33A2" w14:textId="77777777" w:rsidR="00F963D1" w:rsidRPr="00D82A73" w:rsidRDefault="00F963D1" w:rsidP="00F963D1">
            <w:pPr>
              <w:rPr>
                <w:rFonts w:eastAsia="Arial Unicode MS"/>
              </w:rPr>
            </w:pPr>
            <w:r w:rsidRPr="00D82A73">
              <w:rPr>
                <w:rFonts w:eastAsia="Arial Unicode MS"/>
              </w:rPr>
              <w:t>1</w:t>
            </w:r>
          </w:p>
        </w:tc>
        <w:tc>
          <w:tcPr>
            <w:tcW w:w="1800" w:type="dxa"/>
          </w:tcPr>
          <w:p w14:paraId="3EBC8BF8" w14:textId="77777777" w:rsidR="00F963D1" w:rsidRPr="00D82A73" w:rsidRDefault="00F963D1" w:rsidP="00F963D1">
            <w:pPr>
              <w:rPr>
                <w:rFonts w:eastAsia="Arial Unicode MS"/>
              </w:rPr>
            </w:pPr>
            <w:r w:rsidRPr="00D82A73">
              <w:rPr>
                <w:rFonts w:eastAsia="Arial Unicode MS"/>
              </w:rPr>
              <w:t>KV Formulärkategori</w:t>
            </w:r>
          </w:p>
        </w:tc>
        <w:tc>
          <w:tcPr>
            <w:tcW w:w="1920" w:type="dxa"/>
          </w:tcPr>
          <w:p w14:paraId="625272D2" w14:textId="77777777" w:rsidR="00F963D1" w:rsidRPr="00D82A73" w:rsidRDefault="00F963D1" w:rsidP="00F963D1">
            <w:pPr>
              <w:rPr>
                <w:rFonts w:eastAsia="Arial Unicode MS"/>
              </w:rPr>
            </w:pPr>
            <w:r w:rsidRPr="00D82A73">
              <w:rPr>
                <w:rFonts w:eastAsia="Arial Unicode MS"/>
              </w:rPr>
              <w:t>Definierar formulärets typ</w:t>
            </w:r>
          </w:p>
        </w:tc>
        <w:tc>
          <w:tcPr>
            <w:tcW w:w="1200" w:type="dxa"/>
            <w:shd w:val="clear" w:color="auto" w:fill="auto"/>
          </w:tcPr>
          <w:p w14:paraId="100BD84E" w14:textId="77777777" w:rsidR="00F963D1" w:rsidRPr="00D82A73" w:rsidRDefault="00F963D1" w:rsidP="00F963D1">
            <w:pPr>
              <w:rPr>
                <w:rFonts w:ascii="Arial" w:eastAsia="Arial Unicode MS" w:hAnsi="Arial"/>
              </w:rPr>
            </w:pPr>
          </w:p>
        </w:tc>
        <w:tc>
          <w:tcPr>
            <w:tcW w:w="1080" w:type="dxa"/>
            <w:shd w:val="clear" w:color="auto" w:fill="auto"/>
          </w:tcPr>
          <w:p w14:paraId="3175DF09" w14:textId="77777777" w:rsidR="00F963D1" w:rsidRPr="00D82A73" w:rsidRDefault="00F963D1" w:rsidP="00F963D1">
            <w:pPr>
              <w:rPr>
                <w:rFonts w:ascii="Arial" w:eastAsia="Arial Unicode MS" w:hAnsi="Arial"/>
              </w:rPr>
            </w:pPr>
          </w:p>
        </w:tc>
        <w:tc>
          <w:tcPr>
            <w:tcW w:w="1160" w:type="dxa"/>
            <w:shd w:val="clear" w:color="auto" w:fill="auto"/>
          </w:tcPr>
          <w:p w14:paraId="11FA26AD" w14:textId="77777777" w:rsidR="00F963D1" w:rsidRPr="00D82A73" w:rsidRDefault="00F963D1" w:rsidP="00F963D1">
            <w:pPr>
              <w:rPr>
                <w:rFonts w:ascii="Arial" w:eastAsia="Arial Unicode MS" w:hAnsi="Arial"/>
              </w:rPr>
            </w:pPr>
          </w:p>
        </w:tc>
      </w:tr>
      <w:tr w:rsidR="00F963D1" w:rsidRPr="00D82A73" w14:paraId="0F8BAA12" w14:textId="77777777" w:rsidTr="00F963D1">
        <w:trPr>
          <w:trHeight w:val="217"/>
        </w:trPr>
        <w:tc>
          <w:tcPr>
            <w:tcW w:w="2567" w:type="dxa"/>
            <w:gridSpan w:val="2"/>
          </w:tcPr>
          <w:p w14:paraId="5B767F61" w14:textId="77777777" w:rsidR="00F963D1" w:rsidRPr="00D82A73" w:rsidRDefault="00F963D1" w:rsidP="00F963D1">
            <w:pPr>
              <w:rPr>
                <w:rFonts w:eastAsia="Arial Unicode MS"/>
              </w:rPr>
            </w:pPr>
            <w:r w:rsidRPr="00D82A73">
              <w:rPr>
                <w:rFonts w:eastAsia="Arial Unicode MS"/>
              </w:rPr>
              <w:t>(</w:t>
            </w:r>
            <w:r w:rsidRPr="00D82A73">
              <w:t>PublishStatus</w:t>
            </w:r>
            <w:r w:rsidRPr="00D82A73">
              <w:rPr>
                <w:rFonts w:eastAsia="Arial Unicode MS"/>
              </w:rPr>
              <w:t>)</w:t>
            </w:r>
          </w:p>
        </w:tc>
        <w:tc>
          <w:tcPr>
            <w:tcW w:w="3388" w:type="dxa"/>
          </w:tcPr>
          <w:p w14:paraId="6C01A060" w14:textId="77777777" w:rsidR="00F963D1" w:rsidRPr="00D82A73" w:rsidRDefault="00F963D1" w:rsidP="00F963D1">
            <w:pPr>
              <w:rPr>
                <w:rFonts w:eastAsia="Arial Unicode MS"/>
              </w:rPr>
            </w:pPr>
            <w:r w:rsidRPr="00D82A73">
              <w:rPr>
                <w:rFonts w:eastAsia="Arial Unicode MS"/>
              </w:rPr>
              <w:t>Mallen status.</w:t>
            </w:r>
          </w:p>
        </w:tc>
        <w:tc>
          <w:tcPr>
            <w:tcW w:w="1140" w:type="dxa"/>
          </w:tcPr>
          <w:p w14:paraId="1572718C" w14:textId="77777777" w:rsidR="00F963D1" w:rsidRPr="00D82A73" w:rsidRDefault="00F963D1" w:rsidP="00F963D1">
            <w:pPr>
              <w:rPr>
                <w:rFonts w:eastAsia="Arial Unicode MS"/>
              </w:rPr>
            </w:pPr>
            <w:r w:rsidRPr="00D82A73">
              <w:rPr>
                <w:rFonts w:eastAsia="Arial Unicode MS"/>
              </w:rPr>
              <w:t>KTOV</w:t>
            </w:r>
          </w:p>
        </w:tc>
        <w:tc>
          <w:tcPr>
            <w:tcW w:w="720" w:type="dxa"/>
          </w:tcPr>
          <w:p w14:paraId="627AC646" w14:textId="77777777" w:rsidR="00F963D1" w:rsidRPr="00D82A73" w:rsidRDefault="00F963D1" w:rsidP="00F963D1">
            <w:pPr>
              <w:rPr>
                <w:rFonts w:eastAsia="Arial Unicode MS"/>
              </w:rPr>
            </w:pPr>
            <w:r w:rsidRPr="00D82A73">
              <w:rPr>
                <w:rFonts w:eastAsia="Arial Unicode MS"/>
              </w:rPr>
              <w:t>1</w:t>
            </w:r>
          </w:p>
        </w:tc>
        <w:tc>
          <w:tcPr>
            <w:tcW w:w="1800" w:type="dxa"/>
          </w:tcPr>
          <w:p w14:paraId="1B155109" w14:textId="77777777" w:rsidR="00F963D1" w:rsidRPr="00D82A73" w:rsidRDefault="00F963D1" w:rsidP="00F963D1">
            <w:pPr>
              <w:rPr>
                <w:rFonts w:eastAsia="Arial Unicode MS"/>
              </w:rPr>
            </w:pPr>
            <w:r w:rsidRPr="00D82A73">
              <w:rPr>
                <w:rFonts w:eastAsia="Arial Unicode MS"/>
              </w:rPr>
              <w:t>KV Publicerings status</w:t>
            </w:r>
          </w:p>
        </w:tc>
        <w:tc>
          <w:tcPr>
            <w:tcW w:w="1920" w:type="dxa"/>
          </w:tcPr>
          <w:p w14:paraId="1BD28570" w14:textId="77777777" w:rsidR="00F963D1" w:rsidRPr="00D82A73" w:rsidRDefault="00F963D1" w:rsidP="00F963D1">
            <w:pPr>
              <w:rPr>
                <w:rFonts w:ascii="Arial" w:eastAsia="Arial Unicode MS" w:hAnsi="Arial"/>
              </w:rPr>
            </w:pPr>
          </w:p>
        </w:tc>
        <w:tc>
          <w:tcPr>
            <w:tcW w:w="1200" w:type="dxa"/>
            <w:shd w:val="clear" w:color="auto" w:fill="auto"/>
          </w:tcPr>
          <w:p w14:paraId="7655D1E1" w14:textId="77777777" w:rsidR="00F963D1" w:rsidRPr="00D82A73" w:rsidRDefault="00F963D1" w:rsidP="00F963D1">
            <w:pPr>
              <w:rPr>
                <w:rFonts w:ascii="Arial" w:eastAsia="Arial Unicode MS" w:hAnsi="Arial"/>
              </w:rPr>
            </w:pPr>
          </w:p>
        </w:tc>
        <w:tc>
          <w:tcPr>
            <w:tcW w:w="1080" w:type="dxa"/>
            <w:shd w:val="clear" w:color="auto" w:fill="auto"/>
          </w:tcPr>
          <w:p w14:paraId="5561ADC8" w14:textId="77777777" w:rsidR="00F963D1" w:rsidRPr="00D82A73" w:rsidRDefault="00F963D1" w:rsidP="00F963D1">
            <w:pPr>
              <w:rPr>
                <w:rFonts w:ascii="Arial" w:eastAsia="Arial Unicode MS" w:hAnsi="Arial"/>
              </w:rPr>
            </w:pPr>
          </w:p>
        </w:tc>
        <w:tc>
          <w:tcPr>
            <w:tcW w:w="1160" w:type="dxa"/>
            <w:shd w:val="clear" w:color="auto" w:fill="auto"/>
          </w:tcPr>
          <w:p w14:paraId="1F54B40A" w14:textId="77777777" w:rsidR="00F963D1" w:rsidRPr="00D82A73" w:rsidRDefault="00F963D1" w:rsidP="00F963D1">
            <w:pPr>
              <w:rPr>
                <w:rFonts w:ascii="Arial" w:eastAsia="Arial Unicode MS" w:hAnsi="Arial"/>
              </w:rPr>
            </w:pPr>
          </w:p>
        </w:tc>
      </w:tr>
      <w:tr w:rsidR="00F963D1" w:rsidRPr="00D82A73" w14:paraId="6F243B0A" w14:textId="77777777" w:rsidTr="00F963D1">
        <w:trPr>
          <w:trHeight w:val="217"/>
        </w:trPr>
        <w:tc>
          <w:tcPr>
            <w:tcW w:w="2567" w:type="dxa"/>
            <w:gridSpan w:val="2"/>
          </w:tcPr>
          <w:p w14:paraId="7C081E1F" w14:textId="77777777" w:rsidR="00F963D1" w:rsidRPr="00D82A73" w:rsidRDefault="00F963D1" w:rsidP="00F963D1">
            <w:pPr>
              <w:rPr>
                <w:rFonts w:eastAsia="Arial Unicode MS"/>
              </w:rPr>
            </w:pPr>
            <w:r w:rsidRPr="00D82A73">
              <w:rPr>
                <w:rFonts w:eastAsia="Arial Unicode MS"/>
              </w:rPr>
              <w:t>(TemplateId)</w:t>
            </w:r>
          </w:p>
        </w:tc>
        <w:tc>
          <w:tcPr>
            <w:tcW w:w="3388" w:type="dxa"/>
          </w:tcPr>
          <w:p w14:paraId="5E788432" w14:textId="77777777" w:rsidR="00F963D1" w:rsidRPr="00D82A73" w:rsidRDefault="00F963D1" w:rsidP="00F963D1">
            <w:pPr>
              <w:rPr>
                <w:rFonts w:eastAsia="Arial Unicode MS"/>
              </w:rPr>
            </w:pPr>
            <w:r w:rsidRPr="00D82A73">
              <w:rPr>
                <w:rFonts w:eastAsia="Arial Unicode MS"/>
              </w:rPr>
              <w:t>Typ av formulär. Kodverk för standardiserade id för formulärtyper.</w:t>
            </w:r>
          </w:p>
          <w:p w14:paraId="50745299" w14:textId="77777777" w:rsidR="00F963D1" w:rsidRPr="00D82A73" w:rsidRDefault="00F963D1" w:rsidP="00F963D1">
            <w:pPr>
              <w:rPr>
                <w:rFonts w:eastAsia="Arial Unicode MS"/>
              </w:rPr>
            </w:pPr>
            <w:r w:rsidRPr="00D82A73">
              <w:rPr>
                <w:rFonts w:eastAsia="Arial Unicode MS"/>
              </w:rPr>
              <w:t>T.ex. Mödrahälsovårdsjournal 1 - MHV1.</w:t>
            </w:r>
          </w:p>
        </w:tc>
        <w:tc>
          <w:tcPr>
            <w:tcW w:w="1140" w:type="dxa"/>
          </w:tcPr>
          <w:p w14:paraId="199188A8" w14:textId="77777777" w:rsidR="00F963D1" w:rsidRPr="00D82A73" w:rsidRDefault="00F963D1" w:rsidP="00F963D1">
            <w:pPr>
              <w:rPr>
                <w:rFonts w:eastAsia="Arial Unicode MS"/>
              </w:rPr>
            </w:pPr>
            <w:r w:rsidRPr="00D82A73">
              <w:rPr>
                <w:rFonts w:eastAsia="Arial Unicode MS"/>
              </w:rPr>
              <w:t>KTOV</w:t>
            </w:r>
          </w:p>
        </w:tc>
        <w:tc>
          <w:tcPr>
            <w:tcW w:w="720" w:type="dxa"/>
          </w:tcPr>
          <w:p w14:paraId="7F345D09" w14:textId="77777777" w:rsidR="00F963D1" w:rsidRPr="00D82A73" w:rsidRDefault="00F963D1" w:rsidP="00F963D1">
            <w:pPr>
              <w:rPr>
                <w:rFonts w:eastAsia="Arial Unicode MS"/>
              </w:rPr>
            </w:pPr>
            <w:r w:rsidRPr="00D82A73">
              <w:rPr>
                <w:rFonts w:eastAsia="Arial Unicode MS"/>
              </w:rPr>
              <w:t>1</w:t>
            </w:r>
          </w:p>
        </w:tc>
        <w:tc>
          <w:tcPr>
            <w:tcW w:w="1800" w:type="dxa"/>
          </w:tcPr>
          <w:p w14:paraId="16E21177" w14:textId="77777777" w:rsidR="00F963D1" w:rsidRPr="00D82A73" w:rsidRDefault="00F963D1" w:rsidP="00F963D1">
            <w:pPr>
              <w:rPr>
                <w:rFonts w:eastAsia="Arial Unicode MS"/>
              </w:rPr>
            </w:pPr>
            <w:r w:rsidRPr="00D82A73">
              <w:rPr>
                <w:rFonts w:eastAsia="Arial Unicode MS"/>
              </w:rPr>
              <w:t xml:space="preserve">KV Malltyp. </w:t>
            </w:r>
          </w:p>
        </w:tc>
        <w:tc>
          <w:tcPr>
            <w:tcW w:w="1920" w:type="dxa"/>
          </w:tcPr>
          <w:p w14:paraId="79C4CAFC" w14:textId="77777777" w:rsidR="00F963D1" w:rsidRPr="00D82A73" w:rsidRDefault="00F963D1" w:rsidP="00F963D1">
            <w:pPr>
              <w:rPr>
                <w:rFonts w:ascii="Arial" w:eastAsia="Arial Unicode MS" w:hAnsi="Arial"/>
              </w:rPr>
            </w:pPr>
            <w:r w:rsidRPr="00D82A73">
              <w:rPr>
                <w:rFonts w:ascii="Arial" w:eastAsia="Arial Unicode MS" w:hAnsi="Arial"/>
              </w:rPr>
              <w:t>Standard sakns.</w:t>
            </w:r>
          </w:p>
        </w:tc>
        <w:tc>
          <w:tcPr>
            <w:tcW w:w="1200" w:type="dxa"/>
            <w:shd w:val="clear" w:color="auto" w:fill="auto"/>
          </w:tcPr>
          <w:p w14:paraId="0DAC0DB3" w14:textId="77777777" w:rsidR="00F963D1" w:rsidRPr="00D82A73" w:rsidRDefault="00F963D1" w:rsidP="00F963D1">
            <w:pPr>
              <w:rPr>
                <w:rFonts w:ascii="Arial" w:eastAsia="Arial Unicode MS" w:hAnsi="Arial"/>
              </w:rPr>
            </w:pPr>
          </w:p>
        </w:tc>
        <w:tc>
          <w:tcPr>
            <w:tcW w:w="1080" w:type="dxa"/>
            <w:shd w:val="clear" w:color="auto" w:fill="auto"/>
          </w:tcPr>
          <w:p w14:paraId="1C965216" w14:textId="77777777" w:rsidR="00F963D1" w:rsidRPr="00D82A73" w:rsidRDefault="00F963D1" w:rsidP="00F963D1">
            <w:pPr>
              <w:rPr>
                <w:rFonts w:ascii="Arial" w:eastAsia="Arial Unicode MS" w:hAnsi="Arial"/>
              </w:rPr>
            </w:pPr>
          </w:p>
        </w:tc>
        <w:tc>
          <w:tcPr>
            <w:tcW w:w="1160" w:type="dxa"/>
            <w:shd w:val="clear" w:color="auto" w:fill="auto"/>
          </w:tcPr>
          <w:p w14:paraId="4DD7E976" w14:textId="77777777" w:rsidR="00F963D1" w:rsidRPr="00D82A73" w:rsidRDefault="00F963D1" w:rsidP="00F963D1">
            <w:pPr>
              <w:rPr>
                <w:rFonts w:ascii="Arial" w:eastAsia="Arial Unicode MS" w:hAnsi="Arial"/>
              </w:rPr>
            </w:pPr>
          </w:p>
        </w:tc>
      </w:tr>
      <w:tr w:rsidR="00F963D1" w:rsidRPr="00D82A73" w14:paraId="7AC03863" w14:textId="77777777" w:rsidTr="00F963D1">
        <w:trPr>
          <w:trHeight w:val="217"/>
        </w:trPr>
        <w:tc>
          <w:tcPr>
            <w:tcW w:w="2567" w:type="dxa"/>
            <w:gridSpan w:val="2"/>
          </w:tcPr>
          <w:p w14:paraId="5BF9F368" w14:textId="77777777" w:rsidR="00F963D1" w:rsidRPr="00D82A73" w:rsidRDefault="00F963D1" w:rsidP="00F963D1">
            <w:pPr>
              <w:rPr>
                <w:rFonts w:eastAsia="Arial Unicode MS"/>
              </w:rPr>
            </w:pPr>
            <w:r w:rsidRPr="00D82A73">
              <w:rPr>
                <w:rFonts w:eastAsia="Arial Unicode MS"/>
              </w:rPr>
              <w:t>Mall delning/id</w:t>
            </w:r>
          </w:p>
          <w:p w14:paraId="1EFBB187" w14:textId="77777777" w:rsidR="00F963D1" w:rsidRPr="00D82A73" w:rsidRDefault="00F963D1" w:rsidP="00F963D1">
            <w:pPr>
              <w:rPr>
                <w:rFonts w:eastAsia="Arial Unicode MS"/>
              </w:rPr>
            </w:pPr>
            <w:r w:rsidRPr="00D82A73">
              <w:rPr>
                <w:rFonts w:eastAsia="Arial Unicode MS"/>
              </w:rPr>
              <w:t>(templatePropagate)</w:t>
            </w:r>
          </w:p>
        </w:tc>
        <w:tc>
          <w:tcPr>
            <w:tcW w:w="3388" w:type="dxa"/>
          </w:tcPr>
          <w:p w14:paraId="38D64C3A" w14:textId="77777777" w:rsidR="00F963D1" w:rsidRPr="00D82A73" w:rsidRDefault="00F963D1" w:rsidP="00F963D1">
            <w:r w:rsidRPr="00D82A73">
              <w:t>Indikerar om mallen skall delas (standardiserad).</w:t>
            </w:r>
          </w:p>
        </w:tc>
        <w:tc>
          <w:tcPr>
            <w:tcW w:w="1140" w:type="dxa"/>
          </w:tcPr>
          <w:p w14:paraId="10373227" w14:textId="77777777" w:rsidR="00F963D1" w:rsidRPr="00D82A73" w:rsidRDefault="00F963D1" w:rsidP="00F963D1">
            <w:pPr>
              <w:rPr>
                <w:rFonts w:eastAsia="Arial Unicode MS"/>
              </w:rPr>
            </w:pPr>
            <w:r w:rsidRPr="00D82A73">
              <w:rPr>
                <w:rFonts w:eastAsia="Arial Unicode MS"/>
              </w:rPr>
              <w:t>II</w:t>
            </w:r>
          </w:p>
        </w:tc>
        <w:tc>
          <w:tcPr>
            <w:tcW w:w="720" w:type="dxa"/>
          </w:tcPr>
          <w:p w14:paraId="308BB6EB"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0" w:type="dxa"/>
          </w:tcPr>
          <w:p w14:paraId="7AF52A69"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2A690491" w14:textId="77777777" w:rsidR="00F963D1" w:rsidRPr="00D82A73" w:rsidRDefault="00F963D1" w:rsidP="00F963D1">
            <w:pPr>
              <w:rPr>
                <w:rFonts w:ascii="Arial" w:eastAsia="Arial Unicode MS" w:hAnsi="Arial"/>
              </w:rPr>
            </w:pPr>
          </w:p>
        </w:tc>
        <w:tc>
          <w:tcPr>
            <w:tcW w:w="1200" w:type="dxa"/>
            <w:shd w:val="clear" w:color="auto" w:fill="auto"/>
          </w:tcPr>
          <w:p w14:paraId="19E1036C" w14:textId="77777777" w:rsidR="00F963D1" w:rsidRPr="00D82A73" w:rsidRDefault="00F963D1" w:rsidP="00F963D1">
            <w:pPr>
              <w:rPr>
                <w:rFonts w:ascii="Arial" w:eastAsia="Arial Unicode MS" w:hAnsi="Arial"/>
              </w:rPr>
            </w:pPr>
          </w:p>
        </w:tc>
        <w:tc>
          <w:tcPr>
            <w:tcW w:w="1080" w:type="dxa"/>
            <w:shd w:val="clear" w:color="auto" w:fill="auto"/>
          </w:tcPr>
          <w:p w14:paraId="684D0A6B" w14:textId="77777777" w:rsidR="00F963D1" w:rsidRPr="00D82A73" w:rsidRDefault="00F963D1" w:rsidP="00F963D1">
            <w:pPr>
              <w:rPr>
                <w:rFonts w:ascii="Arial" w:eastAsia="Arial Unicode MS" w:hAnsi="Arial"/>
              </w:rPr>
            </w:pPr>
          </w:p>
        </w:tc>
        <w:tc>
          <w:tcPr>
            <w:tcW w:w="1160" w:type="dxa"/>
            <w:shd w:val="clear" w:color="auto" w:fill="auto"/>
          </w:tcPr>
          <w:p w14:paraId="6E958FF2" w14:textId="77777777" w:rsidR="00F963D1" w:rsidRPr="00D82A73" w:rsidRDefault="00F963D1" w:rsidP="00F963D1">
            <w:pPr>
              <w:rPr>
                <w:rFonts w:ascii="Arial" w:eastAsia="Arial Unicode MS" w:hAnsi="Arial"/>
              </w:rPr>
            </w:pPr>
          </w:p>
        </w:tc>
      </w:tr>
      <w:tr w:rsidR="00F963D1" w:rsidRPr="00D82A73" w14:paraId="50C771F3" w14:textId="77777777" w:rsidTr="00F963D1">
        <w:trPr>
          <w:trHeight w:val="217"/>
        </w:trPr>
        <w:tc>
          <w:tcPr>
            <w:tcW w:w="2567" w:type="dxa"/>
            <w:gridSpan w:val="2"/>
          </w:tcPr>
          <w:p w14:paraId="3B40295F" w14:textId="77777777" w:rsidR="00F963D1" w:rsidRPr="00D82A73" w:rsidRDefault="00F963D1" w:rsidP="00F963D1">
            <w:pPr>
              <w:rPr>
                <w:rFonts w:eastAsia="Arial Unicode MS"/>
              </w:rPr>
            </w:pPr>
            <w:r w:rsidRPr="00D82A73">
              <w:rPr>
                <w:rFonts w:eastAsia="Arial Unicode MS"/>
              </w:rPr>
              <w:lastRenderedPageBreak/>
              <w:t>(templateVersion)</w:t>
            </w:r>
          </w:p>
        </w:tc>
        <w:tc>
          <w:tcPr>
            <w:tcW w:w="3388" w:type="dxa"/>
          </w:tcPr>
          <w:p w14:paraId="278001A6" w14:textId="77777777" w:rsidR="00F963D1" w:rsidRPr="00D82A73" w:rsidRDefault="00F963D1" w:rsidP="00F963D1">
            <w:r w:rsidRPr="00D82A73">
              <w:t>Mallens version</w:t>
            </w:r>
          </w:p>
        </w:tc>
        <w:tc>
          <w:tcPr>
            <w:tcW w:w="1140" w:type="dxa"/>
          </w:tcPr>
          <w:p w14:paraId="74CBF280" w14:textId="77777777" w:rsidR="00F963D1" w:rsidRPr="00D82A73" w:rsidRDefault="00F963D1" w:rsidP="00F963D1">
            <w:pPr>
              <w:rPr>
                <w:rFonts w:eastAsia="Arial Unicode MS"/>
              </w:rPr>
            </w:pPr>
            <w:r w:rsidRPr="00D82A73">
              <w:rPr>
                <w:rFonts w:eastAsia="Arial Unicode MS"/>
              </w:rPr>
              <w:t>VÄ</w:t>
            </w:r>
          </w:p>
        </w:tc>
        <w:tc>
          <w:tcPr>
            <w:tcW w:w="720" w:type="dxa"/>
          </w:tcPr>
          <w:p w14:paraId="4F23175A"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1043C578" w14:textId="77777777" w:rsidR="00F963D1" w:rsidRPr="00D82A73" w:rsidRDefault="00F963D1" w:rsidP="00F963D1"/>
        </w:tc>
        <w:tc>
          <w:tcPr>
            <w:tcW w:w="1920" w:type="dxa"/>
          </w:tcPr>
          <w:p w14:paraId="12FB440B" w14:textId="77777777" w:rsidR="00F963D1" w:rsidRPr="00D82A73" w:rsidRDefault="00F963D1" w:rsidP="00F963D1">
            <w:pPr>
              <w:rPr>
                <w:rFonts w:ascii="Arial" w:eastAsia="Arial Unicode MS" w:hAnsi="Arial"/>
              </w:rPr>
            </w:pPr>
          </w:p>
        </w:tc>
        <w:tc>
          <w:tcPr>
            <w:tcW w:w="1200" w:type="dxa"/>
            <w:shd w:val="clear" w:color="auto" w:fill="auto"/>
          </w:tcPr>
          <w:p w14:paraId="4C6E1D5B" w14:textId="77777777" w:rsidR="00F963D1" w:rsidRPr="00D82A73" w:rsidRDefault="00F963D1" w:rsidP="00F963D1">
            <w:pPr>
              <w:rPr>
                <w:rFonts w:ascii="Arial" w:eastAsia="Arial Unicode MS" w:hAnsi="Arial"/>
              </w:rPr>
            </w:pPr>
          </w:p>
        </w:tc>
        <w:tc>
          <w:tcPr>
            <w:tcW w:w="1080" w:type="dxa"/>
            <w:shd w:val="clear" w:color="auto" w:fill="auto"/>
          </w:tcPr>
          <w:p w14:paraId="37691136" w14:textId="77777777" w:rsidR="00F963D1" w:rsidRPr="00D82A73" w:rsidRDefault="00F963D1" w:rsidP="00F963D1">
            <w:pPr>
              <w:rPr>
                <w:rFonts w:ascii="Arial" w:eastAsia="Arial Unicode MS" w:hAnsi="Arial"/>
              </w:rPr>
            </w:pPr>
          </w:p>
        </w:tc>
        <w:tc>
          <w:tcPr>
            <w:tcW w:w="1160" w:type="dxa"/>
            <w:shd w:val="clear" w:color="auto" w:fill="auto"/>
          </w:tcPr>
          <w:p w14:paraId="54C626B3" w14:textId="77777777" w:rsidR="00F963D1" w:rsidRPr="00D82A73" w:rsidRDefault="00F963D1" w:rsidP="00F963D1">
            <w:pPr>
              <w:rPr>
                <w:rFonts w:ascii="Arial" w:eastAsia="Arial Unicode MS" w:hAnsi="Arial"/>
              </w:rPr>
            </w:pPr>
          </w:p>
        </w:tc>
      </w:tr>
      <w:tr w:rsidR="00F963D1" w:rsidRPr="00D82A73" w14:paraId="222D4DA5" w14:textId="77777777" w:rsidTr="00F963D1">
        <w:trPr>
          <w:trHeight w:val="217"/>
        </w:trPr>
        <w:tc>
          <w:tcPr>
            <w:tcW w:w="2567" w:type="dxa"/>
            <w:gridSpan w:val="2"/>
          </w:tcPr>
          <w:p w14:paraId="0E6B57B7" w14:textId="77777777" w:rsidR="00F963D1" w:rsidRPr="00D82A73" w:rsidRDefault="00F963D1" w:rsidP="00F963D1">
            <w:pPr>
              <w:rPr>
                <w:rFonts w:eastAsia="Arial Unicode MS"/>
              </w:rPr>
            </w:pPr>
            <w:r w:rsidRPr="00D82A73">
              <w:rPr>
                <w:rFonts w:eastAsia="Arial Unicode MS"/>
              </w:rPr>
              <w:t>Obligatoriskt</w:t>
            </w:r>
          </w:p>
          <w:p w14:paraId="4710B231" w14:textId="77777777" w:rsidR="00F963D1" w:rsidRPr="00D82A73" w:rsidRDefault="00F963D1" w:rsidP="00F963D1">
            <w:pPr>
              <w:rPr>
                <w:rFonts w:eastAsia="Arial Unicode MS"/>
              </w:rPr>
            </w:pPr>
            <w:r w:rsidRPr="00D82A73">
              <w:rPr>
                <w:rFonts w:eastAsia="Arial Unicode MS"/>
              </w:rPr>
              <w:t>(Mandatory)</w:t>
            </w:r>
          </w:p>
        </w:tc>
        <w:tc>
          <w:tcPr>
            <w:tcW w:w="3388" w:type="dxa"/>
          </w:tcPr>
          <w:p w14:paraId="6690C9CE" w14:textId="77777777" w:rsidR="00F963D1" w:rsidRPr="00D82A73" w:rsidRDefault="00F963D1" w:rsidP="00F963D1">
            <w:r w:rsidRPr="00D82A73">
              <w:t xml:space="preserve">Indikerar om formuläret är obligatoriskt att fylla i av användaren. </w:t>
            </w:r>
          </w:p>
          <w:p w14:paraId="5B9AD307" w14:textId="77777777" w:rsidR="00F963D1" w:rsidRPr="00D82A73" w:rsidRDefault="00F963D1" w:rsidP="00F963D1">
            <w:r w:rsidRPr="00D82A73">
              <w:t xml:space="preserve">T.ex. Ett obligatoriskt formulär kan </w:t>
            </w:r>
            <w:proofErr w:type="gramStart"/>
            <w:r w:rsidRPr="00D82A73">
              <w:t>indikerar</w:t>
            </w:r>
            <w:proofErr w:type="gramEnd"/>
            <w:r w:rsidRPr="00D82A73">
              <w:t xml:space="preserve"> att formuläret är en del av en vårdprocess.</w:t>
            </w:r>
          </w:p>
        </w:tc>
        <w:tc>
          <w:tcPr>
            <w:tcW w:w="1140" w:type="dxa"/>
          </w:tcPr>
          <w:p w14:paraId="5D9EA2A9" w14:textId="77777777" w:rsidR="00F963D1" w:rsidRPr="00D82A73" w:rsidRDefault="00F963D1" w:rsidP="00F963D1">
            <w:pPr>
              <w:rPr>
                <w:rFonts w:eastAsia="Arial Unicode MS"/>
              </w:rPr>
            </w:pPr>
            <w:r w:rsidRPr="00D82A73">
              <w:rPr>
                <w:rFonts w:eastAsia="Arial Unicode MS"/>
              </w:rPr>
              <w:t>S/F</w:t>
            </w:r>
          </w:p>
        </w:tc>
        <w:tc>
          <w:tcPr>
            <w:tcW w:w="720" w:type="dxa"/>
          </w:tcPr>
          <w:p w14:paraId="29D3158C" w14:textId="77777777" w:rsidR="00F963D1" w:rsidRPr="00D82A73" w:rsidRDefault="00F963D1" w:rsidP="00F963D1">
            <w:pPr>
              <w:rPr>
                <w:rFonts w:eastAsia="Arial Unicode MS"/>
              </w:rPr>
            </w:pPr>
            <w:r w:rsidRPr="00D82A73">
              <w:rPr>
                <w:rFonts w:eastAsia="Arial Unicode MS"/>
              </w:rPr>
              <w:t>1</w:t>
            </w:r>
          </w:p>
        </w:tc>
        <w:tc>
          <w:tcPr>
            <w:tcW w:w="1800" w:type="dxa"/>
          </w:tcPr>
          <w:p w14:paraId="21EE61C5" w14:textId="77777777" w:rsidR="00F963D1" w:rsidRPr="00D82A73" w:rsidRDefault="00F963D1" w:rsidP="00F963D1">
            <w:r w:rsidRPr="00D82A73">
              <w:t>True = obligatoriskt</w:t>
            </w:r>
          </w:p>
          <w:p w14:paraId="51298819" w14:textId="77777777" w:rsidR="00F963D1" w:rsidRPr="00D82A73" w:rsidRDefault="00F963D1" w:rsidP="00F963D1">
            <w:pPr>
              <w:rPr>
                <w:rFonts w:eastAsia="Arial Unicode MS"/>
              </w:rPr>
            </w:pPr>
            <w:r w:rsidRPr="00D82A73">
              <w:rPr>
                <w:szCs w:val="20"/>
              </w:rPr>
              <w:t>False = Frivilligt</w:t>
            </w:r>
          </w:p>
        </w:tc>
        <w:tc>
          <w:tcPr>
            <w:tcW w:w="1920" w:type="dxa"/>
          </w:tcPr>
          <w:p w14:paraId="41571680" w14:textId="77777777" w:rsidR="00F963D1" w:rsidRPr="00D82A73" w:rsidRDefault="00F963D1" w:rsidP="00F963D1">
            <w:pPr>
              <w:rPr>
                <w:rFonts w:ascii="Arial" w:eastAsia="Arial Unicode MS" w:hAnsi="Arial"/>
              </w:rPr>
            </w:pPr>
          </w:p>
        </w:tc>
        <w:tc>
          <w:tcPr>
            <w:tcW w:w="1200" w:type="dxa"/>
            <w:shd w:val="clear" w:color="auto" w:fill="auto"/>
          </w:tcPr>
          <w:p w14:paraId="45070A29" w14:textId="77777777" w:rsidR="00F963D1" w:rsidRPr="00D82A73" w:rsidRDefault="00F963D1" w:rsidP="00F963D1">
            <w:pPr>
              <w:rPr>
                <w:rFonts w:ascii="Arial" w:eastAsia="Arial Unicode MS" w:hAnsi="Arial"/>
              </w:rPr>
            </w:pPr>
          </w:p>
        </w:tc>
        <w:tc>
          <w:tcPr>
            <w:tcW w:w="1080" w:type="dxa"/>
            <w:shd w:val="clear" w:color="auto" w:fill="auto"/>
          </w:tcPr>
          <w:p w14:paraId="3A1DA2AF" w14:textId="77777777" w:rsidR="00F963D1" w:rsidRPr="00D82A73" w:rsidRDefault="00F963D1" w:rsidP="00F963D1">
            <w:pPr>
              <w:rPr>
                <w:rFonts w:ascii="Arial" w:eastAsia="Arial Unicode MS" w:hAnsi="Arial"/>
              </w:rPr>
            </w:pPr>
          </w:p>
        </w:tc>
        <w:tc>
          <w:tcPr>
            <w:tcW w:w="1160" w:type="dxa"/>
            <w:shd w:val="clear" w:color="auto" w:fill="auto"/>
          </w:tcPr>
          <w:p w14:paraId="1DF6DA9C" w14:textId="77777777" w:rsidR="00F963D1" w:rsidRPr="00D82A73" w:rsidRDefault="00F963D1" w:rsidP="00F963D1">
            <w:pPr>
              <w:rPr>
                <w:rFonts w:ascii="Arial" w:eastAsia="Arial Unicode MS" w:hAnsi="Arial"/>
              </w:rPr>
            </w:pPr>
          </w:p>
        </w:tc>
      </w:tr>
      <w:tr w:rsidR="00F963D1" w:rsidRPr="00D82A73" w14:paraId="28D12C92" w14:textId="77777777" w:rsidTr="00F963D1">
        <w:trPr>
          <w:trHeight w:val="217"/>
        </w:trPr>
        <w:tc>
          <w:tcPr>
            <w:tcW w:w="2567" w:type="dxa"/>
            <w:gridSpan w:val="2"/>
          </w:tcPr>
          <w:p w14:paraId="3F08648B" w14:textId="77777777" w:rsidR="00F963D1" w:rsidRPr="00D82A73" w:rsidRDefault="00F963D1" w:rsidP="00F963D1">
            <w:pPr>
              <w:rPr>
                <w:rFonts w:eastAsia="Arial Unicode MS"/>
              </w:rPr>
            </w:pPr>
            <w:r w:rsidRPr="00D82A73">
              <w:rPr>
                <w:rFonts w:eastAsia="Arial Unicode MS"/>
              </w:rPr>
              <w:t>Språk (Language)</w:t>
            </w:r>
          </w:p>
        </w:tc>
        <w:tc>
          <w:tcPr>
            <w:tcW w:w="3388" w:type="dxa"/>
          </w:tcPr>
          <w:p w14:paraId="40060BC7" w14:textId="77777777" w:rsidR="00F963D1" w:rsidRPr="00D82A73" w:rsidRDefault="00F963D1" w:rsidP="00F963D1">
            <w:pPr>
              <w:rPr>
                <w:szCs w:val="20"/>
              </w:rPr>
            </w:pPr>
            <w:r w:rsidRPr="00D82A73">
              <w:rPr>
                <w:szCs w:val="20"/>
              </w:rPr>
              <w:t xml:space="preserve">Beskriver vilket språk som används i formuläret. </w:t>
            </w:r>
          </w:p>
          <w:p w14:paraId="42FE9E9E" w14:textId="77777777" w:rsidR="00F963D1" w:rsidRPr="00D82A73" w:rsidRDefault="00F963D1" w:rsidP="00F963D1">
            <w:pPr>
              <w:rPr>
                <w:rFonts w:eastAsia="Arial Unicode MS"/>
                <w:szCs w:val="20"/>
              </w:rPr>
            </w:pPr>
            <w:r w:rsidRPr="00D82A73">
              <w:rPr>
                <w:szCs w:val="20"/>
              </w:rPr>
              <w:t>T.ex. sv eller en.</w:t>
            </w:r>
          </w:p>
        </w:tc>
        <w:tc>
          <w:tcPr>
            <w:tcW w:w="1140" w:type="dxa"/>
          </w:tcPr>
          <w:p w14:paraId="3D17FE9F" w14:textId="77777777" w:rsidR="00F963D1" w:rsidRPr="00D82A73" w:rsidRDefault="00F963D1" w:rsidP="00F963D1">
            <w:pPr>
              <w:rPr>
                <w:rFonts w:eastAsia="Arial Unicode MS"/>
              </w:rPr>
            </w:pPr>
            <w:r w:rsidRPr="00D82A73">
              <w:rPr>
                <w:rFonts w:eastAsia="Arial Unicode MS"/>
              </w:rPr>
              <w:t>KTOV</w:t>
            </w:r>
          </w:p>
        </w:tc>
        <w:tc>
          <w:tcPr>
            <w:tcW w:w="720" w:type="dxa"/>
          </w:tcPr>
          <w:p w14:paraId="5C8FF0D4" w14:textId="77777777" w:rsidR="00F963D1" w:rsidRPr="00D82A73" w:rsidRDefault="00F963D1" w:rsidP="00F963D1">
            <w:pPr>
              <w:rPr>
                <w:rFonts w:eastAsia="Arial Unicode MS"/>
              </w:rPr>
            </w:pPr>
            <w:r w:rsidRPr="00D82A73">
              <w:rPr>
                <w:rFonts w:eastAsia="Arial Unicode MS"/>
              </w:rPr>
              <w:t>1</w:t>
            </w:r>
          </w:p>
        </w:tc>
        <w:tc>
          <w:tcPr>
            <w:tcW w:w="1800" w:type="dxa"/>
          </w:tcPr>
          <w:p w14:paraId="1916D168" w14:textId="77777777" w:rsidR="00F963D1" w:rsidRPr="00D82A73" w:rsidRDefault="00F963D1" w:rsidP="00F963D1">
            <w:pPr>
              <w:rPr>
                <w:rFonts w:eastAsia="Arial Unicode MS"/>
              </w:rPr>
            </w:pPr>
            <w:r w:rsidRPr="00D82A73">
              <w:rPr>
                <w:rFonts w:eastAsia="Arial Unicode MS"/>
              </w:rPr>
              <w:t xml:space="preserve">KV Språk. </w:t>
            </w:r>
          </w:p>
        </w:tc>
        <w:tc>
          <w:tcPr>
            <w:tcW w:w="1920" w:type="dxa"/>
          </w:tcPr>
          <w:p w14:paraId="1B6C34D6" w14:textId="77777777" w:rsidR="00F963D1" w:rsidRPr="00D82A73" w:rsidRDefault="00F963D1" w:rsidP="00F963D1">
            <w:pPr>
              <w:rPr>
                <w:rFonts w:ascii="Arial" w:eastAsia="Arial Unicode MS" w:hAnsi="Arial"/>
              </w:rPr>
            </w:pPr>
            <w:r w:rsidRPr="00D82A73">
              <w:rPr>
                <w:rFonts w:eastAsia="Arial Unicode MS"/>
              </w:rPr>
              <w:t xml:space="preserve">Kodverk för språk Innehåller språkkoder som utgår från SS-ISO </w:t>
            </w:r>
            <w:proofErr w:type="gramStart"/>
            <w:r w:rsidRPr="00D82A73">
              <w:rPr>
                <w:rFonts w:eastAsia="Arial Unicode MS"/>
              </w:rPr>
              <w:t>639-1:2005</w:t>
            </w:r>
            <w:proofErr w:type="gramEnd"/>
          </w:p>
        </w:tc>
        <w:tc>
          <w:tcPr>
            <w:tcW w:w="1200" w:type="dxa"/>
            <w:shd w:val="clear" w:color="auto" w:fill="auto"/>
          </w:tcPr>
          <w:p w14:paraId="2133B61C" w14:textId="77777777" w:rsidR="00F963D1" w:rsidRPr="00D82A73" w:rsidRDefault="00F963D1" w:rsidP="00F963D1">
            <w:pPr>
              <w:rPr>
                <w:rFonts w:ascii="Arial" w:eastAsia="Arial Unicode MS" w:hAnsi="Arial"/>
              </w:rPr>
            </w:pPr>
          </w:p>
        </w:tc>
        <w:tc>
          <w:tcPr>
            <w:tcW w:w="1080" w:type="dxa"/>
            <w:shd w:val="clear" w:color="auto" w:fill="auto"/>
          </w:tcPr>
          <w:p w14:paraId="57DE04C5" w14:textId="77777777" w:rsidR="00F963D1" w:rsidRPr="00D82A73" w:rsidRDefault="00F963D1" w:rsidP="00F963D1">
            <w:pPr>
              <w:rPr>
                <w:rFonts w:ascii="Arial" w:eastAsia="Arial Unicode MS" w:hAnsi="Arial"/>
              </w:rPr>
            </w:pPr>
          </w:p>
        </w:tc>
        <w:tc>
          <w:tcPr>
            <w:tcW w:w="1160" w:type="dxa"/>
            <w:shd w:val="clear" w:color="auto" w:fill="auto"/>
          </w:tcPr>
          <w:p w14:paraId="7B69E709" w14:textId="77777777" w:rsidR="00F963D1" w:rsidRPr="00D82A73" w:rsidRDefault="00F963D1" w:rsidP="00F963D1">
            <w:pPr>
              <w:rPr>
                <w:rFonts w:ascii="Arial" w:eastAsia="Arial Unicode MS" w:hAnsi="Arial"/>
              </w:rPr>
            </w:pPr>
          </w:p>
        </w:tc>
      </w:tr>
      <w:tr w:rsidR="00F963D1" w:rsidRPr="00D82A73" w14:paraId="5DA0F20A" w14:textId="77777777" w:rsidTr="00F963D1">
        <w:trPr>
          <w:trHeight w:val="217"/>
        </w:trPr>
        <w:tc>
          <w:tcPr>
            <w:tcW w:w="2567" w:type="dxa"/>
            <w:gridSpan w:val="2"/>
          </w:tcPr>
          <w:p w14:paraId="7BA7B0E1" w14:textId="77777777" w:rsidR="00F963D1" w:rsidRPr="00D82A73" w:rsidRDefault="00F963D1" w:rsidP="00F963D1">
            <w:pPr>
              <w:rPr>
                <w:rFonts w:eastAsia="Arial Unicode MS"/>
              </w:rPr>
            </w:pPr>
            <w:r w:rsidRPr="00D82A73">
              <w:rPr>
                <w:rFonts w:eastAsia="Arial Unicode MS"/>
              </w:rPr>
              <w:t xml:space="preserve">Rubrik </w:t>
            </w:r>
          </w:p>
          <w:p w14:paraId="6B39B1C1" w14:textId="77777777" w:rsidR="00F963D1" w:rsidRPr="00D82A73" w:rsidRDefault="00F963D1" w:rsidP="00F963D1">
            <w:pPr>
              <w:rPr>
                <w:rFonts w:eastAsia="Arial Unicode MS"/>
              </w:rPr>
            </w:pPr>
            <w:r w:rsidRPr="00D82A73">
              <w:rPr>
                <w:rFonts w:eastAsia="Arial Unicode MS"/>
              </w:rPr>
              <w:t>(FormTitle)</w:t>
            </w:r>
          </w:p>
        </w:tc>
        <w:tc>
          <w:tcPr>
            <w:tcW w:w="3388" w:type="dxa"/>
          </w:tcPr>
          <w:p w14:paraId="1F65296F" w14:textId="77777777" w:rsidR="00F963D1" w:rsidRPr="00D82A73" w:rsidRDefault="00F963D1" w:rsidP="00F963D1">
            <w:pPr>
              <w:rPr>
                <w:rFonts w:eastAsia="Arial Unicode MS"/>
              </w:rPr>
            </w:pPr>
            <w:r w:rsidRPr="00D82A73">
              <w:rPr>
                <w:rFonts w:eastAsia="Arial Unicode MS"/>
              </w:rPr>
              <w:t xml:space="preserve">Mallens/formulärets rubrik. Används på formulärets introduktionssida. </w:t>
            </w:r>
          </w:p>
        </w:tc>
        <w:tc>
          <w:tcPr>
            <w:tcW w:w="1140" w:type="dxa"/>
          </w:tcPr>
          <w:p w14:paraId="06F34598" w14:textId="77777777" w:rsidR="00F963D1" w:rsidRPr="00D82A73" w:rsidRDefault="00F963D1" w:rsidP="00F963D1">
            <w:pPr>
              <w:rPr>
                <w:rFonts w:eastAsia="Arial Unicode MS"/>
              </w:rPr>
            </w:pPr>
            <w:r w:rsidRPr="00D82A73">
              <w:rPr>
                <w:rFonts w:eastAsia="Arial Unicode MS"/>
              </w:rPr>
              <w:t>TXT</w:t>
            </w:r>
          </w:p>
        </w:tc>
        <w:tc>
          <w:tcPr>
            <w:tcW w:w="720" w:type="dxa"/>
          </w:tcPr>
          <w:p w14:paraId="3DC18986"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44C5A116" w14:textId="77777777" w:rsidR="00F963D1" w:rsidRPr="00D82A73" w:rsidRDefault="00F963D1" w:rsidP="00F963D1">
            <w:pPr>
              <w:rPr>
                <w:rFonts w:eastAsia="Arial Unicode MS"/>
              </w:rPr>
            </w:pPr>
          </w:p>
        </w:tc>
        <w:tc>
          <w:tcPr>
            <w:tcW w:w="1920" w:type="dxa"/>
          </w:tcPr>
          <w:p w14:paraId="6CC1A6CD" w14:textId="77777777" w:rsidR="00F963D1" w:rsidRPr="00D82A73" w:rsidRDefault="00F963D1" w:rsidP="00F963D1">
            <w:pPr>
              <w:rPr>
                <w:rFonts w:ascii="Arial" w:eastAsia="Arial Unicode MS" w:hAnsi="Arial"/>
              </w:rPr>
            </w:pPr>
          </w:p>
        </w:tc>
        <w:tc>
          <w:tcPr>
            <w:tcW w:w="1200" w:type="dxa"/>
            <w:shd w:val="clear" w:color="auto" w:fill="auto"/>
          </w:tcPr>
          <w:p w14:paraId="5C28F032" w14:textId="77777777" w:rsidR="00F963D1" w:rsidRPr="00D82A73" w:rsidRDefault="00F963D1" w:rsidP="00F963D1">
            <w:pPr>
              <w:rPr>
                <w:rFonts w:ascii="Arial" w:eastAsia="Arial Unicode MS" w:hAnsi="Arial"/>
              </w:rPr>
            </w:pPr>
          </w:p>
        </w:tc>
        <w:tc>
          <w:tcPr>
            <w:tcW w:w="1080" w:type="dxa"/>
            <w:shd w:val="clear" w:color="auto" w:fill="auto"/>
          </w:tcPr>
          <w:p w14:paraId="29939365" w14:textId="77777777" w:rsidR="00F963D1" w:rsidRPr="00D82A73" w:rsidRDefault="00F963D1" w:rsidP="00F963D1">
            <w:pPr>
              <w:rPr>
                <w:rFonts w:ascii="Arial" w:eastAsia="Arial Unicode MS" w:hAnsi="Arial"/>
              </w:rPr>
            </w:pPr>
          </w:p>
        </w:tc>
        <w:tc>
          <w:tcPr>
            <w:tcW w:w="1160" w:type="dxa"/>
            <w:shd w:val="clear" w:color="auto" w:fill="auto"/>
          </w:tcPr>
          <w:p w14:paraId="1D8A4C61" w14:textId="77777777" w:rsidR="00F963D1" w:rsidRPr="00D82A73" w:rsidRDefault="00F963D1" w:rsidP="00F963D1">
            <w:pPr>
              <w:rPr>
                <w:rFonts w:ascii="Arial" w:eastAsia="Arial Unicode MS" w:hAnsi="Arial"/>
              </w:rPr>
            </w:pPr>
          </w:p>
        </w:tc>
      </w:tr>
      <w:tr w:rsidR="00F963D1" w:rsidRPr="00D82A73" w14:paraId="5D3022F2" w14:textId="77777777" w:rsidTr="00F963D1">
        <w:trPr>
          <w:trHeight w:val="217"/>
        </w:trPr>
        <w:tc>
          <w:tcPr>
            <w:tcW w:w="2567" w:type="dxa"/>
            <w:gridSpan w:val="2"/>
          </w:tcPr>
          <w:p w14:paraId="02724A72" w14:textId="77777777" w:rsidR="00F963D1" w:rsidRPr="00D82A73" w:rsidRDefault="00F963D1" w:rsidP="00F963D1">
            <w:pPr>
              <w:rPr>
                <w:rFonts w:eastAsia="Arial Unicode MS"/>
              </w:rPr>
            </w:pPr>
            <w:r w:rsidRPr="00D82A73">
              <w:rPr>
                <w:rFonts w:eastAsia="Arial Unicode MS"/>
              </w:rPr>
              <w:t>Mallens namn</w:t>
            </w:r>
          </w:p>
          <w:p w14:paraId="759E9E99" w14:textId="77777777" w:rsidR="00F963D1" w:rsidRPr="00D82A73" w:rsidRDefault="00F963D1" w:rsidP="00F963D1">
            <w:pPr>
              <w:rPr>
                <w:rFonts w:eastAsia="Arial Unicode MS"/>
              </w:rPr>
            </w:pPr>
            <w:r w:rsidRPr="00D82A73">
              <w:rPr>
                <w:rFonts w:eastAsia="Arial Unicode MS"/>
              </w:rPr>
              <w:t>(FormName)</w:t>
            </w:r>
          </w:p>
        </w:tc>
        <w:tc>
          <w:tcPr>
            <w:tcW w:w="3388" w:type="dxa"/>
          </w:tcPr>
          <w:p w14:paraId="613753B6" w14:textId="77777777" w:rsidR="00F963D1" w:rsidRPr="00D82A73" w:rsidRDefault="00F963D1" w:rsidP="00F963D1">
            <w:pPr>
              <w:rPr>
                <w:rFonts w:eastAsia="Arial Unicode MS"/>
              </w:rPr>
            </w:pPr>
            <w:r w:rsidRPr="00D82A73">
              <w:rPr>
                <w:rFonts w:eastAsia="Arial Unicode MS"/>
              </w:rPr>
              <w:t>Mallens namn.</w:t>
            </w:r>
          </w:p>
          <w:p w14:paraId="22934EE7" w14:textId="77777777" w:rsidR="00F963D1" w:rsidRPr="00D82A73" w:rsidRDefault="00F963D1" w:rsidP="00F963D1">
            <w:pPr>
              <w:rPr>
                <w:rFonts w:eastAsia="Arial Unicode MS"/>
              </w:rPr>
            </w:pPr>
            <w:r w:rsidRPr="00D82A73">
              <w:rPr>
                <w:rFonts w:eastAsia="Arial Unicode MS"/>
              </w:rPr>
              <w:t>T.ex. Hälsodeklaration Mödravård</w:t>
            </w:r>
          </w:p>
        </w:tc>
        <w:tc>
          <w:tcPr>
            <w:tcW w:w="1140" w:type="dxa"/>
          </w:tcPr>
          <w:p w14:paraId="0846A8F9" w14:textId="77777777" w:rsidR="00F963D1" w:rsidRPr="00D82A73" w:rsidRDefault="00F963D1" w:rsidP="00F963D1">
            <w:pPr>
              <w:rPr>
                <w:rFonts w:eastAsia="Arial Unicode MS"/>
              </w:rPr>
            </w:pPr>
            <w:r w:rsidRPr="00D82A73">
              <w:rPr>
                <w:rFonts w:eastAsia="Arial Unicode MS"/>
              </w:rPr>
              <w:t>TXT</w:t>
            </w:r>
          </w:p>
        </w:tc>
        <w:tc>
          <w:tcPr>
            <w:tcW w:w="720" w:type="dxa"/>
          </w:tcPr>
          <w:p w14:paraId="19CCFCA6" w14:textId="77777777" w:rsidR="00F963D1" w:rsidRPr="00D82A73" w:rsidRDefault="00F963D1" w:rsidP="00F963D1">
            <w:pPr>
              <w:rPr>
                <w:rFonts w:eastAsia="Arial Unicode MS"/>
              </w:rPr>
            </w:pPr>
            <w:r w:rsidRPr="00D82A73">
              <w:rPr>
                <w:rFonts w:eastAsia="Arial Unicode MS"/>
              </w:rPr>
              <w:t>1</w:t>
            </w:r>
          </w:p>
        </w:tc>
        <w:tc>
          <w:tcPr>
            <w:tcW w:w="1800" w:type="dxa"/>
          </w:tcPr>
          <w:p w14:paraId="68053BE0" w14:textId="77777777" w:rsidR="00F963D1" w:rsidRPr="00D82A73" w:rsidRDefault="00F963D1" w:rsidP="00F963D1">
            <w:pPr>
              <w:rPr>
                <w:rFonts w:eastAsia="Arial Unicode MS"/>
              </w:rPr>
            </w:pPr>
          </w:p>
        </w:tc>
        <w:tc>
          <w:tcPr>
            <w:tcW w:w="1920" w:type="dxa"/>
          </w:tcPr>
          <w:p w14:paraId="2BD6FCD5" w14:textId="77777777" w:rsidR="00F963D1" w:rsidRPr="00D82A73" w:rsidRDefault="00F963D1" w:rsidP="00F963D1">
            <w:pPr>
              <w:rPr>
                <w:rFonts w:ascii="Arial" w:eastAsia="Arial Unicode MS" w:hAnsi="Arial"/>
              </w:rPr>
            </w:pPr>
          </w:p>
        </w:tc>
        <w:tc>
          <w:tcPr>
            <w:tcW w:w="1200" w:type="dxa"/>
            <w:shd w:val="clear" w:color="auto" w:fill="auto"/>
          </w:tcPr>
          <w:p w14:paraId="71AE45E7" w14:textId="77777777" w:rsidR="00F963D1" w:rsidRPr="00D82A73" w:rsidRDefault="00F963D1" w:rsidP="00F963D1">
            <w:pPr>
              <w:rPr>
                <w:rFonts w:ascii="Arial" w:eastAsia="Arial Unicode MS" w:hAnsi="Arial"/>
              </w:rPr>
            </w:pPr>
          </w:p>
        </w:tc>
        <w:tc>
          <w:tcPr>
            <w:tcW w:w="1080" w:type="dxa"/>
            <w:shd w:val="clear" w:color="auto" w:fill="auto"/>
          </w:tcPr>
          <w:p w14:paraId="45BC968B" w14:textId="77777777" w:rsidR="00F963D1" w:rsidRPr="00D82A73" w:rsidRDefault="00F963D1" w:rsidP="00F963D1">
            <w:pPr>
              <w:rPr>
                <w:rFonts w:ascii="Arial" w:eastAsia="Arial Unicode MS" w:hAnsi="Arial"/>
              </w:rPr>
            </w:pPr>
          </w:p>
        </w:tc>
        <w:tc>
          <w:tcPr>
            <w:tcW w:w="1160" w:type="dxa"/>
            <w:shd w:val="clear" w:color="auto" w:fill="auto"/>
          </w:tcPr>
          <w:p w14:paraId="6EE8346D" w14:textId="77777777" w:rsidR="00F963D1" w:rsidRPr="00D82A73" w:rsidRDefault="00F963D1" w:rsidP="00F963D1">
            <w:pPr>
              <w:rPr>
                <w:rFonts w:ascii="Arial" w:eastAsia="Arial Unicode MS" w:hAnsi="Arial"/>
              </w:rPr>
            </w:pPr>
          </w:p>
        </w:tc>
      </w:tr>
      <w:tr w:rsidR="00F963D1" w:rsidRPr="00D82A73" w14:paraId="1117253A" w14:textId="77777777" w:rsidTr="00F963D1">
        <w:trPr>
          <w:trHeight w:val="217"/>
        </w:trPr>
        <w:tc>
          <w:tcPr>
            <w:tcW w:w="2567" w:type="dxa"/>
            <w:gridSpan w:val="2"/>
          </w:tcPr>
          <w:p w14:paraId="1AB986BE" w14:textId="77777777" w:rsidR="00F963D1" w:rsidRPr="00D82A73" w:rsidRDefault="00F963D1" w:rsidP="00F963D1">
            <w:pPr>
              <w:rPr>
                <w:rFonts w:eastAsia="Arial Unicode MS"/>
              </w:rPr>
            </w:pPr>
            <w:r w:rsidRPr="00D82A73">
              <w:rPr>
                <w:rFonts w:eastAsia="Arial Unicode MS"/>
              </w:rPr>
              <w:t>Formulärbeskrivning (Description)</w:t>
            </w:r>
          </w:p>
        </w:tc>
        <w:tc>
          <w:tcPr>
            <w:tcW w:w="3388" w:type="dxa"/>
          </w:tcPr>
          <w:p w14:paraId="5A72DEEB" w14:textId="77777777" w:rsidR="00F963D1" w:rsidRPr="00D82A73" w:rsidRDefault="00F963D1" w:rsidP="00F963D1">
            <w:pPr>
              <w:rPr>
                <w:rFonts w:eastAsia="Arial Unicode MS"/>
              </w:rPr>
            </w:pPr>
            <w:r w:rsidRPr="00D82A73">
              <w:rPr>
                <w:rFonts w:eastAsia="Arial Unicode MS"/>
              </w:rPr>
              <w:t>Formulärets beskrivning och instruktioner.</w:t>
            </w:r>
          </w:p>
          <w:p w14:paraId="03DECA8C" w14:textId="77777777" w:rsidR="00F963D1" w:rsidRPr="00D82A73" w:rsidRDefault="00F963D1" w:rsidP="00F963D1">
            <w:pPr>
              <w:rPr>
                <w:rFonts w:eastAsia="Arial Unicode MS"/>
              </w:rPr>
            </w:pPr>
            <w:r w:rsidRPr="00D82A73">
              <w:rPr>
                <w:rFonts w:eastAsia="Arial Unicode MS"/>
              </w:rPr>
              <w:t>T.ex. Formuläret skall besvaras innan du besöker mottageningen.</w:t>
            </w:r>
          </w:p>
        </w:tc>
        <w:tc>
          <w:tcPr>
            <w:tcW w:w="1140" w:type="dxa"/>
          </w:tcPr>
          <w:p w14:paraId="150D02ED" w14:textId="77777777" w:rsidR="00F963D1" w:rsidRPr="00D82A73" w:rsidRDefault="00F963D1" w:rsidP="00F963D1">
            <w:pPr>
              <w:rPr>
                <w:rFonts w:eastAsia="Arial Unicode MS"/>
              </w:rPr>
            </w:pPr>
            <w:r w:rsidRPr="00D82A73">
              <w:rPr>
                <w:rFonts w:eastAsia="Arial Unicode MS"/>
              </w:rPr>
              <w:t>TXT</w:t>
            </w:r>
          </w:p>
        </w:tc>
        <w:tc>
          <w:tcPr>
            <w:tcW w:w="720" w:type="dxa"/>
          </w:tcPr>
          <w:p w14:paraId="2F35FC11"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0</w:t>
            </w:r>
          </w:p>
        </w:tc>
        <w:tc>
          <w:tcPr>
            <w:tcW w:w="1800" w:type="dxa"/>
          </w:tcPr>
          <w:p w14:paraId="4513D3F8" w14:textId="77777777" w:rsidR="00F963D1" w:rsidRPr="00D82A73" w:rsidRDefault="00F963D1" w:rsidP="00F963D1">
            <w:pPr>
              <w:rPr>
                <w:rFonts w:eastAsia="Arial Unicode MS"/>
              </w:rPr>
            </w:pPr>
          </w:p>
        </w:tc>
        <w:tc>
          <w:tcPr>
            <w:tcW w:w="1920" w:type="dxa"/>
          </w:tcPr>
          <w:p w14:paraId="24B7A8FD" w14:textId="77777777" w:rsidR="00F963D1" w:rsidRPr="00D82A73" w:rsidRDefault="00F963D1" w:rsidP="00F963D1">
            <w:pPr>
              <w:rPr>
                <w:rFonts w:ascii="Arial" w:eastAsia="Arial Unicode MS" w:hAnsi="Arial"/>
              </w:rPr>
            </w:pPr>
          </w:p>
        </w:tc>
        <w:tc>
          <w:tcPr>
            <w:tcW w:w="1200" w:type="dxa"/>
            <w:shd w:val="clear" w:color="auto" w:fill="auto"/>
          </w:tcPr>
          <w:p w14:paraId="34DAA7DC" w14:textId="77777777" w:rsidR="00F963D1" w:rsidRPr="00D82A73" w:rsidRDefault="00F963D1" w:rsidP="00F963D1">
            <w:pPr>
              <w:rPr>
                <w:rFonts w:ascii="Arial" w:eastAsia="Arial Unicode MS" w:hAnsi="Arial"/>
              </w:rPr>
            </w:pPr>
          </w:p>
        </w:tc>
        <w:tc>
          <w:tcPr>
            <w:tcW w:w="1080" w:type="dxa"/>
            <w:shd w:val="clear" w:color="auto" w:fill="auto"/>
          </w:tcPr>
          <w:p w14:paraId="4366745E" w14:textId="77777777" w:rsidR="00F963D1" w:rsidRPr="00D82A73" w:rsidRDefault="00F963D1" w:rsidP="00F963D1">
            <w:pPr>
              <w:rPr>
                <w:rFonts w:ascii="Arial" w:eastAsia="Arial Unicode MS" w:hAnsi="Arial"/>
              </w:rPr>
            </w:pPr>
          </w:p>
        </w:tc>
        <w:tc>
          <w:tcPr>
            <w:tcW w:w="1160" w:type="dxa"/>
            <w:shd w:val="clear" w:color="auto" w:fill="auto"/>
          </w:tcPr>
          <w:p w14:paraId="4C8B24FF" w14:textId="77777777" w:rsidR="00F963D1" w:rsidRPr="00D82A73" w:rsidRDefault="00F963D1" w:rsidP="00F963D1">
            <w:pPr>
              <w:rPr>
                <w:rFonts w:ascii="Arial" w:eastAsia="Arial Unicode MS" w:hAnsi="Arial"/>
              </w:rPr>
            </w:pPr>
          </w:p>
        </w:tc>
      </w:tr>
      <w:tr w:rsidR="00EE2C38" w:rsidRPr="00D82A73" w14:paraId="74F972F9" w14:textId="77777777" w:rsidTr="00F963D1">
        <w:trPr>
          <w:trHeight w:val="217"/>
        </w:trPr>
        <w:tc>
          <w:tcPr>
            <w:tcW w:w="2567" w:type="dxa"/>
            <w:gridSpan w:val="2"/>
          </w:tcPr>
          <w:p w14:paraId="48ADA0D0" w14:textId="46533F53" w:rsidR="00EE2C38" w:rsidRPr="00D82A73" w:rsidRDefault="00EE2C38" w:rsidP="00F963D1">
            <w:pPr>
              <w:rPr>
                <w:rFonts w:eastAsia="Arial Unicode MS"/>
              </w:rPr>
            </w:pPr>
            <w:r w:rsidRPr="00D82A73">
              <w:rPr>
                <w:rFonts w:eastAsia="Arial Unicode MS"/>
              </w:rPr>
              <w:t>Formulärbeskrivning för personal (DescriptionInternal)</w:t>
            </w:r>
          </w:p>
        </w:tc>
        <w:tc>
          <w:tcPr>
            <w:tcW w:w="3388" w:type="dxa"/>
          </w:tcPr>
          <w:p w14:paraId="256A886F" w14:textId="53CD8F3A" w:rsidR="00EE2C38" w:rsidRPr="00D82A73" w:rsidRDefault="00EE2C38" w:rsidP="00EE2C38">
            <w:pPr>
              <w:rPr>
                <w:rFonts w:eastAsia="Arial Unicode MS"/>
              </w:rPr>
            </w:pPr>
            <w:r w:rsidRPr="00D82A73">
              <w:rPr>
                <w:rFonts w:eastAsia="Arial Unicode MS"/>
              </w:rPr>
              <w:t>Formulärets beskrivning och instruktioner. Avsedd för personal.</w:t>
            </w:r>
          </w:p>
          <w:p w14:paraId="47FF2D45" w14:textId="6079F091" w:rsidR="00EE2C38" w:rsidRPr="00D82A73" w:rsidRDefault="00EE2C38" w:rsidP="00F963D1">
            <w:pPr>
              <w:rPr>
                <w:szCs w:val="20"/>
              </w:rPr>
            </w:pPr>
            <w:r w:rsidRPr="00D82A73">
              <w:rPr>
                <w:rFonts w:eastAsia="Arial Unicode MS"/>
              </w:rPr>
              <w:t xml:space="preserve"> </w:t>
            </w:r>
          </w:p>
        </w:tc>
        <w:tc>
          <w:tcPr>
            <w:tcW w:w="1140" w:type="dxa"/>
          </w:tcPr>
          <w:p w14:paraId="23788483" w14:textId="50E55778" w:rsidR="00EE2C38" w:rsidRPr="00D82A73" w:rsidRDefault="00EE2C38" w:rsidP="00F963D1">
            <w:pPr>
              <w:rPr>
                <w:rFonts w:eastAsia="Arial Unicode MS"/>
              </w:rPr>
            </w:pPr>
            <w:r w:rsidRPr="00D82A73">
              <w:rPr>
                <w:rFonts w:eastAsia="Arial Unicode MS"/>
              </w:rPr>
              <w:t>TXT</w:t>
            </w:r>
          </w:p>
        </w:tc>
        <w:tc>
          <w:tcPr>
            <w:tcW w:w="720" w:type="dxa"/>
          </w:tcPr>
          <w:p w14:paraId="61806443" w14:textId="09597070"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0</w:t>
            </w:r>
          </w:p>
        </w:tc>
        <w:tc>
          <w:tcPr>
            <w:tcW w:w="1800" w:type="dxa"/>
          </w:tcPr>
          <w:p w14:paraId="159353E8" w14:textId="77777777" w:rsidR="00EE2C38" w:rsidRPr="00D82A73" w:rsidRDefault="00EE2C38" w:rsidP="00F963D1">
            <w:pPr>
              <w:rPr>
                <w:rFonts w:eastAsia="Arial Unicode MS"/>
              </w:rPr>
            </w:pPr>
          </w:p>
        </w:tc>
        <w:tc>
          <w:tcPr>
            <w:tcW w:w="1920" w:type="dxa"/>
          </w:tcPr>
          <w:p w14:paraId="50069E88" w14:textId="77777777" w:rsidR="00EE2C38" w:rsidRPr="00D82A73" w:rsidRDefault="00EE2C38" w:rsidP="00F963D1">
            <w:pPr>
              <w:rPr>
                <w:rFonts w:ascii="Arial" w:eastAsia="Arial Unicode MS" w:hAnsi="Arial"/>
              </w:rPr>
            </w:pPr>
          </w:p>
        </w:tc>
        <w:tc>
          <w:tcPr>
            <w:tcW w:w="1200" w:type="dxa"/>
            <w:shd w:val="clear" w:color="auto" w:fill="auto"/>
          </w:tcPr>
          <w:p w14:paraId="28FCAA8A" w14:textId="77777777" w:rsidR="00EE2C38" w:rsidRPr="00D82A73" w:rsidRDefault="00EE2C38" w:rsidP="00F963D1">
            <w:pPr>
              <w:rPr>
                <w:rFonts w:ascii="Arial" w:eastAsia="Arial Unicode MS" w:hAnsi="Arial"/>
              </w:rPr>
            </w:pPr>
          </w:p>
        </w:tc>
        <w:tc>
          <w:tcPr>
            <w:tcW w:w="1080" w:type="dxa"/>
            <w:shd w:val="clear" w:color="auto" w:fill="auto"/>
          </w:tcPr>
          <w:p w14:paraId="00272F87" w14:textId="77777777" w:rsidR="00EE2C38" w:rsidRPr="00D82A73" w:rsidRDefault="00EE2C38" w:rsidP="00F963D1">
            <w:pPr>
              <w:rPr>
                <w:rFonts w:ascii="Arial" w:eastAsia="Arial Unicode MS" w:hAnsi="Arial"/>
              </w:rPr>
            </w:pPr>
          </w:p>
        </w:tc>
        <w:tc>
          <w:tcPr>
            <w:tcW w:w="1160" w:type="dxa"/>
            <w:shd w:val="clear" w:color="auto" w:fill="auto"/>
          </w:tcPr>
          <w:p w14:paraId="7A56F4C7" w14:textId="77777777" w:rsidR="00EE2C38" w:rsidRPr="00D82A73" w:rsidRDefault="00EE2C38" w:rsidP="00F963D1">
            <w:pPr>
              <w:rPr>
                <w:rFonts w:ascii="Arial" w:eastAsia="Arial Unicode MS" w:hAnsi="Arial"/>
              </w:rPr>
            </w:pPr>
          </w:p>
        </w:tc>
      </w:tr>
      <w:tr w:rsidR="00EE2C38" w:rsidRPr="00D82A73" w14:paraId="3D3288F0" w14:textId="77777777" w:rsidTr="00F963D1">
        <w:trPr>
          <w:trHeight w:val="217"/>
        </w:trPr>
        <w:tc>
          <w:tcPr>
            <w:tcW w:w="2567" w:type="dxa"/>
            <w:gridSpan w:val="2"/>
          </w:tcPr>
          <w:p w14:paraId="3FFBECB3" w14:textId="77777777" w:rsidR="00EE2C38" w:rsidRPr="00D82A73" w:rsidRDefault="00EE2C38" w:rsidP="00F963D1">
            <w:pPr>
              <w:rPr>
                <w:rFonts w:eastAsia="Arial Unicode MS"/>
              </w:rPr>
            </w:pPr>
            <w:r w:rsidRPr="00D82A73">
              <w:rPr>
                <w:rFonts w:eastAsia="Arial Unicode MS"/>
              </w:rPr>
              <w:t>(FormCompleteText)</w:t>
            </w:r>
          </w:p>
        </w:tc>
        <w:tc>
          <w:tcPr>
            <w:tcW w:w="3388" w:type="dxa"/>
          </w:tcPr>
          <w:p w14:paraId="3EB46592" w14:textId="77777777" w:rsidR="00EE2C38" w:rsidRPr="00D82A73" w:rsidRDefault="00EE2C38" w:rsidP="00F963D1">
            <w:pPr>
              <w:rPr>
                <w:szCs w:val="20"/>
              </w:rPr>
            </w:pPr>
            <w:r w:rsidRPr="00D82A73">
              <w:rPr>
                <w:szCs w:val="20"/>
              </w:rPr>
              <w:t>Informationstext vid avslutat och sparat formulär.</w:t>
            </w:r>
          </w:p>
        </w:tc>
        <w:tc>
          <w:tcPr>
            <w:tcW w:w="1140" w:type="dxa"/>
          </w:tcPr>
          <w:p w14:paraId="29A96403" w14:textId="77777777" w:rsidR="00EE2C38" w:rsidRPr="00D82A73" w:rsidRDefault="00EE2C38" w:rsidP="00F963D1">
            <w:pPr>
              <w:rPr>
                <w:rFonts w:eastAsia="Arial Unicode MS"/>
              </w:rPr>
            </w:pPr>
          </w:p>
        </w:tc>
        <w:tc>
          <w:tcPr>
            <w:tcW w:w="720" w:type="dxa"/>
          </w:tcPr>
          <w:p w14:paraId="626E95FD" w14:textId="77777777" w:rsidR="00EE2C38" w:rsidRPr="00D82A73" w:rsidRDefault="00EE2C38" w:rsidP="00F963D1">
            <w:pPr>
              <w:rPr>
                <w:rFonts w:eastAsia="Arial Unicode MS"/>
              </w:rPr>
            </w:pPr>
          </w:p>
        </w:tc>
        <w:tc>
          <w:tcPr>
            <w:tcW w:w="1800" w:type="dxa"/>
          </w:tcPr>
          <w:p w14:paraId="477CEF04" w14:textId="77777777" w:rsidR="00EE2C38" w:rsidRPr="00D82A73" w:rsidRDefault="00EE2C38" w:rsidP="00F963D1">
            <w:pPr>
              <w:rPr>
                <w:rFonts w:eastAsia="Arial Unicode MS"/>
              </w:rPr>
            </w:pPr>
          </w:p>
        </w:tc>
        <w:tc>
          <w:tcPr>
            <w:tcW w:w="1920" w:type="dxa"/>
          </w:tcPr>
          <w:p w14:paraId="1EEA39B5" w14:textId="77777777" w:rsidR="00EE2C38" w:rsidRPr="00D82A73" w:rsidRDefault="00EE2C38" w:rsidP="00F963D1">
            <w:pPr>
              <w:rPr>
                <w:rFonts w:ascii="Arial" w:eastAsia="Arial Unicode MS" w:hAnsi="Arial"/>
              </w:rPr>
            </w:pPr>
          </w:p>
        </w:tc>
        <w:tc>
          <w:tcPr>
            <w:tcW w:w="1200" w:type="dxa"/>
            <w:shd w:val="clear" w:color="auto" w:fill="auto"/>
          </w:tcPr>
          <w:p w14:paraId="1AB492A6" w14:textId="77777777" w:rsidR="00EE2C38" w:rsidRPr="00D82A73" w:rsidRDefault="00EE2C38" w:rsidP="00F963D1">
            <w:pPr>
              <w:rPr>
                <w:rFonts w:ascii="Arial" w:eastAsia="Arial Unicode MS" w:hAnsi="Arial"/>
              </w:rPr>
            </w:pPr>
          </w:p>
        </w:tc>
        <w:tc>
          <w:tcPr>
            <w:tcW w:w="1080" w:type="dxa"/>
            <w:shd w:val="clear" w:color="auto" w:fill="auto"/>
          </w:tcPr>
          <w:p w14:paraId="1C6A9F22" w14:textId="77777777" w:rsidR="00EE2C38" w:rsidRPr="00D82A73" w:rsidRDefault="00EE2C38" w:rsidP="00F963D1">
            <w:pPr>
              <w:rPr>
                <w:rFonts w:ascii="Arial" w:eastAsia="Arial Unicode MS" w:hAnsi="Arial"/>
              </w:rPr>
            </w:pPr>
          </w:p>
        </w:tc>
        <w:tc>
          <w:tcPr>
            <w:tcW w:w="1160" w:type="dxa"/>
            <w:shd w:val="clear" w:color="auto" w:fill="auto"/>
          </w:tcPr>
          <w:p w14:paraId="41679100" w14:textId="77777777" w:rsidR="00EE2C38" w:rsidRPr="00D82A73" w:rsidRDefault="00EE2C38" w:rsidP="00F963D1">
            <w:pPr>
              <w:rPr>
                <w:rFonts w:ascii="Arial" w:eastAsia="Arial Unicode MS" w:hAnsi="Arial"/>
              </w:rPr>
            </w:pPr>
          </w:p>
        </w:tc>
      </w:tr>
      <w:tr w:rsidR="00EE2C38" w:rsidRPr="00D82A73" w14:paraId="377DF60B" w14:textId="77777777" w:rsidTr="00F963D1">
        <w:trPr>
          <w:trHeight w:val="217"/>
        </w:trPr>
        <w:tc>
          <w:tcPr>
            <w:tcW w:w="2567" w:type="dxa"/>
            <w:gridSpan w:val="2"/>
          </w:tcPr>
          <w:p w14:paraId="0316BA50" w14:textId="77777777" w:rsidR="00EE2C38" w:rsidRPr="00D82A73" w:rsidRDefault="00EE2C38" w:rsidP="00F963D1">
            <w:pPr>
              <w:rPr>
                <w:rFonts w:eastAsia="Arial Unicode MS"/>
              </w:rPr>
            </w:pPr>
            <w:r w:rsidRPr="00D82A73">
              <w:rPr>
                <w:rFonts w:eastAsia="Arial Unicode MS"/>
              </w:rPr>
              <w:t>Informations URL</w:t>
            </w:r>
          </w:p>
          <w:p w14:paraId="19F640BE" w14:textId="77777777" w:rsidR="00EE2C38" w:rsidRPr="00D82A73" w:rsidRDefault="00EE2C38" w:rsidP="00F963D1">
            <w:pPr>
              <w:rPr>
                <w:rFonts w:eastAsia="Arial Unicode MS"/>
              </w:rPr>
            </w:pPr>
            <w:r w:rsidRPr="00D82A73">
              <w:rPr>
                <w:rFonts w:eastAsia="Arial Unicode MS"/>
              </w:rPr>
              <w:t>(InformationURL)</w:t>
            </w:r>
          </w:p>
        </w:tc>
        <w:tc>
          <w:tcPr>
            <w:tcW w:w="3388" w:type="dxa"/>
          </w:tcPr>
          <w:p w14:paraId="171E7CEA" w14:textId="77777777" w:rsidR="00EE2C38" w:rsidRPr="00D82A73" w:rsidRDefault="00EE2C38" w:rsidP="00F963D1">
            <w:pPr>
              <w:rPr>
                <w:szCs w:val="20"/>
              </w:rPr>
            </w:pPr>
            <w:r w:rsidRPr="00D82A73">
              <w:rPr>
                <w:szCs w:val="20"/>
              </w:rPr>
              <w:t>URL till ytterligare/relevant information.</w:t>
            </w:r>
          </w:p>
        </w:tc>
        <w:tc>
          <w:tcPr>
            <w:tcW w:w="1140" w:type="dxa"/>
          </w:tcPr>
          <w:p w14:paraId="07AAD6DB" w14:textId="77777777" w:rsidR="00EE2C38" w:rsidRPr="00D82A73" w:rsidRDefault="00EE2C38" w:rsidP="00F963D1">
            <w:pPr>
              <w:rPr>
                <w:rFonts w:eastAsia="Arial Unicode MS"/>
              </w:rPr>
            </w:pPr>
            <w:r w:rsidRPr="00D82A73">
              <w:rPr>
                <w:rFonts w:eastAsia="Arial Unicode MS"/>
              </w:rPr>
              <w:t>URL</w:t>
            </w:r>
          </w:p>
        </w:tc>
        <w:tc>
          <w:tcPr>
            <w:tcW w:w="720" w:type="dxa"/>
          </w:tcPr>
          <w:p w14:paraId="40014BBA" w14:textId="77777777" w:rsidR="00EE2C38" w:rsidRPr="00D82A73" w:rsidRDefault="00EE2C38"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0CC2F2F1" w14:textId="77777777" w:rsidR="00EE2C38" w:rsidRPr="00D82A73" w:rsidRDefault="00EE2C38" w:rsidP="00F963D1">
            <w:pPr>
              <w:rPr>
                <w:rFonts w:eastAsia="Arial Unicode MS"/>
              </w:rPr>
            </w:pPr>
          </w:p>
        </w:tc>
        <w:tc>
          <w:tcPr>
            <w:tcW w:w="1920" w:type="dxa"/>
          </w:tcPr>
          <w:p w14:paraId="2DEECF42" w14:textId="77777777" w:rsidR="00EE2C38" w:rsidRPr="00D82A73" w:rsidRDefault="00EE2C38" w:rsidP="00F963D1">
            <w:pPr>
              <w:rPr>
                <w:rFonts w:ascii="Arial" w:eastAsia="Arial Unicode MS" w:hAnsi="Arial"/>
              </w:rPr>
            </w:pPr>
            <w:r w:rsidRPr="00D82A73">
              <w:rPr>
                <w:rFonts w:ascii="Arial" w:eastAsia="Arial Unicode MS" w:hAnsi="Arial"/>
              </w:rPr>
              <w:t>Länk till publik information utan krav på autentisering.</w:t>
            </w:r>
          </w:p>
        </w:tc>
        <w:tc>
          <w:tcPr>
            <w:tcW w:w="1200" w:type="dxa"/>
            <w:shd w:val="clear" w:color="auto" w:fill="auto"/>
          </w:tcPr>
          <w:p w14:paraId="3D91EA4C" w14:textId="77777777" w:rsidR="00EE2C38" w:rsidRPr="00D82A73" w:rsidRDefault="00EE2C38" w:rsidP="00F963D1">
            <w:pPr>
              <w:rPr>
                <w:rFonts w:ascii="Arial" w:eastAsia="Arial Unicode MS" w:hAnsi="Arial"/>
              </w:rPr>
            </w:pPr>
          </w:p>
        </w:tc>
        <w:tc>
          <w:tcPr>
            <w:tcW w:w="1080" w:type="dxa"/>
            <w:shd w:val="clear" w:color="auto" w:fill="auto"/>
          </w:tcPr>
          <w:p w14:paraId="21D63EDA" w14:textId="77777777" w:rsidR="00EE2C38" w:rsidRPr="00D82A73" w:rsidRDefault="00EE2C38" w:rsidP="00F963D1">
            <w:pPr>
              <w:rPr>
                <w:rFonts w:ascii="Arial" w:eastAsia="Arial Unicode MS" w:hAnsi="Arial"/>
              </w:rPr>
            </w:pPr>
          </w:p>
        </w:tc>
        <w:tc>
          <w:tcPr>
            <w:tcW w:w="1160" w:type="dxa"/>
            <w:shd w:val="clear" w:color="auto" w:fill="auto"/>
          </w:tcPr>
          <w:p w14:paraId="3335F17C" w14:textId="77777777" w:rsidR="00EE2C38" w:rsidRPr="00D82A73" w:rsidRDefault="00EE2C38" w:rsidP="00F963D1">
            <w:pPr>
              <w:rPr>
                <w:rFonts w:ascii="Arial" w:eastAsia="Arial Unicode MS" w:hAnsi="Arial"/>
              </w:rPr>
            </w:pPr>
          </w:p>
        </w:tc>
      </w:tr>
      <w:tr w:rsidR="00EE2C38" w:rsidRPr="00D82A73" w14:paraId="023A80E4" w14:textId="77777777" w:rsidTr="00F963D1">
        <w:trPr>
          <w:trHeight w:val="217"/>
        </w:trPr>
        <w:tc>
          <w:tcPr>
            <w:tcW w:w="2567" w:type="dxa"/>
            <w:gridSpan w:val="2"/>
          </w:tcPr>
          <w:p w14:paraId="7654CF39" w14:textId="77777777" w:rsidR="00EE2C38" w:rsidRPr="00D82A73" w:rsidRDefault="00EE2C38" w:rsidP="00F963D1">
            <w:pPr>
              <w:rPr>
                <w:rFonts w:eastAsia="Arial Unicode MS"/>
              </w:rPr>
            </w:pPr>
            <w:r w:rsidRPr="00D82A73">
              <w:rPr>
                <w:rFonts w:eastAsia="Arial Unicode MS"/>
              </w:rPr>
              <w:t>Villkor</w:t>
            </w:r>
          </w:p>
          <w:p w14:paraId="2E9EA5A2" w14:textId="77777777" w:rsidR="00EE2C38" w:rsidRPr="00D82A73" w:rsidRDefault="00EE2C38" w:rsidP="00F963D1">
            <w:pPr>
              <w:rPr>
                <w:rFonts w:eastAsia="Arial Unicode MS"/>
              </w:rPr>
            </w:pPr>
            <w:r w:rsidRPr="00D82A73">
              <w:rPr>
                <w:rFonts w:eastAsia="Arial Unicode MS"/>
              </w:rPr>
              <w:t>(Term)</w:t>
            </w:r>
          </w:p>
        </w:tc>
        <w:tc>
          <w:tcPr>
            <w:tcW w:w="3388" w:type="dxa"/>
          </w:tcPr>
          <w:p w14:paraId="17450F4C" w14:textId="77777777" w:rsidR="00EE2C38" w:rsidRPr="00D82A73" w:rsidRDefault="00EE2C38" w:rsidP="00F963D1">
            <w:pPr>
              <w:rPr>
                <w:rFonts w:eastAsia="Arial Unicode MS"/>
              </w:rPr>
            </w:pPr>
            <w:r w:rsidRPr="00D82A73">
              <w:rPr>
                <w:rFonts w:eastAsia="Arial Unicode MS"/>
              </w:rPr>
              <w:t>Villkor kopplade till formuläret.</w:t>
            </w:r>
          </w:p>
          <w:p w14:paraId="4F68891C" w14:textId="77777777" w:rsidR="00EE2C38" w:rsidRPr="00D82A73" w:rsidRDefault="00EE2C38" w:rsidP="00F963D1">
            <w:pPr>
              <w:rPr>
                <w:rFonts w:eastAsia="Arial Unicode MS"/>
              </w:rPr>
            </w:pPr>
            <w:r w:rsidRPr="00D82A73">
              <w:rPr>
                <w:rFonts w:eastAsia="Arial Unicode MS"/>
              </w:rPr>
              <w:t xml:space="preserve">T.ex. Villkorstext som användaren/patienten måste </w:t>
            </w:r>
            <w:r w:rsidRPr="00D82A73">
              <w:rPr>
                <w:rFonts w:eastAsia="Arial Unicode MS"/>
              </w:rPr>
              <w:lastRenderedPageBreak/>
              <w:t>godkänna innan formuläret kan besvaras.</w:t>
            </w:r>
          </w:p>
        </w:tc>
        <w:tc>
          <w:tcPr>
            <w:tcW w:w="1140" w:type="dxa"/>
          </w:tcPr>
          <w:p w14:paraId="7860E158" w14:textId="77777777" w:rsidR="00EE2C38" w:rsidRPr="00D82A73" w:rsidRDefault="00EE2C38" w:rsidP="00F963D1">
            <w:pPr>
              <w:rPr>
                <w:rFonts w:eastAsia="Arial Unicode MS"/>
              </w:rPr>
            </w:pPr>
            <w:r w:rsidRPr="00D82A73">
              <w:rPr>
                <w:rFonts w:eastAsia="Arial Unicode MS"/>
              </w:rPr>
              <w:lastRenderedPageBreak/>
              <w:t>TXT</w:t>
            </w:r>
          </w:p>
        </w:tc>
        <w:tc>
          <w:tcPr>
            <w:tcW w:w="720" w:type="dxa"/>
          </w:tcPr>
          <w:p w14:paraId="37B1D592" w14:textId="77777777" w:rsidR="00EE2C38" w:rsidRPr="00D82A73" w:rsidRDefault="00EE2C38" w:rsidP="00F963D1">
            <w:pPr>
              <w:rPr>
                <w:rFonts w:eastAsia="Arial Unicode MS"/>
              </w:rPr>
            </w:pPr>
            <w:r w:rsidRPr="00D82A73">
              <w:rPr>
                <w:rFonts w:eastAsia="Arial Unicode MS"/>
              </w:rPr>
              <w:t>1</w:t>
            </w:r>
          </w:p>
        </w:tc>
        <w:tc>
          <w:tcPr>
            <w:tcW w:w="1800" w:type="dxa"/>
          </w:tcPr>
          <w:p w14:paraId="3C5B0B65" w14:textId="77777777" w:rsidR="00EE2C38" w:rsidRPr="00D82A73" w:rsidRDefault="00EE2C38" w:rsidP="00F963D1">
            <w:pPr>
              <w:rPr>
                <w:rFonts w:eastAsia="Arial Unicode MS"/>
              </w:rPr>
            </w:pPr>
          </w:p>
        </w:tc>
        <w:tc>
          <w:tcPr>
            <w:tcW w:w="1920" w:type="dxa"/>
          </w:tcPr>
          <w:p w14:paraId="0BD0F4DE" w14:textId="77777777" w:rsidR="00EE2C38" w:rsidRPr="00D82A73" w:rsidRDefault="00EE2C38" w:rsidP="00F963D1">
            <w:pPr>
              <w:rPr>
                <w:rFonts w:ascii="Arial" w:eastAsia="Arial Unicode MS" w:hAnsi="Arial"/>
              </w:rPr>
            </w:pPr>
          </w:p>
        </w:tc>
        <w:tc>
          <w:tcPr>
            <w:tcW w:w="1200" w:type="dxa"/>
            <w:shd w:val="clear" w:color="auto" w:fill="auto"/>
          </w:tcPr>
          <w:p w14:paraId="6A4E8D96" w14:textId="77777777" w:rsidR="00EE2C38" w:rsidRPr="00D82A73" w:rsidRDefault="00EE2C38" w:rsidP="00F963D1">
            <w:pPr>
              <w:rPr>
                <w:rFonts w:ascii="Arial" w:eastAsia="Arial Unicode MS" w:hAnsi="Arial"/>
              </w:rPr>
            </w:pPr>
          </w:p>
        </w:tc>
        <w:tc>
          <w:tcPr>
            <w:tcW w:w="1080" w:type="dxa"/>
            <w:shd w:val="clear" w:color="auto" w:fill="auto"/>
          </w:tcPr>
          <w:p w14:paraId="629AA262" w14:textId="77777777" w:rsidR="00EE2C38" w:rsidRPr="00D82A73" w:rsidRDefault="00EE2C38" w:rsidP="00F963D1">
            <w:pPr>
              <w:rPr>
                <w:rFonts w:ascii="Arial" w:eastAsia="Arial Unicode MS" w:hAnsi="Arial"/>
              </w:rPr>
            </w:pPr>
          </w:p>
        </w:tc>
        <w:tc>
          <w:tcPr>
            <w:tcW w:w="1160" w:type="dxa"/>
            <w:shd w:val="clear" w:color="auto" w:fill="auto"/>
          </w:tcPr>
          <w:p w14:paraId="61548335" w14:textId="77777777" w:rsidR="00EE2C38" w:rsidRPr="00D82A73" w:rsidRDefault="00EE2C38" w:rsidP="00F963D1">
            <w:pPr>
              <w:rPr>
                <w:rFonts w:ascii="Arial" w:eastAsia="Arial Unicode MS" w:hAnsi="Arial"/>
              </w:rPr>
            </w:pPr>
          </w:p>
        </w:tc>
      </w:tr>
      <w:tr w:rsidR="00EE2C38" w:rsidRPr="00D82A73" w14:paraId="1B79CA8F" w14:textId="77777777" w:rsidTr="00F963D1">
        <w:trPr>
          <w:trHeight w:val="217"/>
        </w:trPr>
        <w:tc>
          <w:tcPr>
            <w:tcW w:w="2567" w:type="dxa"/>
            <w:gridSpan w:val="2"/>
          </w:tcPr>
          <w:p w14:paraId="196F6F3E" w14:textId="77777777" w:rsidR="00EE2C38" w:rsidRPr="00D82A73" w:rsidRDefault="00EE2C38" w:rsidP="00F963D1">
            <w:pPr>
              <w:rPr>
                <w:rFonts w:eastAsia="Arial Unicode MS"/>
              </w:rPr>
            </w:pPr>
            <w:r w:rsidRPr="00D82A73">
              <w:rPr>
                <w:rFonts w:eastAsia="Arial Unicode MS"/>
              </w:rPr>
              <w:lastRenderedPageBreak/>
              <w:t>(MaxNumberOfPages)</w:t>
            </w:r>
          </w:p>
        </w:tc>
        <w:tc>
          <w:tcPr>
            <w:tcW w:w="3388" w:type="dxa"/>
          </w:tcPr>
          <w:p w14:paraId="630B4AC8" w14:textId="77777777" w:rsidR="00EE2C38" w:rsidRPr="00D82A73" w:rsidRDefault="00EE2C38" w:rsidP="00F963D1">
            <w:pPr>
              <w:rPr>
                <w:szCs w:val="20"/>
              </w:rPr>
            </w:pPr>
            <w:r w:rsidRPr="00D82A73">
              <w:rPr>
                <w:szCs w:val="20"/>
              </w:rPr>
              <w:t>Beskriver hur många ”sidor” formuläret maximalt kan innehåller.</w:t>
            </w:r>
          </w:p>
          <w:p w14:paraId="4340C069" w14:textId="77777777" w:rsidR="00EE2C38" w:rsidRPr="00D82A73" w:rsidRDefault="00EE2C38" w:rsidP="00F963D1">
            <w:pPr>
              <w:rPr>
                <w:szCs w:val="20"/>
              </w:rPr>
            </w:pPr>
            <w:r w:rsidRPr="00D82A73">
              <w:rPr>
                <w:szCs w:val="20"/>
              </w:rPr>
              <w:t>T.ex. 10</w:t>
            </w:r>
          </w:p>
        </w:tc>
        <w:tc>
          <w:tcPr>
            <w:tcW w:w="1140" w:type="dxa"/>
          </w:tcPr>
          <w:p w14:paraId="2622493F" w14:textId="77777777" w:rsidR="00EE2C38" w:rsidRPr="00D82A73" w:rsidRDefault="00EE2C38" w:rsidP="00F963D1">
            <w:pPr>
              <w:rPr>
                <w:rFonts w:eastAsia="Arial Unicode MS"/>
              </w:rPr>
            </w:pPr>
            <w:r w:rsidRPr="00D82A73">
              <w:rPr>
                <w:rFonts w:eastAsia="Arial Unicode MS"/>
              </w:rPr>
              <w:t>VÄ</w:t>
            </w:r>
          </w:p>
        </w:tc>
        <w:tc>
          <w:tcPr>
            <w:tcW w:w="720" w:type="dxa"/>
          </w:tcPr>
          <w:p w14:paraId="0C60CC35" w14:textId="77777777"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7886CA51" w14:textId="77777777" w:rsidR="00EE2C38" w:rsidRPr="00D82A73" w:rsidRDefault="00EE2C38" w:rsidP="00F963D1">
            <w:pPr>
              <w:rPr>
                <w:rFonts w:eastAsia="Arial Unicode MS"/>
              </w:rPr>
            </w:pPr>
          </w:p>
        </w:tc>
        <w:tc>
          <w:tcPr>
            <w:tcW w:w="1920" w:type="dxa"/>
          </w:tcPr>
          <w:p w14:paraId="660C870D" w14:textId="77777777" w:rsidR="00EE2C38" w:rsidRPr="00D82A73" w:rsidRDefault="00EE2C38" w:rsidP="00F963D1">
            <w:pPr>
              <w:rPr>
                <w:rFonts w:ascii="Arial" w:eastAsia="Arial Unicode MS" w:hAnsi="Arial"/>
              </w:rPr>
            </w:pPr>
          </w:p>
        </w:tc>
        <w:tc>
          <w:tcPr>
            <w:tcW w:w="1200" w:type="dxa"/>
            <w:shd w:val="clear" w:color="auto" w:fill="auto"/>
          </w:tcPr>
          <w:p w14:paraId="09A5E0DB" w14:textId="77777777" w:rsidR="00EE2C38" w:rsidRPr="00D82A73" w:rsidRDefault="00EE2C38" w:rsidP="00F963D1">
            <w:pPr>
              <w:rPr>
                <w:rFonts w:ascii="Arial" w:eastAsia="Arial Unicode MS" w:hAnsi="Arial"/>
              </w:rPr>
            </w:pPr>
          </w:p>
        </w:tc>
        <w:tc>
          <w:tcPr>
            <w:tcW w:w="1080" w:type="dxa"/>
            <w:shd w:val="clear" w:color="auto" w:fill="auto"/>
          </w:tcPr>
          <w:p w14:paraId="3BAFF0F3" w14:textId="77777777" w:rsidR="00EE2C38" w:rsidRPr="00D82A73" w:rsidRDefault="00EE2C38" w:rsidP="00F963D1">
            <w:pPr>
              <w:rPr>
                <w:rFonts w:ascii="Arial" w:eastAsia="Arial Unicode MS" w:hAnsi="Arial"/>
              </w:rPr>
            </w:pPr>
          </w:p>
        </w:tc>
        <w:tc>
          <w:tcPr>
            <w:tcW w:w="1160" w:type="dxa"/>
            <w:shd w:val="clear" w:color="auto" w:fill="auto"/>
          </w:tcPr>
          <w:p w14:paraId="67BB6760" w14:textId="77777777" w:rsidR="00EE2C38" w:rsidRPr="00D82A73" w:rsidRDefault="00EE2C38" w:rsidP="00F963D1">
            <w:pPr>
              <w:rPr>
                <w:rFonts w:ascii="Arial" w:eastAsia="Arial Unicode MS" w:hAnsi="Arial"/>
              </w:rPr>
            </w:pPr>
          </w:p>
        </w:tc>
      </w:tr>
      <w:tr w:rsidR="00EE2C38" w:rsidRPr="00D82A73" w14:paraId="1ABA2A55" w14:textId="77777777" w:rsidTr="00F963D1">
        <w:trPr>
          <w:trHeight w:val="217"/>
        </w:trPr>
        <w:tc>
          <w:tcPr>
            <w:tcW w:w="2567" w:type="dxa"/>
            <w:gridSpan w:val="2"/>
          </w:tcPr>
          <w:p w14:paraId="2A5C8D04" w14:textId="77777777" w:rsidR="00EE2C38" w:rsidRPr="00D82A73" w:rsidRDefault="00EE2C38" w:rsidP="00F963D1">
            <w:pPr>
              <w:rPr>
                <w:rFonts w:eastAsia="Arial Unicode MS"/>
              </w:rPr>
            </w:pPr>
            <w:r w:rsidRPr="00D82A73">
              <w:rPr>
                <w:rFonts w:eastAsia="Arial Unicode MS"/>
              </w:rPr>
              <w:t>(MinNumberOfPages)</w:t>
            </w:r>
          </w:p>
        </w:tc>
        <w:tc>
          <w:tcPr>
            <w:tcW w:w="3388" w:type="dxa"/>
          </w:tcPr>
          <w:p w14:paraId="3B9AADB7" w14:textId="77777777" w:rsidR="00EE2C38" w:rsidRPr="00D82A73" w:rsidRDefault="00EE2C38" w:rsidP="00F963D1">
            <w:pPr>
              <w:rPr>
                <w:szCs w:val="20"/>
              </w:rPr>
            </w:pPr>
            <w:r w:rsidRPr="00D82A73">
              <w:rPr>
                <w:szCs w:val="20"/>
              </w:rPr>
              <w:t>Beskriver hur många ”sidor” formuläret minst kan innehålla.</w:t>
            </w:r>
          </w:p>
          <w:p w14:paraId="38072876" w14:textId="77777777" w:rsidR="00EE2C38" w:rsidRPr="00D82A73" w:rsidRDefault="00EE2C38" w:rsidP="00F963D1">
            <w:pPr>
              <w:rPr>
                <w:szCs w:val="20"/>
              </w:rPr>
            </w:pPr>
            <w:r w:rsidRPr="00D82A73">
              <w:rPr>
                <w:szCs w:val="20"/>
              </w:rPr>
              <w:t>T.ex. 10</w:t>
            </w:r>
          </w:p>
        </w:tc>
        <w:tc>
          <w:tcPr>
            <w:tcW w:w="1140" w:type="dxa"/>
          </w:tcPr>
          <w:p w14:paraId="05A80EB0" w14:textId="77777777" w:rsidR="00EE2C38" w:rsidRPr="00D82A73" w:rsidRDefault="00EE2C38" w:rsidP="00F963D1">
            <w:pPr>
              <w:rPr>
                <w:rFonts w:eastAsia="Arial Unicode MS"/>
              </w:rPr>
            </w:pPr>
            <w:r w:rsidRPr="00D82A73">
              <w:rPr>
                <w:rFonts w:eastAsia="Arial Unicode MS"/>
              </w:rPr>
              <w:t>VÄ</w:t>
            </w:r>
          </w:p>
        </w:tc>
        <w:tc>
          <w:tcPr>
            <w:tcW w:w="720" w:type="dxa"/>
          </w:tcPr>
          <w:p w14:paraId="1B4824EC" w14:textId="77777777"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39BD20F1" w14:textId="77777777" w:rsidR="00EE2C38" w:rsidRPr="00D82A73" w:rsidRDefault="00EE2C38" w:rsidP="00F963D1">
            <w:pPr>
              <w:rPr>
                <w:rFonts w:eastAsia="Arial Unicode MS"/>
              </w:rPr>
            </w:pPr>
          </w:p>
        </w:tc>
        <w:tc>
          <w:tcPr>
            <w:tcW w:w="1920" w:type="dxa"/>
          </w:tcPr>
          <w:p w14:paraId="27A581AA" w14:textId="77777777" w:rsidR="00EE2C38" w:rsidRPr="00D82A73" w:rsidRDefault="00EE2C38" w:rsidP="00F963D1">
            <w:pPr>
              <w:rPr>
                <w:rFonts w:ascii="Arial" w:eastAsia="Arial Unicode MS" w:hAnsi="Arial"/>
              </w:rPr>
            </w:pPr>
          </w:p>
        </w:tc>
        <w:tc>
          <w:tcPr>
            <w:tcW w:w="1200" w:type="dxa"/>
            <w:shd w:val="clear" w:color="auto" w:fill="auto"/>
          </w:tcPr>
          <w:p w14:paraId="136C0E82" w14:textId="77777777" w:rsidR="00EE2C38" w:rsidRPr="00D82A73" w:rsidRDefault="00EE2C38" w:rsidP="00F963D1">
            <w:pPr>
              <w:rPr>
                <w:rFonts w:ascii="Arial" w:eastAsia="Arial Unicode MS" w:hAnsi="Arial"/>
              </w:rPr>
            </w:pPr>
          </w:p>
        </w:tc>
        <w:tc>
          <w:tcPr>
            <w:tcW w:w="1080" w:type="dxa"/>
            <w:shd w:val="clear" w:color="auto" w:fill="auto"/>
          </w:tcPr>
          <w:p w14:paraId="33754A19" w14:textId="77777777" w:rsidR="00EE2C38" w:rsidRPr="00D82A73" w:rsidRDefault="00EE2C38" w:rsidP="00F963D1">
            <w:pPr>
              <w:rPr>
                <w:rFonts w:ascii="Arial" w:eastAsia="Arial Unicode MS" w:hAnsi="Arial"/>
              </w:rPr>
            </w:pPr>
          </w:p>
        </w:tc>
        <w:tc>
          <w:tcPr>
            <w:tcW w:w="1160" w:type="dxa"/>
            <w:shd w:val="clear" w:color="auto" w:fill="auto"/>
          </w:tcPr>
          <w:p w14:paraId="35A875C1" w14:textId="77777777" w:rsidR="00EE2C38" w:rsidRPr="00D82A73" w:rsidRDefault="00EE2C38" w:rsidP="00F963D1">
            <w:pPr>
              <w:rPr>
                <w:rFonts w:ascii="Arial" w:eastAsia="Arial Unicode MS" w:hAnsi="Arial"/>
              </w:rPr>
            </w:pPr>
          </w:p>
        </w:tc>
      </w:tr>
      <w:tr w:rsidR="00EE2C38" w:rsidRPr="00D82A73" w14:paraId="70528382" w14:textId="77777777" w:rsidTr="00F963D1">
        <w:trPr>
          <w:trHeight w:val="217"/>
        </w:trPr>
        <w:tc>
          <w:tcPr>
            <w:tcW w:w="2567" w:type="dxa"/>
            <w:gridSpan w:val="2"/>
          </w:tcPr>
          <w:p w14:paraId="72F6C1B6" w14:textId="77777777" w:rsidR="00EE2C38" w:rsidRPr="00D82A73" w:rsidRDefault="00EE2C38" w:rsidP="00F963D1">
            <w:pPr>
              <w:rPr>
                <w:rFonts w:eastAsia="Arial Unicode MS"/>
              </w:rPr>
            </w:pPr>
            <w:r w:rsidRPr="00D82A73">
              <w:rPr>
                <w:rFonts w:eastAsia="Arial Unicode MS"/>
              </w:rPr>
              <w:t>(MaxNumberOfQuestion)</w:t>
            </w:r>
          </w:p>
        </w:tc>
        <w:tc>
          <w:tcPr>
            <w:tcW w:w="3388" w:type="dxa"/>
          </w:tcPr>
          <w:p w14:paraId="7F726437" w14:textId="77777777" w:rsidR="00EE2C38" w:rsidRPr="00D82A73" w:rsidRDefault="00EE2C38" w:rsidP="00F963D1">
            <w:pPr>
              <w:rPr>
                <w:szCs w:val="20"/>
              </w:rPr>
            </w:pPr>
            <w:r w:rsidRPr="00D82A73">
              <w:rPr>
                <w:szCs w:val="20"/>
              </w:rPr>
              <w:t>Beskriver hur många frågor formuläret maximalt kan innehåller.</w:t>
            </w:r>
          </w:p>
          <w:p w14:paraId="627B90FB" w14:textId="77777777" w:rsidR="00EE2C38" w:rsidRPr="00D82A73" w:rsidRDefault="00EE2C38" w:rsidP="00F963D1">
            <w:pPr>
              <w:rPr>
                <w:rFonts w:eastAsia="Arial Unicode MS"/>
                <w:szCs w:val="20"/>
              </w:rPr>
            </w:pPr>
            <w:r w:rsidRPr="00D82A73">
              <w:rPr>
                <w:szCs w:val="20"/>
              </w:rPr>
              <w:t>T.ex. 10</w:t>
            </w:r>
          </w:p>
        </w:tc>
        <w:tc>
          <w:tcPr>
            <w:tcW w:w="1140" w:type="dxa"/>
          </w:tcPr>
          <w:p w14:paraId="3975E8E4" w14:textId="77777777" w:rsidR="00EE2C38" w:rsidRPr="00D82A73" w:rsidRDefault="00EE2C38" w:rsidP="00F963D1">
            <w:pPr>
              <w:rPr>
                <w:rFonts w:eastAsia="Arial Unicode MS"/>
              </w:rPr>
            </w:pPr>
            <w:r w:rsidRPr="00D82A73">
              <w:rPr>
                <w:rFonts w:eastAsia="Arial Unicode MS"/>
              </w:rPr>
              <w:t>VÄ</w:t>
            </w:r>
          </w:p>
        </w:tc>
        <w:tc>
          <w:tcPr>
            <w:tcW w:w="720" w:type="dxa"/>
          </w:tcPr>
          <w:p w14:paraId="7B744865" w14:textId="77777777"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370A352A" w14:textId="77777777" w:rsidR="00EE2C38" w:rsidRPr="00D82A73" w:rsidRDefault="00EE2C38" w:rsidP="00F963D1">
            <w:pPr>
              <w:rPr>
                <w:rFonts w:eastAsia="Arial Unicode MS"/>
              </w:rPr>
            </w:pPr>
          </w:p>
        </w:tc>
        <w:tc>
          <w:tcPr>
            <w:tcW w:w="1920" w:type="dxa"/>
          </w:tcPr>
          <w:p w14:paraId="1DA66A72" w14:textId="77777777" w:rsidR="00EE2C38" w:rsidRPr="00D82A73" w:rsidRDefault="00EE2C38" w:rsidP="00F963D1">
            <w:pPr>
              <w:rPr>
                <w:rFonts w:ascii="Arial" w:eastAsia="Arial Unicode MS" w:hAnsi="Arial"/>
              </w:rPr>
            </w:pPr>
          </w:p>
        </w:tc>
        <w:tc>
          <w:tcPr>
            <w:tcW w:w="1200" w:type="dxa"/>
            <w:shd w:val="clear" w:color="auto" w:fill="auto"/>
          </w:tcPr>
          <w:p w14:paraId="144E5742" w14:textId="77777777" w:rsidR="00EE2C38" w:rsidRPr="00D82A73" w:rsidRDefault="00EE2C38" w:rsidP="00F963D1">
            <w:pPr>
              <w:rPr>
                <w:rFonts w:ascii="Arial" w:eastAsia="Arial Unicode MS" w:hAnsi="Arial"/>
              </w:rPr>
            </w:pPr>
          </w:p>
        </w:tc>
        <w:tc>
          <w:tcPr>
            <w:tcW w:w="1080" w:type="dxa"/>
            <w:shd w:val="clear" w:color="auto" w:fill="auto"/>
          </w:tcPr>
          <w:p w14:paraId="1C76292A" w14:textId="77777777" w:rsidR="00EE2C38" w:rsidRPr="00D82A73" w:rsidRDefault="00EE2C38" w:rsidP="00F963D1">
            <w:pPr>
              <w:rPr>
                <w:rFonts w:ascii="Arial" w:eastAsia="Arial Unicode MS" w:hAnsi="Arial"/>
              </w:rPr>
            </w:pPr>
          </w:p>
        </w:tc>
        <w:tc>
          <w:tcPr>
            <w:tcW w:w="1160" w:type="dxa"/>
            <w:shd w:val="clear" w:color="auto" w:fill="auto"/>
          </w:tcPr>
          <w:p w14:paraId="7C15EDD8" w14:textId="77777777" w:rsidR="00EE2C38" w:rsidRPr="00D82A73" w:rsidRDefault="00EE2C38" w:rsidP="00F963D1">
            <w:pPr>
              <w:rPr>
                <w:rFonts w:ascii="Arial" w:eastAsia="Arial Unicode MS" w:hAnsi="Arial"/>
              </w:rPr>
            </w:pPr>
          </w:p>
        </w:tc>
      </w:tr>
      <w:tr w:rsidR="00EE2C38" w:rsidRPr="00D82A73" w14:paraId="0B46E887" w14:textId="77777777" w:rsidTr="00F963D1">
        <w:trPr>
          <w:trHeight w:val="217"/>
        </w:trPr>
        <w:tc>
          <w:tcPr>
            <w:tcW w:w="2567" w:type="dxa"/>
            <w:gridSpan w:val="2"/>
          </w:tcPr>
          <w:p w14:paraId="288BFECD" w14:textId="77777777" w:rsidR="00EE2C38" w:rsidRPr="00D82A73" w:rsidRDefault="00EE2C38" w:rsidP="00F963D1">
            <w:pPr>
              <w:rPr>
                <w:rFonts w:eastAsia="Arial Unicode MS"/>
              </w:rPr>
            </w:pPr>
            <w:r w:rsidRPr="00D82A73">
              <w:rPr>
                <w:rFonts w:eastAsia="Arial Unicode MS"/>
              </w:rPr>
              <w:t>(MinNumberOfQuestion)</w:t>
            </w:r>
          </w:p>
        </w:tc>
        <w:tc>
          <w:tcPr>
            <w:tcW w:w="3388" w:type="dxa"/>
          </w:tcPr>
          <w:p w14:paraId="1DBAB998" w14:textId="77777777" w:rsidR="00EE2C38" w:rsidRPr="00D82A73" w:rsidRDefault="00EE2C38" w:rsidP="00F963D1">
            <w:pPr>
              <w:rPr>
                <w:szCs w:val="20"/>
              </w:rPr>
            </w:pPr>
            <w:r w:rsidRPr="00D82A73">
              <w:rPr>
                <w:szCs w:val="20"/>
              </w:rPr>
              <w:t>Beskriver hur många frågor formuläret som minst kan innehåller.</w:t>
            </w:r>
          </w:p>
          <w:p w14:paraId="1F6EBBC3" w14:textId="77777777" w:rsidR="00EE2C38" w:rsidRPr="00D82A73" w:rsidRDefault="00EE2C38" w:rsidP="00F963D1">
            <w:pPr>
              <w:rPr>
                <w:rFonts w:eastAsia="Arial Unicode MS"/>
              </w:rPr>
            </w:pPr>
          </w:p>
        </w:tc>
        <w:tc>
          <w:tcPr>
            <w:tcW w:w="1140" w:type="dxa"/>
          </w:tcPr>
          <w:p w14:paraId="7625DC83" w14:textId="77777777" w:rsidR="00EE2C38" w:rsidRPr="00D82A73" w:rsidRDefault="00EE2C38" w:rsidP="00F963D1">
            <w:pPr>
              <w:rPr>
                <w:rFonts w:eastAsia="Arial Unicode MS"/>
              </w:rPr>
            </w:pPr>
            <w:r w:rsidRPr="00D82A73">
              <w:rPr>
                <w:rFonts w:eastAsia="Arial Unicode MS"/>
              </w:rPr>
              <w:t>VÄ</w:t>
            </w:r>
          </w:p>
        </w:tc>
        <w:tc>
          <w:tcPr>
            <w:tcW w:w="720" w:type="dxa"/>
          </w:tcPr>
          <w:p w14:paraId="25898208" w14:textId="77777777"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274E2AE0" w14:textId="77777777" w:rsidR="00EE2C38" w:rsidRPr="00D82A73" w:rsidRDefault="00EE2C38" w:rsidP="00F963D1"/>
        </w:tc>
        <w:tc>
          <w:tcPr>
            <w:tcW w:w="1920" w:type="dxa"/>
          </w:tcPr>
          <w:p w14:paraId="7CCF8F2A" w14:textId="77777777" w:rsidR="00EE2C38" w:rsidRPr="00D82A73" w:rsidRDefault="00EE2C38" w:rsidP="00F963D1">
            <w:pPr>
              <w:rPr>
                <w:rFonts w:ascii="Arial" w:eastAsia="Arial Unicode MS" w:hAnsi="Arial"/>
              </w:rPr>
            </w:pPr>
          </w:p>
        </w:tc>
        <w:tc>
          <w:tcPr>
            <w:tcW w:w="1200" w:type="dxa"/>
            <w:shd w:val="clear" w:color="auto" w:fill="auto"/>
          </w:tcPr>
          <w:p w14:paraId="41B43C83" w14:textId="77777777" w:rsidR="00EE2C38" w:rsidRPr="00D82A73" w:rsidRDefault="00EE2C38" w:rsidP="00F963D1">
            <w:pPr>
              <w:rPr>
                <w:rFonts w:ascii="Arial" w:eastAsia="Arial Unicode MS" w:hAnsi="Arial"/>
              </w:rPr>
            </w:pPr>
          </w:p>
        </w:tc>
        <w:tc>
          <w:tcPr>
            <w:tcW w:w="1080" w:type="dxa"/>
            <w:shd w:val="clear" w:color="auto" w:fill="auto"/>
          </w:tcPr>
          <w:p w14:paraId="3A8249FA" w14:textId="77777777" w:rsidR="00EE2C38" w:rsidRPr="00D82A73" w:rsidRDefault="00EE2C38" w:rsidP="00F963D1">
            <w:pPr>
              <w:rPr>
                <w:rFonts w:ascii="Arial" w:eastAsia="Arial Unicode MS" w:hAnsi="Arial"/>
              </w:rPr>
            </w:pPr>
          </w:p>
        </w:tc>
        <w:tc>
          <w:tcPr>
            <w:tcW w:w="1160" w:type="dxa"/>
            <w:shd w:val="clear" w:color="auto" w:fill="auto"/>
          </w:tcPr>
          <w:p w14:paraId="335CD43D" w14:textId="77777777" w:rsidR="00EE2C38" w:rsidRPr="00D82A73" w:rsidRDefault="00EE2C38" w:rsidP="00F963D1">
            <w:pPr>
              <w:rPr>
                <w:rFonts w:ascii="Arial" w:eastAsia="Arial Unicode MS" w:hAnsi="Arial"/>
              </w:rPr>
            </w:pPr>
          </w:p>
        </w:tc>
      </w:tr>
      <w:tr w:rsidR="00EE2C38" w:rsidRPr="00D82A73" w14:paraId="14A022B3" w14:textId="77777777" w:rsidTr="00F963D1">
        <w:trPr>
          <w:trHeight w:val="217"/>
        </w:trPr>
        <w:tc>
          <w:tcPr>
            <w:tcW w:w="2567" w:type="dxa"/>
            <w:gridSpan w:val="2"/>
          </w:tcPr>
          <w:p w14:paraId="223E9FA1" w14:textId="59A3739B" w:rsidR="00EE2C38" w:rsidRPr="00D82A73" w:rsidRDefault="00EE2C38" w:rsidP="00F963D1">
            <w:pPr>
              <w:rPr>
                <w:rFonts w:eastAsia="Arial Unicode MS"/>
              </w:rPr>
            </w:pPr>
            <w:r w:rsidRPr="00D82A73">
              <w:rPr>
                <w:rFonts w:eastAsia="Arial Unicode MS"/>
              </w:rPr>
              <w:t>(healthCareFacilityUnit)</w:t>
            </w:r>
          </w:p>
        </w:tc>
        <w:tc>
          <w:tcPr>
            <w:tcW w:w="3388" w:type="dxa"/>
          </w:tcPr>
          <w:p w14:paraId="577EBAB4" w14:textId="6E96E9E8" w:rsidR="00EE2C38" w:rsidRPr="00D82A73" w:rsidRDefault="00EE2C38" w:rsidP="00F963D1">
            <w:pPr>
              <w:rPr>
                <w:rFonts w:eastAsia="Arial Unicode MS"/>
              </w:rPr>
            </w:pPr>
            <w:r w:rsidRPr="00D82A73">
              <w:rPr>
                <w:rFonts w:eastAsia="Arial Unicode MS"/>
              </w:rPr>
              <w:t>Mallens ägare.</w:t>
            </w:r>
          </w:p>
        </w:tc>
        <w:tc>
          <w:tcPr>
            <w:tcW w:w="1140" w:type="dxa"/>
          </w:tcPr>
          <w:p w14:paraId="33CD75B7" w14:textId="2E985900" w:rsidR="00EE2C38" w:rsidRPr="00D82A73" w:rsidRDefault="00EE2C38" w:rsidP="00F963D1">
            <w:pPr>
              <w:rPr>
                <w:rFonts w:eastAsia="Arial Unicode MS"/>
              </w:rPr>
            </w:pPr>
            <w:r w:rsidRPr="00D82A73">
              <w:rPr>
                <w:rFonts w:eastAsia="Arial Unicode MS"/>
              </w:rPr>
              <w:t>II</w:t>
            </w:r>
          </w:p>
        </w:tc>
        <w:tc>
          <w:tcPr>
            <w:tcW w:w="720" w:type="dxa"/>
          </w:tcPr>
          <w:p w14:paraId="6C29BDA7" w14:textId="259B283F" w:rsidR="00EE2C38" w:rsidRPr="00D82A73" w:rsidRDefault="00EE2C38"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185D9726" w14:textId="5BC68BF4" w:rsidR="00EE2C38" w:rsidRPr="00D82A73" w:rsidRDefault="00632B75" w:rsidP="00F963D1">
            <w:pPr>
              <w:rPr>
                <w:rFonts w:eastAsia="Arial Unicode MS"/>
              </w:rPr>
            </w:pPr>
            <w:r w:rsidRPr="00D82A73">
              <w:rPr>
                <w:rFonts w:eastAsia="Arial Unicode MS"/>
              </w:rPr>
              <w:t>Hsa-id</w:t>
            </w:r>
          </w:p>
        </w:tc>
        <w:tc>
          <w:tcPr>
            <w:tcW w:w="1920" w:type="dxa"/>
          </w:tcPr>
          <w:p w14:paraId="597C3A6F" w14:textId="77777777" w:rsidR="00EE2C38" w:rsidRPr="00D82A73" w:rsidRDefault="00EE2C38" w:rsidP="00F963D1"/>
        </w:tc>
        <w:tc>
          <w:tcPr>
            <w:tcW w:w="1200" w:type="dxa"/>
            <w:shd w:val="clear" w:color="auto" w:fill="auto"/>
          </w:tcPr>
          <w:p w14:paraId="0DDAA5EB" w14:textId="77777777" w:rsidR="00EE2C38" w:rsidRPr="00D82A73" w:rsidRDefault="00EE2C38" w:rsidP="00F963D1">
            <w:pPr>
              <w:rPr>
                <w:rFonts w:ascii="Arial" w:eastAsia="Arial Unicode MS" w:hAnsi="Arial"/>
              </w:rPr>
            </w:pPr>
          </w:p>
        </w:tc>
        <w:tc>
          <w:tcPr>
            <w:tcW w:w="1080" w:type="dxa"/>
            <w:shd w:val="clear" w:color="auto" w:fill="auto"/>
          </w:tcPr>
          <w:p w14:paraId="181BE9F0" w14:textId="77777777" w:rsidR="00EE2C38" w:rsidRPr="00D82A73" w:rsidRDefault="00EE2C38" w:rsidP="00F963D1">
            <w:pPr>
              <w:rPr>
                <w:rFonts w:ascii="Arial" w:eastAsia="Arial Unicode MS" w:hAnsi="Arial"/>
              </w:rPr>
            </w:pPr>
          </w:p>
        </w:tc>
        <w:tc>
          <w:tcPr>
            <w:tcW w:w="1160" w:type="dxa"/>
            <w:shd w:val="clear" w:color="auto" w:fill="auto"/>
          </w:tcPr>
          <w:p w14:paraId="01EA4D32" w14:textId="77777777" w:rsidR="00EE2C38" w:rsidRPr="00D82A73" w:rsidRDefault="00EE2C38" w:rsidP="00F963D1">
            <w:pPr>
              <w:rPr>
                <w:rFonts w:ascii="Arial" w:eastAsia="Arial Unicode MS" w:hAnsi="Arial"/>
              </w:rPr>
            </w:pPr>
          </w:p>
        </w:tc>
      </w:tr>
      <w:tr w:rsidR="00EE2C38" w:rsidRPr="00D82A73" w14:paraId="41E71789" w14:textId="77777777" w:rsidTr="00F963D1">
        <w:trPr>
          <w:trHeight w:val="217"/>
        </w:trPr>
        <w:tc>
          <w:tcPr>
            <w:tcW w:w="2567" w:type="dxa"/>
            <w:gridSpan w:val="2"/>
          </w:tcPr>
          <w:p w14:paraId="3A5337A5" w14:textId="77777777" w:rsidR="00EE2C38" w:rsidRPr="00D82A73" w:rsidRDefault="00EE2C38" w:rsidP="00F963D1">
            <w:pPr>
              <w:rPr>
                <w:rFonts w:eastAsia="Arial Unicode MS"/>
              </w:rPr>
            </w:pPr>
            <w:r w:rsidRPr="00D82A73">
              <w:rPr>
                <w:rFonts w:eastAsia="Arial Unicode MS"/>
              </w:rPr>
              <w:t>Sida/id</w:t>
            </w:r>
          </w:p>
          <w:p w14:paraId="258A7C0D" w14:textId="77777777" w:rsidR="00EE2C38" w:rsidRPr="00D82A73" w:rsidRDefault="00EE2C38" w:rsidP="00F963D1">
            <w:pPr>
              <w:rPr>
                <w:rFonts w:eastAsia="Arial Unicode MS"/>
              </w:rPr>
            </w:pPr>
            <w:r w:rsidRPr="00D82A73">
              <w:rPr>
                <w:rFonts w:eastAsia="Arial Unicode MS"/>
              </w:rPr>
              <w:t>(pages)</w:t>
            </w:r>
          </w:p>
        </w:tc>
        <w:tc>
          <w:tcPr>
            <w:tcW w:w="3388" w:type="dxa"/>
          </w:tcPr>
          <w:p w14:paraId="4CC5C0A9" w14:textId="77777777" w:rsidR="00EE2C38" w:rsidRPr="00D82A73" w:rsidRDefault="00EE2C38" w:rsidP="00F963D1">
            <w:pPr>
              <w:rPr>
                <w:rFonts w:eastAsia="Arial Unicode MS"/>
              </w:rPr>
            </w:pPr>
            <w:r w:rsidRPr="00D82A73">
              <w:rPr>
                <w:rFonts w:eastAsia="Arial Unicode MS"/>
              </w:rPr>
              <w:t>Koppling till klass för sida.</w:t>
            </w:r>
          </w:p>
          <w:p w14:paraId="597CE73D" w14:textId="77777777" w:rsidR="00EE2C38" w:rsidRPr="00D82A73" w:rsidRDefault="00EE2C38" w:rsidP="00F963D1">
            <w:pPr>
              <w:rPr>
                <w:rFonts w:eastAsia="Arial Unicode MS"/>
              </w:rPr>
            </w:pPr>
          </w:p>
        </w:tc>
        <w:tc>
          <w:tcPr>
            <w:tcW w:w="1140" w:type="dxa"/>
          </w:tcPr>
          <w:p w14:paraId="27BFF2D1" w14:textId="77777777" w:rsidR="00EE2C38" w:rsidRPr="00D82A73" w:rsidRDefault="00EE2C38" w:rsidP="00F963D1">
            <w:pPr>
              <w:rPr>
                <w:rFonts w:eastAsia="Arial Unicode MS"/>
              </w:rPr>
            </w:pPr>
            <w:r w:rsidRPr="00D82A73">
              <w:rPr>
                <w:rFonts w:eastAsia="Arial Unicode MS"/>
              </w:rPr>
              <w:t>II</w:t>
            </w:r>
          </w:p>
        </w:tc>
        <w:tc>
          <w:tcPr>
            <w:tcW w:w="720" w:type="dxa"/>
          </w:tcPr>
          <w:p w14:paraId="09D305BC" w14:textId="77777777" w:rsidR="00EE2C38" w:rsidRPr="00D82A73" w:rsidRDefault="00EE2C38"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0" w:type="dxa"/>
          </w:tcPr>
          <w:p w14:paraId="7F8FAD8C" w14:textId="77777777" w:rsidR="00EE2C38" w:rsidRPr="00D82A73" w:rsidRDefault="00EE2C38" w:rsidP="00F963D1">
            <w:pPr>
              <w:rPr>
                <w:rFonts w:eastAsia="Arial Unicode MS"/>
              </w:rPr>
            </w:pPr>
            <w:r w:rsidRPr="00D82A73">
              <w:rPr>
                <w:rFonts w:eastAsia="Arial Unicode MS"/>
              </w:rPr>
              <w:t>Länk till objekt</w:t>
            </w:r>
          </w:p>
        </w:tc>
        <w:tc>
          <w:tcPr>
            <w:tcW w:w="1920" w:type="dxa"/>
          </w:tcPr>
          <w:p w14:paraId="4601D32A" w14:textId="77777777" w:rsidR="00EE2C38" w:rsidRPr="00D82A73" w:rsidRDefault="00EE2C38" w:rsidP="00F963D1">
            <w:pPr>
              <w:rPr>
                <w:rFonts w:ascii="Arial" w:eastAsia="Arial Unicode MS" w:hAnsi="Arial"/>
              </w:rPr>
            </w:pPr>
            <w:r w:rsidRPr="00D82A73">
              <w:t xml:space="preserve"> </w:t>
            </w:r>
          </w:p>
        </w:tc>
        <w:tc>
          <w:tcPr>
            <w:tcW w:w="1200" w:type="dxa"/>
            <w:shd w:val="clear" w:color="auto" w:fill="auto"/>
          </w:tcPr>
          <w:p w14:paraId="4F0EBD1C" w14:textId="77777777" w:rsidR="00EE2C38" w:rsidRPr="00D82A73" w:rsidRDefault="00EE2C38" w:rsidP="00F963D1">
            <w:pPr>
              <w:rPr>
                <w:rFonts w:ascii="Arial" w:eastAsia="Arial Unicode MS" w:hAnsi="Arial"/>
              </w:rPr>
            </w:pPr>
          </w:p>
        </w:tc>
        <w:tc>
          <w:tcPr>
            <w:tcW w:w="1080" w:type="dxa"/>
            <w:shd w:val="clear" w:color="auto" w:fill="auto"/>
          </w:tcPr>
          <w:p w14:paraId="0379C6A0" w14:textId="77777777" w:rsidR="00EE2C38" w:rsidRPr="00D82A73" w:rsidRDefault="00EE2C38" w:rsidP="00F963D1">
            <w:pPr>
              <w:rPr>
                <w:rFonts w:ascii="Arial" w:eastAsia="Arial Unicode MS" w:hAnsi="Arial"/>
              </w:rPr>
            </w:pPr>
          </w:p>
        </w:tc>
        <w:tc>
          <w:tcPr>
            <w:tcW w:w="1160" w:type="dxa"/>
            <w:shd w:val="clear" w:color="auto" w:fill="auto"/>
          </w:tcPr>
          <w:p w14:paraId="71C5875E" w14:textId="77777777" w:rsidR="00EE2C38" w:rsidRPr="00D82A73" w:rsidRDefault="00EE2C38" w:rsidP="00F963D1">
            <w:pPr>
              <w:rPr>
                <w:rFonts w:ascii="Arial" w:eastAsia="Arial Unicode MS" w:hAnsi="Arial"/>
              </w:rPr>
            </w:pPr>
          </w:p>
        </w:tc>
      </w:tr>
      <w:tr w:rsidR="00EE2C38" w:rsidRPr="00D82A73" w14:paraId="58569B19" w14:textId="77777777" w:rsidTr="00F963D1">
        <w:trPr>
          <w:trHeight w:val="217"/>
        </w:trPr>
        <w:tc>
          <w:tcPr>
            <w:tcW w:w="2567" w:type="dxa"/>
            <w:gridSpan w:val="2"/>
          </w:tcPr>
          <w:p w14:paraId="597EBC4F" w14:textId="24B5FF3B" w:rsidR="00EE2C38" w:rsidRPr="00D82A73" w:rsidRDefault="00EE2C38" w:rsidP="00F963D1">
            <w:pPr>
              <w:rPr>
                <w:rFonts w:eastAsia="Arial Unicode MS"/>
              </w:rPr>
            </w:pPr>
            <w:r w:rsidRPr="00D82A73">
              <w:rPr>
                <w:rFonts w:eastAsia="Arial Unicode MS"/>
              </w:rPr>
              <w:t>(media/id)</w:t>
            </w:r>
          </w:p>
        </w:tc>
        <w:tc>
          <w:tcPr>
            <w:tcW w:w="3388" w:type="dxa"/>
          </w:tcPr>
          <w:p w14:paraId="6E0AFEDC" w14:textId="0F34263A" w:rsidR="00EE2C38" w:rsidRPr="00D82A73" w:rsidRDefault="00EE2C38" w:rsidP="00F963D1">
            <w:pPr>
              <w:rPr>
                <w:rFonts w:eastAsia="Arial Unicode MS"/>
              </w:rPr>
            </w:pPr>
            <w:r w:rsidRPr="00D82A73">
              <w:rPr>
                <w:szCs w:val="20"/>
              </w:rPr>
              <w:t>Mediaobjekt som skall visas på formulärets introduktionssida.</w:t>
            </w:r>
          </w:p>
        </w:tc>
        <w:tc>
          <w:tcPr>
            <w:tcW w:w="1140" w:type="dxa"/>
          </w:tcPr>
          <w:p w14:paraId="36E027CC" w14:textId="5EAB28A7" w:rsidR="00EE2C38" w:rsidRPr="00D82A73" w:rsidRDefault="00EE2C38" w:rsidP="00F963D1">
            <w:pPr>
              <w:rPr>
                <w:rFonts w:eastAsia="Arial Unicode MS"/>
              </w:rPr>
            </w:pPr>
            <w:r w:rsidRPr="00D82A73">
              <w:rPr>
                <w:rFonts w:eastAsia="Arial Unicode MS"/>
              </w:rPr>
              <w:t>II</w:t>
            </w:r>
          </w:p>
        </w:tc>
        <w:tc>
          <w:tcPr>
            <w:tcW w:w="720" w:type="dxa"/>
          </w:tcPr>
          <w:p w14:paraId="506389E9" w14:textId="6743879A" w:rsidR="00EE2C38" w:rsidRPr="00D82A73" w:rsidRDefault="00EE2C38"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15AE9074" w14:textId="77777777" w:rsidR="00EE2C38" w:rsidRPr="00D82A73" w:rsidRDefault="00EE2C38" w:rsidP="00F963D1">
            <w:pPr>
              <w:rPr>
                <w:rFonts w:eastAsia="Arial Unicode MS"/>
              </w:rPr>
            </w:pPr>
          </w:p>
        </w:tc>
        <w:tc>
          <w:tcPr>
            <w:tcW w:w="1920" w:type="dxa"/>
          </w:tcPr>
          <w:p w14:paraId="64E87FB1" w14:textId="77777777" w:rsidR="00EE2C38" w:rsidRPr="00D82A73" w:rsidRDefault="00EE2C38" w:rsidP="00F963D1">
            <w:pPr>
              <w:rPr>
                <w:rFonts w:ascii="Arial" w:eastAsia="Arial Unicode MS" w:hAnsi="Arial"/>
              </w:rPr>
            </w:pPr>
          </w:p>
        </w:tc>
        <w:tc>
          <w:tcPr>
            <w:tcW w:w="1200" w:type="dxa"/>
            <w:shd w:val="clear" w:color="auto" w:fill="auto"/>
          </w:tcPr>
          <w:p w14:paraId="46778311" w14:textId="77777777" w:rsidR="00EE2C38" w:rsidRPr="00D82A73" w:rsidRDefault="00EE2C38" w:rsidP="00F963D1">
            <w:pPr>
              <w:rPr>
                <w:rFonts w:ascii="Arial" w:eastAsia="Arial Unicode MS" w:hAnsi="Arial"/>
              </w:rPr>
            </w:pPr>
          </w:p>
        </w:tc>
        <w:tc>
          <w:tcPr>
            <w:tcW w:w="1080" w:type="dxa"/>
            <w:shd w:val="clear" w:color="auto" w:fill="auto"/>
          </w:tcPr>
          <w:p w14:paraId="71EBEDE0" w14:textId="77777777" w:rsidR="00EE2C38" w:rsidRPr="00D82A73" w:rsidRDefault="00EE2C38" w:rsidP="00F963D1">
            <w:pPr>
              <w:rPr>
                <w:rFonts w:ascii="Arial" w:eastAsia="Arial Unicode MS" w:hAnsi="Arial"/>
              </w:rPr>
            </w:pPr>
          </w:p>
        </w:tc>
        <w:tc>
          <w:tcPr>
            <w:tcW w:w="1160" w:type="dxa"/>
            <w:shd w:val="clear" w:color="auto" w:fill="auto"/>
          </w:tcPr>
          <w:p w14:paraId="0311AE41" w14:textId="77777777" w:rsidR="00EE2C38" w:rsidRPr="00D82A73" w:rsidRDefault="00EE2C38" w:rsidP="00F963D1">
            <w:pPr>
              <w:rPr>
                <w:rFonts w:ascii="Arial" w:eastAsia="Arial Unicode MS" w:hAnsi="Arial"/>
              </w:rPr>
            </w:pPr>
          </w:p>
        </w:tc>
      </w:tr>
      <w:tr w:rsidR="00EE2C38" w:rsidRPr="00D82A73" w14:paraId="021DCEE8" w14:textId="77777777" w:rsidTr="00F963D1">
        <w:trPr>
          <w:gridBefore w:val="1"/>
          <w:wBefore w:w="15" w:type="dxa"/>
          <w:trHeight w:val="217"/>
        </w:trPr>
        <w:tc>
          <w:tcPr>
            <w:tcW w:w="7080" w:type="dxa"/>
            <w:gridSpan w:val="3"/>
            <w:shd w:val="pct25" w:color="auto" w:fill="auto"/>
          </w:tcPr>
          <w:p w14:paraId="0D8903BA" w14:textId="77777777" w:rsidR="00EE2C38" w:rsidRPr="00D82A73" w:rsidRDefault="00EE2C38" w:rsidP="00F963D1">
            <w:r w:rsidRPr="00D82A73">
              <w:t>Associationer</w:t>
            </w:r>
          </w:p>
        </w:tc>
        <w:tc>
          <w:tcPr>
            <w:tcW w:w="7880" w:type="dxa"/>
            <w:gridSpan w:val="6"/>
            <w:shd w:val="pct25" w:color="auto" w:fill="auto"/>
          </w:tcPr>
          <w:p w14:paraId="5C60A16E" w14:textId="77777777" w:rsidR="00EE2C38" w:rsidRPr="00D82A73" w:rsidRDefault="00EE2C38" w:rsidP="00F963D1">
            <w:pPr>
              <w:rPr>
                <w:rFonts w:eastAsia="Arial Unicode MS"/>
              </w:rPr>
            </w:pPr>
            <w:r w:rsidRPr="00D82A73">
              <w:t>Beslutsregel</w:t>
            </w:r>
          </w:p>
        </w:tc>
      </w:tr>
      <w:tr w:rsidR="00EE2C38" w:rsidRPr="00D82A73" w14:paraId="5CE94E10" w14:textId="77777777" w:rsidTr="00F963D1">
        <w:trPr>
          <w:gridBefore w:val="1"/>
          <w:wBefore w:w="15" w:type="dxa"/>
          <w:trHeight w:val="217"/>
        </w:trPr>
        <w:tc>
          <w:tcPr>
            <w:tcW w:w="7080" w:type="dxa"/>
            <w:gridSpan w:val="3"/>
          </w:tcPr>
          <w:p w14:paraId="4C975ADE" w14:textId="77777777" w:rsidR="00EE2C38" w:rsidRPr="00D82A73" w:rsidRDefault="00EE2C38" w:rsidP="00F963D1">
            <w:pPr>
              <w:rPr>
                <w:rFonts w:ascii="Arial" w:eastAsia="Arial Unicode MS" w:hAnsi="Arial"/>
                <w:color w:val="000000"/>
              </w:rPr>
            </w:pPr>
            <w:r w:rsidRPr="00D82A73">
              <w:rPr>
                <w:rFonts w:ascii="Arial" w:eastAsia="Arial Unicode MS" w:hAnsi="Arial"/>
                <w:color w:val="000000"/>
              </w:rPr>
              <w:t xml:space="preserve"> En formulärmall (FormTemplate) har en till många sidor (TemplatePage) </w:t>
            </w:r>
          </w:p>
        </w:tc>
        <w:tc>
          <w:tcPr>
            <w:tcW w:w="7880" w:type="dxa"/>
            <w:gridSpan w:val="6"/>
          </w:tcPr>
          <w:p w14:paraId="6585E684" w14:textId="77777777" w:rsidR="00EE2C38" w:rsidRPr="00D82A73" w:rsidRDefault="00EE2C38" w:rsidP="00F963D1">
            <w:pPr>
              <w:rPr>
                <w:rFonts w:ascii="Arial" w:eastAsia="Arial Unicode MS" w:hAnsi="Arial"/>
                <w:color w:val="000000"/>
              </w:rPr>
            </w:pPr>
          </w:p>
        </w:tc>
      </w:tr>
      <w:tr w:rsidR="00EE2C38" w:rsidRPr="00D82A73" w14:paraId="70D1548E" w14:textId="77777777" w:rsidTr="00F963D1">
        <w:trPr>
          <w:gridBefore w:val="1"/>
          <w:wBefore w:w="15" w:type="dxa"/>
          <w:trHeight w:val="217"/>
        </w:trPr>
        <w:tc>
          <w:tcPr>
            <w:tcW w:w="7080" w:type="dxa"/>
            <w:gridSpan w:val="3"/>
          </w:tcPr>
          <w:p w14:paraId="7D649C2B" w14:textId="77777777" w:rsidR="00EE2C38" w:rsidRPr="00D82A73" w:rsidRDefault="00EE2C38" w:rsidP="00F963D1">
            <w:pPr>
              <w:rPr>
                <w:rFonts w:ascii="Arial" w:eastAsia="Arial Unicode MS" w:hAnsi="Arial"/>
                <w:color w:val="000000"/>
              </w:rPr>
            </w:pPr>
          </w:p>
        </w:tc>
        <w:tc>
          <w:tcPr>
            <w:tcW w:w="7880" w:type="dxa"/>
            <w:gridSpan w:val="6"/>
          </w:tcPr>
          <w:p w14:paraId="17C80E17" w14:textId="77777777" w:rsidR="00EE2C38" w:rsidRPr="00D82A73" w:rsidRDefault="00EE2C38" w:rsidP="00F963D1">
            <w:pPr>
              <w:rPr>
                <w:rFonts w:ascii="Arial" w:eastAsia="Arial Unicode MS" w:hAnsi="Arial"/>
                <w:color w:val="000000"/>
              </w:rPr>
            </w:pPr>
          </w:p>
        </w:tc>
      </w:tr>
    </w:tbl>
    <w:p w14:paraId="29A5C160" w14:textId="77777777" w:rsidR="00F963D1" w:rsidRPr="00D82A73" w:rsidRDefault="00F963D1" w:rsidP="00FE765C">
      <w:pPr>
        <w:pStyle w:val="Rubrik3"/>
        <w:numPr>
          <w:ilvl w:val="0"/>
          <w:numId w:val="0"/>
        </w:numPr>
        <w:ind w:left="720" w:hanging="720"/>
        <w:rPr>
          <w:i/>
        </w:rPr>
      </w:pPr>
    </w:p>
    <w:p w14:paraId="56F84808" w14:textId="77777777" w:rsidR="00F963D1" w:rsidRPr="00D82A73" w:rsidRDefault="00F963D1" w:rsidP="00F963D1">
      <w:pPr>
        <w:rPr>
          <w:rFonts w:ascii="Arial" w:hAnsi="Arial"/>
          <w:b/>
          <w:i/>
        </w:rPr>
      </w:pPr>
      <w:r w:rsidRPr="00D82A73">
        <w:rPr>
          <w:i/>
        </w:rPr>
        <w:br w:type="page"/>
      </w:r>
    </w:p>
    <w:p w14:paraId="0DF031AD"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19" w:name="_Toc220986030"/>
      <w:bookmarkStart w:id="120" w:name="_Toc193243783"/>
      <w:bookmarkStart w:id="121" w:name="_Toc259358474"/>
      <w:r w:rsidRPr="00D82A73">
        <w:rPr>
          <w:i/>
        </w:rPr>
        <w:lastRenderedPageBreak/>
        <w:t>Klass Formulärsida (TemplatePage)</w:t>
      </w:r>
      <w:bookmarkEnd w:id="119"/>
      <w:bookmarkEnd w:id="121"/>
    </w:p>
    <w:p w14:paraId="52AE7A5C" w14:textId="77777777" w:rsidR="00F963D1" w:rsidRPr="00D82A73" w:rsidRDefault="00F963D1" w:rsidP="00F963D1">
      <w:pPr>
        <w:pStyle w:val="Brdtext"/>
      </w:pPr>
      <w:r w:rsidRPr="00D82A73">
        <w:t>Objektet utgör mall för en sida (Page)</w:t>
      </w:r>
    </w:p>
    <w:p w14:paraId="0A990453"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F963D1" w:rsidRPr="00D82A73" w14:paraId="3356207F" w14:textId="77777777" w:rsidTr="00F963D1">
        <w:trPr>
          <w:cantSplit/>
          <w:trHeight w:val="376"/>
        </w:trPr>
        <w:tc>
          <w:tcPr>
            <w:tcW w:w="2545" w:type="dxa"/>
            <w:gridSpan w:val="2"/>
            <w:vMerge w:val="restart"/>
            <w:shd w:val="pct25" w:color="auto" w:fill="auto"/>
          </w:tcPr>
          <w:p w14:paraId="2B47A305"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7645B980" w14:textId="77777777" w:rsidR="00F963D1" w:rsidRPr="00D82A73" w:rsidRDefault="00F963D1" w:rsidP="00F963D1">
            <w:r w:rsidRPr="00D82A73">
              <w:t>Beskrivning</w:t>
            </w:r>
          </w:p>
        </w:tc>
        <w:tc>
          <w:tcPr>
            <w:tcW w:w="1140" w:type="dxa"/>
            <w:vMerge w:val="restart"/>
            <w:shd w:val="pct25" w:color="auto" w:fill="auto"/>
          </w:tcPr>
          <w:p w14:paraId="6BEA56AA" w14:textId="77777777" w:rsidR="00F963D1" w:rsidRPr="00D82A73" w:rsidRDefault="00F963D1" w:rsidP="00F963D1">
            <w:pPr>
              <w:rPr>
                <w:rFonts w:eastAsia="Arial Unicode MS"/>
              </w:rPr>
            </w:pPr>
            <w:r w:rsidRPr="00D82A73">
              <w:t>Format</w:t>
            </w:r>
          </w:p>
        </w:tc>
        <w:tc>
          <w:tcPr>
            <w:tcW w:w="717" w:type="dxa"/>
            <w:vMerge w:val="restart"/>
            <w:shd w:val="pct25" w:color="auto" w:fill="auto"/>
          </w:tcPr>
          <w:p w14:paraId="180B98A5" w14:textId="77777777" w:rsidR="00F963D1" w:rsidRPr="00D82A73" w:rsidRDefault="00F963D1" w:rsidP="00F963D1">
            <w:r w:rsidRPr="00D82A73">
              <w:t>Mult</w:t>
            </w:r>
          </w:p>
        </w:tc>
        <w:tc>
          <w:tcPr>
            <w:tcW w:w="1803" w:type="dxa"/>
            <w:vMerge w:val="restart"/>
            <w:shd w:val="pct25" w:color="auto" w:fill="auto"/>
          </w:tcPr>
          <w:p w14:paraId="0FEBA02D"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5D6C9498"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298D788A"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33A3F22A" w14:textId="77777777" w:rsidTr="00F963D1">
        <w:trPr>
          <w:cantSplit/>
          <w:trHeight w:val="375"/>
        </w:trPr>
        <w:tc>
          <w:tcPr>
            <w:tcW w:w="2545" w:type="dxa"/>
            <w:gridSpan w:val="2"/>
            <w:vMerge/>
            <w:shd w:val="pct25" w:color="auto" w:fill="auto"/>
          </w:tcPr>
          <w:p w14:paraId="0A29843A" w14:textId="77777777" w:rsidR="00F963D1" w:rsidRPr="00D82A73" w:rsidRDefault="00F963D1" w:rsidP="00F963D1"/>
        </w:tc>
        <w:tc>
          <w:tcPr>
            <w:tcW w:w="3410" w:type="dxa"/>
            <w:vMerge/>
            <w:shd w:val="pct25" w:color="auto" w:fill="auto"/>
          </w:tcPr>
          <w:p w14:paraId="75C2619C" w14:textId="77777777" w:rsidR="00F963D1" w:rsidRPr="00D82A73" w:rsidRDefault="00F963D1" w:rsidP="00F963D1"/>
        </w:tc>
        <w:tc>
          <w:tcPr>
            <w:tcW w:w="1140" w:type="dxa"/>
            <w:vMerge/>
            <w:shd w:val="pct25" w:color="auto" w:fill="auto"/>
          </w:tcPr>
          <w:p w14:paraId="3D2794E2" w14:textId="77777777" w:rsidR="00F963D1" w:rsidRPr="00D82A73" w:rsidRDefault="00F963D1" w:rsidP="00F963D1"/>
        </w:tc>
        <w:tc>
          <w:tcPr>
            <w:tcW w:w="717" w:type="dxa"/>
            <w:vMerge/>
            <w:shd w:val="pct25" w:color="auto" w:fill="auto"/>
          </w:tcPr>
          <w:p w14:paraId="32877BA4" w14:textId="77777777" w:rsidR="00F963D1" w:rsidRPr="00D82A73" w:rsidRDefault="00F963D1" w:rsidP="00F963D1"/>
        </w:tc>
        <w:tc>
          <w:tcPr>
            <w:tcW w:w="1803" w:type="dxa"/>
            <w:vMerge/>
            <w:shd w:val="pct25" w:color="auto" w:fill="auto"/>
          </w:tcPr>
          <w:p w14:paraId="129F1EBE" w14:textId="77777777" w:rsidR="00F963D1" w:rsidRPr="00D82A73" w:rsidRDefault="00F963D1" w:rsidP="00F963D1"/>
        </w:tc>
        <w:tc>
          <w:tcPr>
            <w:tcW w:w="1920" w:type="dxa"/>
            <w:vMerge/>
            <w:shd w:val="pct25" w:color="auto" w:fill="auto"/>
          </w:tcPr>
          <w:p w14:paraId="7D6B2288" w14:textId="77777777" w:rsidR="00F963D1" w:rsidRPr="00D82A73" w:rsidRDefault="00F963D1" w:rsidP="00F963D1"/>
        </w:tc>
        <w:tc>
          <w:tcPr>
            <w:tcW w:w="1200" w:type="dxa"/>
            <w:tcBorders>
              <w:bottom w:val="single" w:sz="4" w:space="0" w:color="auto"/>
            </w:tcBorders>
            <w:shd w:val="pct25" w:color="auto" w:fill="auto"/>
          </w:tcPr>
          <w:p w14:paraId="1218AE80"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57EB17F9"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7103A37D" w14:textId="77777777" w:rsidR="00F963D1" w:rsidRPr="00D82A73" w:rsidRDefault="00F963D1" w:rsidP="00F963D1">
            <w:pPr>
              <w:rPr>
                <w:rFonts w:eastAsia="Arial Unicode MS"/>
              </w:rPr>
            </w:pPr>
          </w:p>
        </w:tc>
      </w:tr>
      <w:tr w:rsidR="00F963D1" w:rsidRPr="00D82A73" w14:paraId="6396EF0D" w14:textId="77777777" w:rsidTr="00F963D1">
        <w:trPr>
          <w:trHeight w:val="217"/>
        </w:trPr>
        <w:tc>
          <w:tcPr>
            <w:tcW w:w="2545" w:type="dxa"/>
            <w:gridSpan w:val="2"/>
          </w:tcPr>
          <w:p w14:paraId="338E038F" w14:textId="77777777" w:rsidR="00F963D1" w:rsidRPr="00D82A73" w:rsidRDefault="00F963D1" w:rsidP="00F963D1">
            <w:pPr>
              <w:rPr>
                <w:rFonts w:eastAsia="Arial Unicode MS"/>
              </w:rPr>
            </w:pPr>
            <w:r w:rsidRPr="00D82A73">
              <w:rPr>
                <w:rFonts w:eastAsia="Arial Unicode MS"/>
              </w:rPr>
              <w:t>(PageNumber)</w:t>
            </w:r>
          </w:p>
        </w:tc>
        <w:tc>
          <w:tcPr>
            <w:tcW w:w="3410" w:type="dxa"/>
          </w:tcPr>
          <w:p w14:paraId="6A2B57AB" w14:textId="77777777" w:rsidR="00F963D1" w:rsidRPr="00D82A73" w:rsidRDefault="00F963D1" w:rsidP="00F963D1">
            <w:pPr>
              <w:rPr>
                <w:rFonts w:eastAsia="Arial Unicode MS"/>
              </w:rPr>
            </w:pPr>
            <w:proofErr w:type="gramStart"/>
            <w:r w:rsidRPr="00D82A73">
              <w:rPr>
                <w:rFonts w:eastAsia="Arial Unicode MS"/>
              </w:rPr>
              <w:t>Grupperingsbegrepp  av</w:t>
            </w:r>
            <w:proofErr w:type="gramEnd"/>
            <w:r w:rsidRPr="00D82A73">
              <w:rPr>
                <w:rFonts w:eastAsia="Arial Unicode MS"/>
              </w:rPr>
              <w:t xml:space="preserve"> frågor. Frågans nummer i nummerserie. Används för att indikera hur långt användaren har kommit i formuläret.</w:t>
            </w:r>
          </w:p>
          <w:p w14:paraId="1BCF2958" w14:textId="77777777" w:rsidR="00F963D1" w:rsidRPr="00D82A73" w:rsidRDefault="00F963D1" w:rsidP="00F963D1">
            <w:pPr>
              <w:rPr>
                <w:rFonts w:eastAsia="Arial Unicode MS"/>
              </w:rPr>
            </w:pPr>
            <w:r w:rsidRPr="00D82A73">
              <w:rPr>
                <w:rFonts w:eastAsia="Arial Unicode MS"/>
              </w:rPr>
              <w:t>T.ex Fråga nummer 1 (av 10).</w:t>
            </w:r>
          </w:p>
        </w:tc>
        <w:tc>
          <w:tcPr>
            <w:tcW w:w="1140" w:type="dxa"/>
          </w:tcPr>
          <w:p w14:paraId="7571CFDC" w14:textId="77777777" w:rsidR="00F963D1" w:rsidRPr="00D82A73" w:rsidRDefault="00F963D1" w:rsidP="00F963D1">
            <w:pPr>
              <w:rPr>
                <w:rFonts w:eastAsia="Arial Unicode MS"/>
              </w:rPr>
            </w:pPr>
            <w:r w:rsidRPr="00D82A73">
              <w:rPr>
                <w:rFonts w:eastAsia="Arial Unicode MS"/>
              </w:rPr>
              <w:t>VÄ</w:t>
            </w:r>
          </w:p>
        </w:tc>
        <w:tc>
          <w:tcPr>
            <w:tcW w:w="717" w:type="dxa"/>
          </w:tcPr>
          <w:p w14:paraId="2A402249" w14:textId="77777777" w:rsidR="00F963D1" w:rsidRPr="00D82A73" w:rsidRDefault="00F963D1" w:rsidP="00F963D1">
            <w:pPr>
              <w:rPr>
                <w:rFonts w:eastAsia="Arial Unicode MS"/>
              </w:rPr>
            </w:pPr>
            <w:r w:rsidRPr="00D82A73">
              <w:rPr>
                <w:rFonts w:eastAsia="Arial Unicode MS"/>
              </w:rPr>
              <w:t>1</w:t>
            </w:r>
          </w:p>
        </w:tc>
        <w:tc>
          <w:tcPr>
            <w:tcW w:w="1803" w:type="dxa"/>
          </w:tcPr>
          <w:p w14:paraId="79700BA1" w14:textId="77777777" w:rsidR="00F963D1" w:rsidRPr="00D82A73" w:rsidRDefault="00F963D1" w:rsidP="00F963D1">
            <w:pPr>
              <w:rPr>
                <w:rFonts w:eastAsia="Arial Unicode MS"/>
              </w:rPr>
            </w:pPr>
          </w:p>
        </w:tc>
        <w:tc>
          <w:tcPr>
            <w:tcW w:w="1920" w:type="dxa"/>
          </w:tcPr>
          <w:p w14:paraId="5A7B19C5" w14:textId="77777777" w:rsidR="00F963D1" w:rsidRPr="00D82A73" w:rsidRDefault="00F963D1" w:rsidP="00F963D1">
            <w:pPr>
              <w:rPr>
                <w:rFonts w:ascii="Arial" w:eastAsia="Arial Unicode MS" w:hAnsi="Arial"/>
              </w:rPr>
            </w:pPr>
          </w:p>
        </w:tc>
        <w:tc>
          <w:tcPr>
            <w:tcW w:w="1200" w:type="dxa"/>
            <w:shd w:val="clear" w:color="auto" w:fill="auto"/>
          </w:tcPr>
          <w:p w14:paraId="3F988531" w14:textId="77777777" w:rsidR="00F963D1" w:rsidRPr="00D82A73" w:rsidRDefault="00F963D1" w:rsidP="00F963D1">
            <w:pPr>
              <w:rPr>
                <w:rFonts w:ascii="Arial" w:eastAsia="Arial Unicode MS" w:hAnsi="Arial"/>
              </w:rPr>
            </w:pPr>
          </w:p>
        </w:tc>
        <w:tc>
          <w:tcPr>
            <w:tcW w:w="1080" w:type="dxa"/>
            <w:shd w:val="clear" w:color="auto" w:fill="auto"/>
          </w:tcPr>
          <w:p w14:paraId="593A6E7C" w14:textId="77777777" w:rsidR="00F963D1" w:rsidRPr="00D82A73" w:rsidRDefault="00F963D1" w:rsidP="00F963D1">
            <w:pPr>
              <w:rPr>
                <w:rFonts w:ascii="Arial" w:eastAsia="Arial Unicode MS" w:hAnsi="Arial"/>
              </w:rPr>
            </w:pPr>
          </w:p>
        </w:tc>
        <w:tc>
          <w:tcPr>
            <w:tcW w:w="1160" w:type="dxa"/>
            <w:shd w:val="clear" w:color="auto" w:fill="auto"/>
          </w:tcPr>
          <w:p w14:paraId="31AD620A" w14:textId="77777777" w:rsidR="00F963D1" w:rsidRPr="00D82A73" w:rsidRDefault="00F963D1" w:rsidP="00F963D1">
            <w:pPr>
              <w:rPr>
                <w:rFonts w:ascii="Arial" w:eastAsia="Arial Unicode MS" w:hAnsi="Arial"/>
              </w:rPr>
            </w:pPr>
          </w:p>
        </w:tc>
      </w:tr>
      <w:tr w:rsidR="00F963D1" w:rsidRPr="00D82A73" w14:paraId="0E8F28CE" w14:textId="77777777" w:rsidTr="00F963D1">
        <w:trPr>
          <w:trHeight w:val="217"/>
        </w:trPr>
        <w:tc>
          <w:tcPr>
            <w:tcW w:w="2545" w:type="dxa"/>
            <w:gridSpan w:val="2"/>
          </w:tcPr>
          <w:p w14:paraId="305DA243" w14:textId="77777777" w:rsidR="00F963D1" w:rsidRPr="00D82A73" w:rsidRDefault="00F963D1" w:rsidP="00F963D1">
            <w:pPr>
              <w:rPr>
                <w:rFonts w:eastAsia="Arial Unicode MS"/>
              </w:rPr>
            </w:pPr>
            <w:r w:rsidRPr="00D82A73">
              <w:rPr>
                <w:rFonts w:eastAsia="Arial Unicode MS"/>
              </w:rPr>
              <w:t>Rubrik</w:t>
            </w:r>
          </w:p>
          <w:p w14:paraId="1326A455" w14:textId="77777777" w:rsidR="00F963D1" w:rsidRPr="00D82A73" w:rsidRDefault="00F963D1" w:rsidP="00F963D1">
            <w:pPr>
              <w:rPr>
                <w:rFonts w:eastAsia="Arial Unicode MS"/>
              </w:rPr>
            </w:pPr>
            <w:r w:rsidRPr="00D82A73">
              <w:rPr>
                <w:rFonts w:eastAsia="Arial Unicode MS"/>
              </w:rPr>
              <w:t>(Subject)</w:t>
            </w:r>
          </w:p>
        </w:tc>
        <w:tc>
          <w:tcPr>
            <w:tcW w:w="3410" w:type="dxa"/>
          </w:tcPr>
          <w:p w14:paraId="4C7B0900" w14:textId="77777777" w:rsidR="00F963D1" w:rsidRPr="00D82A73" w:rsidRDefault="00F963D1" w:rsidP="00F963D1">
            <w:pPr>
              <w:rPr>
                <w:rFonts w:eastAsia="Arial Unicode MS"/>
              </w:rPr>
            </w:pPr>
            <w:r w:rsidRPr="00D82A73">
              <w:rPr>
                <w:rFonts w:eastAsia="Arial Unicode MS"/>
              </w:rPr>
              <w:t>Sidans rubrik.</w:t>
            </w:r>
          </w:p>
          <w:p w14:paraId="271520B7" w14:textId="77777777" w:rsidR="00F963D1" w:rsidRPr="00D82A73" w:rsidRDefault="00F963D1" w:rsidP="00F963D1">
            <w:pPr>
              <w:rPr>
                <w:rFonts w:eastAsia="Arial Unicode MS"/>
              </w:rPr>
            </w:pPr>
            <w:r w:rsidRPr="00D82A73">
              <w:rPr>
                <w:rFonts w:eastAsia="Arial Unicode MS"/>
              </w:rPr>
              <w:t>T.ex Medicin.</w:t>
            </w:r>
          </w:p>
        </w:tc>
        <w:tc>
          <w:tcPr>
            <w:tcW w:w="1140" w:type="dxa"/>
          </w:tcPr>
          <w:p w14:paraId="7094CC8B" w14:textId="77777777" w:rsidR="00F963D1" w:rsidRPr="00D82A73" w:rsidRDefault="00F963D1" w:rsidP="00F963D1">
            <w:pPr>
              <w:rPr>
                <w:rFonts w:eastAsia="Arial Unicode MS"/>
              </w:rPr>
            </w:pPr>
            <w:r w:rsidRPr="00D82A73">
              <w:rPr>
                <w:rFonts w:eastAsia="Arial Unicode MS"/>
              </w:rPr>
              <w:t>TXT</w:t>
            </w:r>
          </w:p>
        </w:tc>
        <w:tc>
          <w:tcPr>
            <w:tcW w:w="717" w:type="dxa"/>
          </w:tcPr>
          <w:p w14:paraId="1777D5F4"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6B57A304" w14:textId="77777777" w:rsidR="00F963D1" w:rsidRPr="00D82A73" w:rsidRDefault="00F963D1" w:rsidP="00F963D1">
            <w:pPr>
              <w:rPr>
                <w:rFonts w:eastAsia="Arial Unicode MS"/>
              </w:rPr>
            </w:pPr>
          </w:p>
        </w:tc>
        <w:tc>
          <w:tcPr>
            <w:tcW w:w="1920" w:type="dxa"/>
          </w:tcPr>
          <w:p w14:paraId="1C15C532" w14:textId="77777777" w:rsidR="00F963D1" w:rsidRPr="00D82A73" w:rsidRDefault="00F963D1" w:rsidP="00F963D1">
            <w:pPr>
              <w:rPr>
                <w:rFonts w:ascii="Arial" w:eastAsia="Arial Unicode MS" w:hAnsi="Arial"/>
              </w:rPr>
            </w:pPr>
          </w:p>
        </w:tc>
        <w:tc>
          <w:tcPr>
            <w:tcW w:w="1200" w:type="dxa"/>
            <w:shd w:val="clear" w:color="auto" w:fill="auto"/>
          </w:tcPr>
          <w:p w14:paraId="0A3AC2A5" w14:textId="77777777" w:rsidR="00F963D1" w:rsidRPr="00D82A73" w:rsidRDefault="00F963D1" w:rsidP="00F963D1">
            <w:pPr>
              <w:rPr>
                <w:rFonts w:ascii="Arial" w:eastAsia="Arial Unicode MS" w:hAnsi="Arial"/>
              </w:rPr>
            </w:pPr>
          </w:p>
        </w:tc>
        <w:tc>
          <w:tcPr>
            <w:tcW w:w="1080" w:type="dxa"/>
            <w:shd w:val="clear" w:color="auto" w:fill="auto"/>
          </w:tcPr>
          <w:p w14:paraId="0B49DF41" w14:textId="77777777" w:rsidR="00F963D1" w:rsidRPr="00D82A73" w:rsidRDefault="00F963D1" w:rsidP="00F963D1">
            <w:pPr>
              <w:rPr>
                <w:rFonts w:ascii="Arial" w:eastAsia="Arial Unicode MS" w:hAnsi="Arial"/>
              </w:rPr>
            </w:pPr>
          </w:p>
        </w:tc>
        <w:tc>
          <w:tcPr>
            <w:tcW w:w="1160" w:type="dxa"/>
            <w:shd w:val="clear" w:color="auto" w:fill="auto"/>
          </w:tcPr>
          <w:p w14:paraId="2C0673A4" w14:textId="77777777" w:rsidR="00F963D1" w:rsidRPr="00D82A73" w:rsidRDefault="00F963D1" w:rsidP="00F963D1">
            <w:pPr>
              <w:rPr>
                <w:rFonts w:ascii="Arial" w:eastAsia="Arial Unicode MS" w:hAnsi="Arial"/>
              </w:rPr>
            </w:pPr>
          </w:p>
        </w:tc>
      </w:tr>
      <w:tr w:rsidR="00F963D1" w:rsidRPr="00D82A73" w14:paraId="1429402A" w14:textId="77777777" w:rsidTr="00F963D1">
        <w:trPr>
          <w:trHeight w:val="217"/>
        </w:trPr>
        <w:tc>
          <w:tcPr>
            <w:tcW w:w="2545" w:type="dxa"/>
            <w:gridSpan w:val="2"/>
          </w:tcPr>
          <w:p w14:paraId="251D3297" w14:textId="77777777" w:rsidR="00F963D1" w:rsidRPr="00D82A73" w:rsidRDefault="00F963D1" w:rsidP="00F963D1">
            <w:pPr>
              <w:rPr>
                <w:rFonts w:eastAsia="Arial Unicode MS"/>
              </w:rPr>
            </w:pPr>
            <w:r w:rsidRPr="00D82A73">
              <w:rPr>
                <w:rFonts w:eastAsia="Arial Unicode MS"/>
              </w:rPr>
              <w:t>Beskrivning</w:t>
            </w:r>
          </w:p>
          <w:p w14:paraId="6C2A96D5" w14:textId="77777777" w:rsidR="00F963D1" w:rsidRPr="00D82A73" w:rsidRDefault="00F963D1" w:rsidP="00F963D1">
            <w:pPr>
              <w:rPr>
                <w:rFonts w:eastAsia="Arial Unicode MS"/>
              </w:rPr>
            </w:pPr>
            <w:r w:rsidRPr="00D82A73">
              <w:rPr>
                <w:rFonts w:eastAsia="Arial Unicode MS"/>
              </w:rPr>
              <w:t>(Description)</w:t>
            </w:r>
          </w:p>
        </w:tc>
        <w:tc>
          <w:tcPr>
            <w:tcW w:w="3410" w:type="dxa"/>
          </w:tcPr>
          <w:p w14:paraId="38E94A43" w14:textId="77777777" w:rsidR="00F963D1" w:rsidRPr="00D82A73" w:rsidRDefault="00F963D1" w:rsidP="00F963D1">
            <w:pPr>
              <w:rPr>
                <w:rFonts w:eastAsia="Arial Unicode MS"/>
              </w:rPr>
            </w:pPr>
            <w:r w:rsidRPr="00D82A73">
              <w:rPr>
                <w:rFonts w:eastAsia="Arial Unicode MS"/>
              </w:rPr>
              <w:t>Beskrivande text.</w:t>
            </w:r>
          </w:p>
          <w:p w14:paraId="68D2C0EF" w14:textId="77777777" w:rsidR="00F963D1" w:rsidRPr="00D82A73" w:rsidRDefault="00F963D1" w:rsidP="00F963D1">
            <w:pPr>
              <w:rPr>
                <w:rFonts w:eastAsia="Arial Unicode MS"/>
              </w:rPr>
            </w:pPr>
            <w:r w:rsidRPr="00D82A73">
              <w:rPr>
                <w:rFonts w:eastAsia="Arial Unicode MS"/>
              </w:rPr>
              <w:t>Stöder kodverk ”DocBook” Se tidbokningskontraktet!!</w:t>
            </w:r>
          </w:p>
          <w:p w14:paraId="78406D6F" w14:textId="77777777" w:rsidR="00F963D1" w:rsidRPr="00D82A73" w:rsidRDefault="00F963D1" w:rsidP="00F963D1">
            <w:pPr>
              <w:rPr>
                <w:rFonts w:eastAsia="Arial Unicode MS"/>
              </w:rPr>
            </w:pPr>
            <w:r w:rsidRPr="00D82A73">
              <w:rPr>
                <w:rFonts w:eastAsia="Arial Unicode MS"/>
              </w:rPr>
              <w:t>T.ex här skall du lämna information kring din medicinering.</w:t>
            </w:r>
          </w:p>
        </w:tc>
        <w:tc>
          <w:tcPr>
            <w:tcW w:w="1140" w:type="dxa"/>
          </w:tcPr>
          <w:p w14:paraId="5AB328A5" w14:textId="77777777" w:rsidR="00F963D1" w:rsidRPr="00D82A73" w:rsidRDefault="00F963D1" w:rsidP="00F963D1">
            <w:pPr>
              <w:rPr>
                <w:rFonts w:eastAsia="Arial Unicode MS"/>
              </w:rPr>
            </w:pPr>
            <w:r w:rsidRPr="00D82A73">
              <w:rPr>
                <w:rFonts w:eastAsia="Arial Unicode MS"/>
              </w:rPr>
              <w:t>TXT</w:t>
            </w:r>
          </w:p>
        </w:tc>
        <w:tc>
          <w:tcPr>
            <w:tcW w:w="717" w:type="dxa"/>
          </w:tcPr>
          <w:p w14:paraId="262B1C62"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5EEC984B" w14:textId="77777777" w:rsidR="00F963D1" w:rsidRPr="00D82A73" w:rsidRDefault="00F963D1" w:rsidP="00F963D1">
            <w:pPr>
              <w:rPr>
                <w:rFonts w:eastAsia="Arial Unicode MS"/>
              </w:rPr>
            </w:pPr>
            <w:r w:rsidRPr="00D82A73">
              <w:rPr>
                <w:rFonts w:eastAsia="Arial Unicode MS"/>
              </w:rPr>
              <w:t>Text kan kodas enligt DocBook.</w:t>
            </w:r>
          </w:p>
        </w:tc>
        <w:tc>
          <w:tcPr>
            <w:tcW w:w="1920" w:type="dxa"/>
          </w:tcPr>
          <w:p w14:paraId="359B5408" w14:textId="77777777" w:rsidR="00F963D1" w:rsidRPr="00D82A73" w:rsidRDefault="00F963D1" w:rsidP="00F963D1">
            <w:pPr>
              <w:rPr>
                <w:rFonts w:ascii="Arial" w:eastAsia="Arial Unicode MS" w:hAnsi="Arial"/>
              </w:rPr>
            </w:pPr>
          </w:p>
        </w:tc>
        <w:tc>
          <w:tcPr>
            <w:tcW w:w="1200" w:type="dxa"/>
            <w:shd w:val="clear" w:color="auto" w:fill="auto"/>
          </w:tcPr>
          <w:p w14:paraId="22F38821" w14:textId="77777777" w:rsidR="00F963D1" w:rsidRPr="00D82A73" w:rsidRDefault="00F963D1" w:rsidP="00F963D1">
            <w:pPr>
              <w:rPr>
                <w:rFonts w:ascii="Arial" w:eastAsia="Arial Unicode MS" w:hAnsi="Arial"/>
              </w:rPr>
            </w:pPr>
          </w:p>
        </w:tc>
        <w:tc>
          <w:tcPr>
            <w:tcW w:w="1080" w:type="dxa"/>
            <w:shd w:val="clear" w:color="auto" w:fill="auto"/>
          </w:tcPr>
          <w:p w14:paraId="73BA2FEE" w14:textId="77777777" w:rsidR="00F963D1" w:rsidRPr="00D82A73" w:rsidRDefault="00F963D1" w:rsidP="00F963D1">
            <w:pPr>
              <w:rPr>
                <w:rFonts w:ascii="Arial" w:eastAsia="Arial Unicode MS" w:hAnsi="Arial"/>
              </w:rPr>
            </w:pPr>
          </w:p>
        </w:tc>
        <w:tc>
          <w:tcPr>
            <w:tcW w:w="1160" w:type="dxa"/>
            <w:shd w:val="clear" w:color="auto" w:fill="auto"/>
          </w:tcPr>
          <w:p w14:paraId="48CDA46A" w14:textId="77777777" w:rsidR="00F963D1" w:rsidRPr="00D82A73" w:rsidRDefault="00F963D1" w:rsidP="00F963D1">
            <w:pPr>
              <w:rPr>
                <w:rFonts w:ascii="Arial" w:eastAsia="Arial Unicode MS" w:hAnsi="Arial"/>
              </w:rPr>
            </w:pPr>
          </w:p>
        </w:tc>
      </w:tr>
      <w:tr w:rsidR="00F963D1" w:rsidRPr="00D82A73" w14:paraId="29D9AAAD" w14:textId="77777777" w:rsidTr="00F963D1">
        <w:trPr>
          <w:trHeight w:val="217"/>
        </w:trPr>
        <w:tc>
          <w:tcPr>
            <w:tcW w:w="2545" w:type="dxa"/>
            <w:gridSpan w:val="2"/>
          </w:tcPr>
          <w:p w14:paraId="1AF90038" w14:textId="77777777" w:rsidR="00F963D1" w:rsidRPr="00D82A73" w:rsidRDefault="00F963D1" w:rsidP="00F963D1">
            <w:pPr>
              <w:rPr>
                <w:rFonts w:eastAsia="Arial Unicode MS"/>
              </w:rPr>
            </w:pPr>
            <w:r w:rsidRPr="00D82A73">
              <w:rPr>
                <w:rFonts w:eastAsia="Arial Unicode MS"/>
              </w:rPr>
              <w:t>Frågegruppering/id</w:t>
            </w:r>
          </w:p>
          <w:p w14:paraId="5D8A229C" w14:textId="77777777" w:rsidR="00F963D1" w:rsidRPr="00D82A73" w:rsidRDefault="00F963D1" w:rsidP="00F963D1">
            <w:pPr>
              <w:rPr>
                <w:rFonts w:eastAsia="Arial Unicode MS"/>
              </w:rPr>
            </w:pPr>
            <w:r w:rsidRPr="00D82A73">
              <w:rPr>
                <w:rFonts w:eastAsia="Arial Unicode MS"/>
              </w:rPr>
              <w:t>(TemplateQuestionBlock)</w:t>
            </w:r>
          </w:p>
        </w:tc>
        <w:tc>
          <w:tcPr>
            <w:tcW w:w="3410" w:type="dxa"/>
          </w:tcPr>
          <w:p w14:paraId="175E9257" w14:textId="77777777" w:rsidR="00F963D1" w:rsidRPr="00D82A73" w:rsidRDefault="00F963D1" w:rsidP="00F963D1">
            <w:pPr>
              <w:rPr>
                <w:rFonts w:eastAsia="Arial Unicode MS"/>
              </w:rPr>
            </w:pPr>
            <w:r w:rsidRPr="00D82A73">
              <w:rPr>
                <w:rFonts w:eastAsia="Arial Unicode MS"/>
              </w:rPr>
              <w:t>Koppling till klass för frågegruppering.</w:t>
            </w:r>
          </w:p>
        </w:tc>
        <w:tc>
          <w:tcPr>
            <w:tcW w:w="1140" w:type="dxa"/>
          </w:tcPr>
          <w:p w14:paraId="2220DB04" w14:textId="77777777" w:rsidR="00F963D1" w:rsidRPr="00D82A73" w:rsidRDefault="00F963D1" w:rsidP="00F963D1">
            <w:pPr>
              <w:rPr>
                <w:rFonts w:eastAsia="Arial Unicode MS"/>
              </w:rPr>
            </w:pPr>
            <w:r w:rsidRPr="00D82A73">
              <w:rPr>
                <w:rFonts w:eastAsia="Arial Unicode MS"/>
              </w:rPr>
              <w:t>II</w:t>
            </w:r>
          </w:p>
        </w:tc>
        <w:tc>
          <w:tcPr>
            <w:tcW w:w="717" w:type="dxa"/>
          </w:tcPr>
          <w:p w14:paraId="617EDFE6"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w:t>
            </w:r>
          </w:p>
        </w:tc>
        <w:tc>
          <w:tcPr>
            <w:tcW w:w="1803" w:type="dxa"/>
          </w:tcPr>
          <w:p w14:paraId="5B606447" w14:textId="77777777" w:rsidR="00F963D1" w:rsidRPr="00D82A73" w:rsidRDefault="00F963D1" w:rsidP="00F963D1">
            <w:pPr>
              <w:rPr>
                <w:rFonts w:eastAsia="Arial Unicode MS"/>
              </w:rPr>
            </w:pPr>
            <w:r w:rsidRPr="00D82A73">
              <w:rPr>
                <w:rFonts w:eastAsia="Arial Unicode MS"/>
              </w:rPr>
              <w:t>Länk till array av objekt</w:t>
            </w:r>
          </w:p>
        </w:tc>
        <w:tc>
          <w:tcPr>
            <w:tcW w:w="1920" w:type="dxa"/>
          </w:tcPr>
          <w:p w14:paraId="1BF3DCF3" w14:textId="77777777" w:rsidR="00F963D1" w:rsidRPr="00D82A73" w:rsidRDefault="00F963D1" w:rsidP="00F963D1">
            <w:pPr>
              <w:rPr>
                <w:rFonts w:ascii="Arial" w:eastAsia="Arial Unicode MS" w:hAnsi="Arial"/>
              </w:rPr>
            </w:pPr>
          </w:p>
        </w:tc>
        <w:tc>
          <w:tcPr>
            <w:tcW w:w="1200" w:type="dxa"/>
            <w:shd w:val="clear" w:color="auto" w:fill="auto"/>
          </w:tcPr>
          <w:p w14:paraId="757011FE" w14:textId="77777777" w:rsidR="00F963D1" w:rsidRPr="00D82A73" w:rsidRDefault="00F963D1" w:rsidP="00F963D1">
            <w:pPr>
              <w:rPr>
                <w:rFonts w:ascii="Arial" w:eastAsia="Arial Unicode MS" w:hAnsi="Arial"/>
              </w:rPr>
            </w:pPr>
          </w:p>
        </w:tc>
        <w:tc>
          <w:tcPr>
            <w:tcW w:w="1080" w:type="dxa"/>
            <w:shd w:val="clear" w:color="auto" w:fill="auto"/>
          </w:tcPr>
          <w:p w14:paraId="676F348F" w14:textId="77777777" w:rsidR="00F963D1" w:rsidRPr="00D82A73" w:rsidRDefault="00F963D1" w:rsidP="00F963D1">
            <w:pPr>
              <w:rPr>
                <w:rFonts w:ascii="Arial" w:eastAsia="Arial Unicode MS" w:hAnsi="Arial"/>
              </w:rPr>
            </w:pPr>
          </w:p>
        </w:tc>
        <w:tc>
          <w:tcPr>
            <w:tcW w:w="1160" w:type="dxa"/>
            <w:shd w:val="clear" w:color="auto" w:fill="auto"/>
          </w:tcPr>
          <w:p w14:paraId="30403262" w14:textId="77777777" w:rsidR="00F963D1" w:rsidRPr="00D82A73" w:rsidRDefault="00F963D1" w:rsidP="00F963D1">
            <w:pPr>
              <w:rPr>
                <w:rFonts w:ascii="Arial" w:eastAsia="Arial Unicode MS" w:hAnsi="Arial"/>
              </w:rPr>
            </w:pPr>
          </w:p>
        </w:tc>
      </w:tr>
      <w:tr w:rsidR="00F963D1" w:rsidRPr="00D82A73" w14:paraId="24AEFF48" w14:textId="77777777" w:rsidTr="00F963D1">
        <w:trPr>
          <w:trHeight w:val="217"/>
        </w:trPr>
        <w:tc>
          <w:tcPr>
            <w:tcW w:w="2545" w:type="dxa"/>
            <w:gridSpan w:val="2"/>
          </w:tcPr>
          <w:p w14:paraId="1E7576DB" w14:textId="77777777" w:rsidR="00F963D1" w:rsidRPr="00D82A73" w:rsidRDefault="00F963D1" w:rsidP="00F963D1">
            <w:pPr>
              <w:rPr>
                <w:rFonts w:eastAsia="Arial Unicode MS"/>
              </w:rPr>
            </w:pPr>
          </w:p>
        </w:tc>
        <w:tc>
          <w:tcPr>
            <w:tcW w:w="3410" w:type="dxa"/>
          </w:tcPr>
          <w:p w14:paraId="1B5D7864" w14:textId="77777777" w:rsidR="00F963D1" w:rsidRPr="00D82A73" w:rsidRDefault="00F963D1" w:rsidP="00F963D1">
            <w:pPr>
              <w:rPr>
                <w:rFonts w:eastAsia="Arial Unicode MS"/>
              </w:rPr>
            </w:pPr>
          </w:p>
        </w:tc>
        <w:tc>
          <w:tcPr>
            <w:tcW w:w="1140" w:type="dxa"/>
          </w:tcPr>
          <w:p w14:paraId="6BE05D15" w14:textId="77777777" w:rsidR="00F963D1" w:rsidRPr="00D82A73" w:rsidRDefault="00F963D1" w:rsidP="00F963D1">
            <w:pPr>
              <w:rPr>
                <w:rFonts w:eastAsia="Arial Unicode MS"/>
              </w:rPr>
            </w:pPr>
          </w:p>
        </w:tc>
        <w:tc>
          <w:tcPr>
            <w:tcW w:w="717" w:type="dxa"/>
          </w:tcPr>
          <w:p w14:paraId="195FD6C8" w14:textId="77777777" w:rsidR="00F963D1" w:rsidRPr="00D82A73" w:rsidRDefault="00F963D1" w:rsidP="00F963D1">
            <w:pPr>
              <w:rPr>
                <w:rFonts w:eastAsia="Arial Unicode MS"/>
              </w:rPr>
            </w:pPr>
          </w:p>
        </w:tc>
        <w:tc>
          <w:tcPr>
            <w:tcW w:w="1803" w:type="dxa"/>
          </w:tcPr>
          <w:p w14:paraId="0CBF7CB8" w14:textId="77777777" w:rsidR="00F963D1" w:rsidRPr="00D82A73" w:rsidRDefault="00F963D1" w:rsidP="00F963D1">
            <w:pPr>
              <w:rPr>
                <w:rFonts w:eastAsia="Arial Unicode MS"/>
              </w:rPr>
            </w:pPr>
          </w:p>
        </w:tc>
        <w:tc>
          <w:tcPr>
            <w:tcW w:w="1920" w:type="dxa"/>
          </w:tcPr>
          <w:p w14:paraId="29204BF4" w14:textId="77777777" w:rsidR="00F963D1" w:rsidRPr="00D82A73" w:rsidRDefault="00F963D1" w:rsidP="00F963D1">
            <w:pPr>
              <w:rPr>
                <w:rFonts w:ascii="Arial" w:eastAsia="Arial Unicode MS" w:hAnsi="Arial"/>
              </w:rPr>
            </w:pPr>
          </w:p>
        </w:tc>
        <w:tc>
          <w:tcPr>
            <w:tcW w:w="1200" w:type="dxa"/>
            <w:shd w:val="clear" w:color="auto" w:fill="auto"/>
          </w:tcPr>
          <w:p w14:paraId="570E9074" w14:textId="77777777" w:rsidR="00F963D1" w:rsidRPr="00D82A73" w:rsidRDefault="00F963D1" w:rsidP="00F963D1">
            <w:pPr>
              <w:rPr>
                <w:rFonts w:ascii="Arial" w:eastAsia="Arial Unicode MS" w:hAnsi="Arial"/>
              </w:rPr>
            </w:pPr>
          </w:p>
        </w:tc>
        <w:tc>
          <w:tcPr>
            <w:tcW w:w="1080" w:type="dxa"/>
            <w:shd w:val="clear" w:color="auto" w:fill="auto"/>
          </w:tcPr>
          <w:p w14:paraId="64C8908C" w14:textId="77777777" w:rsidR="00F963D1" w:rsidRPr="00D82A73" w:rsidRDefault="00F963D1" w:rsidP="00F963D1">
            <w:pPr>
              <w:rPr>
                <w:rFonts w:ascii="Arial" w:eastAsia="Arial Unicode MS" w:hAnsi="Arial"/>
              </w:rPr>
            </w:pPr>
          </w:p>
        </w:tc>
        <w:tc>
          <w:tcPr>
            <w:tcW w:w="1160" w:type="dxa"/>
            <w:shd w:val="clear" w:color="auto" w:fill="auto"/>
          </w:tcPr>
          <w:p w14:paraId="7D5E45F7" w14:textId="77777777" w:rsidR="00F963D1" w:rsidRPr="00D82A73" w:rsidRDefault="00F963D1" w:rsidP="00F963D1">
            <w:pPr>
              <w:rPr>
                <w:rFonts w:ascii="Arial" w:eastAsia="Arial Unicode MS" w:hAnsi="Arial"/>
              </w:rPr>
            </w:pPr>
          </w:p>
        </w:tc>
      </w:tr>
      <w:tr w:rsidR="00F963D1" w:rsidRPr="00D82A73" w14:paraId="6E56A573" w14:textId="77777777" w:rsidTr="00F963D1">
        <w:trPr>
          <w:gridBefore w:val="1"/>
          <w:wBefore w:w="15" w:type="dxa"/>
          <w:trHeight w:val="217"/>
        </w:trPr>
        <w:tc>
          <w:tcPr>
            <w:tcW w:w="7080" w:type="dxa"/>
            <w:gridSpan w:val="3"/>
            <w:shd w:val="pct25" w:color="auto" w:fill="auto"/>
          </w:tcPr>
          <w:p w14:paraId="68842C05" w14:textId="77777777" w:rsidR="00F963D1" w:rsidRPr="00D82A73" w:rsidRDefault="00F963D1" w:rsidP="00F963D1">
            <w:pPr>
              <w:rPr>
                <w:b/>
              </w:rPr>
            </w:pPr>
            <w:r w:rsidRPr="00D82A73">
              <w:rPr>
                <w:b/>
              </w:rPr>
              <w:t>Associationer</w:t>
            </w:r>
          </w:p>
        </w:tc>
        <w:tc>
          <w:tcPr>
            <w:tcW w:w="7880" w:type="dxa"/>
            <w:gridSpan w:val="6"/>
            <w:shd w:val="pct25" w:color="auto" w:fill="auto"/>
          </w:tcPr>
          <w:p w14:paraId="3199A4DE" w14:textId="77777777" w:rsidR="00F963D1" w:rsidRPr="00D82A73" w:rsidRDefault="00F963D1" w:rsidP="00F963D1">
            <w:pPr>
              <w:rPr>
                <w:rFonts w:eastAsia="Arial Unicode MS"/>
                <w:b/>
              </w:rPr>
            </w:pPr>
            <w:r w:rsidRPr="00D82A73">
              <w:rPr>
                <w:b/>
              </w:rPr>
              <w:t>Beslutsregel</w:t>
            </w:r>
          </w:p>
        </w:tc>
      </w:tr>
      <w:tr w:rsidR="00F963D1" w:rsidRPr="00D82A73" w14:paraId="7478DCC2" w14:textId="77777777" w:rsidTr="00F963D1">
        <w:trPr>
          <w:gridBefore w:val="1"/>
          <w:wBefore w:w="15" w:type="dxa"/>
          <w:trHeight w:val="217"/>
        </w:trPr>
        <w:tc>
          <w:tcPr>
            <w:tcW w:w="7080" w:type="dxa"/>
            <w:gridSpan w:val="3"/>
          </w:tcPr>
          <w:p w14:paraId="0D160D97" w14:textId="77777777" w:rsidR="00F963D1" w:rsidRPr="00D82A73" w:rsidRDefault="00F963D1" w:rsidP="00F963D1">
            <w:pPr>
              <w:rPr>
                <w:rFonts w:ascii="Arial" w:eastAsia="Arial Unicode MS" w:hAnsi="Arial"/>
                <w:color w:val="000000"/>
              </w:rPr>
            </w:pPr>
            <w:r w:rsidRPr="00D82A73">
              <w:rPr>
                <w:rFonts w:ascii="Arial" w:eastAsia="Arial Unicode MS" w:hAnsi="Arial"/>
                <w:color w:val="000000"/>
              </w:rPr>
              <w:t xml:space="preserve">En formulärsida(Page)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frågegrupperingar (TemplateQuestionBlock)</w:t>
            </w:r>
          </w:p>
        </w:tc>
        <w:tc>
          <w:tcPr>
            <w:tcW w:w="7880" w:type="dxa"/>
            <w:gridSpan w:val="6"/>
          </w:tcPr>
          <w:p w14:paraId="2214010C" w14:textId="77777777" w:rsidR="00F963D1" w:rsidRPr="00D82A73" w:rsidRDefault="00F963D1" w:rsidP="00F963D1">
            <w:pPr>
              <w:rPr>
                <w:rFonts w:ascii="Arial" w:eastAsia="Arial Unicode MS" w:hAnsi="Arial"/>
                <w:color w:val="000000"/>
              </w:rPr>
            </w:pPr>
          </w:p>
        </w:tc>
      </w:tr>
      <w:tr w:rsidR="00F963D1" w:rsidRPr="00D82A73" w14:paraId="12294B73" w14:textId="77777777" w:rsidTr="00F963D1">
        <w:trPr>
          <w:gridBefore w:val="1"/>
          <w:wBefore w:w="15" w:type="dxa"/>
          <w:trHeight w:val="217"/>
        </w:trPr>
        <w:tc>
          <w:tcPr>
            <w:tcW w:w="7080" w:type="dxa"/>
            <w:gridSpan w:val="3"/>
          </w:tcPr>
          <w:p w14:paraId="5BB9EF8B" w14:textId="77777777" w:rsidR="00F963D1" w:rsidRPr="00D82A73" w:rsidRDefault="00F963D1" w:rsidP="00F963D1">
            <w:pPr>
              <w:rPr>
                <w:rFonts w:ascii="Arial" w:eastAsia="Arial Unicode MS" w:hAnsi="Arial"/>
                <w:color w:val="000000"/>
              </w:rPr>
            </w:pPr>
          </w:p>
        </w:tc>
        <w:tc>
          <w:tcPr>
            <w:tcW w:w="7880" w:type="dxa"/>
            <w:gridSpan w:val="6"/>
          </w:tcPr>
          <w:p w14:paraId="07278516" w14:textId="77777777" w:rsidR="00F963D1" w:rsidRPr="00D82A73" w:rsidRDefault="00F963D1" w:rsidP="00F963D1">
            <w:pPr>
              <w:rPr>
                <w:rFonts w:ascii="Arial" w:eastAsia="Arial Unicode MS" w:hAnsi="Arial"/>
                <w:color w:val="000000"/>
              </w:rPr>
            </w:pPr>
          </w:p>
        </w:tc>
      </w:tr>
    </w:tbl>
    <w:p w14:paraId="554045EE" w14:textId="77777777" w:rsidR="00F963D1" w:rsidRPr="00D82A73" w:rsidRDefault="00F963D1" w:rsidP="00F963D1"/>
    <w:p w14:paraId="1DC79C6C" w14:textId="77777777" w:rsidR="00F963D1" w:rsidRPr="00D82A73" w:rsidRDefault="00F963D1" w:rsidP="00F963D1"/>
    <w:p w14:paraId="0DC8905D" w14:textId="77777777" w:rsidR="00F963D1" w:rsidRPr="00D82A73" w:rsidRDefault="00F963D1" w:rsidP="00F963D1">
      <w:pPr>
        <w:rPr>
          <w:rFonts w:ascii="Arial" w:hAnsi="Arial" w:cs="Arial"/>
          <w:b/>
          <w:bCs/>
          <w:i/>
          <w:sz w:val="22"/>
          <w:szCs w:val="26"/>
        </w:rPr>
      </w:pPr>
      <w:r w:rsidRPr="00D82A73">
        <w:rPr>
          <w:i/>
        </w:rPr>
        <w:br w:type="page"/>
      </w:r>
    </w:p>
    <w:p w14:paraId="6256EAF1"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22" w:name="_Toc220986031"/>
      <w:bookmarkStart w:id="123" w:name="_Toc259358475"/>
      <w:r w:rsidRPr="00D82A73">
        <w:rPr>
          <w:i/>
        </w:rPr>
        <w:lastRenderedPageBreak/>
        <w:t>Klass Formulärsida (Page)</w:t>
      </w:r>
      <w:bookmarkEnd w:id="122"/>
      <w:bookmarkEnd w:id="123"/>
    </w:p>
    <w:p w14:paraId="3B80115E" w14:textId="77777777" w:rsidR="00F963D1" w:rsidRPr="00D82A73" w:rsidRDefault="00F963D1" w:rsidP="00F963D1">
      <w:r w:rsidRPr="00D82A73">
        <w:t xml:space="preserve">Objektet innehåller en till många frågegrupperingar.  En sida är ett sätt att dela upp/gruppera ett formulär. </w:t>
      </w:r>
    </w:p>
    <w:p w14:paraId="3B27199E"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F963D1" w:rsidRPr="00D82A73" w14:paraId="10BA12A3" w14:textId="77777777" w:rsidTr="00F963D1">
        <w:trPr>
          <w:cantSplit/>
          <w:trHeight w:val="376"/>
        </w:trPr>
        <w:tc>
          <w:tcPr>
            <w:tcW w:w="2545" w:type="dxa"/>
            <w:gridSpan w:val="2"/>
            <w:vMerge w:val="restart"/>
            <w:shd w:val="pct25" w:color="auto" w:fill="auto"/>
          </w:tcPr>
          <w:p w14:paraId="660E8D66"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57537B70" w14:textId="77777777" w:rsidR="00F963D1" w:rsidRPr="00D82A73" w:rsidRDefault="00F963D1" w:rsidP="00F963D1">
            <w:r w:rsidRPr="00D82A73">
              <w:t>Beskrivning</w:t>
            </w:r>
          </w:p>
        </w:tc>
        <w:tc>
          <w:tcPr>
            <w:tcW w:w="1140" w:type="dxa"/>
            <w:vMerge w:val="restart"/>
            <w:shd w:val="pct25" w:color="auto" w:fill="auto"/>
          </w:tcPr>
          <w:p w14:paraId="38B35B6B" w14:textId="77777777" w:rsidR="00F963D1" w:rsidRPr="00D82A73" w:rsidRDefault="00F963D1" w:rsidP="00F963D1">
            <w:pPr>
              <w:rPr>
                <w:rFonts w:eastAsia="Arial Unicode MS"/>
              </w:rPr>
            </w:pPr>
            <w:r w:rsidRPr="00D82A73">
              <w:t>Format</w:t>
            </w:r>
          </w:p>
        </w:tc>
        <w:tc>
          <w:tcPr>
            <w:tcW w:w="717" w:type="dxa"/>
            <w:vMerge w:val="restart"/>
            <w:shd w:val="pct25" w:color="auto" w:fill="auto"/>
          </w:tcPr>
          <w:p w14:paraId="53C6E8A5" w14:textId="77777777" w:rsidR="00F963D1" w:rsidRPr="00D82A73" w:rsidRDefault="00F963D1" w:rsidP="00F963D1">
            <w:r w:rsidRPr="00D82A73">
              <w:t>Mult</w:t>
            </w:r>
          </w:p>
        </w:tc>
        <w:tc>
          <w:tcPr>
            <w:tcW w:w="1803" w:type="dxa"/>
            <w:vMerge w:val="restart"/>
            <w:shd w:val="pct25" w:color="auto" w:fill="auto"/>
          </w:tcPr>
          <w:p w14:paraId="10D7D471"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2FDA601"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17D63B9F"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1443069E" w14:textId="77777777" w:rsidTr="00F963D1">
        <w:trPr>
          <w:cantSplit/>
          <w:trHeight w:val="375"/>
        </w:trPr>
        <w:tc>
          <w:tcPr>
            <w:tcW w:w="2545" w:type="dxa"/>
            <w:gridSpan w:val="2"/>
            <w:vMerge/>
            <w:shd w:val="pct25" w:color="auto" w:fill="auto"/>
          </w:tcPr>
          <w:p w14:paraId="4D69C2D1" w14:textId="77777777" w:rsidR="00F963D1" w:rsidRPr="00D82A73" w:rsidRDefault="00F963D1" w:rsidP="00F963D1"/>
        </w:tc>
        <w:tc>
          <w:tcPr>
            <w:tcW w:w="3410" w:type="dxa"/>
            <w:vMerge/>
            <w:shd w:val="pct25" w:color="auto" w:fill="auto"/>
          </w:tcPr>
          <w:p w14:paraId="6D63B054" w14:textId="77777777" w:rsidR="00F963D1" w:rsidRPr="00D82A73" w:rsidRDefault="00F963D1" w:rsidP="00F963D1"/>
        </w:tc>
        <w:tc>
          <w:tcPr>
            <w:tcW w:w="1140" w:type="dxa"/>
            <w:vMerge/>
            <w:shd w:val="pct25" w:color="auto" w:fill="auto"/>
          </w:tcPr>
          <w:p w14:paraId="24706FA4" w14:textId="77777777" w:rsidR="00F963D1" w:rsidRPr="00D82A73" w:rsidRDefault="00F963D1" w:rsidP="00F963D1"/>
        </w:tc>
        <w:tc>
          <w:tcPr>
            <w:tcW w:w="717" w:type="dxa"/>
            <w:vMerge/>
            <w:shd w:val="pct25" w:color="auto" w:fill="auto"/>
          </w:tcPr>
          <w:p w14:paraId="0877BA6D" w14:textId="77777777" w:rsidR="00F963D1" w:rsidRPr="00D82A73" w:rsidRDefault="00F963D1" w:rsidP="00F963D1"/>
        </w:tc>
        <w:tc>
          <w:tcPr>
            <w:tcW w:w="1803" w:type="dxa"/>
            <w:vMerge/>
            <w:shd w:val="pct25" w:color="auto" w:fill="auto"/>
          </w:tcPr>
          <w:p w14:paraId="7437A4E3" w14:textId="77777777" w:rsidR="00F963D1" w:rsidRPr="00D82A73" w:rsidRDefault="00F963D1" w:rsidP="00F963D1"/>
        </w:tc>
        <w:tc>
          <w:tcPr>
            <w:tcW w:w="1920" w:type="dxa"/>
            <w:vMerge/>
            <w:shd w:val="pct25" w:color="auto" w:fill="auto"/>
          </w:tcPr>
          <w:p w14:paraId="15BD88A3" w14:textId="77777777" w:rsidR="00F963D1" w:rsidRPr="00D82A73" w:rsidRDefault="00F963D1" w:rsidP="00F963D1"/>
        </w:tc>
        <w:tc>
          <w:tcPr>
            <w:tcW w:w="1200" w:type="dxa"/>
            <w:tcBorders>
              <w:bottom w:val="single" w:sz="4" w:space="0" w:color="auto"/>
            </w:tcBorders>
            <w:shd w:val="pct25" w:color="auto" w:fill="auto"/>
          </w:tcPr>
          <w:p w14:paraId="232F858C"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71230567"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67932D70" w14:textId="77777777" w:rsidR="00F963D1" w:rsidRPr="00D82A73" w:rsidRDefault="00F963D1" w:rsidP="00F963D1">
            <w:pPr>
              <w:rPr>
                <w:rFonts w:eastAsia="Arial Unicode MS"/>
              </w:rPr>
            </w:pPr>
          </w:p>
        </w:tc>
      </w:tr>
      <w:tr w:rsidR="00F963D1" w:rsidRPr="00D82A73" w14:paraId="02582FB6" w14:textId="77777777" w:rsidTr="00F963D1">
        <w:trPr>
          <w:trHeight w:val="217"/>
        </w:trPr>
        <w:tc>
          <w:tcPr>
            <w:tcW w:w="2545" w:type="dxa"/>
            <w:gridSpan w:val="2"/>
          </w:tcPr>
          <w:p w14:paraId="6A61A893" w14:textId="77777777" w:rsidR="00F963D1" w:rsidRPr="00D82A73" w:rsidRDefault="00F963D1" w:rsidP="00F963D1">
            <w:pPr>
              <w:rPr>
                <w:rFonts w:eastAsia="Arial Unicode MS"/>
              </w:rPr>
            </w:pPr>
            <w:r w:rsidRPr="00D82A73">
              <w:rPr>
                <w:rFonts w:eastAsia="Arial Unicode MS"/>
              </w:rPr>
              <w:t>(PageNumber)</w:t>
            </w:r>
          </w:p>
        </w:tc>
        <w:tc>
          <w:tcPr>
            <w:tcW w:w="3410" w:type="dxa"/>
          </w:tcPr>
          <w:p w14:paraId="3F8CECB0" w14:textId="77777777" w:rsidR="00F963D1" w:rsidRPr="00D82A73" w:rsidRDefault="00F963D1" w:rsidP="00F963D1">
            <w:pPr>
              <w:rPr>
                <w:rFonts w:eastAsia="Arial Unicode MS"/>
              </w:rPr>
            </w:pPr>
            <w:proofErr w:type="gramStart"/>
            <w:r w:rsidRPr="00D82A73">
              <w:rPr>
                <w:rFonts w:eastAsia="Arial Unicode MS"/>
              </w:rPr>
              <w:t>Grupperingsbegrepp  av</w:t>
            </w:r>
            <w:proofErr w:type="gramEnd"/>
            <w:r w:rsidRPr="00D82A73">
              <w:rPr>
                <w:rFonts w:eastAsia="Arial Unicode MS"/>
              </w:rPr>
              <w:t xml:space="preserve"> frågor. Frågans nummer i nummerserie. Används för att indikera hur långt användaren har kommit i formuläret.</w:t>
            </w:r>
          </w:p>
          <w:p w14:paraId="1C60FB40" w14:textId="77777777" w:rsidR="00F963D1" w:rsidRPr="00D82A73" w:rsidRDefault="00F963D1" w:rsidP="00F963D1">
            <w:pPr>
              <w:rPr>
                <w:rFonts w:eastAsia="Arial Unicode MS"/>
              </w:rPr>
            </w:pPr>
            <w:r w:rsidRPr="00D82A73">
              <w:rPr>
                <w:rFonts w:eastAsia="Arial Unicode MS"/>
              </w:rPr>
              <w:t>T.ex Fråga nummer 1 (av 10).</w:t>
            </w:r>
          </w:p>
        </w:tc>
        <w:tc>
          <w:tcPr>
            <w:tcW w:w="1140" w:type="dxa"/>
          </w:tcPr>
          <w:p w14:paraId="4F937B86" w14:textId="77777777" w:rsidR="00F963D1" w:rsidRPr="00D82A73" w:rsidRDefault="00F963D1" w:rsidP="00F963D1">
            <w:pPr>
              <w:rPr>
                <w:rFonts w:eastAsia="Arial Unicode MS"/>
              </w:rPr>
            </w:pPr>
            <w:r w:rsidRPr="00D82A73">
              <w:rPr>
                <w:rFonts w:eastAsia="Arial Unicode MS"/>
              </w:rPr>
              <w:t>VÄ</w:t>
            </w:r>
          </w:p>
        </w:tc>
        <w:tc>
          <w:tcPr>
            <w:tcW w:w="717" w:type="dxa"/>
          </w:tcPr>
          <w:p w14:paraId="67F6A323" w14:textId="77777777" w:rsidR="00F963D1" w:rsidRPr="00D82A73" w:rsidRDefault="00F963D1" w:rsidP="00F963D1">
            <w:pPr>
              <w:rPr>
                <w:rFonts w:eastAsia="Arial Unicode MS"/>
              </w:rPr>
            </w:pPr>
            <w:r w:rsidRPr="00D82A73">
              <w:rPr>
                <w:rFonts w:eastAsia="Arial Unicode MS"/>
              </w:rPr>
              <w:t>1</w:t>
            </w:r>
          </w:p>
        </w:tc>
        <w:tc>
          <w:tcPr>
            <w:tcW w:w="1803" w:type="dxa"/>
          </w:tcPr>
          <w:p w14:paraId="7BDD5F49" w14:textId="77777777" w:rsidR="00F963D1" w:rsidRPr="00D82A73" w:rsidRDefault="00F963D1" w:rsidP="00F963D1">
            <w:pPr>
              <w:rPr>
                <w:rFonts w:eastAsia="Arial Unicode MS"/>
              </w:rPr>
            </w:pPr>
          </w:p>
        </w:tc>
        <w:tc>
          <w:tcPr>
            <w:tcW w:w="1920" w:type="dxa"/>
          </w:tcPr>
          <w:p w14:paraId="769D7119" w14:textId="77777777" w:rsidR="00F963D1" w:rsidRPr="00D82A73" w:rsidRDefault="00F963D1" w:rsidP="00F963D1">
            <w:pPr>
              <w:rPr>
                <w:rFonts w:ascii="Arial" w:eastAsia="Arial Unicode MS" w:hAnsi="Arial"/>
              </w:rPr>
            </w:pPr>
          </w:p>
        </w:tc>
        <w:tc>
          <w:tcPr>
            <w:tcW w:w="1200" w:type="dxa"/>
            <w:shd w:val="clear" w:color="auto" w:fill="auto"/>
          </w:tcPr>
          <w:p w14:paraId="1108B669" w14:textId="77777777" w:rsidR="00F963D1" w:rsidRPr="00D82A73" w:rsidRDefault="00F963D1" w:rsidP="00F963D1">
            <w:pPr>
              <w:rPr>
                <w:rFonts w:ascii="Arial" w:eastAsia="Arial Unicode MS" w:hAnsi="Arial"/>
              </w:rPr>
            </w:pPr>
          </w:p>
        </w:tc>
        <w:tc>
          <w:tcPr>
            <w:tcW w:w="1080" w:type="dxa"/>
            <w:shd w:val="clear" w:color="auto" w:fill="auto"/>
          </w:tcPr>
          <w:p w14:paraId="164A8408" w14:textId="77777777" w:rsidR="00F963D1" w:rsidRPr="00D82A73" w:rsidRDefault="00F963D1" w:rsidP="00F963D1">
            <w:pPr>
              <w:rPr>
                <w:rFonts w:ascii="Arial" w:eastAsia="Arial Unicode MS" w:hAnsi="Arial"/>
              </w:rPr>
            </w:pPr>
          </w:p>
        </w:tc>
        <w:tc>
          <w:tcPr>
            <w:tcW w:w="1160" w:type="dxa"/>
            <w:shd w:val="clear" w:color="auto" w:fill="auto"/>
          </w:tcPr>
          <w:p w14:paraId="43B7EEFD" w14:textId="77777777" w:rsidR="00F963D1" w:rsidRPr="00D82A73" w:rsidRDefault="00F963D1" w:rsidP="00F963D1">
            <w:pPr>
              <w:rPr>
                <w:rFonts w:ascii="Arial" w:eastAsia="Arial Unicode MS" w:hAnsi="Arial"/>
              </w:rPr>
            </w:pPr>
          </w:p>
        </w:tc>
      </w:tr>
      <w:tr w:rsidR="00F963D1" w:rsidRPr="00D82A73" w14:paraId="621136FD" w14:textId="77777777" w:rsidTr="00F963D1">
        <w:trPr>
          <w:trHeight w:val="217"/>
        </w:trPr>
        <w:tc>
          <w:tcPr>
            <w:tcW w:w="2545" w:type="dxa"/>
            <w:gridSpan w:val="2"/>
          </w:tcPr>
          <w:p w14:paraId="0C2B1DC1" w14:textId="77777777" w:rsidR="00F963D1" w:rsidRPr="00D82A73" w:rsidRDefault="00F963D1" w:rsidP="00F963D1">
            <w:pPr>
              <w:rPr>
                <w:rFonts w:eastAsia="Arial Unicode MS"/>
              </w:rPr>
            </w:pPr>
            <w:r w:rsidRPr="00D82A73">
              <w:rPr>
                <w:rFonts w:eastAsia="Arial Unicode MS"/>
              </w:rPr>
              <w:t>Rubrik</w:t>
            </w:r>
          </w:p>
          <w:p w14:paraId="6D213746" w14:textId="77777777" w:rsidR="00F963D1" w:rsidRPr="00D82A73" w:rsidRDefault="00F963D1" w:rsidP="00F963D1">
            <w:pPr>
              <w:rPr>
                <w:rFonts w:eastAsia="Arial Unicode MS"/>
              </w:rPr>
            </w:pPr>
            <w:r w:rsidRPr="00D82A73">
              <w:rPr>
                <w:rFonts w:eastAsia="Arial Unicode MS"/>
              </w:rPr>
              <w:t>(Subject)</w:t>
            </w:r>
          </w:p>
        </w:tc>
        <w:tc>
          <w:tcPr>
            <w:tcW w:w="3410" w:type="dxa"/>
          </w:tcPr>
          <w:p w14:paraId="2E52782D" w14:textId="77777777" w:rsidR="00F963D1" w:rsidRPr="00D82A73" w:rsidRDefault="00F963D1" w:rsidP="00F963D1">
            <w:pPr>
              <w:rPr>
                <w:rFonts w:eastAsia="Arial Unicode MS"/>
              </w:rPr>
            </w:pPr>
            <w:r w:rsidRPr="00D82A73">
              <w:rPr>
                <w:rFonts w:eastAsia="Arial Unicode MS"/>
              </w:rPr>
              <w:t>Sidans rubrik.</w:t>
            </w:r>
          </w:p>
          <w:p w14:paraId="2CD9155D" w14:textId="77777777" w:rsidR="00F963D1" w:rsidRPr="00D82A73" w:rsidRDefault="00F963D1" w:rsidP="00F963D1">
            <w:pPr>
              <w:rPr>
                <w:rFonts w:eastAsia="Arial Unicode MS"/>
              </w:rPr>
            </w:pPr>
            <w:r w:rsidRPr="00D82A73">
              <w:rPr>
                <w:rFonts w:eastAsia="Arial Unicode MS"/>
              </w:rPr>
              <w:t>T.ex Medicin.</w:t>
            </w:r>
          </w:p>
        </w:tc>
        <w:tc>
          <w:tcPr>
            <w:tcW w:w="1140" w:type="dxa"/>
          </w:tcPr>
          <w:p w14:paraId="1F156169" w14:textId="77777777" w:rsidR="00F963D1" w:rsidRPr="00D82A73" w:rsidRDefault="00F963D1" w:rsidP="00F963D1">
            <w:pPr>
              <w:rPr>
                <w:rFonts w:eastAsia="Arial Unicode MS"/>
              </w:rPr>
            </w:pPr>
            <w:r w:rsidRPr="00D82A73">
              <w:rPr>
                <w:rFonts w:eastAsia="Arial Unicode MS"/>
              </w:rPr>
              <w:t>TXT</w:t>
            </w:r>
          </w:p>
        </w:tc>
        <w:tc>
          <w:tcPr>
            <w:tcW w:w="717" w:type="dxa"/>
          </w:tcPr>
          <w:p w14:paraId="1246BDB5"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EE883F3" w14:textId="77777777" w:rsidR="00F963D1" w:rsidRPr="00D82A73" w:rsidRDefault="00F963D1" w:rsidP="00F963D1">
            <w:pPr>
              <w:rPr>
                <w:rFonts w:eastAsia="Arial Unicode MS"/>
              </w:rPr>
            </w:pPr>
          </w:p>
        </w:tc>
        <w:tc>
          <w:tcPr>
            <w:tcW w:w="1920" w:type="dxa"/>
          </w:tcPr>
          <w:p w14:paraId="791AC7C8" w14:textId="77777777" w:rsidR="00F963D1" w:rsidRPr="00D82A73" w:rsidRDefault="00F963D1" w:rsidP="00F963D1">
            <w:pPr>
              <w:rPr>
                <w:rFonts w:ascii="Arial" w:eastAsia="Arial Unicode MS" w:hAnsi="Arial"/>
              </w:rPr>
            </w:pPr>
          </w:p>
        </w:tc>
        <w:tc>
          <w:tcPr>
            <w:tcW w:w="1200" w:type="dxa"/>
            <w:shd w:val="clear" w:color="auto" w:fill="auto"/>
          </w:tcPr>
          <w:p w14:paraId="136F40F0" w14:textId="77777777" w:rsidR="00F963D1" w:rsidRPr="00D82A73" w:rsidRDefault="00F963D1" w:rsidP="00F963D1">
            <w:pPr>
              <w:rPr>
                <w:rFonts w:ascii="Arial" w:eastAsia="Arial Unicode MS" w:hAnsi="Arial"/>
              </w:rPr>
            </w:pPr>
          </w:p>
        </w:tc>
        <w:tc>
          <w:tcPr>
            <w:tcW w:w="1080" w:type="dxa"/>
            <w:shd w:val="clear" w:color="auto" w:fill="auto"/>
          </w:tcPr>
          <w:p w14:paraId="2E1B05A4" w14:textId="77777777" w:rsidR="00F963D1" w:rsidRPr="00D82A73" w:rsidRDefault="00F963D1" w:rsidP="00F963D1">
            <w:pPr>
              <w:rPr>
                <w:rFonts w:ascii="Arial" w:eastAsia="Arial Unicode MS" w:hAnsi="Arial"/>
              </w:rPr>
            </w:pPr>
          </w:p>
        </w:tc>
        <w:tc>
          <w:tcPr>
            <w:tcW w:w="1160" w:type="dxa"/>
            <w:shd w:val="clear" w:color="auto" w:fill="auto"/>
          </w:tcPr>
          <w:p w14:paraId="5DB41EDF" w14:textId="77777777" w:rsidR="00F963D1" w:rsidRPr="00D82A73" w:rsidRDefault="00F963D1" w:rsidP="00F963D1">
            <w:pPr>
              <w:rPr>
                <w:rFonts w:ascii="Arial" w:eastAsia="Arial Unicode MS" w:hAnsi="Arial"/>
              </w:rPr>
            </w:pPr>
          </w:p>
        </w:tc>
      </w:tr>
      <w:tr w:rsidR="00F963D1" w:rsidRPr="00D82A73" w14:paraId="1BBD4330" w14:textId="77777777" w:rsidTr="00F963D1">
        <w:trPr>
          <w:trHeight w:val="217"/>
        </w:trPr>
        <w:tc>
          <w:tcPr>
            <w:tcW w:w="2545" w:type="dxa"/>
            <w:gridSpan w:val="2"/>
          </w:tcPr>
          <w:p w14:paraId="497769EB" w14:textId="77777777" w:rsidR="00F963D1" w:rsidRPr="00D82A73" w:rsidRDefault="00F963D1" w:rsidP="00F963D1">
            <w:pPr>
              <w:rPr>
                <w:rFonts w:eastAsia="Arial Unicode MS"/>
              </w:rPr>
            </w:pPr>
            <w:r w:rsidRPr="00D82A73">
              <w:rPr>
                <w:rFonts w:eastAsia="Arial Unicode MS"/>
              </w:rPr>
              <w:t>Beskrivning</w:t>
            </w:r>
          </w:p>
          <w:p w14:paraId="05272654" w14:textId="77777777" w:rsidR="00F963D1" w:rsidRPr="00D82A73" w:rsidRDefault="00F963D1" w:rsidP="00F963D1">
            <w:pPr>
              <w:rPr>
                <w:rFonts w:eastAsia="Arial Unicode MS"/>
              </w:rPr>
            </w:pPr>
            <w:r w:rsidRPr="00D82A73">
              <w:rPr>
                <w:rFonts w:eastAsia="Arial Unicode MS"/>
              </w:rPr>
              <w:t>(Description)</w:t>
            </w:r>
          </w:p>
        </w:tc>
        <w:tc>
          <w:tcPr>
            <w:tcW w:w="3410" w:type="dxa"/>
          </w:tcPr>
          <w:p w14:paraId="49F622B5" w14:textId="77777777" w:rsidR="00F963D1" w:rsidRPr="00D82A73" w:rsidRDefault="00F963D1" w:rsidP="00F963D1">
            <w:pPr>
              <w:rPr>
                <w:rFonts w:eastAsia="Arial Unicode MS"/>
              </w:rPr>
            </w:pPr>
            <w:r w:rsidRPr="00D82A73">
              <w:rPr>
                <w:rFonts w:eastAsia="Arial Unicode MS"/>
              </w:rPr>
              <w:t>Beskrivande text.</w:t>
            </w:r>
          </w:p>
          <w:p w14:paraId="029E4A75" w14:textId="77777777" w:rsidR="00F963D1" w:rsidRPr="00D82A73" w:rsidRDefault="00F963D1" w:rsidP="00F963D1">
            <w:pPr>
              <w:rPr>
                <w:rFonts w:eastAsia="Arial Unicode MS"/>
              </w:rPr>
            </w:pPr>
            <w:r w:rsidRPr="00D82A73">
              <w:rPr>
                <w:rFonts w:eastAsia="Arial Unicode MS"/>
              </w:rPr>
              <w:t>Stöder kodverk ”DocBook” Se tidbokningskontraktet!!</w:t>
            </w:r>
          </w:p>
          <w:p w14:paraId="0D9B0FAC" w14:textId="77777777" w:rsidR="00F963D1" w:rsidRPr="00D82A73" w:rsidRDefault="00F963D1" w:rsidP="00F963D1">
            <w:pPr>
              <w:rPr>
                <w:rFonts w:eastAsia="Arial Unicode MS"/>
              </w:rPr>
            </w:pPr>
            <w:r w:rsidRPr="00D82A73">
              <w:rPr>
                <w:rFonts w:eastAsia="Arial Unicode MS"/>
              </w:rPr>
              <w:t>T.ex här skall du lämna information kring din medicinering.</w:t>
            </w:r>
          </w:p>
        </w:tc>
        <w:tc>
          <w:tcPr>
            <w:tcW w:w="1140" w:type="dxa"/>
          </w:tcPr>
          <w:p w14:paraId="10B4F090" w14:textId="77777777" w:rsidR="00F963D1" w:rsidRPr="00D82A73" w:rsidRDefault="00F963D1" w:rsidP="00F963D1">
            <w:pPr>
              <w:rPr>
                <w:rFonts w:eastAsia="Arial Unicode MS"/>
              </w:rPr>
            </w:pPr>
            <w:r w:rsidRPr="00D82A73">
              <w:rPr>
                <w:rFonts w:eastAsia="Arial Unicode MS"/>
              </w:rPr>
              <w:t>TXT</w:t>
            </w:r>
          </w:p>
        </w:tc>
        <w:tc>
          <w:tcPr>
            <w:tcW w:w="717" w:type="dxa"/>
          </w:tcPr>
          <w:p w14:paraId="087D7BD7"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51048B12" w14:textId="77777777" w:rsidR="00F963D1" w:rsidRPr="00D82A73" w:rsidRDefault="00F963D1" w:rsidP="00F963D1">
            <w:pPr>
              <w:rPr>
                <w:rFonts w:eastAsia="Arial Unicode MS"/>
              </w:rPr>
            </w:pPr>
            <w:r w:rsidRPr="00D82A73">
              <w:rPr>
                <w:rFonts w:eastAsia="Arial Unicode MS"/>
              </w:rPr>
              <w:t>Text kan kodas enligt DocBook.</w:t>
            </w:r>
          </w:p>
        </w:tc>
        <w:tc>
          <w:tcPr>
            <w:tcW w:w="1920" w:type="dxa"/>
          </w:tcPr>
          <w:p w14:paraId="36581292" w14:textId="77777777" w:rsidR="00F963D1" w:rsidRPr="00D82A73" w:rsidRDefault="00F963D1" w:rsidP="00F963D1">
            <w:pPr>
              <w:rPr>
                <w:rFonts w:ascii="Arial" w:eastAsia="Arial Unicode MS" w:hAnsi="Arial"/>
              </w:rPr>
            </w:pPr>
          </w:p>
        </w:tc>
        <w:tc>
          <w:tcPr>
            <w:tcW w:w="1200" w:type="dxa"/>
            <w:shd w:val="clear" w:color="auto" w:fill="auto"/>
          </w:tcPr>
          <w:p w14:paraId="6BCD4D7E" w14:textId="77777777" w:rsidR="00F963D1" w:rsidRPr="00D82A73" w:rsidRDefault="00F963D1" w:rsidP="00F963D1">
            <w:pPr>
              <w:rPr>
                <w:rFonts w:ascii="Arial" w:eastAsia="Arial Unicode MS" w:hAnsi="Arial"/>
              </w:rPr>
            </w:pPr>
          </w:p>
        </w:tc>
        <w:tc>
          <w:tcPr>
            <w:tcW w:w="1080" w:type="dxa"/>
            <w:shd w:val="clear" w:color="auto" w:fill="auto"/>
          </w:tcPr>
          <w:p w14:paraId="3E22CE8A" w14:textId="77777777" w:rsidR="00F963D1" w:rsidRPr="00D82A73" w:rsidRDefault="00F963D1" w:rsidP="00F963D1">
            <w:pPr>
              <w:rPr>
                <w:rFonts w:ascii="Arial" w:eastAsia="Arial Unicode MS" w:hAnsi="Arial"/>
              </w:rPr>
            </w:pPr>
          </w:p>
        </w:tc>
        <w:tc>
          <w:tcPr>
            <w:tcW w:w="1160" w:type="dxa"/>
            <w:shd w:val="clear" w:color="auto" w:fill="auto"/>
          </w:tcPr>
          <w:p w14:paraId="585A5009" w14:textId="77777777" w:rsidR="00F963D1" w:rsidRPr="00D82A73" w:rsidRDefault="00F963D1" w:rsidP="00F963D1">
            <w:pPr>
              <w:rPr>
                <w:rFonts w:ascii="Arial" w:eastAsia="Arial Unicode MS" w:hAnsi="Arial"/>
              </w:rPr>
            </w:pPr>
          </w:p>
        </w:tc>
      </w:tr>
      <w:tr w:rsidR="00F963D1" w:rsidRPr="00D82A73" w14:paraId="67CABE53" w14:textId="77777777" w:rsidTr="00F963D1">
        <w:trPr>
          <w:trHeight w:val="217"/>
        </w:trPr>
        <w:tc>
          <w:tcPr>
            <w:tcW w:w="2545" w:type="dxa"/>
            <w:gridSpan w:val="2"/>
          </w:tcPr>
          <w:p w14:paraId="46C73AB7" w14:textId="77777777" w:rsidR="00F963D1" w:rsidRPr="00D82A73" w:rsidRDefault="00F963D1" w:rsidP="00F963D1">
            <w:pPr>
              <w:rPr>
                <w:rFonts w:eastAsia="Arial Unicode MS"/>
              </w:rPr>
            </w:pPr>
            <w:r w:rsidRPr="00D82A73">
              <w:rPr>
                <w:rFonts w:eastAsia="Arial Unicode MS"/>
              </w:rPr>
              <w:t>(InformationURL)</w:t>
            </w:r>
          </w:p>
        </w:tc>
        <w:tc>
          <w:tcPr>
            <w:tcW w:w="3410" w:type="dxa"/>
          </w:tcPr>
          <w:p w14:paraId="642453BF" w14:textId="77777777" w:rsidR="00F963D1" w:rsidRPr="00D82A73" w:rsidRDefault="00F963D1" w:rsidP="00F963D1">
            <w:pPr>
              <w:rPr>
                <w:rFonts w:eastAsia="Arial Unicode MS"/>
              </w:rPr>
            </w:pPr>
            <w:r w:rsidRPr="00D82A73">
              <w:rPr>
                <w:rFonts w:eastAsia="Arial Unicode MS"/>
              </w:rPr>
              <w:t>URL till hjälpsida/mer information.</w:t>
            </w:r>
          </w:p>
        </w:tc>
        <w:tc>
          <w:tcPr>
            <w:tcW w:w="1140" w:type="dxa"/>
          </w:tcPr>
          <w:p w14:paraId="60ADBB59" w14:textId="77777777" w:rsidR="00F963D1" w:rsidRPr="00D82A73" w:rsidRDefault="00F963D1" w:rsidP="00F963D1">
            <w:pPr>
              <w:rPr>
                <w:rFonts w:eastAsia="Arial Unicode MS"/>
              </w:rPr>
            </w:pPr>
            <w:r w:rsidRPr="00D82A73">
              <w:rPr>
                <w:rFonts w:eastAsia="Arial Unicode MS"/>
              </w:rPr>
              <w:t>TXT</w:t>
            </w:r>
          </w:p>
        </w:tc>
        <w:tc>
          <w:tcPr>
            <w:tcW w:w="717" w:type="dxa"/>
          </w:tcPr>
          <w:p w14:paraId="03F933EE"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A49E8D6" w14:textId="77777777" w:rsidR="00F963D1" w:rsidRPr="00D82A73" w:rsidRDefault="00F963D1" w:rsidP="00F963D1">
            <w:pPr>
              <w:rPr>
                <w:rFonts w:eastAsia="Arial Unicode MS"/>
              </w:rPr>
            </w:pPr>
          </w:p>
        </w:tc>
        <w:tc>
          <w:tcPr>
            <w:tcW w:w="1920" w:type="dxa"/>
          </w:tcPr>
          <w:p w14:paraId="50761622" w14:textId="77777777" w:rsidR="00F963D1" w:rsidRPr="00D82A73" w:rsidRDefault="00F963D1" w:rsidP="00F963D1">
            <w:pPr>
              <w:rPr>
                <w:rFonts w:ascii="Arial" w:eastAsia="Arial Unicode MS" w:hAnsi="Arial"/>
              </w:rPr>
            </w:pPr>
          </w:p>
        </w:tc>
        <w:tc>
          <w:tcPr>
            <w:tcW w:w="1200" w:type="dxa"/>
            <w:shd w:val="clear" w:color="auto" w:fill="auto"/>
          </w:tcPr>
          <w:p w14:paraId="5D3BFFA0" w14:textId="77777777" w:rsidR="00F963D1" w:rsidRPr="00D82A73" w:rsidRDefault="00F963D1" w:rsidP="00F963D1">
            <w:pPr>
              <w:rPr>
                <w:rFonts w:ascii="Arial" w:eastAsia="Arial Unicode MS" w:hAnsi="Arial"/>
              </w:rPr>
            </w:pPr>
          </w:p>
        </w:tc>
        <w:tc>
          <w:tcPr>
            <w:tcW w:w="1080" w:type="dxa"/>
            <w:shd w:val="clear" w:color="auto" w:fill="auto"/>
          </w:tcPr>
          <w:p w14:paraId="61CA7ED4" w14:textId="77777777" w:rsidR="00F963D1" w:rsidRPr="00D82A73" w:rsidRDefault="00F963D1" w:rsidP="00F963D1">
            <w:pPr>
              <w:rPr>
                <w:rFonts w:ascii="Arial" w:eastAsia="Arial Unicode MS" w:hAnsi="Arial"/>
              </w:rPr>
            </w:pPr>
          </w:p>
        </w:tc>
        <w:tc>
          <w:tcPr>
            <w:tcW w:w="1160" w:type="dxa"/>
            <w:shd w:val="clear" w:color="auto" w:fill="auto"/>
          </w:tcPr>
          <w:p w14:paraId="307085D3" w14:textId="77777777" w:rsidR="00F963D1" w:rsidRPr="00D82A73" w:rsidRDefault="00F963D1" w:rsidP="00F963D1">
            <w:pPr>
              <w:rPr>
                <w:rFonts w:ascii="Arial" w:eastAsia="Arial Unicode MS" w:hAnsi="Arial"/>
              </w:rPr>
            </w:pPr>
          </w:p>
        </w:tc>
      </w:tr>
      <w:tr w:rsidR="00F963D1" w:rsidRPr="00D82A73" w14:paraId="20CFB829" w14:textId="77777777" w:rsidTr="00F963D1">
        <w:trPr>
          <w:trHeight w:val="217"/>
        </w:trPr>
        <w:tc>
          <w:tcPr>
            <w:tcW w:w="2545" w:type="dxa"/>
            <w:gridSpan w:val="2"/>
          </w:tcPr>
          <w:p w14:paraId="67F46BB6" w14:textId="77777777" w:rsidR="00F963D1" w:rsidRPr="00D82A73" w:rsidRDefault="00F963D1" w:rsidP="00F963D1">
            <w:pPr>
              <w:rPr>
                <w:rFonts w:eastAsia="Arial Unicode MS"/>
              </w:rPr>
            </w:pPr>
            <w:r w:rsidRPr="00D82A73">
              <w:rPr>
                <w:rFonts w:eastAsia="Arial Unicode MS"/>
              </w:rPr>
              <w:t>(LastPage)</w:t>
            </w:r>
          </w:p>
        </w:tc>
        <w:tc>
          <w:tcPr>
            <w:tcW w:w="3410" w:type="dxa"/>
          </w:tcPr>
          <w:p w14:paraId="26D52519" w14:textId="77777777" w:rsidR="00F963D1" w:rsidRPr="00D82A73" w:rsidRDefault="00F963D1" w:rsidP="00F963D1">
            <w:pPr>
              <w:rPr>
                <w:rFonts w:eastAsia="Arial Unicode MS"/>
              </w:rPr>
            </w:pPr>
            <w:r w:rsidRPr="00D82A73">
              <w:rPr>
                <w:rFonts w:eastAsia="Arial Unicode MS"/>
              </w:rPr>
              <w:t>Indikerar om ytterligare sidor. Detta ger indikation för konsumerande system att presentera en knapp för att ”Avsluta och skicka” formuläret.</w:t>
            </w:r>
          </w:p>
        </w:tc>
        <w:tc>
          <w:tcPr>
            <w:tcW w:w="1140" w:type="dxa"/>
          </w:tcPr>
          <w:p w14:paraId="59FCECD9" w14:textId="77777777" w:rsidR="00F963D1" w:rsidRPr="00D82A73" w:rsidRDefault="00F963D1" w:rsidP="00F963D1">
            <w:pPr>
              <w:rPr>
                <w:rFonts w:eastAsia="Arial Unicode MS"/>
              </w:rPr>
            </w:pPr>
            <w:r w:rsidRPr="00D82A73">
              <w:rPr>
                <w:rFonts w:eastAsia="Arial Unicode MS"/>
              </w:rPr>
              <w:t>S/F</w:t>
            </w:r>
          </w:p>
        </w:tc>
        <w:tc>
          <w:tcPr>
            <w:tcW w:w="717" w:type="dxa"/>
          </w:tcPr>
          <w:p w14:paraId="57172695" w14:textId="77777777" w:rsidR="00F963D1" w:rsidRPr="00D82A73" w:rsidRDefault="00F963D1" w:rsidP="00F963D1">
            <w:pPr>
              <w:rPr>
                <w:rFonts w:eastAsia="Arial Unicode MS"/>
              </w:rPr>
            </w:pPr>
            <w:r w:rsidRPr="00D82A73">
              <w:rPr>
                <w:rFonts w:eastAsia="Arial Unicode MS"/>
              </w:rPr>
              <w:t>1</w:t>
            </w:r>
          </w:p>
        </w:tc>
        <w:tc>
          <w:tcPr>
            <w:tcW w:w="1803" w:type="dxa"/>
          </w:tcPr>
          <w:p w14:paraId="2E301598" w14:textId="77777777" w:rsidR="00F963D1" w:rsidRPr="00D82A73" w:rsidRDefault="00F963D1" w:rsidP="00F963D1">
            <w:pPr>
              <w:rPr>
                <w:rFonts w:eastAsia="Arial Unicode MS"/>
              </w:rPr>
            </w:pPr>
            <w:r w:rsidRPr="00D82A73">
              <w:rPr>
                <w:rFonts w:eastAsia="Arial Unicode MS"/>
              </w:rPr>
              <w:t>S = Indikerar att detta är det sista sidan.</w:t>
            </w:r>
          </w:p>
          <w:p w14:paraId="05B93E8A" w14:textId="77777777" w:rsidR="00F963D1" w:rsidRPr="00D82A73" w:rsidRDefault="00F963D1" w:rsidP="00F963D1">
            <w:pPr>
              <w:rPr>
                <w:rFonts w:eastAsia="Arial Unicode MS"/>
              </w:rPr>
            </w:pPr>
            <w:r w:rsidRPr="00D82A73">
              <w:rPr>
                <w:rFonts w:eastAsia="Arial Unicode MS"/>
              </w:rPr>
              <w:t>F= Indikerar att ytterligare sidor.</w:t>
            </w:r>
          </w:p>
        </w:tc>
        <w:tc>
          <w:tcPr>
            <w:tcW w:w="1920" w:type="dxa"/>
          </w:tcPr>
          <w:p w14:paraId="2EA0F133" w14:textId="77777777" w:rsidR="00F963D1" w:rsidRPr="00D82A73" w:rsidRDefault="00F963D1" w:rsidP="00F963D1">
            <w:pPr>
              <w:rPr>
                <w:rFonts w:ascii="Arial" w:eastAsia="Arial Unicode MS" w:hAnsi="Arial"/>
              </w:rPr>
            </w:pPr>
          </w:p>
        </w:tc>
        <w:tc>
          <w:tcPr>
            <w:tcW w:w="1200" w:type="dxa"/>
            <w:shd w:val="clear" w:color="auto" w:fill="auto"/>
          </w:tcPr>
          <w:p w14:paraId="6F520CCA" w14:textId="77777777" w:rsidR="00F963D1" w:rsidRPr="00D82A73" w:rsidRDefault="00F963D1" w:rsidP="00F963D1">
            <w:pPr>
              <w:rPr>
                <w:rFonts w:ascii="Arial" w:eastAsia="Arial Unicode MS" w:hAnsi="Arial"/>
              </w:rPr>
            </w:pPr>
          </w:p>
        </w:tc>
        <w:tc>
          <w:tcPr>
            <w:tcW w:w="1080" w:type="dxa"/>
            <w:shd w:val="clear" w:color="auto" w:fill="auto"/>
          </w:tcPr>
          <w:p w14:paraId="39C1845D" w14:textId="77777777" w:rsidR="00F963D1" w:rsidRPr="00D82A73" w:rsidRDefault="00F963D1" w:rsidP="00F963D1">
            <w:pPr>
              <w:rPr>
                <w:rFonts w:ascii="Arial" w:eastAsia="Arial Unicode MS" w:hAnsi="Arial"/>
              </w:rPr>
            </w:pPr>
          </w:p>
        </w:tc>
        <w:tc>
          <w:tcPr>
            <w:tcW w:w="1160" w:type="dxa"/>
            <w:shd w:val="clear" w:color="auto" w:fill="auto"/>
          </w:tcPr>
          <w:p w14:paraId="4FFFBBAD" w14:textId="77777777" w:rsidR="00F963D1" w:rsidRPr="00D82A73" w:rsidRDefault="00F963D1" w:rsidP="00F963D1">
            <w:pPr>
              <w:rPr>
                <w:rFonts w:ascii="Arial" w:eastAsia="Arial Unicode MS" w:hAnsi="Arial"/>
              </w:rPr>
            </w:pPr>
          </w:p>
        </w:tc>
      </w:tr>
      <w:tr w:rsidR="00F963D1" w:rsidRPr="00D82A73" w14:paraId="1993C122" w14:textId="77777777" w:rsidTr="00F963D1">
        <w:trPr>
          <w:trHeight w:val="217"/>
        </w:trPr>
        <w:tc>
          <w:tcPr>
            <w:tcW w:w="2545" w:type="dxa"/>
            <w:gridSpan w:val="2"/>
          </w:tcPr>
          <w:p w14:paraId="5BD8CE57" w14:textId="77777777" w:rsidR="00F963D1" w:rsidRPr="00D82A73" w:rsidRDefault="00F963D1" w:rsidP="00F963D1">
            <w:pPr>
              <w:rPr>
                <w:rFonts w:eastAsia="Arial Unicode MS"/>
              </w:rPr>
            </w:pPr>
            <w:r w:rsidRPr="00D82A73">
              <w:rPr>
                <w:rFonts w:eastAsia="Arial Unicode MS"/>
              </w:rPr>
              <w:t>Frågor/id</w:t>
            </w:r>
          </w:p>
          <w:p w14:paraId="2770CA74" w14:textId="77777777" w:rsidR="00F963D1" w:rsidRPr="00D82A73" w:rsidRDefault="00F963D1" w:rsidP="00F963D1">
            <w:pPr>
              <w:rPr>
                <w:rFonts w:eastAsia="Arial Unicode MS"/>
              </w:rPr>
            </w:pPr>
            <w:r w:rsidRPr="00D82A73">
              <w:rPr>
                <w:rFonts w:eastAsia="Arial Unicode MS"/>
              </w:rPr>
              <w:t>(QuestionBlock)</w:t>
            </w:r>
          </w:p>
        </w:tc>
        <w:tc>
          <w:tcPr>
            <w:tcW w:w="3410" w:type="dxa"/>
          </w:tcPr>
          <w:p w14:paraId="2D139EBB" w14:textId="77777777" w:rsidR="00F963D1" w:rsidRPr="00D82A73" w:rsidRDefault="00F963D1" w:rsidP="00F963D1">
            <w:pPr>
              <w:rPr>
                <w:rFonts w:eastAsia="Arial Unicode MS"/>
              </w:rPr>
            </w:pPr>
            <w:r w:rsidRPr="00D82A73">
              <w:rPr>
                <w:rFonts w:eastAsia="Arial Unicode MS"/>
              </w:rPr>
              <w:t>Koppling till klass för Block.</w:t>
            </w:r>
          </w:p>
        </w:tc>
        <w:tc>
          <w:tcPr>
            <w:tcW w:w="1140" w:type="dxa"/>
          </w:tcPr>
          <w:p w14:paraId="64BD368F" w14:textId="77777777" w:rsidR="00F963D1" w:rsidRPr="00D82A73" w:rsidRDefault="00F963D1" w:rsidP="00F963D1">
            <w:pPr>
              <w:rPr>
                <w:rFonts w:eastAsia="Arial Unicode MS"/>
              </w:rPr>
            </w:pPr>
            <w:r w:rsidRPr="00D82A73">
              <w:rPr>
                <w:rFonts w:eastAsia="Arial Unicode MS"/>
              </w:rPr>
              <w:t>II</w:t>
            </w:r>
          </w:p>
        </w:tc>
        <w:tc>
          <w:tcPr>
            <w:tcW w:w="717" w:type="dxa"/>
          </w:tcPr>
          <w:p w14:paraId="49E308DB"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w:t>
            </w:r>
          </w:p>
        </w:tc>
        <w:tc>
          <w:tcPr>
            <w:tcW w:w="1803" w:type="dxa"/>
          </w:tcPr>
          <w:p w14:paraId="25D78B88" w14:textId="77777777" w:rsidR="00F963D1" w:rsidRPr="00D82A73" w:rsidRDefault="00F963D1" w:rsidP="00F963D1">
            <w:pPr>
              <w:rPr>
                <w:rFonts w:eastAsia="Arial Unicode MS"/>
              </w:rPr>
            </w:pPr>
            <w:r w:rsidRPr="00D82A73">
              <w:rPr>
                <w:rFonts w:eastAsia="Arial Unicode MS"/>
              </w:rPr>
              <w:t>Länk till array av objekt</w:t>
            </w:r>
          </w:p>
        </w:tc>
        <w:tc>
          <w:tcPr>
            <w:tcW w:w="1920" w:type="dxa"/>
          </w:tcPr>
          <w:p w14:paraId="5910AF4E" w14:textId="77777777" w:rsidR="00F963D1" w:rsidRPr="00D82A73" w:rsidRDefault="00F963D1" w:rsidP="00F963D1">
            <w:pPr>
              <w:rPr>
                <w:rFonts w:ascii="Arial" w:eastAsia="Arial Unicode MS" w:hAnsi="Arial"/>
              </w:rPr>
            </w:pPr>
          </w:p>
        </w:tc>
        <w:tc>
          <w:tcPr>
            <w:tcW w:w="1200" w:type="dxa"/>
            <w:shd w:val="clear" w:color="auto" w:fill="auto"/>
          </w:tcPr>
          <w:p w14:paraId="70222770" w14:textId="77777777" w:rsidR="00F963D1" w:rsidRPr="00D82A73" w:rsidRDefault="00F963D1" w:rsidP="00F963D1">
            <w:pPr>
              <w:rPr>
                <w:rFonts w:ascii="Arial" w:eastAsia="Arial Unicode MS" w:hAnsi="Arial"/>
              </w:rPr>
            </w:pPr>
          </w:p>
        </w:tc>
        <w:tc>
          <w:tcPr>
            <w:tcW w:w="1080" w:type="dxa"/>
            <w:shd w:val="clear" w:color="auto" w:fill="auto"/>
          </w:tcPr>
          <w:p w14:paraId="694FE74D" w14:textId="77777777" w:rsidR="00F963D1" w:rsidRPr="00D82A73" w:rsidRDefault="00F963D1" w:rsidP="00F963D1">
            <w:pPr>
              <w:rPr>
                <w:rFonts w:ascii="Arial" w:eastAsia="Arial Unicode MS" w:hAnsi="Arial"/>
              </w:rPr>
            </w:pPr>
          </w:p>
        </w:tc>
        <w:tc>
          <w:tcPr>
            <w:tcW w:w="1160" w:type="dxa"/>
            <w:shd w:val="clear" w:color="auto" w:fill="auto"/>
          </w:tcPr>
          <w:p w14:paraId="3969594D" w14:textId="77777777" w:rsidR="00F963D1" w:rsidRPr="00D82A73" w:rsidRDefault="00F963D1" w:rsidP="00F963D1">
            <w:pPr>
              <w:rPr>
                <w:rFonts w:ascii="Arial" w:eastAsia="Arial Unicode MS" w:hAnsi="Arial"/>
              </w:rPr>
            </w:pPr>
          </w:p>
        </w:tc>
      </w:tr>
      <w:tr w:rsidR="00F963D1" w:rsidRPr="00D82A73" w14:paraId="7D6B1FD4" w14:textId="77777777" w:rsidTr="00F963D1">
        <w:trPr>
          <w:trHeight w:val="217"/>
        </w:trPr>
        <w:tc>
          <w:tcPr>
            <w:tcW w:w="2545" w:type="dxa"/>
            <w:gridSpan w:val="2"/>
          </w:tcPr>
          <w:p w14:paraId="5464E6E1" w14:textId="77777777" w:rsidR="00F963D1" w:rsidRPr="00D82A73" w:rsidRDefault="00F963D1" w:rsidP="00F963D1">
            <w:pPr>
              <w:rPr>
                <w:rFonts w:eastAsia="Arial Unicode MS"/>
              </w:rPr>
            </w:pPr>
          </w:p>
        </w:tc>
        <w:tc>
          <w:tcPr>
            <w:tcW w:w="3410" w:type="dxa"/>
          </w:tcPr>
          <w:p w14:paraId="3DFA220D" w14:textId="77777777" w:rsidR="00F963D1" w:rsidRPr="00D82A73" w:rsidRDefault="00F963D1" w:rsidP="00F963D1">
            <w:pPr>
              <w:rPr>
                <w:rFonts w:eastAsia="Arial Unicode MS"/>
              </w:rPr>
            </w:pPr>
          </w:p>
        </w:tc>
        <w:tc>
          <w:tcPr>
            <w:tcW w:w="1140" w:type="dxa"/>
          </w:tcPr>
          <w:p w14:paraId="3FF91E2C" w14:textId="77777777" w:rsidR="00F963D1" w:rsidRPr="00D82A73" w:rsidRDefault="00F963D1" w:rsidP="00F963D1">
            <w:pPr>
              <w:rPr>
                <w:rFonts w:eastAsia="Arial Unicode MS"/>
              </w:rPr>
            </w:pPr>
          </w:p>
        </w:tc>
        <w:tc>
          <w:tcPr>
            <w:tcW w:w="717" w:type="dxa"/>
          </w:tcPr>
          <w:p w14:paraId="53074278" w14:textId="77777777" w:rsidR="00F963D1" w:rsidRPr="00D82A73" w:rsidRDefault="00F963D1" w:rsidP="00F963D1">
            <w:pPr>
              <w:rPr>
                <w:rFonts w:eastAsia="Arial Unicode MS"/>
              </w:rPr>
            </w:pPr>
          </w:p>
        </w:tc>
        <w:tc>
          <w:tcPr>
            <w:tcW w:w="1803" w:type="dxa"/>
          </w:tcPr>
          <w:p w14:paraId="588DD02E" w14:textId="77777777" w:rsidR="00F963D1" w:rsidRPr="00D82A73" w:rsidRDefault="00F963D1" w:rsidP="00F963D1">
            <w:pPr>
              <w:rPr>
                <w:rFonts w:eastAsia="Arial Unicode MS"/>
              </w:rPr>
            </w:pPr>
          </w:p>
        </w:tc>
        <w:tc>
          <w:tcPr>
            <w:tcW w:w="1920" w:type="dxa"/>
          </w:tcPr>
          <w:p w14:paraId="537865B4" w14:textId="77777777" w:rsidR="00F963D1" w:rsidRPr="00D82A73" w:rsidRDefault="00F963D1" w:rsidP="00F963D1">
            <w:pPr>
              <w:rPr>
                <w:rFonts w:ascii="Arial" w:eastAsia="Arial Unicode MS" w:hAnsi="Arial"/>
              </w:rPr>
            </w:pPr>
          </w:p>
        </w:tc>
        <w:tc>
          <w:tcPr>
            <w:tcW w:w="1200" w:type="dxa"/>
            <w:shd w:val="clear" w:color="auto" w:fill="auto"/>
          </w:tcPr>
          <w:p w14:paraId="4CE280EF" w14:textId="77777777" w:rsidR="00F963D1" w:rsidRPr="00D82A73" w:rsidRDefault="00F963D1" w:rsidP="00F963D1">
            <w:pPr>
              <w:rPr>
                <w:rFonts w:ascii="Arial" w:eastAsia="Arial Unicode MS" w:hAnsi="Arial"/>
              </w:rPr>
            </w:pPr>
          </w:p>
        </w:tc>
        <w:tc>
          <w:tcPr>
            <w:tcW w:w="1080" w:type="dxa"/>
            <w:shd w:val="clear" w:color="auto" w:fill="auto"/>
          </w:tcPr>
          <w:p w14:paraId="287922CC" w14:textId="77777777" w:rsidR="00F963D1" w:rsidRPr="00D82A73" w:rsidRDefault="00F963D1" w:rsidP="00F963D1">
            <w:pPr>
              <w:rPr>
                <w:rFonts w:ascii="Arial" w:eastAsia="Arial Unicode MS" w:hAnsi="Arial"/>
              </w:rPr>
            </w:pPr>
          </w:p>
        </w:tc>
        <w:tc>
          <w:tcPr>
            <w:tcW w:w="1160" w:type="dxa"/>
            <w:shd w:val="clear" w:color="auto" w:fill="auto"/>
          </w:tcPr>
          <w:p w14:paraId="4A38BB02" w14:textId="77777777" w:rsidR="00F963D1" w:rsidRPr="00D82A73" w:rsidRDefault="00F963D1" w:rsidP="00F963D1">
            <w:pPr>
              <w:rPr>
                <w:rFonts w:ascii="Arial" w:eastAsia="Arial Unicode MS" w:hAnsi="Arial"/>
              </w:rPr>
            </w:pPr>
          </w:p>
        </w:tc>
      </w:tr>
      <w:tr w:rsidR="00F963D1" w:rsidRPr="00D82A73" w14:paraId="487ABB15" w14:textId="77777777" w:rsidTr="00F963D1">
        <w:trPr>
          <w:gridBefore w:val="1"/>
          <w:wBefore w:w="15" w:type="dxa"/>
          <w:trHeight w:val="217"/>
        </w:trPr>
        <w:tc>
          <w:tcPr>
            <w:tcW w:w="7080" w:type="dxa"/>
            <w:gridSpan w:val="3"/>
            <w:shd w:val="pct25" w:color="auto" w:fill="auto"/>
          </w:tcPr>
          <w:p w14:paraId="11B0FBA2" w14:textId="77777777" w:rsidR="00F963D1" w:rsidRPr="00D82A73" w:rsidRDefault="00F963D1" w:rsidP="00F963D1">
            <w:pPr>
              <w:rPr>
                <w:b/>
              </w:rPr>
            </w:pPr>
            <w:r w:rsidRPr="00D82A73">
              <w:rPr>
                <w:b/>
              </w:rPr>
              <w:t>Associationer</w:t>
            </w:r>
          </w:p>
        </w:tc>
        <w:tc>
          <w:tcPr>
            <w:tcW w:w="7880" w:type="dxa"/>
            <w:gridSpan w:val="6"/>
            <w:shd w:val="pct25" w:color="auto" w:fill="auto"/>
          </w:tcPr>
          <w:p w14:paraId="4DB233D1" w14:textId="77777777" w:rsidR="00F963D1" w:rsidRPr="00D82A73" w:rsidRDefault="00F963D1" w:rsidP="00F963D1">
            <w:pPr>
              <w:rPr>
                <w:rFonts w:eastAsia="Arial Unicode MS"/>
                <w:b/>
              </w:rPr>
            </w:pPr>
            <w:r w:rsidRPr="00D82A73">
              <w:rPr>
                <w:b/>
              </w:rPr>
              <w:t>Beslutsregel</w:t>
            </w:r>
          </w:p>
        </w:tc>
      </w:tr>
      <w:tr w:rsidR="00F963D1" w:rsidRPr="00D82A73" w14:paraId="11DE9FF0" w14:textId="77777777" w:rsidTr="00F963D1">
        <w:trPr>
          <w:gridBefore w:val="1"/>
          <w:wBefore w:w="15" w:type="dxa"/>
          <w:trHeight w:val="217"/>
        </w:trPr>
        <w:tc>
          <w:tcPr>
            <w:tcW w:w="7080" w:type="dxa"/>
            <w:gridSpan w:val="3"/>
          </w:tcPr>
          <w:p w14:paraId="2767EC86" w14:textId="77777777" w:rsidR="00F963D1" w:rsidRPr="00D82A73" w:rsidRDefault="00F963D1" w:rsidP="00F963D1">
            <w:pPr>
              <w:rPr>
                <w:rFonts w:ascii="Arial" w:eastAsia="Arial Unicode MS" w:hAnsi="Arial"/>
                <w:color w:val="000000"/>
              </w:rPr>
            </w:pPr>
            <w:r w:rsidRPr="00D82A73">
              <w:rPr>
                <w:rFonts w:ascii="Arial" w:eastAsia="Arial Unicode MS" w:hAnsi="Arial"/>
                <w:color w:val="000000"/>
              </w:rPr>
              <w:t xml:space="preserve">En formulärsida(Page)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Block (QuestionBlock)</w:t>
            </w:r>
          </w:p>
        </w:tc>
        <w:tc>
          <w:tcPr>
            <w:tcW w:w="7880" w:type="dxa"/>
            <w:gridSpan w:val="6"/>
          </w:tcPr>
          <w:p w14:paraId="58E986A0" w14:textId="77777777" w:rsidR="00F963D1" w:rsidRPr="00D82A73" w:rsidRDefault="00F963D1" w:rsidP="00F963D1">
            <w:pPr>
              <w:rPr>
                <w:rFonts w:ascii="Arial" w:eastAsia="Arial Unicode MS" w:hAnsi="Arial"/>
                <w:color w:val="000000"/>
              </w:rPr>
            </w:pPr>
          </w:p>
        </w:tc>
      </w:tr>
    </w:tbl>
    <w:p w14:paraId="6FCCADB8"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24" w:name="_Toc220986032"/>
      <w:bookmarkStart w:id="125" w:name="_Toc259358476"/>
      <w:r w:rsidRPr="00D82A73">
        <w:rPr>
          <w:i/>
        </w:rPr>
        <w:lastRenderedPageBreak/>
        <w:t>Klass Frågegrupperingsmall (TemplateQuestionBlock)</w:t>
      </w:r>
      <w:bookmarkEnd w:id="124"/>
      <w:bookmarkEnd w:id="125"/>
    </w:p>
    <w:p w14:paraId="1A316E4C" w14:textId="77777777" w:rsidR="00F963D1" w:rsidRPr="00D82A73" w:rsidRDefault="00F963D1" w:rsidP="00F963D1">
      <w:pPr>
        <w:pStyle w:val="Brdtext"/>
      </w:pPr>
      <w:r w:rsidRPr="00D82A73">
        <w:t>Objektet utgör mall för en frågegruppering (QuestionBlock)</w:t>
      </w:r>
    </w:p>
    <w:p w14:paraId="75611639"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F963D1" w:rsidRPr="00D82A73" w14:paraId="760A12BE" w14:textId="77777777" w:rsidTr="00F963D1">
        <w:trPr>
          <w:cantSplit/>
          <w:trHeight w:val="376"/>
        </w:trPr>
        <w:tc>
          <w:tcPr>
            <w:tcW w:w="2545" w:type="dxa"/>
            <w:gridSpan w:val="2"/>
            <w:vMerge w:val="restart"/>
            <w:shd w:val="pct25" w:color="auto" w:fill="auto"/>
          </w:tcPr>
          <w:p w14:paraId="289E86E3"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64A987CE" w14:textId="77777777" w:rsidR="00F963D1" w:rsidRPr="00D82A73" w:rsidRDefault="00F963D1" w:rsidP="00F963D1">
            <w:r w:rsidRPr="00D82A73">
              <w:t>Beskrivning</w:t>
            </w:r>
          </w:p>
        </w:tc>
        <w:tc>
          <w:tcPr>
            <w:tcW w:w="1140" w:type="dxa"/>
            <w:vMerge w:val="restart"/>
            <w:shd w:val="pct25" w:color="auto" w:fill="auto"/>
          </w:tcPr>
          <w:p w14:paraId="56CBE5C4" w14:textId="77777777" w:rsidR="00F963D1" w:rsidRPr="00D82A73" w:rsidRDefault="00F963D1" w:rsidP="00F963D1">
            <w:pPr>
              <w:rPr>
                <w:rFonts w:eastAsia="Arial Unicode MS"/>
              </w:rPr>
            </w:pPr>
            <w:r w:rsidRPr="00D82A73">
              <w:t>Format</w:t>
            </w:r>
          </w:p>
        </w:tc>
        <w:tc>
          <w:tcPr>
            <w:tcW w:w="717" w:type="dxa"/>
            <w:vMerge w:val="restart"/>
            <w:shd w:val="pct25" w:color="auto" w:fill="auto"/>
          </w:tcPr>
          <w:p w14:paraId="673A7AAD" w14:textId="77777777" w:rsidR="00F963D1" w:rsidRPr="00D82A73" w:rsidRDefault="00F963D1" w:rsidP="00F963D1">
            <w:r w:rsidRPr="00D82A73">
              <w:t>Mult</w:t>
            </w:r>
          </w:p>
        </w:tc>
        <w:tc>
          <w:tcPr>
            <w:tcW w:w="1803" w:type="dxa"/>
            <w:vMerge w:val="restart"/>
            <w:shd w:val="pct25" w:color="auto" w:fill="auto"/>
          </w:tcPr>
          <w:p w14:paraId="49811CF5"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7940C23C"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446872D4"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3CBD74C1" w14:textId="77777777" w:rsidTr="00F963D1">
        <w:trPr>
          <w:cantSplit/>
          <w:trHeight w:val="375"/>
        </w:trPr>
        <w:tc>
          <w:tcPr>
            <w:tcW w:w="2545" w:type="dxa"/>
            <w:gridSpan w:val="2"/>
            <w:vMerge/>
            <w:shd w:val="pct25" w:color="auto" w:fill="auto"/>
          </w:tcPr>
          <w:p w14:paraId="7B7DFA28" w14:textId="77777777" w:rsidR="00F963D1" w:rsidRPr="00D82A73" w:rsidRDefault="00F963D1" w:rsidP="00F963D1"/>
        </w:tc>
        <w:tc>
          <w:tcPr>
            <w:tcW w:w="3410" w:type="dxa"/>
            <w:vMerge/>
            <w:shd w:val="pct25" w:color="auto" w:fill="auto"/>
          </w:tcPr>
          <w:p w14:paraId="2AF2C98B" w14:textId="77777777" w:rsidR="00F963D1" w:rsidRPr="00D82A73" w:rsidRDefault="00F963D1" w:rsidP="00F963D1"/>
        </w:tc>
        <w:tc>
          <w:tcPr>
            <w:tcW w:w="1140" w:type="dxa"/>
            <w:vMerge/>
            <w:shd w:val="pct25" w:color="auto" w:fill="auto"/>
          </w:tcPr>
          <w:p w14:paraId="3F2A9A76" w14:textId="77777777" w:rsidR="00F963D1" w:rsidRPr="00D82A73" w:rsidRDefault="00F963D1" w:rsidP="00F963D1"/>
        </w:tc>
        <w:tc>
          <w:tcPr>
            <w:tcW w:w="717" w:type="dxa"/>
            <w:vMerge/>
            <w:shd w:val="pct25" w:color="auto" w:fill="auto"/>
          </w:tcPr>
          <w:p w14:paraId="607466D9" w14:textId="77777777" w:rsidR="00F963D1" w:rsidRPr="00D82A73" w:rsidRDefault="00F963D1" w:rsidP="00F963D1"/>
        </w:tc>
        <w:tc>
          <w:tcPr>
            <w:tcW w:w="1803" w:type="dxa"/>
            <w:vMerge/>
            <w:shd w:val="pct25" w:color="auto" w:fill="auto"/>
          </w:tcPr>
          <w:p w14:paraId="6C9A85B2" w14:textId="77777777" w:rsidR="00F963D1" w:rsidRPr="00D82A73" w:rsidRDefault="00F963D1" w:rsidP="00F963D1"/>
        </w:tc>
        <w:tc>
          <w:tcPr>
            <w:tcW w:w="1920" w:type="dxa"/>
            <w:vMerge/>
            <w:shd w:val="pct25" w:color="auto" w:fill="auto"/>
          </w:tcPr>
          <w:p w14:paraId="7F07E8F5" w14:textId="77777777" w:rsidR="00F963D1" w:rsidRPr="00D82A73" w:rsidRDefault="00F963D1" w:rsidP="00F963D1"/>
        </w:tc>
        <w:tc>
          <w:tcPr>
            <w:tcW w:w="1200" w:type="dxa"/>
            <w:tcBorders>
              <w:bottom w:val="single" w:sz="4" w:space="0" w:color="auto"/>
            </w:tcBorders>
            <w:shd w:val="pct25" w:color="auto" w:fill="auto"/>
          </w:tcPr>
          <w:p w14:paraId="6D810366"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096C5EC3"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1D7C1850" w14:textId="77777777" w:rsidR="00F963D1" w:rsidRPr="00D82A73" w:rsidRDefault="00F963D1" w:rsidP="00F963D1">
            <w:pPr>
              <w:rPr>
                <w:rFonts w:eastAsia="Arial Unicode MS"/>
              </w:rPr>
            </w:pPr>
          </w:p>
        </w:tc>
      </w:tr>
      <w:tr w:rsidR="00F963D1" w:rsidRPr="00D82A73" w14:paraId="28A8FECC" w14:textId="77777777" w:rsidTr="00F963D1">
        <w:trPr>
          <w:trHeight w:val="217"/>
        </w:trPr>
        <w:tc>
          <w:tcPr>
            <w:tcW w:w="2545" w:type="dxa"/>
            <w:gridSpan w:val="2"/>
          </w:tcPr>
          <w:p w14:paraId="4B34D2B9" w14:textId="77777777" w:rsidR="00F963D1" w:rsidRPr="00D82A73" w:rsidRDefault="00F963D1" w:rsidP="00F963D1">
            <w:pPr>
              <w:rPr>
                <w:rFonts w:eastAsia="Arial Unicode MS"/>
              </w:rPr>
            </w:pPr>
            <w:r w:rsidRPr="00D82A73">
              <w:rPr>
                <w:rFonts w:eastAsia="Arial Unicode MS"/>
              </w:rPr>
              <w:t>(BlockNumber)</w:t>
            </w:r>
          </w:p>
        </w:tc>
        <w:tc>
          <w:tcPr>
            <w:tcW w:w="3410" w:type="dxa"/>
          </w:tcPr>
          <w:p w14:paraId="4484EF67" w14:textId="77777777" w:rsidR="00F963D1" w:rsidRPr="00D82A73" w:rsidRDefault="00F963D1" w:rsidP="00F963D1">
            <w:pPr>
              <w:rPr>
                <w:rFonts w:eastAsia="Arial Unicode MS"/>
              </w:rPr>
            </w:pPr>
            <w:proofErr w:type="gramStart"/>
            <w:r w:rsidRPr="00D82A73">
              <w:rPr>
                <w:rFonts w:eastAsia="Arial Unicode MS"/>
              </w:rPr>
              <w:t>Grupperingsbegrepp  av</w:t>
            </w:r>
            <w:proofErr w:type="gramEnd"/>
            <w:r w:rsidRPr="00D82A73">
              <w:rPr>
                <w:rFonts w:eastAsia="Arial Unicode MS"/>
              </w:rPr>
              <w:t xml:space="preserve"> frågor. Frågans nummer i nummerserie. Används för att indikera hur långt användaren har kommit i formuläret.</w:t>
            </w:r>
          </w:p>
          <w:p w14:paraId="3AE12759" w14:textId="77777777" w:rsidR="00F963D1" w:rsidRPr="00D82A73" w:rsidRDefault="00F963D1" w:rsidP="00F963D1">
            <w:pPr>
              <w:rPr>
                <w:rFonts w:eastAsia="Arial Unicode MS"/>
              </w:rPr>
            </w:pPr>
            <w:r w:rsidRPr="00D82A73">
              <w:rPr>
                <w:rFonts w:eastAsia="Arial Unicode MS"/>
              </w:rPr>
              <w:t>T.ex Fråga nummer 1 (av 10).</w:t>
            </w:r>
          </w:p>
        </w:tc>
        <w:tc>
          <w:tcPr>
            <w:tcW w:w="1140" w:type="dxa"/>
          </w:tcPr>
          <w:p w14:paraId="6AAF4E82" w14:textId="77777777" w:rsidR="00F963D1" w:rsidRPr="00D82A73" w:rsidRDefault="00F963D1" w:rsidP="00F963D1">
            <w:pPr>
              <w:rPr>
                <w:rFonts w:eastAsia="Arial Unicode MS"/>
              </w:rPr>
            </w:pPr>
            <w:r w:rsidRPr="00D82A73">
              <w:rPr>
                <w:rFonts w:eastAsia="Arial Unicode MS"/>
              </w:rPr>
              <w:t>VÄ</w:t>
            </w:r>
          </w:p>
        </w:tc>
        <w:tc>
          <w:tcPr>
            <w:tcW w:w="717" w:type="dxa"/>
          </w:tcPr>
          <w:p w14:paraId="6263AE83" w14:textId="77777777" w:rsidR="00F963D1" w:rsidRPr="00D82A73" w:rsidRDefault="00F963D1" w:rsidP="00F963D1">
            <w:pPr>
              <w:rPr>
                <w:rFonts w:eastAsia="Arial Unicode MS"/>
              </w:rPr>
            </w:pPr>
            <w:r w:rsidRPr="00D82A73">
              <w:rPr>
                <w:rFonts w:eastAsia="Arial Unicode MS"/>
              </w:rPr>
              <w:t>1</w:t>
            </w:r>
          </w:p>
        </w:tc>
        <w:tc>
          <w:tcPr>
            <w:tcW w:w="1803" w:type="dxa"/>
          </w:tcPr>
          <w:p w14:paraId="252AB6E7" w14:textId="77777777" w:rsidR="00F963D1" w:rsidRPr="00D82A73" w:rsidRDefault="00F963D1" w:rsidP="00F963D1">
            <w:pPr>
              <w:rPr>
                <w:rFonts w:eastAsia="Arial Unicode MS"/>
              </w:rPr>
            </w:pPr>
          </w:p>
        </w:tc>
        <w:tc>
          <w:tcPr>
            <w:tcW w:w="1920" w:type="dxa"/>
          </w:tcPr>
          <w:p w14:paraId="72B77130" w14:textId="77777777" w:rsidR="00F963D1" w:rsidRPr="00D82A73" w:rsidRDefault="00F963D1" w:rsidP="00F963D1">
            <w:pPr>
              <w:rPr>
                <w:rFonts w:ascii="Arial" w:eastAsia="Arial Unicode MS" w:hAnsi="Arial"/>
              </w:rPr>
            </w:pPr>
          </w:p>
        </w:tc>
        <w:tc>
          <w:tcPr>
            <w:tcW w:w="1200" w:type="dxa"/>
            <w:shd w:val="clear" w:color="auto" w:fill="auto"/>
          </w:tcPr>
          <w:p w14:paraId="027E4443" w14:textId="77777777" w:rsidR="00F963D1" w:rsidRPr="00D82A73" w:rsidRDefault="00F963D1" w:rsidP="00F963D1">
            <w:pPr>
              <w:rPr>
                <w:rFonts w:ascii="Arial" w:eastAsia="Arial Unicode MS" w:hAnsi="Arial"/>
              </w:rPr>
            </w:pPr>
          </w:p>
        </w:tc>
        <w:tc>
          <w:tcPr>
            <w:tcW w:w="1080" w:type="dxa"/>
            <w:shd w:val="clear" w:color="auto" w:fill="auto"/>
          </w:tcPr>
          <w:p w14:paraId="410D81B3" w14:textId="77777777" w:rsidR="00F963D1" w:rsidRPr="00D82A73" w:rsidRDefault="00F963D1" w:rsidP="00F963D1">
            <w:pPr>
              <w:rPr>
                <w:rFonts w:ascii="Arial" w:eastAsia="Arial Unicode MS" w:hAnsi="Arial"/>
              </w:rPr>
            </w:pPr>
          </w:p>
        </w:tc>
        <w:tc>
          <w:tcPr>
            <w:tcW w:w="1160" w:type="dxa"/>
            <w:shd w:val="clear" w:color="auto" w:fill="auto"/>
          </w:tcPr>
          <w:p w14:paraId="3E35952F" w14:textId="77777777" w:rsidR="00F963D1" w:rsidRPr="00D82A73" w:rsidRDefault="00F963D1" w:rsidP="00F963D1">
            <w:pPr>
              <w:rPr>
                <w:rFonts w:ascii="Arial" w:eastAsia="Arial Unicode MS" w:hAnsi="Arial"/>
              </w:rPr>
            </w:pPr>
          </w:p>
        </w:tc>
      </w:tr>
      <w:tr w:rsidR="00F963D1" w:rsidRPr="00D82A73" w14:paraId="66E1A45F" w14:textId="77777777" w:rsidTr="00F963D1">
        <w:trPr>
          <w:trHeight w:val="217"/>
        </w:trPr>
        <w:tc>
          <w:tcPr>
            <w:tcW w:w="2545" w:type="dxa"/>
            <w:gridSpan w:val="2"/>
          </w:tcPr>
          <w:p w14:paraId="76439FF6" w14:textId="77777777" w:rsidR="00F963D1" w:rsidRPr="00D82A73" w:rsidRDefault="00F963D1" w:rsidP="00F963D1">
            <w:pPr>
              <w:rPr>
                <w:rFonts w:eastAsia="Arial Unicode MS"/>
              </w:rPr>
            </w:pPr>
            <w:r w:rsidRPr="00D82A73">
              <w:rPr>
                <w:rFonts w:eastAsia="Arial Unicode MS"/>
              </w:rPr>
              <w:t>Rubrik</w:t>
            </w:r>
          </w:p>
          <w:p w14:paraId="1B5CA7FD" w14:textId="77777777" w:rsidR="00F963D1" w:rsidRPr="00D82A73" w:rsidRDefault="00F963D1" w:rsidP="00F963D1">
            <w:pPr>
              <w:rPr>
                <w:rFonts w:eastAsia="Arial Unicode MS"/>
              </w:rPr>
            </w:pPr>
            <w:r w:rsidRPr="00D82A73">
              <w:rPr>
                <w:rFonts w:eastAsia="Arial Unicode MS"/>
              </w:rPr>
              <w:t>(Subject)</w:t>
            </w:r>
          </w:p>
        </w:tc>
        <w:tc>
          <w:tcPr>
            <w:tcW w:w="3410" w:type="dxa"/>
          </w:tcPr>
          <w:p w14:paraId="4CA5660F" w14:textId="77777777" w:rsidR="00F963D1" w:rsidRPr="00D82A73" w:rsidRDefault="00F963D1" w:rsidP="00F963D1">
            <w:pPr>
              <w:rPr>
                <w:rFonts w:eastAsia="Arial Unicode MS"/>
              </w:rPr>
            </w:pPr>
            <w:r w:rsidRPr="00D82A73">
              <w:rPr>
                <w:rFonts w:eastAsia="Arial Unicode MS"/>
              </w:rPr>
              <w:t>Blockets rubrik.</w:t>
            </w:r>
          </w:p>
          <w:p w14:paraId="00491C6E" w14:textId="77777777" w:rsidR="00F963D1" w:rsidRPr="00D82A73" w:rsidRDefault="00F963D1" w:rsidP="00F963D1">
            <w:pPr>
              <w:rPr>
                <w:rFonts w:eastAsia="Arial Unicode MS"/>
              </w:rPr>
            </w:pPr>
            <w:r w:rsidRPr="00D82A73">
              <w:rPr>
                <w:rFonts w:eastAsia="Arial Unicode MS"/>
              </w:rPr>
              <w:t>T.ex Medicin.</w:t>
            </w:r>
          </w:p>
        </w:tc>
        <w:tc>
          <w:tcPr>
            <w:tcW w:w="1140" w:type="dxa"/>
          </w:tcPr>
          <w:p w14:paraId="0FD4464F" w14:textId="77777777" w:rsidR="00F963D1" w:rsidRPr="00D82A73" w:rsidRDefault="00F963D1" w:rsidP="00F963D1">
            <w:pPr>
              <w:rPr>
                <w:rFonts w:eastAsia="Arial Unicode MS"/>
              </w:rPr>
            </w:pPr>
            <w:r w:rsidRPr="00D82A73">
              <w:rPr>
                <w:rFonts w:eastAsia="Arial Unicode MS"/>
              </w:rPr>
              <w:t>TXT</w:t>
            </w:r>
          </w:p>
        </w:tc>
        <w:tc>
          <w:tcPr>
            <w:tcW w:w="717" w:type="dxa"/>
          </w:tcPr>
          <w:p w14:paraId="5D9A0DD4"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A117102" w14:textId="77777777" w:rsidR="00F963D1" w:rsidRPr="00D82A73" w:rsidRDefault="00F963D1" w:rsidP="00F963D1">
            <w:pPr>
              <w:rPr>
                <w:rFonts w:eastAsia="Arial Unicode MS"/>
              </w:rPr>
            </w:pPr>
          </w:p>
        </w:tc>
        <w:tc>
          <w:tcPr>
            <w:tcW w:w="1920" w:type="dxa"/>
          </w:tcPr>
          <w:p w14:paraId="0A295AD5" w14:textId="77777777" w:rsidR="00F963D1" w:rsidRPr="00D82A73" w:rsidRDefault="00F963D1" w:rsidP="00F963D1">
            <w:pPr>
              <w:rPr>
                <w:rFonts w:ascii="Arial" w:eastAsia="Arial Unicode MS" w:hAnsi="Arial"/>
              </w:rPr>
            </w:pPr>
          </w:p>
        </w:tc>
        <w:tc>
          <w:tcPr>
            <w:tcW w:w="1200" w:type="dxa"/>
            <w:shd w:val="clear" w:color="auto" w:fill="auto"/>
          </w:tcPr>
          <w:p w14:paraId="6F8E4FA7" w14:textId="77777777" w:rsidR="00F963D1" w:rsidRPr="00D82A73" w:rsidRDefault="00F963D1" w:rsidP="00F963D1">
            <w:pPr>
              <w:rPr>
                <w:rFonts w:ascii="Arial" w:eastAsia="Arial Unicode MS" w:hAnsi="Arial"/>
              </w:rPr>
            </w:pPr>
          </w:p>
        </w:tc>
        <w:tc>
          <w:tcPr>
            <w:tcW w:w="1080" w:type="dxa"/>
            <w:shd w:val="clear" w:color="auto" w:fill="auto"/>
          </w:tcPr>
          <w:p w14:paraId="4192B54D" w14:textId="77777777" w:rsidR="00F963D1" w:rsidRPr="00D82A73" w:rsidRDefault="00F963D1" w:rsidP="00F963D1">
            <w:pPr>
              <w:rPr>
                <w:rFonts w:ascii="Arial" w:eastAsia="Arial Unicode MS" w:hAnsi="Arial"/>
              </w:rPr>
            </w:pPr>
          </w:p>
        </w:tc>
        <w:tc>
          <w:tcPr>
            <w:tcW w:w="1160" w:type="dxa"/>
            <w:shd w:val="clear" w:color="auto" w:fill="auto"/>
          </w:tcPr>
          <w:p w14:paraId="344219B9" w14:textId="77777777" w:rsidR="00F963D1" w:rsidRPr="00D82A73" w:rsidRDefault="00F963D1" w:rsidP="00F963D1">
            <w:pPr>
              <w:rPr>
                <w:rFonts w:ascii="Arial" w:eastAsia="Arial Unicode MS" w:hAnsi="Arial"/>
              </w:rPr>
            </w:pPr>
          </w:p>
        </w:tc>
      </w:tr>
      <w:tr w:rsidR="00F963D1" w:rsidRPr="00D82A73" w14:paraId="014F18C3" w14:textId="77777777" w:rsidTr="00F963D1">
        <w:trPr>
          <w:trHeight w:val="217"/>
        </w:trPr>
        <w:tc>
          <w:tcPr>
            <w:tcW w:w="2545" w:type="dxa"/>
            <w:gridSpan w:val="2"/>
          </w:tcPr>
          <w:p w14:paraId="796BCC5D" w14:textId="77777777" w:rsidR="00F963D1" w:rsidRPr="00D82A73" w:rsidRDefault="00F963D1" w:rsidP="00F963D1">
            <w:pPr>
              <w:rPr>
                <w:rFonts w:eastAsia="Arial Unicode MS"/>
              </w:rPr>
            </w:pPr>
            <w:r w:rsidRPr="00D82A73">
              <w:rPr>
                <w:rFonts w:eastAsia="Arial Unicode MS"/>
              </w:rPr>
              <w:t>Beskrivning</w:t>
            </w:r>
          </w:p>
          <w:p w14:paraId="378C15A7" w14:textId="77777777" w:rsidR="00F963D1" w:rsidRPr="00D82A73" w:rsidRDefault="00F963D1" w:rsidP="00F963D1">
            <w:pPr>
              <w:rPr>
                <w:rFonts w:eastAsia="Arial Unicode MS"/>
              </w:rPr>
            </w:pPr>
            <w:r w:rsidRPr="00D82A73">
              <w:rPr>
                <w:rFonts w:eastAsia="Arial Unicode MS"/>
              </w:rPr>
              <w:t>(Description)</w:t>
            </w:r>
          </w:p>
        </w:tc>
        <w:tc>
          <w:tcPr>
            <w:tcW w:w="3410" w:type="dxa"/>
          </w:tcPr>
          <w:p w14:paraId="142789E7" w14:textId="77777777" w:rsidR="00F963D1" w:rsidRPr="00D82A73" w:rsidRDefault="00F963D1" w:rsidP="00F963D1">
            <w:pPr>
              <w:rPr>
                <w:rFonts w:eastAsia="Arial Unicode MS"/>
              </w:rPr>
            </w:pPr>
            <w:r w:rsidRPr="00D82A73">
              <w:rPr>
                <w:rFonts w:eastAsia="Arial Unicode MS"/>
              </w:rPr>
              <w:t>Beskrivande text.</w:t>
            </w:r>
          </w:p>
          <w:p w14:paraId="4BE21B6A" w14:textId="77777777" w:rsidR="00F963D1" w:rsidRPr="00D82A73" w:rsidRDefault="00F963D1" w:rsidP="00F963D1">
            <w:pPr>
              <w:rPr>
                <w:rFonts w:eastAsia="Arial Unicode MS"/>
              </w:rPr>
            </w:pPr>
            <w:r w:rsidRPr="00D82A73">
              <w:rPr>
                <w:rFonts w:eastAsia="Arial Unicode MS"/>
              </w:rPr>
              <w:t>Stöder kodverk ”DocBook” Se tidbokningskontraktet!!</w:t>
            </w:r>
          </w:p>
          <w:p w14:paraId="3C4289B3" w14:textId="77777777" w:rsidR="00F963D1" w:rsidRPr="00D82A73" w:rsidRDefault="00F963D1" w:rsidP="00F963D1">
            <w:pPr>
              <w:rPr>
                <w:rFonts w:eastAsia="Arial Unicode MS"/>
              </w:rPr>
            </w:pPr>
            <w:r w:rsidRPr="00D82A73">
              <w:rPr>
                <w:rFonts w:eastAsia="Arial Unicode MS"/>
              </w:rPr>
              <w:t>T.ex här skall du lämna information kring din medicinering.</w:t>
            </w:r>
          </w:p>
        </w:tc>
        <w:tc>
          <w:tcPr>
            <w:tcW w:w="1140" w:type="dxa"/>
          </w:tcPr>
          <w:p w14:paraId="5FA969D9" w14:textId="77777777" w:rsidR="00F963D1" w:rsidRPr="00D82A73" w:rsidRDefault="00F963D1" w:rsidP="00F963D1">
            <w:pPr>
              <w:rPr>
                <w:rFonts w:eastAsia="Arial Unicode MS"/>
              </w:rPr>
            </w:pPr>
            <w:r w:rsidRPr="00D82A73">
              <w:rPr>
                <w:rFonts w:eastAsia="Arial Unicode MS"/>
              </w:rPr>
              <w:t>TXT</w:t>
            </w:r>
          </w:p>
        </w:tc>
        <w:tc>
          <w:tcPr>
            <w:tcW w:w="717" w:type="dxa"/>
          </w:tcPr>
          <w:p w14:paraId="014E912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E2397E1" w14:textId="77777777" w:rsidR="00F963D1" w:rsidRPr="00D82A73" w:rsidRDefault="00F963D1" w:rsidP="00F963D1">
            <w:pPr>
              <w:rPr>
                <w:rFonts w:eastAsia="Arial Unicode MS"/>
              </w:rPr>
            </w:pPr>
            <w:r w:rsidRPr="00D82A73">
              <w:rPr>
                <w:rFonts w:eastAsia="Arial Unicode MS"/>
              </w:rPr>
              <w:t>Text kan kodas enligt DocBook.</w:t>
            </w:r>
          </w:p>
        </w:tc>
        <w:tc>
          <w:tcPr>
            <w:tcW w:w="1920" w:type="dxa"/>
          </w:tcPr>
          <w:p w14:paraId="76865F3D" w14:textId="77777777" w:rsidR="00F963D1" w:rsidRPr="00D82A73" w:rsidRDefault="00F963D1" w:rsidP="00F963D1">
            <w:pPr>
              <w:rPr>
                <w:rFonts w:ascii="Arial" w:eastAsia="Arial Unicode MS" w:hAnsi="Arial"/>
              </w:rPr>
            </w:pPr>
          </w:p>
        </w:tc>
        <w:tc>
          <w:tcPr>
            <w:tcW w:w="1200" w:type="dxa"/>
            <w:shd w:val="clear" w:color="auto" w:fill="auto"/>
          </w:tcPr>
          <w:p w14:paraId="1C009DED" w14:textId="77777777" w:rsidR="00F963D1" w:rsidRPr="00D82A73" w:rsidRDefault="00F963D1" w:rsidP="00F963D1">
            <w:pPr>
              <w:rPr>
                <w:rFonts w:ascii="Arial" w:eastAsia="Arial Unicode MS" w:hAnsi="Arial"/>
              </w:rPr>
            </w:pPr>
          </w:p>
        </w:tc>
        <w:tc>
          <w:tcPr>
            <w:tcW w:w="1080" w:type="dxa"/>
            <w:shd w:val="clear" w:color="auto" w:fill="auto"/>
          </w:tcPr>
          <w:p w14:paraId="5EB73CD3" w14:textId="77777777" w:rsidR="00F963D1" w:rsidRPr="00D82A73" w:rsidRDefault="00F963D1" w:rsidP="00F963D1">
            <w:pPr>
              <w:rPr>
                <w:rFonts w:ascii="Arial" w:eastAsia="Arial Unicode MS" w:hAnsi="Arial"/>
              </w:rPr>
            </w:pPr>
          </w:p>
        </w:tc>
        <w:tc>
          <w:tcPr>
            <w:tcW w:w="1160" w:type="dxa"/>
            <w:shd w:val="clear" w:color="auto" w:fill="auto"/>
          </w:tcPr>
          <w:p w14:paraId="36A55F8B" w14:textId="77777777" w:rsidR="00F963D1" w:rsidRPr="00D82A73" w:rsidRDefault="00F963D1" w:rsidP="00F963D1">
            <w:pPr>
              <w:rPr>
                <w:rFonts w:ascii="Arial" w:eastAsia="Arial Unicode MS" w:hAnsi="Arial"/>
              </w:rPr>
            </w:pPr>
          </w:p>
        </w:tc>
      </w:tr>
      <w:tr w:rsidR="00F963D1" w:rsidRPr="00D82A73" w14:paraId="00384FB4" w14:textId="77777777" w:rsidTr="00F963D1">
        <w:trPr>
          <w:trHeight w:val="217"/>
        </w:trPr>
        <w:tc>
          <w:tcPr>
            <w:tcW w:w="2545" w:type="dxa"/>
            <w:gridSpan w:val="2"/>
          </w:tcPr>
          <w:p w14:paraId="5275AC55" w14:textId="77777777" w:rsidR="00F963D1" w:rsidRPr="00D82A73" w:rsidRDefault="00F963D1" w:rsidP="00F963D1">
            <w:pPr>
              <w:rPr>
                <w:rFonts w:eastAsia="Arial Unicode MS"/>
              </w:rPr>
            </w:pPr>
            <w:r w:rsidRPr="00D82A73">
              <w:rPr>
                <w:rFonts w:eastAsia="Arial Unicode MS"/>
              </w:rPr>
              <w:t>(InformationURL)</w:t>
            </w:r>
          </w:p>
        </w:tc>
        <w:tc>
          <w:tcPr>
            <w:tcW w:w="3410" w:type="dxa"/>
          </w:tcPr>
          <w:p w14:paraId="07611B44" w14:textId="77777777" w:rsidR="00F963D1" w:rsidRPr="00D82A73" w:rsidRDefault="00F963D1" w:rsidP="00F963D1">
            <w:pPr>
              <w:rPr>
                <w:rFonts w:eastAsia="Arial Unicode MS"/>
              </w:rPr>
            </w:pPr>
            <w:r w:rsidRPr="00D82A73">
              <w:rPr>
                <w:rFonts w:eastAsia="Arial Unicode MS"/>
              </w:rPr>
              <w:t>URL till hjälpsida/mer information.</w:t>
            </w:r>
          </w:p>
        </w:tc>
        <w:tc>
          <w:tcPr>
            <w:tcW w:w="1140" w:type="dxa"/>
          </w:tcPr>
          <w:p w14:paraId="335FAB3D" w14:textId="77777777" w:rsidR="00F963D1" w:rsidRPr="00D82A73" w:rsidRDefault="00F963D1" w:rsidP="00F963D1">
            <w:pPr>
              <w:rPr>
                <w:rFonts w:eastAsia="Arial Unicode MS"/>
              </w:rPr>
            </w:pPr>
            <w:r w:rsidRPr="00D82A73">
              <w:rPr>
                <w:rFonts w:eastAsia="Arial Unicode MS"/>
              </w:rPr>
              <w:t>TXT</w:t>
            </w:r>
          </w:p>
        </w:tc>
        <w:tc>
          <w:tcPr>
            <w:tcW w:w="717" w:type="dxa"/>
          </w:tcPr>
          <w:p w14:paraId="78390B17"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F6B5995" w14:textId="77777777" w:rsidR="00F963D1" w:rsidRPr="00D82A73" w:rsidRDefault="00F963D1" w:rsidP="00F963D1">
            <w:pPr>
              <w:rPr>
                <w:rFonts w:eastAsia="Arial Unicode MS"/>
              </w:rPr>
            </w:pPr>
            <w:r w:rsidRPr="00D82A73">
              <w:rPr>
                <w:rFonts w:eastAsia="Arial Unicode MS"/>
              </w:rPr>
              <w:t>(InformationURL)</w:t>
            </w:r>
          </w:p>
        </w:tc>
        <w:tc>
          <w:tcPr>
            <w:tcW w:w="1920" w:type="dxa"/>
          </w:tcPr>
          <w:p w14:paraId="14587615" w14:textId="77777777" w:rsidR="00F963D1" w:rsidRPr="00D82A73" w:rsidRDefault="00F963D1" w:rsidP="00F963D1">
            <w:pPr>
              <w:rPr>
                <w:rFonts w:ascii="Arial" w:eastAsia="Arial Unicode MS" w:hAnsi="Arial"/>
              </w:rPr>
            </w:pPr>
          </w:p>
        </w:tc>
        <w:tc>
          <w:tcPr>
            <w:tcW w:w="1200" w:type="dxa"/>
            <w:shd w:val="clear" w:color="auto" w:fill="auto"/>
          </w:tcPr>
          <w:p w14:paraId="20B6CC03" w14:textId="77777777" w:rsidR="00F963D1" w:rsidRPr="00D82A73" w:rsidRDefault="00F963D1" w:rsidP="00F963D1">
            <w:pPr>
              <w:rPr>
                <w:rFonts w:ascii="Arial" w:eastAsia="Arial Unicode MS" w:hAnsi="Arial"/>
              </w:rPr>
            </w:pPr>
          </w:p>
        </w:tc>
        <w:tc>
          <w:tcPr>
            <w:tcW w:w="1080" w:type="dxa"/>
            <w:shd w:val="clear" w:color="auto" w:fill="auto"/>
          </w:tcPr>
          <w:p w14:paraId="1FBD5467" w14:textId="77777777" w:rsidR="00F963D1" w:rsidRPr="00D82A73" w:rsidRDefault="00F963D1" w:rsidP="00F963D1">
            <w:pPr>
              <w:rPr>
                <w:rFonts w:ascii="Arial" w:eastAsia="Arial Unicode MS" w:hAnsi="Arial"/>
              </w:rPr>
            </w:pPr>
          </w:p>
        </w:tc>
        <w:tc>
          <w:tcPr>
            <w:tcW w:w="1160" w:type="dxa"/>
            <w:shd w:val="clear" w:color="auto" w:fill="auto"/>
          </w:tcPr>
          <w:p w14:paraId="3D5BA792" w14:textId="77777777" w:rsidR="00F963D1" w:rsidRPr="00D82A73" w:rsidRDefault="00F963D1" w:rsidP="00F963D1">
            <w:pPr>
              <w:rPr>
                <w:rFonts w:ascii="Arial" w:eastAsia="Arial Unicode MS" w:hAnsi="Arial"/>
              </w:rPr>
            </w:pPr>
          </w:p>
        </w:tc>
      </w:tr>
      <w:tr w:rsidR="00F963D1" w:rsidRPr="00D82A73" w14:paraId="3F187E70" w14:textId="77777777" w:rsidTr="00F963D1">
        <w:trPr>
          <w:trHeight w:val="217"/>
        </w:trPr>
        <w:tc>
          <w:tcPr>
            <w:tcW w:w="2545" w:type="dxa"/>
            <w:gridSpan w:val="2"/>
          </w:tcPr>
          <w:p w14:paraId="0B5660B2" w14:textId="77777777" w:rsidR="00F963D1" w:rsidRPr="00D82A73" w:rsidRDefault="00F963D1" w:rsidP="00F963D1">
            <w:pPr>
              <w:rPr>
                <w:rFonts w:eastAsia="Arial Unicode MS"/>
              </w:rPr>
            </w:pPr>
            <w:r w:rsidRPr="00D82A73">
              <w:rPr>
                <w:rFonts w:eastAsia="Arial Unicode MS"/>
              </w:rPr>
              <w:t>(NumberOfQuestions)</w:t>
            </w:r>
          </w:p>
        </w:tc>
        <w:tc>
          <w:tcPr>
            <w:tcW w:w="3410" w:type="dxa"/>
          </w:tcPr>
          <w:p w14:paraId="0BC837E7" w14:textId="77777777" w:rsidR="00F963D1" w:rsidRPr="00D82A73" w:rsidRDefault="00F963D1" w:rsidP="00F963D1">
            <w:pPr>
              <w:rPr>
                <w:rFonts w:eastAsia="Arial Unicode MS"/>
              </w:rPr>
            </w:pPr>
            <w:r w:rsidRPr="00D82A73">
              <w:rPr>
                <w:rFonts w:eastAsia="Arial Unicode MS"/>
              </w:rPr>
              <w:t>Antal frågor tillhörande blocket.</w:t>
            </w:r>
          </w:p>
          <w:p w14:paraId="1B15535B" w14:textId="77777777" w:rsidR="00F963D1" w:rsidRPr="00D82A73" w:rsidRDefault="00F963D1" w:rsidP="00F963D1">
            <w:pPr>
              <w:rPr>
                <w:rFonts w:eastAsia="Arial Unicode MS"/>
              </w:rPr>
            </w:pPr>
            <w:r w:rsidRPr="00D82A73">
              <w:rPr>
                <w:rFonts w:eastAsia="Arial Unicode MS"/>
              </w:rPr>
              <w:t>T.ex. 10</w:t>
            </w:r>
          </w:p>
        </w:tc>
        <w:tc>
          <w:tcPr>
            <w:tcW w:w="1140" w:type="dxa"/>
          </w:tcPr>
          <w:p w14:paraId="1C2B885B" w14:textId="77777777" w:rsidR="00F963D1" w:rsidRPr="00D82A73" w:rsidRDefault="00F963D1" w:rsidP="00F963D1">
            <w:pPr>
              <w:rPr>
                <w:rFonts w:eastAsia="Arial Unicode MS"/>
              </w:rPr>
            </w:pPr>
            <w:r w:rsidRPr="00D82A73">
              <w:rPr>
                <w:rFonts w:eastAsia="Arial Unicode MS"/>
              </w:rPr>
              <w:t>VÄ</w:t>
            </w:r>
          </w:p>
        </w:tc>
        <w:tc>
          <w:tcPr>
            <w:tcW w:w="717" w:type="dxa"/>
          </w:tcPr>
          <w:p w14:paraId="4D1AC3C7"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16D59664" w14:textId="77777777" w:rsidR="00F963D1" w:rsidRPr="00D82A73" w:rsidRDefault="00F963D1" w:rsidP="00F963D1">
            <w:pPr>
              <w:rPr>
                <w:rFonts w:eastAsia="Arial Unicode MS"/>
              </w:rPr>
            </w:pPr>
          </w:p>
        </w:tc>
        <w:tc>
          <w:tcPr>
            <w:tcW w:w="1920" w:type="dxa"/>
          </w:tcPr>
          <w:p w14:paraId="1AF73FCA" w14:textId="77777777" w:rsidR="00F963D1" w:rsidRPr="00D82A73" w:rsidRDefault="00F963D1" w:rsidP="00F963D1">
            <w:pPr>
              <w:rPr>
                <w:rFonts w:ascii="Arial" w:eastAsia="Arial Unicode MS" w:hAnsi="Arial"/>
              </w:rPr>
            </w:pPr>
          </w:p>
        </w:tc>
        <w:tc>
          <w:tcPr>
            <w:tcW w:w="1200" w:type="dxa"/>
            <w:shd w:val="clear" w:color="auto" w:fill="auto"/>
          </w:tcPr>
          <w:p w14:paraId="1A56EA79" w14:textId="77777777" w:rsidR="00F963D1" w:rsidRPr="00D82A73" w:rsidRDefault="00F963D1" w:rsidP="00F963D1">
            <w:pPr>
              <w:rPr>
                <w:rFonts w:ascii="Arial" w:eastAsia="Arial Unicode MS" w:hAnsi="Arial"/>
              </w:rPr>
            </w:pPr>
          </w:p>
        </w:tc>
        <w:tc>
          <w:tcPr>
            <w:tcW w:w="1080" w:type="dxa"/>
            <w:shd w:val="clear" w:color="auto" w:fill="auto"/>
          </w:tcPr>
          <w:p w14:paraId="136DDF61" w14:textId="77777777" w:rsidR="00F963D1" w:rsidRPr="00D82A73" w:rsidRDefault="00F963D1" w:rsidP="00F963D1">
            <w:pPr>
              <w:rPr>
                <w:rFonts w:ascii="Arial" w:eastAsia="Arial Unicode MS" w:hAnsi="Arial"/>
              </w:rPr>
            </w:pPr>
          </w:p>
        </w:tc>
        <w:tc>
          <w:tcPr>
            <w:tcW w:w="1160" w:type="dxa"/>
            <w:shd w:val="clear" w:color="auto" w:fill="auto"/>
          </w:tcPr>
          <w:p w14:paraId="791F4149" w14:textId="77777777" w:rsidR="00F963D1" w:rsidRPr="00D82A73" w:rsidRDefault="00F963D1" w:rsidP="00F963D1">
            <w:pPr>
              <w:rPr>
                <w:rFonts w:ascii="Arial" w:eastAsia="Arial Unicode MS" w:hAnsi="Arial"/>
              </w:rPr>
            </w:pPr>
          </w:p>
        </w:tc>
      </w:tr>
      <w:tr w:rsidR="00461C9A" w:rsidRPr="00D82A73" w14:paraId="00CCA35D" w14:textId="77777777" w:rsidTr="00F963D1">
        <w:trPr>
          <w:trHeight w:val="217"/>
        </w:trPr>
        <w:tc>
          <w:tcPr>
            <w:tcW w:w="2545" w:type="dxa"/>
            <w:gridSpan w:val="2"/>
          </w:tcPr>
          <w:p w14:paraId="5911003A" w14:textId="45A3E4C0" w:rsidR="00461C9A" w:rsidRPr="00D82A73" w:rsidRDefault="00461C9A" w:rsidP="00F963D1">
            <w:pPr>
              <w:rPr>
                <w:rFonts w:eastAsia="Arial Unicode MS"/>
              </w:rPr>
            </w:pPr>
            <w:r w:rsidRPr="00D82A73">
              <w:rPr>
                <w:rFonts w:eastAsia="Arial Unicode MS"/>
              </w:rPr>
              <w:t>gridConfig/id</w:t>
            </w:r>
          </w:p>
        </w:tc>
        <w:tc>
          <w:tcPr>
            <w:tcW w:w="3410" w:type="dxa"/>
          </w:tcPr>
          <w:p w14:paraId="7C4284D6" w14:textId="0D917F83" w:rsidR="00461C9A" w:rsidRPr="00D82A73" w:rsidRDefault="00461C9A" w:rsidP="00F963D1">
            <w:pPr>
              <w:rPr>
                <w:rFonts w:eastAsia="Arial Unicode MS"/>
              </w:rPr>
            </w:pPr>
            <w:r w:rsidRPr="00D82A73">
              <w:rPr>
                <w:rFonts w:eastAsia="Arial Unicode MS"/>
              </w:rPr>
              <w:t>Koppling till klass för gridkonfigurering.</w:t>
            </w:r>
          </w:p>
        </w:tc>
        <w:tc>
          <w:tcPr>
            <w:tcW w:w="1140" w:type="dxa"/>
          </w:tcPr>
          <w:p w14:paraId="1EEF08CB" w14:textId="3B8B7BE8" w:rsidR="00461C9A" w:rsidRPr="00D82A73" w:rsidRDefault="00461C9A" w:rsidP="00F963D1">
            <w:pPr>
              <w:rPr>
                <w:rFonts w:eastAsia="Arial Unicode MS"/>
              </w:rPr>
            </w:pPr>
            <w:r w:rsidRPr="00D82A73">
              <w:rPr>
                <w:rFonts w:eastAsia="Arial Unicode MS"/>
              </w:rPr>
              <w:t>II</w:t>
            </w:r>
          </w:p>
        </w:tc>
        <w:tc>
          <w:tcPr>
            <w:tcW w:w="717" w:type="dxa"/>
          </w:tcPr>
          <w:p w14:paraId="533121BF" w14:textId="711D56A2" w:rsidR="00461C9A" w:rsidRPr="00D82A73" w:rsidRDefault="00461C9A"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1EE8799A" w14:textId="77777777" w:rsidR="00461C9A" w:rsidRPr="00D82A73" w:rsidRDefault="00461C9A" w:rsidP="00F963D1">
            <w:pPr>
              <w:rPr>
                <w:rFonts w:eastAsia="Arial Unicode MS"/>
              </w:rPr>
            </w:pPr>
          </w:p>
        </w:tc>
        <w:tc>
          <w:tcPr>
            <w:tcW w:w="1920" w:type="dxa"/>
          </w:tcPr>
          <w:p w14:paraId="578DBAEC" w14:textId="77777777" w:rsidR="00461C9A" w:rsidRPr="00D82A73" w:rsidRDefault="00461C9A" w:rsidP="00F963D1">
            <w:pPr>
              <w:rPr>
                <w:rFonts w:ascii="Arial" w:eastAsia="Arial Unicode MS" w:hAnsi="Arial"/>
              </w:rPr>
            </w:pPr>
          </w:p>
        </w:tc>
        <w:tc>
          <w:tcPr>
            <w:tcW w:w="1200" w:type="dxa"/>
            <w:shd w:val="clear" w:color="auto" w:fill="auto"/>
          </w:tcPr>
          <w:p w14:paraId="7348CF7D" w14:textId="77777777" w:rsidR="00461C9A" w:rsidRPr="00D82A73" w:rsidRDefault="00461C9A" w:rsidP="00F963D1">
            <w:pPr>
              <w:rPr>
                <w:rFonts w:ascii="Arial" w:eastAsia="Arial Unicode MS" w:hAnsi="Arial"/>
              </w:rPr>
            </w:pPr>
          </w:p>
        </w:tc>
        <w:tc>
          <w:tcPr>
            <w:tcW w:w="1080" w:type="dxa"/>
            <w:shd w:val="clear" w:color="auto" w:fill="auto"/>
          </w:tcPr>
          <w:p w14:paraId="4B4CF3DB" w14:textId="77777777" w:rsidR="00461C9A" w:rsidRPr="00D82A73" w:rsidRDefault="00461C9A" w:rsidP="00F963D1">
            <w:pPr>
              <w:rPr>
                <w:rFonts w:ascii="Arial" w:eastAsia="Arial Unicode MS" w:hAnsi="Arial"/>
              </w:rPr>
            </w:pPr>
          </w:p>
        </w:tc>
        <w:tc>
          <w:tcPr>
            <w:tcW w:w="1160" w:type="dxa"/>
            <w:shd w:val="clear" w:color="auto" w:fill="auto"/>
          </w:tcPr>
          <w:p w14:paraId="623405BA" w14:textId="77777777" w:rsidR="00461C9A" w:rsidRPr="00D82A73" w:rsidRDefault="00461C9A" w:rsidP="00F963D1">
            <w:pPr>
              <w:rPr>
                <w:rFonts w:ascii="Arial" w:eastAsia="Arial Unicode MS" w:hAnsi="Arial"/>
              </w:rPr>
            </w:pPr>
          </w:p>
        </w:tc>
      </w:tr>
      <w:tr w:rsidR="00F963D1" w:rsidRPr="00D82A73" w14:paraId="23F2DADF" w14:textId="77777777" w:rsidTr="00F963D1">
        <w:trPr>
          <w:trHeight w:val="217"/>
        </w:trPr>
        <w:tc>
          <w:tcPr>
            <w:tcW w:w="2545" w:type="dxa"/>
            <w:gridSpan w:val="2"/>
          </w:tcPr>
          <w:p w14:paraId="29B75E57" w14:textId="77777777" w:rsidR="00F963D1" w:rsidRPr="00D82A73" w:rsidRDefault="00F963D1" w:rsidP="00F963D1">
            <w:pPr>
              <w:rPr>
                <w:rFonts w:eastAsia="Arial Unicode MS"/>
              </w:rPr>
            </w:pPr>
            <w:r w:rsidRPr="00D82A73">
              <w:rPr>
                <w:rFonts w:eastAsia="Arial Unicode MS"/>
              </w:rPr>
              <w:t>Frågor/id</w:t>
            </w:r>
          </w:p>
          <w:p w14:paraId="7AAAE64D" w14:textId="77777777" w:rsidR="00F963D1" w:rsidRPr="00D82A73" w:rsidRDefault="00F963D1" w:rsidP="00F963D1">
            <w:pPr>
              <w:rPr>
                <w:rFonts w:eastAsia="Arial Unicode MS"/>
              </w:rPr>
            </w:pPr>
            <w:r w:rsidRPr="00D82A73">
              <w:rPr>
                <w:rFonts w:eastAsia="Arial Unicode MS"/>
              </w:rPr>
              <w:t>(QuestionId)</w:t>
            </w:r>
          </w:p>
        </w:tc>
        <w:tc>
          <w:tcPr>
            <w:tcW w:w="3410" w:type="dxa"/>
          </w:tcPr>
          <w:p w14:paraId="095208BE" w14:textId="77777777" w:rsidR="00F963D1" w:rsidRPr="00D82A73" w:rsidRDefault="00F963D1" w:rsidP="00F963D1">
            <w:pPr>
              <w:rPr>
                <w:rFonts w:eastAsia="Arial Unicode MS"/>
              </w:rPr>
            </w:pPr>
            <w:r w:rsidRPr="00D82A73">
              <w:rPr>
                <w:rFonts w:eastAsia="Arial Unicode MS"/>
              </w:rPr>
              <w:t>Koppling till klass för frågor.</w:t>
            </w:r>
          </w:p>
        </w:tc>
        <w:tc>
          <w:tcPr>
            <w:tcW w:w="1140" w:type="dxa"/>
          </w:tcPr>
          <w:p w14:paraId="2B2622BD" w14:textId="77777777" w:rsidR="00F963D1" w:rsidRPr="00D82A73" w:rsidRDefault="00F963D1" w:rsidP="00F963D1">
            <w:pPr>
              <w:rPr>
                <w:rFonts w:eastAsia="Arial Unicode MS"/>
              </w:rPr>
            </w:pPr>
            <w:r w:rsidRPr="00D82A73">
              <w:rPr>
                <w:rFonts w:eastAsia="Arial Unicode MS"/>
              </w:rPr>
              <w:t>II</w:t>
            </w:r>
          </w:p>
        </w:tc>
        <w:tc>
          <w:tcPr>
            <w:tcW w:w="717" w:type="dxa"/>
          </w:tcPr>
          <w:p w14:paraId="710F6B99"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w:t>
            </w:r>
          </w:p>
        </w:tc>
        <w:tc>
          <w:tcPr>
            <w:tcW w:w="1803" w:type="dxa"/>
          </w:tcPr>
          <w:p w14:paraId="779FBC99" w14:textId="77777777" w:rsidR="00F963D1" w:rsidRPr="00D82A73" w:rsidRDefault="00F963D1" w:rsidP="00F963D1">
            <w:pPr>
              <w:rPr>
                <w:rFonts w:eastAsia="Arial Unicode MS"/>
              </w:rPr>
            </w:pPr>
            <w:r w:rsidRPr="00D82A73">
              <w:rPr>
                <w:rFonts w:eastAsia="Arial Unicode MS"/>
              </w:rPr>
              <w:t>Länk till array av objekt</w:t>
            </w:r>
          </w:p>
        </w:tc>
        <w:tc>
          <w:tcPr>
            <w:tcW w:w="1920" w:type="dxa"/>
          </w:tcPr>
          <w:p w14:paraId="461328B3" w14:textId="77777777" w:rsidR="00F963D1" w:rsidRPr="00D82A73" w:rsidRDefault="00F963D1" w:rsidP="00F963D1">
            <w:pPr>
              <w:rPr>
                <w:rFonts w:ascii="Arial" w:eastAsia="Arial Unicode MS" w:hAnsi="Arial"/>
              </w:rPr>
            </w:pPr>
          </w:p>
        </w:tc>
        <w:tc>
          <w:tcPr>
            <w:tcW w:w="1200" w:type="dxa"/>
            <w:shd w:val="clear" w:color="auto" w:fill="auto"/>
          </w:tcPr>
          <w:p w14:paraId="680D4340" w14:textId="77777777" w:rsidR="00F963D1" w:rsidRPr="00D82A73" w:rsidRDefault="00F963D1" w:rsidP="00F963D1">
            <w:pPr>
              <w:rPr>
                <w:rFonts w:ascii="Arial" w:eastAsia="Arial Unicode MS" w:hAnsi="Arial"/>
              </w:rPr>
            </w:pPr>
          </w:p>
        </w:tc>
        <w:tc>
          <w:tcPr>
            <w:tcW w:w="1080" w:type="dxa"/>
            <w:shd w:val="clear" w:color="auto" w:fill="auto"/>
          </w:tcPr>
          <w:p w14:paraId="5FD9E17D" w14:textId="77777777" w:rsidR="00F963D1" w:rsidRPr="00D82A73" w:rsidRDefault="00F963D1" w:rsidP="00F963D1">
            <w:pPr>
              <w:rPr>
                <w:rFonts w:ascii="Arial" w:eastAsia="Arial Unicode MS" w:hAnsi="Arial"/>
              </w:rPr>
            </w:pPr>
          </w:p>
        </w:tc>
        <w:tc>
          <w:tcPr>
            <w:tcW w:w="1160" w:type="dxa"/>
            <w:shd w:val="clear" w:color="auto" w:fill="auto"/>
          </w:tcPr>
          <w:p w14:paraId="44AC6030" w14:textId="77777777" w:rsidR="00F963D1" w:rsidRPr="00D82A73" w:rsidRDefault="00F963D1" w:rsidP="00F963D1">
            <w:pPr>
              <w:rPr>
                <w:rFonts w:ascii="Arial" w:eastAsia="Arial Unicode MS" w:hAnsi="Arial"/>
              </w:rPr>
            </w:pPr>
          </w:p>
        </w:tc>
      </w:tr>
      <w:tr w:rsidR="00F963D1" w:rsidRPr="00D82A73" w14:paraId="17A307EB" w14:textId="77777777" w:rsidTr="00F963D1">
        <w:trPr>
          <w:trHeight w:val="217"/>
        </w:trPr>
        <w:tc>
          <w:tcPr>
            <w:tcW w:w="2545" w:type="dxa"/>
            <w:gridSpan w:val="2"/>
          </w:tcPr>
          <w:p w14:paraId="36C350CA" w14:textId="77777777" w:rsidR="00F963D1" w:rsidRPr="00D82A73" w:rsidRDefault="00F963D1" w:rsidP="00F963D1">
            <w:pPr>
              <w:rPr>
                <w:rFonts w:eastAsia="Arial Unicode MS"/>
              </w:rPr>
            </w:pPr>
          </w:p>
        </w:tc>
        <w:tc>
          <w:tcPr>
            <w:tcW w:w="3410" w:type="dxa"/>
          </w:tcPr>
          <w:p w14:paraId="7DFF1C90" w14:textId="77777777" w:rsidR="00F963D1" w:rsidRPr="00D82A73" w:rsidRDefault="00F963D1" w:rsidP="00F963D1">
            <w:pPr>
              <w:rPr>
                <w:rFonts w:eastAsia="Arial Unicode MS"/>
              </w:rPr>
            </w:pPr>
          </w:p>
        </w:tc>
        <w:tc>
          <w:tcPr>
            <w:tcW w:w="1140" w:type="dxa"/>
          </w:tcPr>
          <w:p w14:paraId="3EF7AF95" w14:textId="77777777" w:rsidR="00F963D1" w:rsidRPr="00D82A73" w:rsidRDefault="00F963D1" w:rsidP="00F963D1">
            <w:pPr>
              <w:rPr>
                <w:rFonts w:eastAsia="Arial Unicode MS"/>
              </w:rPr>
            </w:pPr>
          </w:p>
        </w:tc>
        <w:tc>
          <w:tcPr>
            <w:tcW w:w="717" w:type="dxa"/>
          </w:tcPr>
          <w:p w14:paraId="3F17B6EE" w14:textId="77777777" w:rsidR="00F963D1" w:rsidRPr="00D82A73" w:rsidRDefault="00F963D1" w:rsidP="00F963D1">
            <w:pPr>
              <w:rPr>
                <w:rFonts w:eastAsia="Arial Unicode MS"/>
              </w:rPr>
            </w:pPr>
          </w:p>
        </w:tc>
        <w:tc>
          <w:tcPr>
            <w:tcW w:w="1803" w:type="dxa"/>
          </w:tcPr>
          <w:p w14:paraId="0BD18D19" w14:textId="77777777" w:rsidR="00F963D1" w:rsidRPr="00D82A73" w:rsidRDefault="00F963D1" w:rsidP="00F963D1">
            <w:pPr>
              <w:rPr>
                <w:rFonts w:eastAsia="Arial Unicode MS"/>
              </w:rPr>
            </w:pPr>
          </w:p>
        </w:tc>
        <w:tc>
          <w:tcPr>
            <w:tcW w:w="1920" w:type="dxa"/>
          </w:tcPr>
          <w:p w14:paraId="011EBA3F" w14:textId="77777777" w:rsidR="00F963D1" w:rsidRPr="00D82A73" w:rsidRDefault="00F963D1" w:rsidP="00F963D1">
            <w:pPr>
              <w:rPr>
                <w:rFonts w:ascii="Arial" w:eastAsia="Arial Unicode MS" w:hAnsi="Arial"/>
              </w:rPr>
            </w:pPr>
          </w:p>
        </w:tc>
        <w:tc>
          <w:tcPr>
            <w:tcW w:w="1200" w:type="dxa"/>
            <w:shd w:val="clear" w:color="auto" w:fill="auto"/>
          </w:tcPr>
          <w:p w14:paraId="12DBC547" w14:textId="77777777" w:rsidR="00F963D1" w:rsidRPr="00D82A73" w:rsidRDefault="00F963D1" w:rsidP="00F963D1">
            <w:pPr>
              <w:rPr>
                <w:rFonts w:ascii="Arial" w:eastAsia="Arial Unicode MS" w:hAnsi="Arial"/>
              </w:rPr>
            </w:pPr>
          </w:p>
        </w:tc>
        <w:tc>
          <w:tcPr>
            <w:tcW w:w="1080" w:type="dxa"/>
            <w:shd w:val="clear" w:color="auto" w:fill="auto"/>
          </w:tcPr>
          <w:p w14:paraId="142BE5BA" w14:textId="77777777" w:rsidR="00F963D1" w:rsidRPr="00D82A73" w:rsidRDefault="00F963D1" w:rsidP="00F963D1">
            <w:pPr>
              <w:rPr>
                <w:rFonts w:ascii="Arial" w:eastAsia="Arial Unicode MS" w:hAnsi="Arial"/>
              </w:rPr>
            </w:pPr>
          </w:p>
        </w:tc>
        <w:tc>
          <w:tcPr>
            <w:tcW w:w="1160" w:type="dxa"/>
            <w:shd w:val="clear" w:color="auto" w:fill="auto"/>
          </w:tcPr>
          <w:p w14:paraId="7318C0A2" w14:textId="77777777" w:rsidR="00F963D1" w:rsidRPr="00D82A73" w:rsidRDefault="00F963D1" w:rsidP="00F963D1">
            <w:pPr>
              <w:rPr>
                <w:rFonts w:ascii="Arial" w:eastAsia="Arial Unicode MS" w:hAnsi="Arial"/>
              </w:rPr>
            </w:pPr>
          </w:p>
        </w:tc>
      </w:tr>
      <w:tr w:rsidR="00F963D1" w:rsidRPr="00D82A73" w14:paraId="2DC0880B" w14:textId="77777777" w:rsidTr="00F963D1">
        <w:trPr>
          <w:gridBefore w:val="1"/>
          <w:wBefore w:w="15" w:type="dxa"/>
          <w:trHeight w:val="217"/>
        </w:trPr>
        <w:tc>
          <w:tcPr>
            <w:tcW w:w="7080" w:type="dxa"/>
            <w:gridSpan w:val="3"/>
            <w:shd w:val="pct25" w:color="auto" w:fill="auto"/>
          </w:tcPr>
          <w:p w14:paraId="64738462" w14:textId="77777777" w:rsidR="00F963D1" w:rsidRPr="00D82A73" w:rsidRDefault="00F963D1" w:rsidP="00F963D1">
            <w:pPr>
              <w:rPr>
                <w:b/>
              </w:rPr>
            </w:pPr>
            <w:r w:rsidRPr="00D82A73">
              <w:rPr>
                <w:b/>
              </w:rPr>
              <w:t>Associationer</w:t>
            </w:r>
          </w:p>
        </w:tc>
        <w:tc>
          <w:tcPr>
            <w:tcW w:w="7880" w:type="dxa"/>
            <w:gridSpan w:val="6"/>
            <w:shd w:val="pct25" w:color="auto" w:fill="auto"/>
          </w:tcPr>
          <w:p w14:paraId="3EAA7E6A" w14:textId="77777777" w:rsidR="00F963D1" w:rsidRPr="00D82A73" w:rsidRDefault="00F963D1" w:rsidP="00F963D1">
            <w:pPr>
              <w:rPr>
                <w:rFonts w:eastAsia="Arial Unicode MS"/>
                <w:b/>
              </w:rPr>
            </w:pPr>
            <w:r w:rsidRPr="00D82A73">
              <w:rPr>
                <w:b/>
              </w:rPr>
              <w:t>Beslutsregel</w:t>
            </w:r>
          </w:p>
        </w:tc>
      </w:tr>
      <w:tr w:rsidR="00F963D1" w:rsidRPr="00D82A73" w14:paraId="36C81EC0" w14:textId="77777777" w:rsidTr="00F963D1">
        <w:trPr>
          <w:gridBefore w:val="1"/>
          <w:wBefore w:w="15" w:type="dxa"/>
          <w:trHeight w:val="217"/>
        </w:trPr>
        <w:tc>
          <w:tcPr>
            <w:tcW w:w="7080" w:type="dxa"/>
            <w:gridSpan w:val="3"/>
          </w:tcPr>
          <w:p w14:paraId="4E2FD82D" w14:textId="77777777" w:rsidR="00F963D1" w:rsidRPr="00D82A73" w:rsidRDefault="00F963D1" w:rsidP="00F963D1">
            <w:pPr>
              <w:rPr>
                <w:rFonts w:ascii="Arial" w:eastAsia="Arial Unicode MS" w:hAnsi="Arial"/>
                <w:color w:val="000000"/>
              </w:rPr>
            </w:pPr>
            <w:r w:rsidRPr="00D82A73">
              <w:rPr>
                <w:rFonts w:ascii="Arial" w:eastAsia="Arial Unicode MS" w:hAnsi="Arial"/>
                <w:color w:val="000000"/>
              </w:rPr>
              <w:t xml:space="preserve">En formulärfråga(QuestionBlock)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Frågor (Question)</w:t>
            </w:r>
          </w:p>
        </w:tc>
        <w:tc>
          <w:tcPr>
            <w:tcW w:w="7880" w:type="dxa"/>
            <w:gridSpan w:val="6"/>
          </w:tcPr>
          <w:p w14:paraId="1C850972" w14:textId="77777777" w:rsidR="00F963D1" w:rsidRPr="00D82A73" w:rsidRDefault="00F963D1" w:rsidP="00F963D1">
            <w:pPr>
              <w:rPr>
                <w:rFonts w:ascii="Arial" w:eastAsia="Arial Unicode MS" w:hAnsi="Arial"/>
                <w:color w:val="000000"/>
              </w:rPr>
            </w:pPr>
          </w:p>
        </w:tc>
      </w:tr>
      <w:tr w:rsidR="00461C9A" w:rsidRPr="00D82A73" w14:paraId="3BEE1EAD" w14:textId="77777777" w:rsidTr="00F963D1">
        <w:trPr>
          <w:gridBefore w:val="1"/>
          <w:wBefore w:w="15" w:type="dxa"/>
          <w:trHeight w:val="217"/>
        </w:trPr>
        <w:tc>
          <w:tcPr>
            <w:tcW w:w="7080" w:type="dxa"/>
            <w:gridSpan w:val="3"/>
          </w:tcPr>
          <w:p w14:paraId="36507867" w14:textId="6B52A169" w:rsidR="00461C9A" w:rsidRPr="00D82A73" w:rsidRDefault="00461C9A" w:rsidP="00461C9A">
            <w:pPr>
              <w:rPr>
                <w:rFonts w:ascii="Arial" w:eastAsia="Arial Unicode MS" w:hAnsi="Arial"/>
                <w:color w:val="000000"/>
              </w:rPr>
            </w:pPr>
            <w:r w:rsidRPr="00D82A73">
              <w:rPr>
                <w:rFonts w:ascii="Arial" w:eastAsia="Arial Unicode MS" w:hAnsi="Arial"/>
                <w:color w:val="000000"/>
              </w:rPr>
              <w:lastRenderedPageBreak/>
              <w:t xml:space="preserve">En formulärfråga(QuestionBlock)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gridConfig (gridConfig)</w:t>
            </w:r>
          </w:p>
        </w:tc>
        <w:tc>
          <w:tcPr>
            <w:tcW w:w="7880" w:type="dxa"/>
            <w:gridSpan w:val="6"/>
          </w:tcPr>
          <w:p w14:paraId="4827DA4A" w14:textId="77777777" w:rsidR="00461C9A" w:rsidRPr="00D82A73" w:rsidRDefault="00461C9A" w:rsidP="00F963D1">
            <w:pPr>
              <w:rPr>
                <w:rFonts w:ascii="Arial" w:eastAsia="Arial Unicode MS" w:hAnsi="Arial"/>
                <w:color w:val="000000"/>
              </w:rPr>
            </w:pPr>
          </w:p>
        </w:tc>
      </w:tr>
    </w:tbl>
    <w:p w14:paraId="391BABDD" w14:textId="77777777" w:rsidR="00F963D1" w:rsidRPr="00D82A73" w:rsidRDefault="00F963D1" w:rsidP="00F963D1"/>
    <w:p w14:paraId="759D0F07" w14:textId="77777777" w:rsidR="00F963D1" w:rsidRPr="00D82A73" w:rsidRDefault="00F963D1" w:rsidP="00F963D1">
      <w:pPr>
        <w:pStyle w:val="Brdtext"/>
      </w:pPr>
    </w:p>
    <w:p w14:paraId="25568644"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26" w:name="_Toc220986033"/>
      <w:bookmarkStart w:id="127" w:name="_Toc259358477"/>
      <w:r w:rsidRPr="00D82A73">
        <w:rPr>
          <w:i/>
        </w:rPr>
        <w:t>Klass Frågegruppering (QuestionBlock)</w:t>
      </w:r>
      <w:bookmarkEnd w:id="120"/>
      <w:bookmarkEnd w:id="126"/>
      <w:bookmarkEnd w:id="127"/>
    </w:p>
    <w:p w14:paraId="0369A8F6" w14:textId="77777777" w:rsidR="00F963D1" w:rsidRPr="00D82A73" w:rsidRDefault="00F963D1" w:rsidP="00F963D1">
      <w:r w:rsidRPr="00D82A73">
        <w:t xml:space="preserve">Objektet innehåller ett block fråga och dess svarsalternativ. </w:t>
      </w:r>
      <w:r w:rsidRPr="00D82A73">
        <w:rPr>
          <w:i/>
        </w:rPr>
        <w:t xml:space="preserve"> </w:t>
      </w:r>
      <w:r w:rsidRPr="00D82A73">
        <w:t xml:space="preserve">Ett block representerar en grupp av frågor. Grupperingen kan styras av vägskäl i fråge hierarkin alternativt lämplig gruppering på grund av mängden frågor. </w:t>
      </w:r>
    </w:p>
    <w:p w14:paraId="07839912"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F963D1" w:rsidRPr="00D82A73" w14:paraId="4EDFFD3C" w14:textId="77777777" w:rsidTr="00F963D1">
        <w:trPr>
          <w:cantSplit/>
          <w:trHeight w:val="376"/>
        </w:trPr>
        <w:tc>
          <w:tcPr>
            <w:tcW w:w="2545" w:type="dxa"/>
            <w:gridSpan w:val="2"/>
            <w:vMerge w:val="restart"/>
            <w:shd w:val="pct25" w:color="auto" w:fill="auto"/>
          </w:tcPr>
          <w:p w14:paraId="5E9407C0"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6FFA4423" w14:textId="77777777" w:rsidR="00F963D1" w:rsidRPr="00D82A73" w:rsidRDefault="00F963D1" w:rsidP="00F963D1">
            <w:r w:rsidRPr="00D82A73">
              <w:t>Beskrivning</w:t>
            </w:r>
          </w:p>
        </w:tc>
        <w:tc>
          <w:tcPr>
            <w:tcW w:w="1140" w:type="dxa"/>
            <w:vMerge w:val="restart"/>
            <w:shd w:val="pct25" w:color="auto" w:fill="auto"/>
          </w:tcPr>
          <w:p w14:paraId="6F14E86D" w14:textId="77777777" w:rsidR="00F963D1" w:rsidRPr="00D82A73" w:rsidRDefault="00F963D1" w:rsidP="00F963D1">
            <w:pPr>
              <w:rPr>
                <w:rFonts w:eastAsia="Arial Unicode MS"/>
              </w:rPr>
            </w:pPr>
            <w:r w:rsidRPr="00D82A73">
              <w:t>Format</w:t>
            </w:r>
          </w:p>
        </w:tc>
        <w:tc>
          <w:tcPr>
            <w:tcW w:w="717" w:type="dxa"/>
            <w:vMerge w:val="restart"/>
            <w:shd w:val="pct25" w:color="auto" w:fill="auto"/>
          </w:tcPr>
          <w:p w14:paraId="1025853A" w14:textId="77777777" w:rsidR="00F963D1" w:rsidRPr="00D82A73" w:rsidRDefault="00F963D1" w:rsidP="00F963D1">
            <w:r w:rsidRPr="00D82A73">
              <w:t>Mult</w:t>
            </w:r>
          </w:p>
        </w:tc>
        <w:tc>
          <w:tcPr>
            <w:tcW w:w="1803" w:type="dxa"/>
            <w:vMerge w:val="restart"/>
            <w:shd w:val="pct25" w:color="auto" w:fill="auto"/>
          </w:tcPr>
          <w:p w14:paraId="0A74BDA4"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3B9BFF91"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6AA81FFC"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4657973A" w14:textId="77777777" w:rsidTr="00F963D1">
        <w:trPr>
          <w:cantSplit/>
          <w:trHeight w:val="375"/>
        </w:trPr>
        <w:tc>
          <w:tcPr>
            <w:tcW w:w="2545" w:type="dxa"/>
            <w:gridSpan w:val="2"/>
            <w:vMerge/>
            <w:shd w:val="pct25" w:color="auto" w:fill="auto"/>
          </w:tcPr>
          <w:p w14:paraId="0202B5DA" w14:textId="77777777" w:rsidR="00F963D1" w:rsidRPr="00D82A73" w:rsidRDefault="00F963D1" w:rsidP="00F963D1"/>
        </w:tc>
        <w:tc>
          <w:tcPr>
            <w:tcW w:w="3410" w:type="dxa"/>
            <w:vMerge/>
            <w:shd w:val="pct25" w:color="auto" w:fill="auto"/>
          </w:tcPr>
          <w:p w14:paraId="3D071183" w14:textId="77777777" w:rsidR="00F963D1" w:rsidRPr="00D82A73" w:rsidRDefault="00F963D1" w:rsidP="00F963D1"/>
        </w:tc>
        <w:tc>
          <w:tcPr>
            <w:tcW w:w="1140" w:type="dxa"/>
            <w:vMerge/>
            <w:shd w:val="pct25" w:color="auto" w:fill="auto"/>
          </w:tcPr>
          <w:p w14:paraId="5337939A" w14:textId="77777777" w:rsidR="00F963D1" w:rsidRPr="00D82A73" w:rsidRDefault="00F963D1" w:rsidP="00F963D1"/>
        </w:tc>
        <w:tc>
          <w:tcPr>
            <w:tcW w:w="717" w:type="dxa"/>
            <w:vMerge/>
            <w:shd w:val="pct25" w:color="auto" w:fill="auto"/>
          </w:tcPr>
          <w:p w14:paraId="16265097" w14:textId="77777777" w:rsidR="00F963D1" w:rsidRPr="00D82A73" w:rsidRDefault="00F963D1" w:rsidP="00F963D1"/>
        </w:tc>
        <w:tc>
          <w:tcPr>
            <w:tcW w:w="1803" w:type="dxa"/>
            <w:vMerge/>
            <w:shd w:val="pct25" w:color="auto" w:fill="auto"/>
          </w:tcPr>
          <w:p w14:paraId="56EE7BEF" w14:textId="77777777" w:rsidR="00F963D1" w:rsidRPr="00D82A73" w:rsidRDefault="00F963D1" w:rsidP="00F963D1"/>
        </w:tc>
        <w:tc>
          <w:tcPr>
            <w:tcW w:w="1920" w:type="dxa"/>
            <w:vMerge/>
            <w:shd w:val="pct25" w:color="auto" w:fill="auto"/>
          </w:tcPr>
          <w:p w14:paraId="161559D1" w14:textId="77777777" w:rsidR="00F963D1" w:rsidRPr="00D82A73" w:rsidRDefault="00F963D1" w:rsidP="00F963D1"/>
        </w:tc>
        <w:tc>
          <w:tcPr>
            <w:tcW w:w="1200" w:type="dxa"/>
            <w:tcBorders>
              <w:bottom w:val="single" w:sz="4" w:space="0" w:color="auto"/>
            </w:tcBorders>
            <w:shd w:val="pct25" w:color="auto" w:fill="auto"/>
          </w:tcPr>
          <w:p w14:paraId="4C23602C"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042D4923"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585B6C53" w14:textId="77777777" w:rsidR="00F963D1" w:rsidRPr="00D82A73" w:rsidRDefault="00F963D1" w:rsidP="00F963D1">
            <w:pPr>
              <w:rPr>
                <w:rFonts w:eastAsia="Arial Unicode MS"/>
              </w:rPr>
            </w:pPr>
          </w:p>
        </w:tc>
      </w:tr>
      <w:tr w:rsidR="00F963D1" w:rsidRPr="00D82A73" w14:paraId="7E5FBA08" w14:textId="77777777" w:rsidTr="00F963D1">
        <w:trPr>
          <w:trHeight w:val="217"/>
        </w:trPr>
        <w:tc>
          <w:tcPr>
            <w:tcW w:w="2545" w:type="dxa"/>
            <w:gridSpan w:val="2"/>
          </w:tcPr>
          <w:p w14:paraId="29515534" w14:textId="77777777" w:rsidR="00F963D1" w:rsidRPr="00D82A73" w:rsidRDefault="00F963D1" w:rsidP="00F963D1">
            <w:pPr>
              <w:rPr>
                <w:rFonts w:eastAsia="Arial Unicode MS"/>
              </w:rPr>
            </w:pPr>
            <w:r w:rsidRPr="00D82A73">
              <w:rPr>
                <w:rFonts w:eastAsia="Arial Unicode MS"/>
              </w:rPr>
              <w:t>(BlockNumber)</w:t>
            </w:r>
          </w:p>
        </w:tc>
        <w:tc>
          <w:tcPr>
            <w:tcW w:w="3410" w:type="dxa"/>
          </w:tcPr>
          <w:p w14:paraId="303E6A28" w14:textId="77777777" w:rsidR="00F963D1" w:rsidRPr="00D82A73" w:rsidRDefault="00F963D1" w:rsidP="00F963D1">
            <w:pPr>
              <w:rPr>
                <w:rFonts w:eastAsia="Arial Unicode MS"/>
              </w:rPr>
            </w:pPr>
            <w:proofErr w:type="gramStart"/>
            <w:r w:rsidRPr="00D82A73">
              <w:rPr>
                <w:rFonts w:eastAsia="Arial Unicode MS"/>
              </w:rPr>
              <w:t>Grupperingsbegrepp  av</w:t>
            </w:r>
            <w:proofErr w:type="gramEnd"/>
            <w:r w:rsidRPr="00D82A73">
              <w:rPr>
                <w:rFonts w:eastAsia="Arial Unicode MS"/>
              </w:rPr>
              <w:t xml:space="preserve"> frågor. Frågans nummer i nummerserie. Används för att indikera hur långt användaren har kommit i formuläret.</w:t>
            </w:r>
          </w:p>
          <w:p w14:paraId="657B5832" w14:textId="77777777" w:rsidR="00F963D1" w:rsidRPr="00D82A73" w:rsidRDefault="00F963D1" w:rsidP="00F963D1">
            <w:pPr>
              <w:rPr>
                <w:rFonts w:eastAsia="Arial Unicode MS"/>
              </w:rPr>
            </w:pPr>
            <w:r w:rsidRPr="00D82A73">
              <w:rPr>
                <w:rFonts w:eastAsia="Arial Unicode MS"/>
              </w:rPr>
              <w:t>T.ex Fråga nummer 1 (av 10).</w:t>
            </w:r>
          </w:p>
        </w:tc>
        <w:tc>
          <w:tcPr>
            <w:tcW w:w="1140" w:type="dxa"/>
          </w:tcPr>
          <w:p w14:paraId="47F363EF" w14:textId="77777777" w:rsidR="00F963D1" w:rsidRPr="00D82A73" w:rsidRDefault="00F963D1" w:rsidP="00F963D1">
            <w:pPr>
              <w:rPr>
                <w:rFonts w:eastAsia="Arial Unicode MS"/>
              </w:rPr>
            </w:pPr>
            <w:r w:rsidRPr="00D82A73">
              <w:rPr>
                <w:rFonts w:eastAsia="Arial Unicode MS"/>
              </w:rPr>
              <w:t>VÄ</w:t>
            </w:r>
          </w:p>
        </w:tc>
        <w:tc>
          <w:tcPr>
            <w:tcW w:w="717" w:type="dxa"/>
          </w:tcPr>
          <w:p w14:paraId="5F4DA5A2" w14:textId="77777777" w:rsidR="00F963D1" w:rsidRPr="00D82A73" w:rsidRDefault="00F963D1" w:rsidP="00F963D1">
            <w:pPr>
              <w:rPr>
                <w:rFonts w:eastAsia="Arial Unicode MS"/>
              </w:rPr>
            </w:pPr>
            <w:r w:rsidRPr="00D82A73">
              <w:rPr>
                <w:rFonts w:eastAsia="Arial Unicode MS"/>
              </w:rPr>
              <w:t>1</w:t>
            </w:r>
          </w:p>
        </w:tc>
        <w:tc>
          <w:tcPr>
            <w:tcW w:w="1803" w:type="dxa"/>
          </w:tcPr>
          <w:p w14:paraId="40D82193" w14:textId="77777777" w:rsidR="00F963D1" w:rsidRPr="00D82A73" w:rsidRDefault="00F963D1" w:rsidP="00F963D1">
            <w:pPr>
              <w:rPr>
                <w:rFonts w:eastAsia="Arial Unicode MS"/>
              </w:rPr>
            </w:pPr>
          </w:p>
        </w:tc>
        <w:tc>
          <w:tcPr>
            <w:tcW w:w="1920" w:type="dxa"/>
          </w:tcPr>
          <w:p w14:paraId="3E8CE98E" w14:textId="77777777" w:rsidR="00F963D1" w:rsidRPr="00D82A73" w:rsidRDefault="00F963D1" w:rsidP="00F963D1">
            <w:pPr>
              <w:rPr>
                <w:rFonts w:ascii="Arial" w:eastAsia="Arial Unicode MS" w:hAnsi="Arial"/>
              </w:rPr>
            </w:pPr>
          </w:p>
        </w:tc>
        <w:tc>
          <w:tcPr>
            <w:tcW w:w="1200" w:type="dxa"/>
            <w:shd w:val="clear" w:color="auto" w:fill="auto"/>
          </w:tcPr>
          <w:p w14:paraId="3EE8CEAB" w14:textId="77777777" w:rsidR="00F963D1" w:rsidRPr="00D82A73" w:rsidRDefault="00F963D1" w:rsidP="00F963D1">
            <w:pPr>
              <w:rPr>
                <w:rFonts w:ascii="Arial" w:eastAsia="Arial Unicode MS" w:hAnsi="Arial"/>
              </w:rPr>
            </w:pPr>
          </w:p>
        </w:tc>
        <w:tc>
          <w:tcPr>
            <w:tcW w:w="1080" w:type="dxa"/>
            <w:shd w:val="clear" w:color="auto" w:fill="auto"/>
          </w:tcPr>
          <w:p w14:paraId="044D470C" w14:textId="77777777" w:rsidR="00F963D1" w:rsidRPr="00D82A73" w:rsidRDefault="00F963D1" w:rsidP="00F963D1">
            <w:pPr>
              <w:rPr>
                <w:rFonts w:ascii="Arial" w:eastAsia="Arial Unicode MS" w:hAnsi="Arial"/>
              </w:rPr>
            </w:pPr>
          </w:p>
        </w:tc>
        <w:tc>
          <w:tcPr>
            <w:tcW w:w="1160" w:type="dxa"/>
            <w:shd w:val="clear" w:color="auto" w:fill="auto"/>
          </w:tcPr>
          <w:p w14:paraId="23AB516E" w14:textId="77777777" w:rsidR="00F963D1" w:rsidRPr="00D82A73" w:rsidRDefault="00F963D1" w:rsidP="00F963D1">
            <w:pPr>
              <w:rPr>
                <w:rFonts w:ascii="Arial" w:eastAsia="Arial Unicode MS" w:hAnsi="Arial"/>
              </w:rPr>
            </w:pPr>
          </w:p>
        </w:tc>
      </w:tr>
      <w:tr w:rsidR="00F963D1" w:rsidRPr="00D82A73" w14:paraId="2911342C" w14:textId="77777777" w:rsidTr="00F963D1">
        <w:trPr>
          <w:trHeight w:val="217"/>
        </w:trPr>
        <w:tc>
          <w:tcPr>
            <w:tcW w:w="2545" w:type="dxa"/>
            <w:gridSpan w:val="2"/>
          </w:tcPr>
          <w:p w14:paraId="3970B347" w14:textId="77777777" w:rsidR="00F963D1" w:rsidRPr="00D82A73" w:rsidRDefault="00F963D1" w:rsidP="00F963D1">
            <w:pPr>
              <w:rPr>
                <w:rFonts w:eastAsia="Arial Unicode MS"/>
              </w:rPr>
            </w:pPr>
            <w:r w:rsidRPr="00D82A73">
              <w:rPr>
                <w:rFonts w:eastAsia="Arial Unicode MS"/>
              </w:rPr>
              <w:t>Rubrik</w:t>
            </w:r>
          </w:p>
          <w:p w14:paraId="339A73B3" w14:textId="77777777" w:rsidR="00F963D1" w:rsidRPr="00D82A73" w:rsidRDefault="00F963D1" w:rsidP="00F963D1">
            <w:pPr>
              <w:rPr>
                <w:rFonts w:eastAsia="Arial Unicode MS"/>
              </w:rPr>
            </w:pPr>
            <w:r w:rsidRPr="00D82A73">
              <w:rPr>
                <w:rFonts w:eastAsia="Arial Unicode MS"/>
              </w:rPr>
              <w:t>(Subject)</w:t>
            </w:r>
          </w:p>
        </w:tc>
        <w:tc>
          <w:tcPr>
            <w:tcW w:w="3410" w:type="dxa"/>
          </w:tcPr>
          <w:p w14:paraId="475569C0" w14:textId="77777777" w:rsidR="00F963D1" w:rsidRPr="00D82A73" w:rsidRDefault="00F963D1" w:rsidP="00F963D1">
            <w:pPr>
              <w:rPr>
                <w:rFonts w:eastAsia="Arial Unicode MS"/>
              </w:rPr>
            </w:pPr>
            <w:r w:rsidRPr="00D82A73">
              <w:rPr>
                <w:rFonts w:eastAsia="Arial Unicode MS"/>
              </w:rPr>
              <w:t>Blockets rubrik.</w:t>
            </w:r>
          </w:p>
          <w:p w14:paraId="32C6CEC8" w14:textId="77777777" w:rsidR="00F963D1" w:rsidRPr="00D82A73" w:rsidRDefault="00F963D1" w:rsidP="00F963D1">
            <w:pPr>
              <w:rPr>
                <w:rFonts w:eastAsia="Arial Unicode MS"/>
              </w:rPr>
            </w:pPr>
            <w:r w:rsidRPr="00D82A73">
              <w:rPr>
                <w:rFonts w:eastAsia="Arial Unicode MS"/>
              </w:rPr>
              <w:t>T.ex Medicin.</w:t>
            </w:r>
          </w:p>
        </w:tc>
        <w:tc>
          <w:tcPr>
            <w:tcW w:w="1140" w:type="dxa"/>
          </w:tcPr>
          <w:p w14:paraId="0FF794F1" w14:textId="77777777" w:rsidR="00F963D1" w:rsidRPr="00D82A73" w:rsidRDefault="00F963D1" w:rsidP="00F963D1">
            <w:pPr>
              <w:rPr>
                <w:rFonts w:eastAsia="Arial Unicode MS"/>
              </w:rPr>
            </w:pPr>
            <w:r w:rsidRPr="00D82A73">
              <w:rPr>
                <w:rFonts w:eastAsia="Arial Unicode MS"/>
              </w:rPr>
              <w:t>TXT</w:t>
            </w:r>
          </w:p>
        </w:tc>
        <w:tc>
          <w:tcPr>
            <w:tcW w:w="717" w:type="dxa"/>
          </w:tcPr>
          <w:p w14:paraId="2819A390"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AA4A61F" w14:textId="77777777" w:rsidR="00F963D1" w:rsidRPr="00D82A73" w:rsidRDefault="00F963D1" w:rsidP="00F963D1">
            <w:pPr>
              <w:rPr>
                <w:rFonts w:eastAsia="Arial Unicode MS"/>
              </w:rPr>
            </w:pPr>
          </w:p>
        </w:tc>
        <w:tc>
          <w:tcPr>
            <w:tcW w:w="1920" w:type="dxa"/>
          </w:tcPr>
          <w:p w14:paraId="1985F929" w14:textId="77777777" w:rsidR="00F963D1" w:rsidRPr="00D82A73" w:rsidRDefault="00F963D1" w:rsidP="00F963D1">
            <w:pPr>
              <w:rPr>
                <w:rFonts w:ascii="Arial" w:eastAsia="Arial Unicode MS" w:hAnsi="Arial"/>
              </w:rPr>
            </w:pPr>
          </w:p>
        </w:tc>
        <w:tc>
          <w:tcPr>
            <w:tcW w:w="1200" w:type="dxa"/>
            <w:shd w:val="clear" w:color="auto" w:fill="auto"/>
          </w:tcPr>
          <w:p w14:paraId="43B46426" w14:textId="77777777" w:rsidR="00F963D1" w:rsidRPr="00D82A73" w:rsidRDefault="00F963D1" w:rsidP="00F963D1">
            <w:pPr>
              <w:rPr>
                <w:rFonts w:ascii="Arial" w:eastAsia="Arial Unicode MS" w:hAnsi="Arial"/>
              </w:rPr>
            </w:pPr>
          </w:p>
        </w:tc>
        <w:tc>
          <w:tcPr>
            <w:tcW w:w="1080" w:type="dxa"/>
            <w:shd w:val="clear" w:color="auto" w:fill="auto"/>
          </w:tcPr>
          <w:p w14:paraId="7A72DFDE" w14:textId="77777777" w:rsidR="00F963D1" w:rsidRPr="00D82A73" w:rsidRDefault="00F963D1" w:rsidP="00F963D1">
            <w:pPr>
              <w:rPr>
                <w:rFonts w:ascii="Arial" w:eastAsia="Arial Unicode MS" w:hAnsi="Arial"/>
              </w:rPr>
            </w:pPr>
          </w:p>
        </w:tc>
        <w:tc>
          <w:tcPr>
            <w:tcW w:w="1160" w:type="dxa"/>
            <w:shd w:val="clear" w:color="auto" w:fill="auto"/>
          </w:tcPr>
          <w:p w14:paraId="24032E3A" w14:textId="77777777" w:rsidR="00F963D1" w:rsidRPr="00D82A73" w:rsidRDefault="00F963D1" w:rsidP="00F963D1">
            <w:pPr>
              <w:rPr>
                <w:rFonts w:ascii="Arial" w:eastAsia="Arial Unicode MS" w:hAnsi="Arial"/>
              </w:rPr>
            </w:pPr>
          </w:p>
        </w:tc>
      </w:tr>
      <w:tr w:rsidR="00F963D1" w:rsidRPr="00D82A73" w14:paraId="5965B298" w14:textId="77777777" w:rsidTr="00F963D1">
        <w:trPr>
          <w:trHeight w:val="217"/>
        </w:trPr>
        <w:tc>
          <w:tcPr>
            <w:tcW w:w="2545" w:type="dxa"/>
            <w:gridSpan w:val="2"/>
          </w:tcPr>
          <w:p w14:paraId="140B524E" w14:textId="77777777" w:rsidR="00F963D1" w:rsidRPr="00D82A73" w:rsidRDefault="00F963D1" w:rsidP="00F963D1">
            <w:pPr>
              <w:rPr>
                <w:rFonts w:eastAsia="Arial Unicode MS"/>
              </w:rPr>
            </w:pPr>
            <w:r w:rsidRPr="00D82A73">
              <w:rPr>
                <w:rFonts w:eastAsia="Arial Unicode MS"/>
              </w:rPr>
              <w:t>Beskrivning</w:t>
            </w:r>
          </w:p>
          <w:p w14:paraId="11613768" w14:textId="77777777" w:rsidR="00F963D1" w:rsidRPr="00D82A73" w:rsidRDefault="00F963D1" w:rsidP="00F963D1">
            <w:pPr>
              <w:rPr>
                <w:rFonts w:eastAsia="Arial Unicode MS"/>
              </w:rPr>
            </w:pPr>
            <w:r w:rsidRPr="00D82A73">
              <w:rPr>
                <w:rFonts w:eastAsia="Arial Unicode MS"/>
              </w:rPr>
              <w:t>(Description)</w:t>
            </w:r>
          </w:p>
        </w:tc>
        <w:tc>
          <w:tcPr>
            <w:tcW w:w="3410" w:type="dxa"/>
          </w:tcPr>
          <w:p w14:paraId="599745AE" w14:textId="77777777" w:rsidR="00F963D1" w:rsidRPr="00D82A73" w:rsidRDefault="00F963D1" w:rsidP="00F963D1">
            <w:pPr>
              <w:rPr>
                <w:rFonts w:eastAsia="Arial Unicode MS"/>
              </w:rPr>
            </w:pPr>
            <w:r w:rsidRPr="00D82A73">
              <w:rPr>
                <w:rFonts w:eastAsia="Arial Unicode MS"/>
              </w:rPr>
              <w:t>Beskrivande text.</w:t>
            </w:r>
          </w:p>
          <w:p w14:paraId="1B590732" w14:textId="77777777" w:rsidR="00F963D1" w:rsidRPr="00D82A73" w:rsidRDefault="00F963D1" w:rsidP="00F963D1">
            <w:pPr>
              <w:rPr>
                <w:rFonts w:eastAsia="Arial Unicode MS"/>
              </w:rPr>
            </w:pPr>
            <w:r w:rsidRPr="00D82A73">
              <w:rPr>
                <w:rFonts w:eastAsia="Arial Unicode MS"/>
              </w:rPr>
              <w:t>Stöder kodverk ”DocBook” Se tidbokningskontraktet!!</w:t>
            </w:r>
          </w:p>
          <w:p w14:paraId="4175BA9E" w14:textId="77777777" w:rsidR="00F963D1" w:rsidRPr="00D82A73" w:rsidRDefault="00F963D1" w:rsidP="00F963D1">
            <w:pPr>
              <w:rPr>
                <w:rFonts w:eastAsia="Arial Unicode MS"/>
              </w:rPr>
            </w:pPr>
            <w:r w:rsidRPr="00D82A73">
              <w:rPr>
                <w:rFonts w:eastAsia="Arial Unicode MS"/>
              </w:rPr>
              <w:t>T.ex här skall du lämna information kring din medicinering.</w:t>
            </w:r>
          </w:p>
        </w:tc>
        <w:tc>
          <w:tcPr>
            <w:tcW w:w="1140" w:type="dxa"/>
          </w:tcPr>
          <w:p w14:paraId="5C8514BE" w14:textId="77777777" w:rsidR="00F963D1" w:rsidRPr="00D82A73" w:rsidRDefault="00F963D1" w:rsidP="00F963D1">
            <w:pPr>
              <w:rPr>
                <w:rFonts w:eastAsia="Arial Unicode MS"/>
              </w:rPr>
            </w:pPr>
            <w:r w:rsidRPr="00D82A73">
              <w:rPr>
                <w:rFonts w:eastAsia="Arial Unicode MS"/>
              </w:rPr>
              <w:t>TXT</w:t>
            </w:r>
          </w:p>
        </w:tc>
        <w:tc>
          <w:tcPr>
            <w:tcW w:w="717" w:type="dxa"/>
          </w:tcPr>
          <w:p w14:paraId="78799297"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6AF99554" w14:textId="77777777" w:rsidR="00F963D1" w:rsidRPr="00D82A73" w:rsidRDefault="00F963D1" w:rsidP="00F963D1">
            <w:pPr>
              <w:rPr>
                <w:rFonts w:eastAsia="Arial Unicode MS"/>
              </w:rPr>
            </w:pPr>
            <w:r w:rsidRPr="00D82A73">
              <w:rPr>
                <w:rFonts w:eastAsia="Arial Unicode MS"/>
              </w:rPr>
              <w:t>Text kan kodas enligt DocBook.</w:t>
            </w:r>
          </w:p>
        </w:tc>
        <w:tc>
          <w:tcPr>
            <w:tcW w:w="1920" w:type="dxa"/>
          </w:tcPr>
          <w:p w14:paraId="03E295B4" w14:textId="77777777" w:rsidR="00F963D1" w:rsidRPr="00D82A73" w:rsidRDefault="00F963D1" w:rsidP="00F963D1">
            <w:pPr>
              <w:rPr>
                <w:rFonts w:ascii="Arial" w:eastAsia="Arial Unicode MS" w:hAnsi="Arial"/>
              </w:rPr>
            </w:pPr>
          </w:p>
        </w:tc>
        <w:tc>
          <w:tcPr>
            <w:tcW w:w="1200" w:type="dxa"/>
            <w:shd w:val="clear" w:color="auto" w:fill="auto"/>
          </w:tcPr>
          <w:p w14:paraId="2695DA4E" w14:textId="77777777" w:rsidR="00F963D1" w:rsidRPr="00D82A73" w:rsidRDefault="00F963D1" w:rsidP="00F963D1">
            <w:pPr>
              <w:rPr>
                <w:rFonts w:ascii="Arial" w:eastAsia="Arial Unicode MS" w:hAnsi="Arial"/>
              </w:rPr>
            </w:pPr>
          </w:p>
        </w:tc>
        <w:tc>
          <w:tcPr>
            <w:tcW w:w="1080" w:type="dxa"/>
            <w:shd w:val="clear" w:color="auto" w:fill="auto"/>
          </w:tcPr>
          <w:p w14:paraId="5DE4B9DA" w14:textId="77777777" w:rsidR="00F963D1" w:rsidRPr="00D82A73" w:rsidRDefault="00F963D1" w:rsidP="00F963D1">
            <w:pPr>
              <w:rPr>
                <w:rFonts w:ascii="Arial" w:eastAsia="Arial Unicode MS" w:hAnsi="Arial"/>
              </w:rPr>
            </w:pPr>
          </w:p>
        </w:tc>
        <w:tc>
          <w:tcPr>
            <w:tcW w:w="1160" w:type="dxa"/>
            <w:shd w:val="clear" w:color="auto" w:fill="auto"/>
          </w:tcPr>
          <w:p w14:paraId="2ABAC008" w14:textId="77777777" w:rsidR="00F963D1" w:rsidRPr="00D82A73" w:rsidRDefault="00F963D1" w:rsidP="00F963D1">
            <w:pPr>
              <w:rPr>
                <w:rFonts w:ascii="Arial" w:eastAsia="Arial Unicode MS" w:hAnsi="Arial"/>
              </w:rPr>
            </w:pPr>
          </w:p>
        </w:tc>
      </w:tr>
      <w:tr w:rsidR="00F963D1" w:rsidRPr="00D82A73" w14:paraId="52253B08" w14:textId="77777777" w:rsidTr="00F963D1">
        <w:trPr>
          <w:trHeight w:val="217"/>
        </w:trPr>
        <w:tc>
          <w:tcPr>
            <w:tcW w:w="2545" w:type="dxa"/>
            <w:gridSpan w:val="2"/>
          </w:tcPr>
          <w:p w14:paraId="2D815A32" w14:textId="77777777" w:rsidR="00F963D1" w:rsidRPr="00D82A73" w:rsidRDefault="00F963D1" w:rsidP="00F963D1">
            <w:pPr>
              <w:rPr>
                <w:rFonts w:eastAsia="Arial Unicode MS"/>
              </w:rPr>
            </w:pPr>
            <w:r w:rsidRPr="00D82A73">
              <w:rPr>
                <w:rFonts w:eastAsia="Arial Unicode MS"/>
              </w:rPr>
              <w:t>(InformationURL)</w:t>
            </w:r>
          </w:p>
        </w:tc>
        <w:tc>
          <w:tcPr>
            <w:tcW w:w="3410" w:type="dxa"/>
          </w:tcPr>
          <w:p w14:paraId="566DF5FF" w14:textId="77777777" w:rsidR="00F963D1" w:rsidRPr="00D82A73" w:rsidRDefault="00F963D1" w:rsidP="00F963D1">
            <w:pPr>
              <w:rPr>
                <w:rFonts w:eastAsia="Arial Unicode MS"/>
              </w:rPr>
            </w:pPr>
            <w:r w:rsidRPr="00D82A73">
              <w:rPr>
                <w:rFonts w:eastAsia="Arial Unicode MS"/>
              </w:rPr>
              <w:t>URL till hjälpsida/mer information.</w:t>
            </w:r>
          </w:p>
        </w:tc>
        <w:tc>
          <w:tcPr>
            <w:tcW w:w="1140" w:type="dxa"/>
          </w:tcPr>
          <w:p w14:paraId="53831C90" w14:textId="77777777" w:rsidR="00F963D1" w:rsidRPr="00D82A73" w:rsidRDefault="00F963D1" w:rsidP="00F963D1">
            <w:pPr>
              <w:rPr>
                <w:rFonts w:eastAsia="Arial Unicode MS"/>
              </w:rPr>
            </w:pPr>
            <w:r w:rsidRPr="00D82A73">
              <w:rPr>
                <w:rFonts w:eastAsia="Arial Unicode MS"/>
              </w:rPr>
              <w:t>TXT</w:t>
            </w:r>
          </w:p>
        </w:tc>
        <w:tc>
          <w:tcPr>
            <w:tcW w:w="717" w:type="dxa"/>
          </w:tcPr>
          <w:p w14:paraId="67EBB3D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585F8F7B" w14:textId="77777777" w:rsidR="00F963D1" w:rsidRPr="00D82A73" w:rsidRDefault="00F963D1" w:rsidP="00F963D1">
            <w:pPr>
              <w:rPr>
                <w:rFonts w:eastAsia="Arial Unicode MS"/>
              </w:rPr>
            </w:pPr>
            <w:r w:rsidRPr="00D82A73">
              <w:rPr>
                <w:rFonts w:eastAsia="Arial Unicode MS"/>
              </w:rPr>
              <w:t>(InformationURL)</w:t>
            </w:r>
          </w:p>
        </w:tc>
        <w:tc>
          <w:tcPr>
            <w:tcW w:w="1920" w:type="dxa"/>
          </w:tcPr>
          <w:p w14:paraId="651040FE" w14:textId="77777777" w:rsidR="00F963D1" w:rsidRPr="00D82A73" w:rsidRDefault="00F963D1" w:rsidP="00F963D1">
            <w:pPr>
              <w:rPr>
                <w:rFonts w:ascii="Arial" w:eastAsia="Arial Unicode MS" w:hAnsi="Arial"/>
              </w:rPr>
            </w:pPr>
          </w:p>
        </w:tc>
        <w:tc>
          <w:tcPr>
            <w:tcW w:w="1200" w:type="dxa"/>
            <w:shd w:val="clear" w:color="auto" w:fill="auto"/>
          </w:tcPr>
          <w:p w14:paraId="3B9A2BE9" w14:textId="77777777" w:rsidR="00F963D1" w:rsidRPr="00D82A73" w:rsidRDefault="00F963D1" w:rsidP="00F963D1">
            <w:pPr>
              <w:rPr>
                <w:rFonts w:ascii="Arial" w:eastAsia="Arial Unicode MS" w:hAnsi="Arial"/>
              </w:rPr>
            </w:pPr>
          </w:p>
        </w:tc>
        <w:tc>
          <w:tcPr>
            <w:tcW w:w="1080" w:type="dxa"/>
            <w:shd w:val="clear" w:color="auto" w:fill="auto"/>
          </w:tcPr>
          <w:p w14:paraId="2493691B" w14:textId="77777777" w:rsidR="00F963D1" w:rsidRPr="00D82A73" w:rsidRDefault="00F963D1" w:rsidP="00F963D1">
            <w:pPr>
              <w:rPr>
                <w:rFonts w:ascii="Arial" w:eastAsia="Arial Unicode MS" w:hAnsi="Arial"/>
              </w:rPr>
            </w:pPr>
          </w:p>
        </w:tc>
        <w:tc>
          <w:tcPr>
            <w:tcW w:w="1160" w:type="dxa"/>
            <w:shd w:val="clear" w:color="auto" w:fill="auto"/>
          </w:tcPr>
          <w:p w14:paraId="4633F405" w14:textId="77777777" w:rsidR="00F963D1" w:rsidRPr="00D82A73" w:rsidRDefault="00F963D1" w:rsidP="00F963D1">
            <w:pPr>
              <w:rPr>
                <w:rFonts w:ascii="Arial" w:eastAsia="Arial Unicode MS" w:hAnsi="Arial"/>
              </w:rPr>
            </w:pPr>
          </w:p>
        </w:tc>
      </w:tr>
      <w:tr w:rsidR="00F963D1" w:rsidRPr="00D82A73" w14:paraId="1BD4A220" w14:textId="77777777" w:rsidTr="00F963D1">
        <w:trPr>
          <w:trHeight w:val="217"/>
        </w:trPr>
        <w:tc>
          <w:tcPr>
            <w:tcW w:w="2545" w:type="dxa"/>
            <w:gridSpan w:val="2"/>
          </w:tcPr>
          <w:p w14:paraId="79568C3A" w14:textId="77777777" w:rsidR="00F963D1" w:rsidRPr="00D82A73" w:rsidRDefault="00F963D1" w:rsidP="00F963D1">
            <w:pPr>
              <w:rPr>
                <w:rFonts w:eastAsia="Arial Unicode MS"/>
              </w:rPr>
            </w:pPr>
            <w:r w:rsidRPr="00D82A73">
              <w:rPr>
                <w:rFonts w:eastAsia="Arial Unicode MS"/>
              </w:rPr>
              <w:t>(NumberOfQuestions)</w:t>
            </w:r>
          </w:p>
        </w:tc>
        <w:tc>
          <w:tcPr>
            <w:tcW w:w="3410" w:type="dxa"/>
          </w:tcPr>
          <w:p w14:paraId="084E839C" w14:textId="77777777" w:rsidR="00F963D1" w:rsidRPr="00D82A73" w:rsidRDefault="00F963D1" w:rsidP="00F963D1">
            <w:pPr>
              <w:rPr>
                <w:rFonts w:eastAsia="Arial Unicode MS"/>
              </w:rPr>
            </w:pPr>
            <w:r w:rsidRPr="00D82A73">
              <w:rPr>
                <w:rFonts w:eastAsia="Arial Unicode MS"/>
              </w:rPr>
              <w:t>Antal frågor tillhörande blocket.</w:t>
            </w:r>
          </w:p>
          <w:p w14:paraId="471BB8EF" w14:textId="77777777" w:rsidR="00F963D1" w:rsidRPr="00D82A73" w:rsidRDefault="00F963D1" w:rsidP="00F963D1">
            <w:pPr>
              <w:rPr>
                <w:rFonts w:eastAsia="Arial Unicode MS"/>
              </w:rPr>
            </w:pPr>
            <w:r w:rsidRPr="00D82A73">
              <w:rPr>
                <w:rFonts w:eastAsia="Arial Unicode MS"/>
              </w:rPr>
              <w:t>T.ex. 10</w:t>
            </w:r>
          </w:p>
        </w:tc>
        <w:tc>
          <w:tcPr>
            <w:tcW w:w="1140" w:type="dxa"/>
          </w:tcPr>
          <w:p w14:paraId="0D928AAF" w14:textId="77777777" w:rsidR="00F963D1" w:rsidRPr="00D82A73" w:rsidRDefault="00F963D1" w:rsidP="00F963D1">
            <w:pPr>
              <w:rPr>
                <w:rFonts w:eastAsia="Arial Unicode MS"/>
              </w:rPr>
            </w:pPr>
            <w:r w:rsidRPr="00D82A73">
              <w:rPr>
                <w:rFonts w:eastAsia="Arial Unicode MS"/>
              </w:rPr>
              <w:t>VÄ</w:t>
            </w:r>
          </w:p>
        </w:tc>
        <w:tc>
          <w:tcPr>
            <w:tcW w:w="717" w:type="dxa"/>
          </w:tcPr>
          <w:p w14:paraId="49DF1797"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0E98E8A8" w14:textId="77777777" w:rsidR="00F963D1" w:rsidRPr="00D82A73" w:rsidRDefault="00F963D1" w:rsidP="00F963D1">
            <w:pPr>
              <w:rPr>
                <w:rFonts w:eastAsia="Arial Unicode MS"/>
              </w:rPr>
            </w:pPr>
          </w:p>
        </w:tc>
        <w:tc>
          <w:tcPr>
            <w:tcW w:w="1920" w:type="dxa"/>
          </w:tcPr>
          <w:p w14:paraId="1B221E9E" w14:textId="77777777" w:rsidR="00F963D1" w:rsidRPr="00D82A73" w:rsidRDefault="00F963D1" w:rsidP="00F963D1">
            <w:pPr>
              <w:rPr>
                <w:rFonts w:ascii="Arial" w:eastAsia="Arial Unicode MS" w:hAnsi="Arial"/>
              </w:rPr>
            </w:pPr>
          </w:p>
        </w:tc>
        <w:tc>
          <w:tcPr>
            <w:tcW w:w="1200" w:type="dxa"/>
            <w:shd w:val="clear" w:color="auto" w:fill="auto"/>
          </w:tcPr>
          <w:p w14:paraId="06FD65F9" w14:textId="77777777" w:rsidR="00F963D1" w:rsidRPr="00D82A73" w:rsidRDefault="00F963D1" w:rsidP="00F963D1">
            <w:pPr>
              <w:rPr>
                <w:rFonts w:ascii="Arial" w:eastAsia="Arial Unicode MS" w:hAnsi="Arial"/>
              </w:rPr>
            </w:pPr>
          </w:p>
        </w:tc>
        <w:tc>
          <w:tcPr>
            <w:tcW w:w="1080" w:type="dxa"/>
            <w:shd w:val="clear" w:color="auto" w:fill="auto"/>
          </w:tcPr>
          <w:p w14:paraId="423DBB60" w14:textId="77777777" w:rsidR="00F963D1" w:rsidRPr="00D82A73" w:rsidRDefault="00F963D1" w:rsidP="00F963D1">
            <w:pPr>
              <w:rPr>
                <w:rFonts w:ascii="Arial" w:eastAsia="Arial Unicode MS" w:hAnsi="Arial"/>
              </w:rPr>
            </w:pPr>
          </w:p>
        </w:tc>
        <w:tc>
          <w:tcPr>
            <w:tcW w:w="1160" w:type="dxa"/>
            <w:shd w:val="clear" w:color="auto" w:fill="auto"/>
          </w:tcPr>
          <w:p w14:paraId="554A3B60" w14:textId="77777777" w:rsidR="00F963D1" w:rsidRPr="00D82A73" w:rsidRDefault="00F963D1" w:rsidP="00F963D1">
            <w:pPr>
              <w:rPr>
                <w:rFonts w:ascii="Arial" w:eastAsia="Arial Unicode MS" w:hAnsi="Arial"/>
              </w:rPr>
            </w:pPr>
          </w:p>
        </w:tc>
      </w:tr>
      <w:tr w:rsidR="00461C9A" w:rsidRPr="00D82A73" w14:paraId="69B5CE2B" w14:textId="77777777" w:rsidTr="00F963D1">
        <w:trPr>
          <w:trHeight w:val="217"/>
        </w:trPr>
        <w:tc>
          <w:tcPr>
            <w:tcW w:w="2545" w:type="dxa"/>
            <w:gridSpan w:val="2"/>
          </w:tcPr>
          <w:p w14:paraId="4909C277" w14:textId="22E930CD" w:rsidR="00461C9A" w:rsidRPr="00D82A73" w:rsidRDefault="00461C9A" w:rsidP="00F963D1">
            <w:pPr>
              <w:rPr>
                <w:rFonts w:eastAsia="Arial Unicode MS"/>
              </w:rPr>
            </w:pPr>
            <w:r w:rsidRPr="00D82A73">
              <w:rPr>
                <w:rFonts w:eastAsia="Arial Unicode MS"/>
              </w:rPr>
              <w:t>gridConfig/id</w:t>
            </w:r>
          </w:p>
        </w:tc>
        <w:tc>
          <w:tcPr>
            <w:tcW w:w="3410" w:type="dxa"/>
          </w:tcPr>
          <w:p w14:paraId="16762028" w14:textId="6701DD12" w:rsidR="00461C9A" w:rsidRPr="00D82A73" w:rsidRDefault="00461C9A" w:rsidP="00F963D1">
            <w:pPr>
              <w:rPr>
                <w:rFonts w:eastAsia="Arial Unicode MS"/>
              </w:rPr>
            </w:pPr>
            <w:r w:rsidRPr="00D82A73">
              <w:rPr>
                <w:rFonts w:eastAsia="Arial Unicode MS"/>
              </w:rPr>
              <w:t>Koppling till klass för gridkonfigurering.</w:t>
            </w:r>
          </w:p>
        </w:tc>
        <w:tc>
          <w:tcPr>
            <w:tcW w:w="1140" w:type="dxa"/>
          </w:tcPr>
          <w:p w14:paraId="4CBC589A" w14:textId="4D8AE902" w:rsidR="00461C9A" w:rsidRPr="00D82A73" w:rsidRDefault="00461C9A" w:rsidP="00F963D1">
            <w:pPr>
              <w:rPr>
                <w:rFonts w:eastAsia="Arial Unicode MS"/>
              </w:rPr>
            </w:pPr>
            <w:r w:rsidRPr="00D82A73">
              <w:rPr>
                <w:rFonts w:eastAsia="Arial Unicode MS"/>
              </w:rPr>
              <w:t>II</w:t>
            </w:r>
          </w:p>
        </w:tc>
        <w:tc>
          <w:tcPr>
            <w:tcW w:w="717" w:type="dxa"/>
          </w:tcPr>
          <w:p w14:paraId="709FDD04" w14:textId="6519DA06" w:rsidR="00461C9A" w:rsidRPr="00D82A73" w:rsidRDefault="00461C9A"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FEED0D3" w14:textId="77777777" w:rsidR="00461C9A" w:rsidRPr="00D82A73" w:rsidRDefault="00461C9A" w:rsidP="00F963D1">
            <w:pPr>
              <w:rPr>
                <w:rFonts w:eastAsia="Arial Unicode MS"/>
              </w:rPr>
            </w:pPr>
          </w:p>
        </w:tc>
        <w:tc>
          <w:tcPr>
            <w:tcW w:w="1920" w:type="dxa"/>
          </w:tcPr>
          <w:p w14:paraId="47CDF78F" w14:textId="77777777" w:rsidR="00461C9A" w:rsidRPr="00D82A73" w:rsidRDefault="00461C9A" w:rsidP="00F963D1">
            <w:pPr>
              <w:rPr>
                <w:rFonts w:ascii="Arial" w:eastAsia="Arial Unicode MS" w:hAnsi="Arial"/>
              </w:rPr>
            </w:pPr>
          </w:p>
        </w:tc>
        <w:tc>
          <w:tcPr>
            <w:tcW w:w="1200" w:type="dxa"/>
            <w:shd w:val="clear" w:color="auto" w:fill="auto"/>
          </w:tcPr>
          <w:p w14:paraId="439EF8AC" w14:textId="77777777" w:rsidR="00461C9A" w:rsidRPr="00D82A73" w:rsidRDefault="00461C9A" w:rsidP="00F963D1">
            <w:pPr>
              <w:rPr>
                <w:rFonts w:ascii="Arial" w:eastAsia="Arial Unicode MS" w:hAnsi="Arial"/>
              </w:rPr>
            </w:pPr>
          </w:p>
        </w:tc>
        <w:tc>
          <w:tcPr>
            <w:tcW w:w="1080" w:type="dxa"/>
            <w:shd w:val="clear" w:color="auto" w:fill="auto"/>
          </w:tcPr>
          <w:p w14:paraId="44B6C284" w14:textId="77777777" w:rsidR="00461C9A" w:rsidRPr="00D82A73" w:rsidRDefault="00461C9A" w:rsidP="00F963D1">
            <w:pPr>
              <w:rPr>
                <w:rFonts w:ascii="Arial" w:eastAsia="Arial Unicode MS" w:hAnsi="Arial"/>
              </w:rPr>
            </w:pPr>
          </w:p>
        </w:tc>
        <w:tc>
          <w:tcPr>
            <w:tcW w:w="1160" w:type="dxa"/>
            <w:shd w:val="clear" w:color="auto" w:fill="auto"/>
          </w:tcPr>
          <w:p w14:paraId="3251083D" w14:textId="77777777" w:rsidR="00461C9A" w:rsidRPr="00D82A73" w:rsidRDefault="00461C9A" w:rsidP="00F963D1">
            <w:pPr>
              <w:rPr>
                <w:rFonts w:ascii="Arial" w:eastAsia="Arial Unicode MS" w:hAnsi="Arial"/>
              </w:rPr>
            </w:pPr>
          </w:p>
        </w:tc>
      </w:tr>
      <w:tr w:rsidR="00461C9A" w:rsidRPr="00D82A73" w14:paraId="5EC4E158" w14:textId="77777777" w:rsidTr="00F963D1">
        <w:trPr>
          <w:trHeight w:val="217"/>
        </w:trPr>
        <w:tc>
          <w:tcPr>
            <w:tcW w:w="2545" w:type="dxa"/>
            <w:gridSpan w:val="2"/>
          </w:tcPr>
          <w:p w14:paraId="475C6DB5" w14:textId="77777777" w:rsidR="00461C9A" w:rsidRPr="00D82A73" w:rsidRDefault="00461C9A" w:rsidP="00F963D1">
            <w:pPr>
              <w:rPr>
                <w:rFonts w:eastAsia="Arial Unicode MS"/>
              </w:rPr>
            </w:pPr>
            <w:r w:rsidRPr="00D82A73">
              <w:rPr>
                <w:rFonts w:eastAsia="Arial Unicode MS"/>
              </w:rPr>
              <w:t>Frågor/id</w:t>
            </w:r>
          </w:p>
          <w:p w14:paraId="3FE9888E" w14:textId="77777777" w:rsidR="00461C9A" w:rsidRPr="00D82A73" w:rsidRDefault="00461C9A" w:rsidP="00F963D1">
            <w:pPr>
              <w:rPr>
                <w:rFonts w:eastAsia="Arial Unicode MS"/>
              </w:rPr>
            </w:pPr>
            <w:r w:rsidRPr="00D82A73">
              <w:rPr>
                <w:rFonts w:eastAsia="Arial Unicode MS"/>
              </w:rPr>
              <w:lastRenderedPageBreak/>
              <w:t>(QuestionId)</w:t>
            </w:r>
          </w:p>
        </w:tc>
        <w:tc>
          <w:tcPr>
            <w:tcW w:w="3410" w:type="dxa"/>
          </w:tcPr>
          <w:p w14:paraId="7D287438" w14:textId="77777777" w:rsidR="00461C9A" w:rsidRPr="00D82A73" w:rsidRDefault="00461C9A" w:rsidP="00F963D1">
            <w:pPr>
              <w:rPr>
                <w:rFonts w:eastAsia="Arial Unicode MS"/>
              </w:rPr>
            </w:pPr>
            <w:r w:rsidRPr="00D82A73">
              <w:rPr>
                <w:rFonts w:eastAsia="Arial Unicode MS"/>
              </w:rPr>
              <w:lastRenderedPageBreak/>
              <w:t>Koppling till klass för frågor.</w:t>
            </w:r>
          </w:p>
        </w:tc>
        <w:tc>
          <w:tcPr>
            <w:tcW w:w="1140" w:type="dxa"/>
          </w:tcPr>
          <w:p w14:paraId="13FF70DF" w14:textId="77777777" w:rsidR="00461C9A" w:rsidRPr="00D82A73" w:rsidRDefault="00461C9A" w:rsidP="00F963D1">
            <w:pPr>
              <w:rPr>
                <w:rFonts w:eastAsia="Arial Unicode MS"/>
              </w:rPr>
            </w:pPr>
            <w:r w:rsidRPr="00D82A73">
              <w:rPr>
                <w:rFonts w:eastAsia="Arial Unicode MS"/>
              </w:rPr>
              <w:t>II</w:t>
            </w:r>
          </w:p>
        </w:tc>
        <w:tc>
          <w:tcPr>
            <w:tcW w:w="717" w:type="dxa"/>
          </w:tcPr>
          <w:p w14:paraId="4999DD79" w14:textId="77777777" w:rsidR="00461C9A" w:rsidRPr="00D82A73" w:rsidRDefault="00461C9A"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w:t>
            </w:r>
          </w:p>
        </w:tc>
        <w:tc>
          <w:tcPr>
            <w:tcW w:w="1803" w:type="dxa"/>
          </w:tcPr>
          <w:p w14:paraId="2ED24938" w14:textId="77777777" w:rsidR="00461C9A" w:rsidRPr="00D82A73" w:rsidRDefault="00461C9A" w:rsidP="00F963D1">
            <w:pPr>
              <w:rPr>
                <w:rFonts w:eastAsia="Arial Unicode MS"/>
              </w:rPr>
            </w:pPr>
            <w:r w:rsidRPr="00D82A73">
              <w:rPr>
                <w:rFonts w:eastAsia="Arial Unicode MS"/>
              </w:rPr>
              <w:t xml:space="preserve">Länk till array av </w:t>
            </w:r>
            <w:r w:rsidRPr="00D82A73">
              <w:rPr>
                <w:rFonts w:eastAsia="Arial Unicode MS"/>
              </w:rPr>
              <w:lastRenderedPageBreak/>
              <w:t>objekt</w:t>
            </w:r>
          </w:p>
        </w:tc>
        <w:tc>
          <w:tcPr>
            <w:tcW w:w="1920" w:type="dxa"/>
          </w:tcPr>
          <w:p w14:paraId="544FB026" w14:textId="77777777" w:rsidR="00461C9A" w:rsidRPr="00D82A73" w:rsidRDefault="00461C9A" w:rsidP="00F963D1">
            <w:pPr>
              <w:rPr>
                <w:rFonts w:ascii="Arial" w:eastAsia="Arial Unicode MS" w:hAnsi="Arial"/>
              </w:rPr>
            </w:pPr>
          </w:p>
        </w:tc>
        <w:tc>
          <w:tcPr>
            <w:tcW w:w="1200" w:type="dxa"/>
            <w:shd w:val="clear" w:color="auto" w:fill="auto"/>
          </w:tcPr>
          <w:p w14:paraId="10259499" w14:textId="77777777" w:rsidR="00461C9A" w:rsidRPr="00D82A73" w:rsidRDefault="00461C9A" w:rsidP="00F963D1">
            <w:pPr>
              <w:rPr>
                <w:rFonts w:ascii="Arial" w:eastAsia="Arial Unicode MS" w:hAnsi="Arial"/>
              </w:rPr>
            </w:pPr>
          </w:p>
        </w:tc>
        <w:tc>
          <w:tcPr>
            <w:tcW w:w="1080" w:type="dxa"/>
            <w:shd w:val="clear" w:color="auto" w:fill="auto"/>
          </w:tcPr>
          <w:p w14:paraId="0CC26F8D" w14:textId="77777777" w:rsidR="00461C9A" w:rsidRPr="00D82A73" w:rsidRDefault="00461C9A" w:rsidP="00F963D1">
            <w:pPr>
              <w:rPr>
                <w:rFonts w:ascii="Arial" w:eastAsia="Arial Unicode MS" w:hAnsi="Arial"/>
              </w:rPr>
            </w:pPr>
          </w:p>
        </w:tc>
        <w:tc>
          <w:tcPr>
            <w:tcW w:w="1160" w:type="dxa"/>
            <w:shd w:val="clear" w:color="auto" w:fill="auto"/>
          </w:tcPr>
          <w:p w14:paraId="1A3E3005" w14:textId="77777777" w:rsidR="00461C9A" w:rsidRPr="00D82A73" w:rsidRDefault="00461C9A" w:rsidP="00F963D1">
            <w:pPr>
              <w:rPr>
                <w:rFonts w:ascii="Arial" w:eastAsia="Arial Unicode MS" w:hAnsi="Arial"/>
              </w:rPr>
            </w:pPr>
          </w:p>
        </w:tc>
      </w:tr>
      <w:tr w:rsidR="00461C9A" w:rsidRPr="00D82A73" w14:paraId="2BA20B9F" w14:textId="77777777" w:rsidTr="00F963D1">
        <w:trPr>
          <w:trHeight w:val="217"/>
        </w:trPr>
        <w:tc>
          <w:tcPr>
            <w:tcW w:w="2545" w:type="dxa"/>
            <w:gridSpan w:val="2"/>
          </w:tcPr>
          <w:p w14:paraId="4205C948" w14:textId="77777777" w:rsidR="00461C9A" w:rsidRPr="00D82A73" w:rsidRDefault="00461C9A" w:rsidP="00F963D1">
            <w:pPr>
              <w:rPr>
                <w:rFonts w:eastAsia="Arial Unicode MS"/>
              </w:rPr>
            </w:pPr>
          </w:p>
        </w:tc>
        <w:tc>
          <w:tcPr>
            <w:tcW w:w="3410" w:type="dxa"/>
          </w:tcPr>
          <w:p w14:paraId="7307A09A" w14:textId="77777777" w:rsidR="00461C9A" w:rsidRPr="00D82A73" w:rsidRDefault="00461C9A" w:rsidP="00F963D1">
            <w:pPr>
              <w:rPr>
                <w:rFonts w:eastAsia="Arial Unicode MS"/>
              </w:rPr>
            </w:pPr>
          </w:p>
        </w:tc>
        <w:tc>
          <w:tcPr>
            <w:tcW w:w="1140" w:type="dxa"/>
          </w:tcPr>
          <w:p w14:paraId="06A91ECC" w14:textId="77777777" w:rsidR="00461C9A" w:rsidRPr="00D82A73" w:rsidRDefault="00461C9A" w:rsidP="00F963D1">
            <w:pPr>
              <w:rPr>
                <w:rFonts w:eastAsia="Arial Unicode MS"/>
              </w:rPr>
            </w:pPr>
          </w:p>
        </w:tc>
        <w:tc>
          <w:tcPr>
            <w:tcW w:w="717" w:type="dxa"/>
          </w:tcPr>
          <w:p w14:paraId="210F2C7D" w14:textId="77777777" w:rsidR="00461C9A" w:rsidRPr="00D82A73" w:rsidRDefault="00461C9A" w:rsidP="00F963D1">
            <w:pPr>
              <w:rPr>
                <w:rFonts w:eastAsia="Arial Unicode MS"/>
              </w:rPr>
            </w:pPr>
          </w:p>
        </w:tc>
        <w:tc>
          <w:tcPr>
            <w:tcW w:w="1803" w:type="dxa"/>
          </w:tcPr>
          <w:p w14:paraId="5E2A699C" w14:textId="77777777" w:rsidR="00461C9A" w:rsidRPr="00D82A73" w:rsidRDefault="00461C9A" w:rsidP="00F963D1">
            <w:pPr>
              <w:rPr>
                <w:rFonts w:eastAsia="Arial Unicode MS"/>
              </w:rPr>
            </w:pPr>
          </w:p>
        </w:tc>
        <w:tc>
          <w:tcPr>
            <w:tcW w:w="1920" w:type="dxa"/>
          </w:tcPr>
          <w:p w14:paraId="1C227A56" w14:textId="77777777" w:rsidR="00461C9A" w:rsidRPr="00D82A73" w:rsidRDefault="00461C9A" w:rsidP="00F963D1">
            <w:pPr>
              <w:rPr>
                <w:rFonts w:ascii="Arial" w:eastAsia="Arial Unicode MS" w:hAnsi="Arial"/>
              </w:rPr>
            </w:pPr>
          </w:p>
        </w:tc>
        <w:tc>
          <w:tcPr>
            <w:tcW w:w="1200" w:type="dxa"/>
            <w:shd w:val="clear" w:color="auto" w:fill="auto"/>
          </w:tcPr>
          <w:p w14:paraId="71BC07F6" w14:textId="77777777" w:rsidR="00461C9A" w:rsidRPr="00D82A73" w:rsidRDefault="00461C9A" w:rsidP="00F963D1">
            <w:pPr>
              <w:rPr>
                <w:rFonts w:ascii="Arial" w:eastAsia="Arial Unicode MS" w:hAnsi="Arial"/>
              </w:rPr>
            </w:pPr>
          </w:p>
        </w:tc>
        <w:tc>
          <w:tcPr>
            <w:tcW w:w="1080" w:type="dxa"/>
            <w:shd w:val="clear" w:color="auto" w:fill="auto"/>
          </w:tcPr>
          <w:p w14:paraId="558A5696" w14:textId="77777777" w:rsidR="00461C9A" w:rsidRPr="00D82A73" w:rsidRDefault="00461C9A" w:rsidP="00F963D1">
            <w:pPr>
              <w:rPr>
                <w:rFonts w:ascii="Arial" w:eastAsia="Arial Unicode MS" w:hAnsi="Arial"/>
              </w:rPr>
            </w:pPr>
          </w:p>
        </w:tc>
        <w:tc>
          <w:tcPr>
            <w:tcW w:w="1160" w:type="dxa"/>
            <w:shd w:val="clear" w:color="auto" w:fill="auto"/>
          </w:tcPr>
          <w:p w14:paraId="372899D3" w14:textId="77777777" w:rsidR="00461C9A" w:rsidRPr="00D82A73" w:rsidRDefault="00461C9A" w:rsidP="00F963D1">
            <w:pPr>
              <w:rPr>
                <w:rFonts w:ascii="Arial" w:eastAsia="Arial Unicode MS" w:hAnsi="Arial"/>
              </w:rPr>
            </w:pPr>
          </w:p>
        </w:tc>
      </w:tr>
      <w:tr w:rsidR="00461C9A" w:rsidRPr="00D82A73" w14:paraId="7F4819FE" w14:textId="77777777" w:rsidTr="00F963D1">
        <w:trPr>
          <w:gridBefore w:val="1"/>
          <w:wBefore w:w="15" w:type="dxa"/>
          <w:trHeight w:val="217"/>
        </w:trPr>
        <w:tc>
          <w:tcPr>
            <w:tcW w:w="7080" w:type="dxa"/>
            <w:gridSpan w:val="3"/>
            <w:shd w:val="pct25" w:color="auto" w:fill="auto"/>
          </w:tcPr>
          <w:p w14:paraId="02A48FAF" w14:textId="77777777" w:rsidR="00461C9A" w:rsidRPr="00D82A73" w:rsidRDefault="00461C9A" w:rsidP="00F963D1">
            <w:pPr>
              <w:rPr>
                <w:b/>
              </w:rPr>
            </w:pPr>
            <w:r w:rsidRPr="00D82A73">
              <w:rPr>
                <w:b/>
              </w:rPr>
              <w:t>Associationer</w:t>
            </w:r>
          </w:p>
        </w:tc>
        <w:tc>
          <w:tcPr>
            <w:tcW w:w="7880" w:type="dxa"/>
            <w:gridSpan w:val="6"/>
            <w:shd w:val="pct25" w:color="auto" w:fill="auto"/>
          </w:tcPr>
          <w:p w14:paraId="7E28D389" w14:textId="77777777" w:rsidR="00461C9A" w:rsidRPr="00D82A73" w:rsidRDefault="00461C9A" w:rsidP="00F963D1">
            <w:pPr>
              <w:rPr>
                <w:rFonts w:eastAsia="Arial Unicode MS"/>
                <w:b/>
              </w:rPr>
            </w:pPr>
            <w:r w:rsidRPr="00D82A73">
              <w:rPr>
                <w:b/>
              </w:rPr>
              <w:t>Beslutsregel</w:t>
            </w:r>
          </w:p>
        </w:tc>
      </w:tr>
      <w:tr w:rsidR="00461C9A" w:rsidRPr="00D82A73" w14:paraId="3D7FD1FE" w14:textId="77777777" w:rsidTr="00F963D1">
        <w:trPr>
          <w:gridBefore w:val="1"/>
          <w:wBefore w:w="15" w:type="dxa"/>
          <w:trHeight w:val="217"/>
        </w:trPr>
        <w:tc>
          <w:tcPr>
            <w:tcW w:w="7080" w:type="dxa"/>
            <w:gridSpan w:val="3"/>
          </w:tcPr>
          <w:p w14:paraId="0C1A1359" w14:textId="77777777" w:rsidR="00461C9A" w:rsidRPr="00D82A73" w:rsidRDefault="00461C9A" w:rsidP="00F963D1">
            <w:pPr>
              <w:rPr>
                <w:rFonts w:ascii="Arial" w:eastAsia="Arial Unicode MS" w:hAnsi="Arial"/>
                <w:color w:val="000000"/>
              </w:rPr>
            </w:pPr>
            <w:r w:rsidRPr="00D82A73">
              <w:rPr>
                <w:rFonts w:ascii="Arial" w:eastAsia="Arial Unicode MS" w:hAnsi="Arial"/>
                <w:color w:val="000000"/>
              </w:rPr>
              <w:t xml:space="preserve">En formulärfråga(QuestionBlock)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Frågor (Question)</w:t>
            </w:r>
          </w:p>
        </w:tc>
        <w:tc>
          <w:tcPr>
            <w:tcW w:w="7880" w:type="dxa"/>
            <w:gridSpan w:val="6"/>
          </w:tcPr>
          <w:p w14:paraId="5F64EA5D" w14:textId="77777777" w:rsidR="00461C9A" w:rsidRPr="00D82A73" w:rsidRDefault="00461C9A" w:rsidP="00F963D1">
            <w:pPr>
              <w:rPr>
                <w:rFonts w:ascii="Arial" w:eastAsia="Arial Unicode MS" w:hAnsi="Arial"/>
                <w:color w:val="000000"/>
              </w:rPr>
            </w:pPr>
          </w:p>
        </w:tc>
      </w:tr>
      <w:tr w:rsidR="00461C9A" w:rsidRPr="00D82A73" w14:paraId="4DF7D71C" w14:textId="77777777" w:rsidTr="00F963D1">
        <w:trPr>
          <w:gridBefore w:val="1"/>
          <w:wBefore w:w="15" w:type="dxa"/>
          <w:trHeight w:val="217"/>
        </w:trPr>
        <w:tc>
          <w:tcPr>
            <w:tcW w:w="7080" w:type="dxa"/>
            <w:gridSpan w:val="3"/>
          </w:tcPr>
          <w:p w14:paraId="6BA7DFCD" w14:textId="1BA4439F" w:rsidR="00461C9A" w:rsidRPr="00D82A73" w:rsidRDefault="00461C9A" w:rsidP="00F963D1">
            <w:pPr>
              <w:rPr>
                <w:rFonts w:ascii="Arial" w:eastAsia="Arial Unicode MS" w:hAnsi="Arial"/>
                <w:color w:val="000000"/>
              </w:rPr>
            </w:pPr>
            <w:r w:rsidRPr="00D82A73">
              <w:rPr>
                <w:rFonts w:ascii="Arial" w:eastAsia="Arial Unicode MS" w:hAnsi="Arial"/>
                <w:color w:val="000000"/>
              </w:rPr>
              <w:t xml:space="preserve">En formulärfråga(QuestionBlock)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gridConfig (gridConfig)</w:t>
            </w:r>
          </w:p>
        </w:tc>
        <w:tc>
          <w:tcPr>
            <w:tcW w:w="7880" w:type="dxa"/>
            <w:gridSpan w:val="6"/>
          </w:tcPr>
          <w:p w14:paraId="2241B635" w14:textId="77777777" w:rsidR="00461C9A" w:rsidRPr="00D82A73" w:rsidRDefault="00461C9A" w:rsidP="00F963D1">
            <w:pPr>
              <w:rPr>
                <w:rFonts w:ascii="Arial" w:eastAsia="Arial Unicode MS" w:hAnsi="Arial"/>
                <w:color w:val="000000"/>
              </w:rPr>
            </w:pPr>
          </w:p>
        </w:tc>
      </w:tr>
    </w:tbl>
    <w:p w14:paraId="38042E6E" w14:textId="77777777" w:rsidR="00F963D1" w:rsidRPr="00D82A73" w:rsidRDefault="00F963D1" w:rsidP="00F963D1"/>
    <w:p w14:paraId="137602F6" w14:textId="77777777" w:rsidR="00F963D1" w:rsidRPr="00D82A73" w:rsidRDefault="00F963D1" w:rsidP="00F963D1"/>
    <w:p w14:paraId="315C5868" w14:textId="77777777" w:rsidR="00F963D1" w:rsidRPr="00D82A73" w:rsidRDefault="00F963D1" w:rsidP="00F963D1"/>
    <w:p w14:paraId="3EB85ABC" w14:textId="77777777" w:rsidR="00F963D1" w:rsidRPr="00D82A73" w:rsidRDefault="00F963D1" w:rsidP="00F963D1"/>
    <w:p w14:paraId="417DA6AE" w14:textId="77777777" w:rsidR="00F963D1" w:rsidRPr="00D82A73" w:rsidRDefault="00F963D1" w:rsidP="00807514">
      <w:pPr>
        <w:pStyle w:val="Rubrik3"/>
        <w:keepLines w:val="0"/>
        <w:numPr>
          <w:ilvl w:val="2"/>
          <w:numId w:val="24"/>
        </w:numPr>
        <w:spacing w:before="240" w:after="60" w:line="240" w:lineRule="auto"/>
        <w:ind w:left="1134" w:hanging="1134"/>
        <w:rPr>
          <w:i/>
        </w:rPr>
      </w:pPr>
      <w:r w:rsidRPr="00D82A73">
        <w:rPr>
          <w:i/>
        </w:rPr>
        <w:br w:type="page"/>
      </w:r>
      <w:bookmarkStart w:id="128" w:name="_Toc193243784"/>
    </w:p>
    <w:p w14:paraId="0C702686"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29" w:name="_Toc220986034"/>
      <w:bookmarkStart w:id="130" w:name="_Toc259358478"/>
      <w:r w:rsidRPr="00D82A73">
        <w:rPr>
          <w:i/>
        </w:rPr>
        <w:lastRenderedPageBreak/>
        <w:t>Klass Formulärfråga mall (TemplateQuestion)</w:t>
      </w:r>
      <w:bookmarkEnd w:id="129"/>
      <w:bookmarkEnd w:id="130"/>
    </w:p>
    <w:p w14:paraId="458296D4" w14:textId="77777777" w:rsidR="00F963D1" w:rsidRPr="00D82A73" w:rsidRDefault="00F963D1" w:rsidP="00F963D1">
      <w:pPr>
        <w:pStyle w:val="Brdtext"/>
      </w:pPr>
      <w:r w:rsidRPr="00D82A73">
        <w:t>Objektet utgör mall för en fråga (Question)</w:t>
      </w:r>
    </w:p>
    <w:p w14:paraId="3DE12D0A" w14:textId="77777777" w:rsidR="00F963D1" w:rsidRPr="00D82A73" w:rsidRDefault="00F963D1" w:rsidP="00F963D1"/>
    <w:p w14:paraId="0289B34D" w14:textId="77777777" w:rsidR="00F963D1" w:rsidRPr="00D82A73" w:rsidRDefault="00F963D1" w:rsidP="00F963D1"/>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F963D1" w:rsidRPr="00D82A73" w14:paraId="0F51797C" w14:textId="77777777" w:rsidTr="00F963D1">
        <w:trPr>
          <w:cantSplit/>
          <w:trHeight w:val="376"/>
        </w:trPr>
        <w:tc>
          <w:tcPr>
            <w:tcW w:w="2545" w:type="dxa"/>
            <w:gridSpan w:val="2"/>
            <w:vMerge w:val="restart"/>
            <w:shd w:val="pct25" w:color="auto" w:fill="auto"/>
          </w:tcPr>
          <w:p w14:paraId="77B03C34"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3F028FAE" w14:textId="77777777" w:rsidR="00F963D1" w:rsidRPr="00D82A73" w:rsidRDefault="00F963D1" w:rsidP="00F963D1">
            <w:r w:rsidRPr="00D82A73">
              <w:t>Beskrivning</w:t>
            </w:r>
          </w:p>
        </w:tc>
        <w:tc>
          <w:tcPr>
            <w:tcW w:w="1140" w:type="dxa"/>
            <w:vMerge w:val="restart"/>
            <w:shd w:val="pct25" w:color="auto" w:fill="auto"/>
          </w:tcPr>
          <w:p w14:paraId="604EC945" w14:textId="77777777" w:rsidR="00F963D1" w:rsidRPr="00D82A73" w:rsidRDefault="00F963D1" w:rsidP="00F963D1">
            <w:pPr>
              <w:rPr>
                <w:rFonts w:eastAsia="Arial Unicode MS"/>
              </w:rPr>
            </w:pPr>
            <w:r w:rsidRPr="00D82A73">
              <w:t>Format</w:t>
            </w:r>
          </w:p>
        </w:tc>
        <w:tc>
          <w:tcPr>
            <w:tcW w:w="717" w:type="dxa"/>
            <w:vMerge w:val="restart"/>
            <w:shd w:val="pct25" w:color="auto" w:fill="auto"/>
          </w:tcPr>
          <w:p w14:paraId="498C4BB6" w14:textId="77777777" w:rsidR="00F963D1" w:rsidRPr="00D82A73" w:rsidRDefault="00F963D1" w:rsidP="00F963D1">
            <w:r w:rsidRPr="00D82A73">
              <w:t>Mult</w:t>
            </w:r>
          </w:p>
        </w:tc>
        <w:tc>
          <w:tcPr>
            <w:tcW w:w="1803" w:type="dxa"/>
            <w:vMerge w:val="restart"/>
            <w:shd w:val="pct25" w:color="auto" w:fill="auto"/>
          </w:tcPr>
          <w:p w14:paraId="26415152"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32D98637"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5DFEB423"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4C97F81C" w14:textId="77777777" w:rsidTr="00F963D1">
        <w:trPr>
          <w:cantSplit/>
          <w:trHeight w:val="375"/>
        </w:trPr>
        <w:tc>
          <w:tcPr>
            <w:tcW w:w="2545" w:type="dxa"/>
            <w:gridSpan w:val="2"/>
            <w:vMerge/>
            <w:shd w:val="pct25" w:color="auto" w:fill="auto"/>
          </w:tcPr>
          <w:p w14:paraId="43AE4A8F" w14:textId="77777777" w:rsidR="00F963D1" w:rsidRPr="00D82A73" w:rsidRDefault="00F963D1" w:rsidP="00F963D1"/>
        </w:tc>
        <w:tc>
          <w:tcPr>
            <w:tcW w:w="3410" w:type="dxa"/>
            <w:vMerge/>
            <w:shd w:val="pct25" w:color="auto" w:fill="auto"/>
          </w:tcPr>
          <w:p w14:paraId="106F38DA" w14:textId="77777777" w:rsidR="00F963D1" w:rsidRPr="00D82A73" w:rsidRDefault="00F963D1" w:rsidP="00F963D1"/>
        </w:tc>
        <w:tc>
          <w:tcPr>
            <w:tcW w:w="1140" w:type="dxa"/>
            <w:vMerge/>
            <w:shd w:val="pct25" w:color="auto" w:fill="auto"/>
          </w:tcPr>
          <w:p w14:paraId="15E4C210" w14:textId="77777777" w:rsidR="00F963D1" w:rsidRPr="00D82A73" w:rsidRDefault="00F963D1" w:rsidP="00F963D1"/>
        </w:tc>
        <w:tc>
          <w:tcPr>
            <w:tcW w:w="717" w:type="dxa"/>
            <w:vMerge/>
            <w:shd w:val="pct25" w:color="auto" w:fill="auto"/>
          </w:tcPr>
          <w:p w14:paraId="03F5A281" w14:textId="77777777" w:rsidR="00F963D1" w:rsidRPr="00D82A73" w:rsidRDefault="00F963D1" w:rsidP="00F963D1"/>
        </w:tc>
        <w:tc>
          <w:tcPr>
            <w:tcW w:w="1803" w:type="dxa"/>
            <w:vMerge/>
            <w:shd w:val="pct25" w:color="auto" w:fill="auto"/>
          </w:tcPr>
          <w:p w14:paraId="0167D54E" w14:textId="77777777" w:rsidR="00F963D1" w:rsidRPr="00D82A73" w:rsidRDefault="00F963D1" w:rsidP="00F963D1"/>
        </w:tc>
        <w:tc>
          <w:tcPr>
            <w:tcW w:w="1920" w:type="dxa"/>
            <w:vMerge/>
            <w:shd w:val="pct25" w:color="auto" w:fill="auto"/>
          </w:tcPr>
          <w:p w14:paraId="076ECBC9" w14:textId="77777777" w:rsidR="00F963D1" w:rsidRPr="00D82A73" w:rsidRDefault="00F963D1" w:rsidP="00F963D1"/>
        </w:tc>
        <w:tc>
          <w:tcPr>
            <w:tcW w:w="1200" w:type="dxa"/>
            <w:tcBorders>
              <w:bottom w:val="single" w:sz="4" w:space="0" w:color="auto"/>
            </w:tcBorders>
            <w:shd w:val="pct25" w:color="auto" w:fill="auto"/>
          </w:tcPr>
          <w:p w14:paraId="408C8535"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69DF2784"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30FBF2A2" w14:textId="77777777" w:rsidR="00F963D1" w:rsidRPr="00D82A73" w:rsidRDefault="00F963D1" w:rsidP="00F963D1">
            <w:pPr>
              <w:rPr>
                <w:rFonts w:eastAsia="Arial Unicode MS"/>
              </w:rPr>
            </w:pPr>
          </w:p>
        </w:tc>
      </w:tr>
      <w:tr w:rsidR="00F963D1" w:rsidRPr="00D82A73" w14:paraId="25211000" w14:textId="77777777" w:rsidTr="00F963D1">
        <w:trPr>
          <w:trHeight w:val="217"/>
        </w:trPr>
        <w:tc>
          <w:tcPr>
            <w:tcW w:w="2545" w:type="dxa"/>
            <w:gridSpan w:val="2"/>
          </w:tcPr>
          <w:p w14:paraId="7DA03FC8" w14:textId="77777777" w:rsidR="00F963D1" w:rsidRPr="00D82A73" w:rsidRDefault="00F963D1" w:rsidP="00F963D1">
            <w:pPr>
              <w:rPr>
                <w:rFonts w:eastAsia="Arial Unicode MS"/>
              </w:rPr>
            </w:pPr>
            <w:r w:rsidRPr="00D82A73">
              <w:rPr>
                <w:rFonts w:eastAsia="Arial Unicode MS"/>
              </w:rPr>
              <w:t>(InformationURL)</w:t>
            </w:r>
          </w:p>
        </w:tc>
        <w:tc>
          <w:tcPr>
            <w:tcW w:w="3410" w:type="dxa"/>
          </w:tcPr>
          <w:p w14:paraId="07BBE3E1" w14:textId="77777777" w:rsidR="00F963D1" w:rsidRPr="00D82A73" w:rsidRDefault="00F963D1" w:rsidP="00F963D1">
            <w:pPr>
              <w:rPr>
                <w:rFonts w:eastAsia="Arial Unicode MS"/>
              </w:rPr>
            </w:pPr>
            <w:r w:rsidRPr="00D82A73">
              <w:rPr>
                <w:rFonts w:eastAsia="Arial Unicode MS"/>
              </w:rPr>
              <w:t>URL till hjälpsida/mer information.</w:t>
            </w:r>
          </w:p>
        </w:tc>
        <w:tc>
          <w:tcPr>
            <w:tcW w:w="1140" w:type="dxa"/>
          </w:tcPr>
          <w:p w14:paraId="4E21EAE8" w14:textId="77777777" w:rsidR="00F963D1" w:rsidRPr="00D82A73" w:rsidRDefault="00F963D1" w:rsidP="00F963D1">
            <w:pPr>
              <w:rPr>
                <w:rFonts w:eastAsia="Arial Unicode MS"/>
              </w:rPr>
            </w:pPr>
            <w:r w:rsidRPr="00D82A73">
              <w:rPr>
                <w:rFonts w:eastAsia="Arial Unicode MS"/>
              </w:rPr>
              <w:t>TXT</w:t>
            </w:r>
          </w:p>
        </w:tc>
        <w:tc>
          <w:tcPr>
            <w:tcW w:w="717" w:type="dxa"/>
          </w:tcPr>
          <w:p w14:paraId="063D9AA8"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462C061" w14:textId="77777777" w:rsidR="00F963D1" w:rsidRPr="00D82A73" w:rsidRDefault="00F963D1" w:rsidP="00F963D1">
            <w:pPr>
              <w:rPr>
                <w:rFonts w:eastAsia="Arial Unicode MS"/>
              </w:rPr>
            </w:pPr>
          </w:p>
        </w:tc>
        <w:tc>
          <w:tcPr>
            <w:tcW w:w="1920" w:type="dxa"/>
          </w:tcPr>
          <w:p w14:paraId="5B7AF632" w14:textId="77777777" w:rsidR="00F963D1" w:rsidRPr="00D82A73" w:rsidRDefault="00F963D1" w:rsidP="00F963D1">
            <w:pPr>
              <w:rPr>
                <w:rFonts w:ascii="Arial" w:eastAsia="Arial Unicode MS" w:hAnsi="Arial"/>
              </w:rPr>
            </w:pPr>
          </w:p>
        </w:tc>
        <w:tc>
          <w:tcPr>
            <w:tcW w:w="1200" w:type="dxa"/>
            <w:shd w:val="clear" w:color="auto" w:fill="auto"/>
          </w:tcPr>
          <w:p w14:paraId="1743B568" w14:textId="77777777" w:rsidR="00F963D1" w:rsidRPr="00D82A73" w:rsidRDefault="00F963D1" w:rsidP="00F963D1">
            <w:pPr>
              <w:rPr>
                <w:rFonts w:ascii="Arial" w:eastAsia="Arial Unicode MS" w:hAnsi="Arial"/>
              </w:rPr>
            </w:pPr>
          </w:p>
        </w:tc>
        <w:tc>
          <w:tcPr>
            <w:tcW w:w="1080" w:type="dxa"/>
            <w:shd w:val="clear" w:color="auto" w:fill="auto"/>
          </w:tcPr>
          <w:p w14:paraId="1B931713" w14:textId="77777777" w:rsidR="00F963D1" w:rsidRPr="00D82A73" w:rsidRDefault="00F963D1" w:rsidP="00F963D1">
            <w:pPr>
              <w:rPr>
                <w:rFonts w:ascii="Arial" w:eastAsia="Arial Unicode MS" w:hAnsi="Arial"/>
              </w:rPr>
            </w:pPr>
          </w:p>
        </w:tc>
        <w:tc>
          <w:tcPr>
            <w:tcW w:w="1160" w:type="dxa"/>
            <w:shd w:val="clear" w:color="auto" w:fill="auto"/>
          </w:tcPr>
          <w:p w14:paraId="74E8E188" w14:textId="77777777" w:rsidR="00F963D1" w:rsidRPr="00D82A73" w:rsidRDefault="00F963D1" w:rsidP="00F963D1">
            <w:pPr>
              <w:rPr>
                <w:rFonts w:ascii="Arial" w:eastAsia="Arial Unicode MS" w:hAnsi="Arial"/>
              </w:rPr>
            </w:pPr>
          </w:p>
        </w:tc>
      </w:tr>
      <w:tr w:rsidR="00F963D1" w:rsidRPr="00D82A73" w14:paraId="0C86B942" w14:textId="77777777" w:rsidTr="00F963D1">
        <w:trPr>
          <w:trHeight w:val="217"/>
        </w:trPr>
        <w:tc>
          <w:tcPr>
            <w:tcW w:w="2545" w:type="dxa"/>
            <w:gridSpan w:val="2"/>
          </w:tcPr>
          <w:p w14:paraId="6FF031D0" w14:textId="77777777" w:rsidR="00F963D1" w:rsidRPr="00D82A73" w:rsidRDefault="00F963D1" w:rsidP="00F963D1">
            <w:pPr>
              <w:rPr>
                <w:rFonts w:eastAsia="Arial Unicode MS"/>
              </w:rPr>
            </w:pPr>
            <w:r w:rsidRPr="00D82A73">
              <w:rPr>
                <w:rFonts w:eastAsia="Arial Unicode MS"/>
              </w:rPr>
              <w:t>(Subject)</w:t>
            </w:r>
          </w:p>
        </w:tc>
        <w:tc>
          <w:tcPr>
            <w:tcW w:w="3410" w:type="dxa"/>
          </w:tcPr>
          <w:p w14:paraId="6CB3F457" w14:textId="77777777" w:rsidR="00F963D1" w:rsidRPr="00D82A73" w:rsidRDefault="00F963D1" w:rsidP="00F963D1">
            <w:pPr>
              <w:rPr>
                <w:rFonts w:eastAsia="Arial Unicode MS"/>
              </w:rPr>
            </w:pPr>
            <w:r w:rsidRPr="00D82A73">
              <w:rPr>
                <w:rFonts w:eastAsia="Arial Unicode MS"/>
              </w:rPr>
              <w:t>Frågans rubrik.</w:t>
            </w:r>
          </w:p>
          <w:p w14:paraId="4EB1B081" w14:textId="77777777" w:rsidR="00F963D1" w:rsidRPr="00D82A73" w:rsidRDefault="00F963D1" w:rsidP="00F963D1">
            <w:pPr>
              <w:rPr>
                <w:rFonts w:eastAsia="Arial Unicode MS"/>
              </w:rPr>
            </w:pPr>
            <w:r w:rsidRPr="00D82A73">
              <w:rPr>
                <w:rFonts w:eastAsia="Arial Unicode MS"/>
              </w:rPr>
              <w:t>T.ex Ange din blodgrupp.</w:t>
            </w:r>
          </w:p>
        </w:tc>
        <w:tc>
          <w:tcPr>
            <w:tcW w:w="1140" w:type="dxa"/>
          </w:tcPr>
          <w:p w14:paraId="11CD2B4B" w14:textId="77777777" w:rsidR="00F963D1" w:rsidRPr="00D82A73" w:rsidRDefault="00F963D1" w:rsidP="00F963D1">
            <w:pPr>
              <w:rPr>
                <w:rFonts w:eastAsia="Arial Unicode MS"/>
              </w:rPr>
            </w:pPr>
            <w:r w:rsidRPr="00D82A73">
              <w:rPr>
                <w:rFonts w:eastAsia="Arial Unicode MS"/>
              </w:rPr>
              <w:t>TXT</w:t>
            </w:r>
          </w:p>
        </w:tc>
        <w:tc>
          <w:tcPr>
            <w:tcW w:w="717" w:type="dxa"/>
          </w:tcPr>
          <w:p w14:paraId="07029B57"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0A0E09D6" w14:textId="77777777" w:rsidR="00F963D1" w:rsidRPr="00D82A73" w:rsidRDefault="00F963D1" w:rsidP="00F963D1">
            <w:pPr>
              <w:rPr>
                <w:rFonts w:eastAsia="Arial Unicode MS"/>
              </w:rPr>
            </w:pPr>
          </w:p>
        </w:tc>
        <w:tc>
          <w:tcPr>
            <w:tcW w:w="1920" w:type="dxa"/>
          </w:tcPr>
          <w:p w14:paraId="579C172E" w14:textId="77777777" w:rsidR="00F963D1" w:rsidRPr="00D82A73" w:rsidRDefault="00F963D1" w:rsidP="00F963D1">
            <w:pPr>
              <w:rPr>
                <w:rFonts w:ascii="Arial" w:eastAsia="Arial Unicode MS" w:hAnsi="Arial"/>
              </w:rPr>
            </w:pPr>
          </w:p>
        </w:tc>
        <w:tc>
          <w:tcPr>
            <w:tcW w:w="1200" w:type="dxa"/>
            <w:shd w:val="clear" w:color="auto" w:fill="auto"/>
          </w:tcPr>
          <w:p w14:paraId="1A3221A5" w14:textId="77777777" w:rsidR="00F963D1" w:rsidRPr="00D82A73" w:rsidRDefault="00F963D1" w:rsidP="00F963D1">
            <w:pPr>
              <w:rPr>
                <w:rFonts w:ascii="Arial" w:eastAsia="Arial Unicode MS" w:hAnsi="Arial"/>
              </w:rPr>
            </w:pPr>
          </w:p>
        </w:tc>
        <w:tc>
          <w:tcPr>
            <w:tcW w:w="1080" w:type="dxa"/>
            <w:shd w:val="clear" w:color="auto" w:fill="auto"/>
          </w:tcPr>
          <w:p w14:paraId="104179EE" w14:textId="77777777" w:rsidR="00F963D1" w:rsidRPr="00D82A73" w:rsidRDefault="00F963D1" w:rsidP="00F963D1">
            <w:pPr>
              <w:rPr>
                <w:rFonts w:ascii="Arial" w:eastAsia="Arial Unicode MS" w:hAnsi="Arial"/>
              </w:rPr>
            </w:pPr>
          </w:p>
        </w:tc>
        <w:tc>
          <w:tcPr>
            <w:tcW w:w="1160" w:type="dxa"/>
            <w:shd w:val="clear" w:color="auto" w:fill="auto"/>
          </w:tcPr>
          <w:p w14:paraId="3AEF61C6" w14:textId="77777777" w:rsidR="00F963D1" w:rsidRPr="00D82A73" w:rsidRDefault="00F963D1" w:rsidP="00F963D1">
            <w:pPr>
              <w:rPr>
                <w:rFonts w:ascii="Arial" w:eastAsia="Arial Unicode MS" w:hAnsi="Arial"/>
              </w:rPr>
            </w:pPr>
          </w:p>
        </w:tc>
      </w:tr>
      <w:tr w:rsidR="00F963D1" w:rsidRPr="00D82A73" w14:paraId="3981DF72" w14:textId="77777777" w:rsidTr="00F963D1">
        <w:trPr>
          <w:trHeight w:val="217"/>
        </w:trPr>
        <w:tc>
          <w:tcPr>
            <w:tcW w:w="2545" w:type="dxa"/>
            <w:gridSpan w:val="2"/>
          </w:tcPr>
          <w:p w14:paraId="277DC1AA" w14:textId="77777777" w:rsidR="00F963D1" w:rsidRPr="00D82A73" w:rsidRDefault="00F963D1" w:rsidP="00F963D1">
            <w:pPr>
              <w:rPr>
                <w:rFonts w:eastAsia="Arial Unicode MS"/>
              </w:rPr>
            </w:pPr>
            <w:r w:rsidRPr="00D82A73">
              <w:rPr>
                <w:rFonts w:eastAsia="Arial Unicode MS"/>
              </w:rPr>
              <w:t>(Description)</w:t>
            </w:r>
          </w:p>
        </w:tc>
        <w:tc>
          <w:tcPr>
            <w:tcW w:w="3410" w:type="dxa"/>
          </w:tcPr>
          <w:p w14:paraId="1E7B6270" w14:textId="77777777" w:rsidR="00F963D1" w:rsidRPr="00D82A73" w:rsidRDefault="00F963D1" w:rsidP="00F963D1">
            <w:pPr>
              <w:rPr>
                <w:rFonts w:eastAsia="Arial Unicode MS"/>
              </w:rPr>
            </w:pPr>
            <w:r w:rsidRPr="00D82A73">
              <w:rPr>
                <w:rFonts w:eastAsia="Arial Unicode MS"/>
              </w:rPr>
              <w:t>Frågans beskrivande text eller instruktion till användaren/patient.</w:t>
            </w:r>
          </w:p>
          <w:p w14:paraId="7E7C27B1" w14:textId="77777777" w:rsidR="00F963D1" w:rsidRPr="00D82A73" w:rsidRDefault="00F963D1" w:rsidP="00F963D1">
            <w:pPr>
              <w:rPr>
                <w:rFonts w:eastAsia="Arial Unicode MS"/>
              </w:rPr>
            </w:pPr>
            <w:r w:rsidRPr="00D82A73">
              <w:rPr>
                <w:rFonts w:eastAsia="Arial Unicode MS"/>
              </w:rPr>
              <w:t>Stöder kodverk ”</w:t>
            </w:r>
            <w:r w:rsidRPr="00D82A73">
              <w:rPr>
                <w:rFonts w:eastAsia="Arial Unicode MS"/>
                <w:highlight w:val="yellow"/>
              </w:rPr>
              <w:t>DocBook”</w:t>
            </w:r>
            <w:r w:rsidRPr="00D82A73">
              <w:rPr>
                <w:rFonts w:eastAsia="Arial Unicode MS"/>
              </w:rPr>
              <w:t xml:space="preserve"> </w:t>
            </w:r>
            <w:r w:rsidRPr="00D82A73">
              <w:rPr>
                <w:rFonts w:eastAsia="Arial Unicode MS"/>
                <w:highlight w:val="yellow"/>
              </w:rPr>
              <w:t>Se tidbokningskontraktet!!</w:t>
            </w:r>
          </w:p>
        </w:tc>
        <w:tc>
          <w:tcPr>
            <w:tcW w:w="1140" w:type="dxa"/>
          </w:tcPr>
          <w:p w14:paraId="7C0BBCAA" w14:textId="77777777" w:rsidR="00F963D1" w:rsidRPr="00D82A73" w:rsidRDefault="00F963D1" w:rsidP="00F963D1">
            <w:pPr>
              <w:rPr>
                <w:rFonts w:eastAsia="Arial Unicode MS"/>
              </w:rPr>
            </w:pPr>
            <w:r w:rsidRPr="00D82A73">
              <w:rPr>
                <w:rFonts w:eastAsia="Arial Unicode MS"/>
              </w:rPr>
              <w:t>TXT</w:t>
            </w:r>
          </w:p>
        </w:tc>
        <w:tc>
          <w:tcPr>
            <w:tcW w:w="717" w:type="dxa"/>
          </w:tcPr>
          <w:p w14:paraId="6951C043"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0</w:t>
            </w:r>
          </w:p>
        </w:tc>
        <w:tc>
          <w:tcPr>
            <w:tcW w:w="1803" w:type="dxa"/>
          </w:tcPr>
          <w:p w14:paraId="0049C9F2" w14:textId="77777777" w:rsidR="00F963D1" w:rsidRPr="00D82A73" w:rsidRDefault="00F963D1" w:rsidP="00F963D1">
            <w:pPr>
              <w:rPr>
                <w:rFonts w:eastAsia="Arial Unicode MS"/>
              </w:rPr>
            </w:pPr>
          </w:p>
        </w:tc>
        <w:tc>
          <w:tcPr>
            <w:tcW w:w="1920" w:type="dxa"/>
          </w:tcPr>
          <w:p w14:paraId="29D50934" w14:textId="77777777" w:rsidR="00F963D1" w:rsidRPr="00D82A73" w:rsidRDefault="00F963D1" w:rsidP="00F963D1">
            <w:pPr>
              <w:rPr>
                <w:rFonts w:ascii="Arial" w:eastAsia="Arial Unicode MS" w:hAnsi="Arial"/>
              </w:rPr>
            </w:pPr>
          </w:p>
        </w:tc>
        <w:tc>
          <w:tcPr>
            <w:tcW w:w="1200" w:type="dxa"/>
            <w:shd w:val="clear" w:color="auto" w:fill="auto"/>
          </w:tcPr>
          <w:p w14:paraId="6CCEE3E2" w14:textId="77777777" w:rsidR="00F963D1" w:rsidRPr="00D82A73" w:rsidRDefault="00F963D1" w:rsidP="00F963D1">
            <w:pPr>
              <w:rPr>
                <w:rFonts w:ascii="Arial" w:eastAsia="Arial Unicode MS" w:hAnsi="Arial"/>
              </w:rPr>
            </w:pPr>
          </w:p>
        </w:tc>
        <w:tc>
          <w:tcPr>
            <w:tcW w:w="1080" w:type="dxa"/>
            <w:shd w:val="clear" w:color="auto" w:fill="auto"/>
          </w:tcPr>
          <w:p w14:paraId="58095514" w14:textId="77777777" w:rsidR="00F963D1" w:rsidRPr="00D82A73" w:rsidRDefault="00F963D1" w:rsidP="00F963D1">
            <w:pPr>
              <w:rPr>
                <w:rFonts w:ascii="Arial" w:eastAsia="Arial Unicode MS" w:hAnsi="Arial"/>
              </w:rPr>
            </w:pPr>
          </w:p>
        </w:tc>
        <w:tc>
          <w:tcPr>
            <w:tcW w:w="1160" w:type="dxa"/>
            <w:shd w:val="clear" w:color="auto" w:fill="auto"/>
          </w:tcPr>
          <w:p w14:paraId="7911C365" w14:textId="77777777" w:rsidR="00F963D1" w:rsidRPr="00D82A73" w:rsidRDefault="00F963D1" w:rsidP="00F963D1">
            <w:pPr>
              <w:rPr>
                <w:rFonts w:ascii="Arial" w:eastAsia="Arial Unicode MS" w:hAnsi="Arial"/>
              </w:rPr>
            </w:pPr>
          </w:p>
        </w:tc>
      </w:tr>
      <w:tr w:rsidR="00F963D1" w:rsidRPr="00D82A73" w14:paraId="2009068C" w14:textId="77777777" w:rsidTr="00F963D1">
        <w:trPr>
          <w:trHeight w:val="217"/>
        </w:trPr>
        <w:tc>
          <w:tcPr>
            <w:tcW w:w="2545" w:type="dxa"/>
            <w:gridSpan w:val="2"/>
          </w:tcPr>
          <w:p w14:paraId="4665E5AA" w14:textId="7AB29767" w:rsidR="00F963D1" w:rsidRPr="00D82A73" w:rsidRDefault="00F963D1" w:rsidP="00B86699">
            <w:pPr>
              <w:rPr>
                <w:rFonts w:eastAsia="Arial Unicode MS"/>
              </w:rPr>
            </w:pPr>
            <w:r w:rsidRPr="00D82A73">
              <w:rPr>
                <w:rFonts w:eastAsia="Arial Unicode MS"/>
              </w:rPr>
              <w:t>(</w:t>
            </w:r>
            <w:r w:rsidR="00B86699" w:rsidRPr="00D82A73">
              <w:rPr>
                <w:rFonts w:eastAsia="Arial Unicode MS"/>
              </w:rPr>
              <w:t>Form</w:t>
            </w:r>
            <w:r w:rsidRPr="00D82A73">
              <w:rPr>
                <w:rFonts w:eastAsia="Arial Unicode MS"/>
              </w:rPr>
              <w:t>Id)</w:t>
            </w:r>
          </w:p>
        </w:tc>
        <w:tc>
          <w:tcPr>
            <w:tcW w:w="3410" w:type="dxa"/>
          </w:tcPr>
          <w:p w14:paraId="4E288F03" w14:textId="77777777" w:rsidR="00F963D1" w:rsidRPr="00D82A73" w:rsidRDefault="00F963D1" w:rsidP="00F963D1">
            <w:pPr>
              <w:rPr>
                <w:rFonts w:eastAsia="Arial Unicode MS"/>
              </w:rPr>
            </w:pPr>
            <w:r w:rsidRPr="00D82A73">
              <w:rPr>
                <w:rFonts w:eastAsia="Arial Unicode MS"/>
              </w:rPr>
              <w:t>Frågans unika id. (Producentens unika id)</w:t>
            </w:r>
          </w:p>
        </w:tc>
        <w:tc>
          <w:tcPr>
            <w:tcW w:w="1140" w:type="dxa"/>
          </w:tcPr>
          <w:p w14:paraId="05034148" w14:textId="77777777" w:rsidR="00F963D1" w:rsidRPr="00D82A73" w:rsidRDefault="00F963D1" w:rsidP="00F963D1">
            <w:pPr>
              <w:rPr>
                <w:rFonts w:eastAsia="Arial Unicode MS"/>
              </w:rPr>
            </w:pPr>
            <w:r w:rsidRPr="00D82A73">
              <w:rPr>
                <w:rFonts w:eastAsia="Arial Unicode MS"/>
              </w:rPr>
              <w:t>TXT</w:t>
            </w:r>
          </w:p>
        </w:tc>
        <w:tc>
          <w:tcPr>
            <w:tcW w:w="717" w:type="dxa"/>
          </w:tcPr>
          <w:p w14:paraId="68EC1CCE" w14:textId="77777777" w:rsidR="00F963D1" w:rsidRPr="00D82A73" w:rsidRDefault="00F963D1" w:rsidP="00F963D1">
            <w:pPr>
              <w:rPr>
                <w:rFonts w:eastAsia="Arial Unicode MS"/>
              </w:rPr>
            </w:pPr>
            <w:r w:rsidRPr="00D82A73">
              <w:rPr>
                <w:rFonts w:eastAsia="Arial Unicode MS"/>
              </w:rPr>
              <w:t>1</w:t>
            </w:r>
          </w:p>
        </w:tc>
        <w:tc>
          <w:tcPr>
            <w:tcW w:w="1803" w:type="dxa"/>
          </w:tcPr>
          <w:p w14:paraId="4519E6C6" w14:textId="77777777" w:rsidR="00F963D1" w:rsidRPr="00D82A73" w:rsidRDefault="00F963D1" w:rsidP="00F963D1">
            <w:pPr>
              <w:rPr>
                <w:rFonts w:eastAsia="Arial Unicode MS"/>
              </w:rPr>
            </w:pPr>
          </w:p>
        </w:tc>
        <w:tc>
          <w:tcPr>
            <w:tcW w:w="1920" w:type="dxa"/>
          </w:tcPr>
          <w:p w14:paraId="0DB70EE7" w14:textId="77777777" w:rsidR="00F963D1" w:rsidRPr="00D82A73" w:rsidRDefault="00F963D1" w:rsidP="00F963D1">
            <w:pPr>
              <w:rPr>
                <w:rFonts w:ascii="Arial" w:eastAsia="Arial Unicode MS" w:hAnsi="Arial"/>
              </w:rPr>
            </w:pPr>
          </w:p>
        </w:tc>
        <w:tc>
          <w:tcPr>
            <w:tcW w:w="1200" w:type="dxa"/>
            <w:shd w:val="clear" w:color="auto" w:fill="auto"/>
          </w:tcPr>
          <w:p w14:paraId="42C366A5" w14:textId="77777777" w:rsidR="00F963D1" w:rsidRPr="00D82A73" w:rsidRDefault="00F963D1" w:rsidP="00F963D1">
            <w:pPr>
              <w:rPr>
                <w:rFonts w:ascii="Arial" w:eastAsia="Arial Unicode MS" w:hAnsi="Arial"/>
              </w:rPr>
            </w:pPr>
          </w:p>
        </w:tc>
        <w:tc>
          <w:tcPr>
            <w:tcW w:w="1080" w:type="dxa"/>
            <w:shd w:val="clear" w:color="auto" w:fill="auto"/>
          </w:tcPr>
          <w:p w14:paraId="5D45A0A8" w14:textId="77777777" w:rsidR="00F963D1" w:rsidRPr="00D82A73" w:rsidRDefault="00F963D1" w:rsidP="00F963D1">
            <w:pPr>
              <w:rPr>
                <w:rFonts w:ascii="Arial" w:eastAsia="Arial Unicode MS" w:hAnsi="Arial"/>
              </w:rPr>
            </w:pPr>
          </w:p>
        </w:tc>
        <w:tc>
          <w:tcPr>
            <w:tcW w:w="1160" w:type="dxa"/>
            <w:shd w:val="clear" w:color="auto" w:fill="auto"/>
          </w:tcPr>
          <w:p w14:paraId="53312944" w14:textId="77777777" w:rsidR="00F963D1" w:rsidRPr="00D82A73" w:rsidRDefault="00F963D1" w:rsidP="00F963D1">
            <w:pPr>
              <w:rPr>
                <w:rFonts w:ascii="Arial" w:eastAsia="Arial Unicode MS" w:hAnsi="Arial"/>
              </w:rPr>
            </w:pPr>
          </w:p>
        </w:tc>
      </w:tr>
      <w:tr w:rsidR="00F963D1" w:rsidRPr="00D82A73" w14:paraId="2C502B24" w14:textId="77777777" w:rsidTr="00F963D1">
        <w:trPr>
          <w:trHeight w:val="217"/>
        </w:trPr>
        <w:tc>
          <w:tcPr>
            <w:tcW w:w="2545" w:type="dxa"/>
            <w:gridSpan w:val="2"/>
          </w:tcPr>
          <w:p w14:paraId="154CF178" w14:textId="5681D065" w:rsidR="00F963D1" w:rsidRPr="00D82A73" w:rsidRDefault="00F963D1" w:rsidP="00B86699">
            <w:pPr>
              <w:rPr>
                <w:rFonts w:eastAsia="Arial Unicode MS"/>
              </w:rPr>
            </w:pPr>
            <w:r w:rsidRPr="00D82A73">
              <w:rPr>
                <w:rFonts w:eastAsia="Arial Unicode MS"/>
              </w:rPr>
              <w:t>(</w:t>
            </w:r>
            <w:r w:rsidR="00B86699" w:rsidRPr="00D82A73">
              <w:rPr>
                <w:rFonts w:eastAsia="Arial Unicode MS"/>
              </w:rPr>
              <w:t>input</w:t>
            </w:r>
            <w:r w:rsidRPr="00D82A73">
              <w:rPr>
                <w:rFonts w:eastAsia="Arial Unicode MS"/>
              </w:rPr>
              <w:t>)</w:t>
            </w:r>
          </w:p>
        </w:tc>
        <w:tc>
          <w:tcPr>
            <w:tcW w:w="3410" w:type="dxa"/>
          </w:tcPr>
          <w:p w14:paraId="43D83C72" w14:textId="77777777" w:rsidR="00F963D1" w:rsidRPr="00D82A73" w:rsidRDefault="00F963D1" w:rsidP="00F963D1">
            <w:pPr>
              <w:rPr>
                <w:rFonts w:eastAsia="Arial Unicode MS"/>
              </w:rPr>
            </w:pPr>
            <w:r w:rsidRPr="00D82A73">
              <w:rPr>
                <w:rFonts w:eastAsia="Arial Unicode MS"/>
              </w:rPr>
              <w:t xml:space="preserve">Beskriver frågans inmatningstyp. </w:t>
            </w:r>
          </w:p>
          <w:p w14:paraId="5993AF90" w14:textId="77777777" w:rsidR="00F963D1" w:rsidRPr="00D82A73" w:rsidRDefault="00F963D1" w:rsidP="00F963D1">
            <w:pPr>
              <w:rPr>
                <w:rFonts w:eastAsia="Arial Unicode MS"/>
              </w:rPr>
            </w:pPr>
            <w:r w:rsidRPr="00D82A73">
              <w:rPr>
                <w:rFonts w:eastAsia="Arial Unicode MS"/>
              </w:rPr>
              <w:t>T.ex. radio(enkelvärde), checkbox(multivärde) eller fritext.</w:t>
            </w:r>
          </w:p>
        </w:tc>
        <w:tc>
          <w:tcPr>
            <w:tcW w:w="1140" w:type="dxa"/>
          </w:tcPr>
          <w:p w14:paraId="11C31277" w14:textId="77777777" w:rsidR="00F963D1" w:rsidRPr="00D82A73" w:rsidRDefault="00F963D1" w:rsidP="00F963D1">
            <w:pPr>
              <w:rPr>
                <w:rFonts w:eastAsia="Arial Unicode MS"/>
              </w:rPr>
            </w:pPr>
            <w:r w:rsidRPr="00D82A73">
              <w:rPr>
                <w:rFonts w:eastAsia="Arial Unicode MS"/>
              </w:rPr>
              <w:t>KTOV</w:t>
            </w:r>
          </w:p>
        </w:tc>
        <w:tc>
          <w:tcPr>
            <w:tcW w:w="717" w:type="dxa"/>
          </w:tcPr>
          <w:p w14:paraId="03A808F8"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606CCC3D" w14:textId="77777777" w:rsidR="00F963D1" w:rsidRPr="00D82A73" w:rsidRDefault="00F963D1" w:rsidP="00F963D1">
            <w:pPr>
              <w:rPr>
                <w:rFonts w:eastAsia="Arial Unicode MS"/>
              </w:rPr>
            </w:pPr>
            <w:r w:rsidRPr="00D82A73">
              <w:rPr>
                <w:rFonts w:eastAsia="Arial Unicode MS"/>
              </w:rPr>
              <w:t>KV Inmatningstyp</w:t>
            </w:r>
          </w:p>
          <w:p w14:paraId="48E41833" w14:textId="77777777" w:rsidR="00F963D1" w:rsidRPr="00D82A73" w:rsidRDefault="00F963D1" w:rsidP="00F963D1"/>
        </w:tc>
        <w:tc>
          <w:tcPr>
            <w:tcW w:w="1920" w:type="dxa"/>
          </w:tcPr>
          <w:p w14:paraId="718146C6" w14:textId="77777777" w:rsidR="00F963D1" w:rsidRPr="00D82A73" w:rsidRDefault="00F963D1" w:rsidP="00F963D1">
            <w:pPr>
              <w:rPr>
                <w:rFonts w:ascii="Arial" w:eastAsia="Arial Unicode MS" w:hAnsi="Arial"/>
              </w:rPr>
            </w:pPr>
          </w:p>
        </w:tc>
        <w:tc>
          <w:tcPr>
            <w:tcW w:w="1200" w:type="dxa"/>
            <w:shd w:val="clear" w:color="auto" w:fill="auto"/>
          </w:tcPr>
          <w:p w14:paraId="07850980" w14:textId="77777777" w:rsidR="00F963D1" w:rsidRPr="00D82A73" w:rsidRDefault="00F963D1" w:rsidP="00F963D1">
            <w:pPr>
              <w:rPr>
                <w:rFonts w:ascii="Arial" w:eastAsia="Arial Unicode MS" w:hAnsi="Arial"/>
              </w:rPr>
            </w:pPr>
          </w:p>
        </w:tc>
        <w:tc>
          <w:tcPr>
            <w:tcW w:w="1080" w:type="dxa"/>
            <w:shd w:val="clear" w:color="auto" w:fill="auto"/>
          </w:tcPr>
          <w:p w14:paraId="15CA38D0" w14:textId="77777777" w:rsidR="00F963D1" w:rsidRPr="00D82A73" w:rsidRDefault="00F963D1" w:rsidP="00F963D1">
            <w:pPr>
              <w:rPr>
                <w:rFonts w:ascii="Arial" w:eastAsia="Arial Unicode MS" w:hAnsi="Arial"/>
              </w:rPr>
            </w:pPr>
          </w:p>
        </w:tc>
        <w:tc>
          <w:tcPr>
            <w:tcW w:w="1160" w:type="dxa"/>
            <w:shd w:val="clear" w:color="auto" w:fill="auto"/>
          </w:tcPr>
          <w:p w14:paraId="09F237B7" w14:textId="77777777" w:rsidR="00F963D1" w:rsidRPr="00D82A73" w:rsidRDefault="00F963D1" w:rsidP="00F963D1">
            <w:pPr>
              <w:rPr>
                <w:rFonts w:ascii="Arial" w:eastAsia="Arial Unicode MS" w:hAnsi="Arial"/>
              </w:rPr>
            </w:pPr>
          </w:p>
        </w:tc>
      </w:tr>
      <w:tr w:rsidR="00F963D1" w:rsidRPr="00D82A73" w14:paraId="1F78BA1B" w14:textId="77777777" w:rsidTr="00F963D1">
        <w:trPr>
          <w:trHeight w:val="217"/>
        </w:trPr>
        <w:tc>
          <w:tcPr>
            <w:tcW w:w="2545" w:type="dxa"/>
            <w:gridSpan w:val="2"/>
          </w:tcPr>
          <w:p w14:paraId="1A93DEBE" w14:textId="77777777" w:rsidR="00F963D1" w:rsidRPr="00D82A73" w:rsidRDefault="00F963D1" w:rsidP="00F963D1">
            <w:pPr>
              <w:rPr>
                <w:rFonts w:eastAsia="Arial Unicode MS"/>
              </w:rPr>
            </w:pPr>
            <w:r w:rsidRPr="00D82A73">
              <w:rPr>
                <w:rFonts w:eastAsia="Arial Unicode MS"/>
              </w:rPr>
              <w:t>(Mandatory)</w:t>
            </w:r>
          </w:p>
        </w:tc>
        <w:tc>
          <w:tcPr>
            <w:tcW w:w="3410" w:type="dxa"/>
          </w:tcPr>
          <w:p w14:paraId="35D4F09F" w14:textId="77777777" w:rsidR="00F963D1" w:rsidRPr="00D82A73" w:rsidRDefault="00F963D1" w:rsidP="00F963D1">
            <w:pPr>
              <w:rPr>
                <w:rFonts w:eastAsia="Arial Unicode MS"/>
              </w:rPr>
            </w:pPr>
            <w:r w:rsidRPr="00D82A73">
              <w:rPr>
                <w:rFonts w:eastAsia="Arial Unicode MS"/>
              </w:rPr>
              <w:t>Indikerar om frågan är obligatorisk.</w:t>
            </w:r>
          </w:p>
        </w:tc>
        <w:tc>
          <w:tcPr>
            <w:tcW w:w="1140" w:type="dxa"/>
          </w:tcPr>
          <w:p w14:paraId="451FD62F" w14:textId="77777777" w:rsidR="00F963D1" w:rsidRPr="00D82A73" w:rsidRDefault="00F963D1" w:rsidP="00F963D1">
            <w:pPr>
              <w:rPr>
                <w:rFonts w:eastAsia="Arial Unicode MS"/>
              </w:rPr>
            </w:pPr>
            <w:r w:rsidRPr="00D82A73">
              <w:rPr>
                <w:rFonts w:eastAsia="Arial Unicode MS"/>
              </w:rPr>
              <w:t>S/F</w:t>
            </w:r>
          </w:p>
        </w:tc>
        <w:tc>
          <w:tcPr>
            <w:tcW w:w="717" w:type="dxa"/>
          </w:tcPr>
          <w:p w14:paraId="71689B6B"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551F499C" w14:textId="77777777" w:rsidR="00F963D1" w:rsidRPr="00D82A73" w:rsidRDefault="00F963D1" w:rsidP="00F963D1">
            <w:r w:rsidRPr="00D82A73">
              <w:t>True = obligatorisk fråga</w:t>
            </w:r>
          </w:p>
          <w:p w14:paraId="2C57DBAF" w14:textId="77777777" w:rsidR="00F963D1" w:rsidRPr="00D82A73" w:rsidRDefault="00F963D1" w:rsidP="00F963D1">
            <w:pPr>
              <w:rPr>
                <w:rFonts w:eastAsia="Arial Unicode MS"/>
              </w:rPr>
            </w:pPr>
            <w:r w:rsidRPr="00D82A73">
              <w:rPr>
                <w:szCs w:val="20"/>
              </w:rPr>
              <w:t>False = Frivillig fråga</w:t>
            </w:r>
          </w:p>
        </w:tc>
        <w:tc>
          <w:tcPr>
            <w:tcW w:w="1920" w:type="dxa"/>
          </w:tcPr>
          <w:p w14:paraId="4193A5A3" w14:textId="77777777" w:rsidR="00F963D1" w:rsidRPr="00D82A73" w:rsidRDefault="00F963D1" w:rsidP="00F963D1">
            <w:pPr>
              <w:rPr>
                <w:rFonts w:ascii="Arial" w:eastAsia="Arial Unicode MS" w:hAnsi="Arial"/>
              </w:rPr>
            </w:pPr>
          </w:p>
        </w:tc>
        <w:tc>
          <w:tcPr>
            <w:tcW w:w="1200" w:type="dxa"/>
            <w:shd w:val="clear" w:color="auto" w:fill="auto"/>
          </w:tcPr>
          <w:p w14:paraId="5846289E" w14:textId="77777777" w:rsidR="00F963D1" w:rsidRPr="00D82A73" w:rsidRDefault="00F963D1" w:rsidP="00F963D1">
            <w:pPr>
              <w:rPr>
                <w:rFonts w:ascii="Arial" w:eastAsia="Arial Unicode MS" w:hAnsi="Arial"/>
              </w:rPr>
            </w:pPr>
          </w:p>
        </w:tc>
        <w:tc>
          <w:tcPr>
            <w:tcW w:w="1080" w:type="dxa"/>
            <w:shd w:val="clear" w:color="auto" w:fill="auto"/>
          </w:tcPr>
          <w:p w14:paraId="16911D67" w14:textId="77777777" w:rsidR="00F963D1" w:rsidRPr="00D82A73" w:rsidRDefault="00F963D1" w:rsidP="00F963D1">
            <w:pPr>
              <w:rPr>
                <w:rFonts w:ascii="Arial" w:eastAsia="Arial Unicode MS" w:hAnsi="Arial"/>
              </w:rPr>
            </w:pPr>
          </w:p>
        </w:tc>
        <w:tc>
          <w:tcPr>
            <w:tcW w:w="1160" w:type="dxa"/>
            <w:shd w:val="clear" w:color="auto" w:fill="auto"/>
          </w:tcPr>
          <w:p w14:paraId="5821B063" w14:textId="77777777" w:rsidR="00F963D1" w:rsidRPr="00D82A73" w:rsidRDefault="00F963D1" w:rsidP="00F963D1">
            <w:pPr>
              <w:rPr>
                <w:rFonts w:ascii="Arial" w:eastAsia="Arial Unicode MS" w:hAnsi="Arial"/>
              </w:rPr>
            </w:pPr>
          </w:p>
        </w:tc>
      </w:tr>
      <w:tr w:rsidR="00F963D1" w:rsidRPr="00D82A73" w14:paraId="575C686A" w14:textId="77777777" w:rsidTr="00F963D1">
        <w:trPr>
          <w:trHeight w:val="217"/>
        </w:trPr>
        <w:tc>
          <w:tcPr>
            <w:tcW w:w="2545" w:type="dxa"/>
            <w:gridSpan w:val="2"/>
          </w:tcPr>
          <w:p w14:paraId="7588661D" w14:textId="77777777" w:rsidR="00F963D1" w:rsidRPr="00D82A73" w:rsidRDefault="00F963D1" w:rsidP="00F963D1">
            <w:pPr>
              <w:rPr>
                <w:rFonts w:eastAsia="Arial Unicode MS"/>
              </w:rPr>
            </w:pPr>
            <w:r w:rsidRPr="00D82A73">
              <w:rPr>
                <w:rFonts w:eastAsia="Arial Unicode MS"/>
              </w:rPr>
              <w:t>(MaxNumberOf</w:t>
            </w:r>
            <w:r w:rsidRPr="00D82A73">
              <w:t>Choices</w:t>
            </w:r>
            <w:r w:rsidRPr="00D82A73">
              <w:rPr>
                <w:rFonts w:eastAsia="Arial Unicode MS"/>
              </w:rPr>
              <w:t>)</w:t>
            </w:r>
          </w:p>
        </w:tc>
        <w:tc>
          <w:tcPr>
            <w:tcW w:w="3410" w:type="dxa"/>
          </w:tcPr>
          <w:p w14:paraId="0CC24B3E" w14:textId="77777777" w:rsidR="00F963D1" w:rsidRPr="00D82A73" w:rsidRDefault="00F963D1" w:rsidP="00F963D1">
            <w:pPr>
              <w:rPr>
                <w:rFonts w:eastAsia="Arial Unicode MS"/>
              </w:rPr>
            </w:pPr>
            <w:r w:rsidRPr="00D82A73">
              <w:rPr>
                <w:rFonts w:eastAsia="Arial Unicode MS"/>
              </w:rPr>
              <w:t xml:space="preserve">Indikerar max antal värden som användaren får välja </w:t>
            </w:r>
            <w:proofErr w:type="gramStart"/>
            <w:r w:rsidRPr="00D82A73">
              <w:rPr>
                <w:rFonts w:eastAsia="Arial Unicode MS"/>
              </w:rPr>
              <w:t>vid  checkbox</w:t>
            </w:r>
            <w:proofErr w:type="gramEnd"/>
            <w:r w:rsidRPr="00D82A73">
              <w:rPr>
                <w:rFonts w:eastAsia="Arial Unicode MS"/>
              </w:rPr>
              <w:t>/multivärde.</w:t>
            </w:r>
          </w:p>
        </w:tc>
        <w:tc>
          <w:tcPr>
            <w:tcW w:w="1140" w:type="dxa"/>
          </w:tcPr>
          <w:p w14:paraId="14CD41CC" w14:textId="77777777" w:rsidR="00F963D1" w:rsidRPr="00D82A73" w:rsidRDefault="00F963D1" w:rsidP="00F963D1">
            <w:pPr>
              <w:rPr>
                <w:rFonts w:eastAsia="Arial Unicode MS"/>
              </w:rPr>
            </w:pPr>
            <w:r w:rsidRPr="00D82A73">
              <w:rPr>
                <w:rFonts w:eastAsia="Arial Unicode MS"/>
              </w:rPr>
              <w:t>VÄ</w:t>
            </w:r>
          </w:p>
        </w:tc>
        <w:tc>
          <w:tcPr>
            <w:tcW w:w="717" w:type="dxa"/>
          </w:tcPr>
          <w:p w14:paraId="2161F266"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459CEAE0" w14:textId="77777777" w:rsidR="00F963D1" w:rsidRPr="00D82A73" w:rsidRDefault="00F963D1" w:rsidP="00F963D1">
            <w:pPr>
              <w:rPr>
                <w:rFonts w:eastAsia="Arial Unicode MS"/>
              </w:rPr>
            </w:pPr>
          </w:p>
        </w:tc>
        <w:tc>
          <w:tcPr>
            <w:tcW w:w="1920" w:type="dxa"/>
          </w:tcPr>
          <w:p w14:paraId="2FEB7994" w14:textId="77777777" w:rsidR="00F963D1" w:rsidRPr="00D82A73" w:rsidRDefault="00F963D1" w:rsidP="00F963D1">
            <w:pPr>
              <w:rPr>
                <w:rFonts w:ascii="Arial" w:eastAsia="Arial Unicode MS" w:hAnsi="Arial"/>
              </w:rPr>
            </w:pPr>
            <w:r w:rsidRPr="00D82A73">
              <w:rPr>
                <w:rFonts w:ascii="Arial" w:eastAsia="Arial Unicode MS" w:hAnsi="Arial"/>
              </w:rPr>
              <w:t>Information till användaren.</w:t>
            </w:r>
          </w:p>
          <w:p w14:paraId="77A3F34F" w14:textId="77777777" w:rsidR="00F963D1" w:rsidRPr="00D82A73" w:rsidRDefault="00F963D1" w:rsidP="00F963D1">
            <w:pPr>
              <w:rPr>
                <w:rFonts w:ascii="Arial" w:eastAsia="Arial Unicode MS" w:hAnsi="Arial"/>
              </w:rPr>
            </w:pPr>
            <w:r w:rsidRPr="00D82A73">
              <w:rPr>
                <w:rFonts w:ascii="Arial" w:eastAsia="Arial Unicode MS" w:hAnsi="Arial"/>
              </w:rPr>
              <w:t>Kan användas för att validera inmatning av konsument.</w:t>
            </w:r>
          </w:p>
        </w:tc>
        <w:tc>
          <w:tcPr>
            <w:tcW w:w="1200" w:type="dxa"/>
            <w:shd w:val="clear" w:color="auto" w:fill="auto"/>
          </w:tcPr>
          <w:p w14:paraId="67BA2804" w14:textId="77777777" w:rsidR="00F963D1" w:rsidRPr="00D82A73" w:rsidRDefault="00F963D1" w:rsidP="00F963D1">
            <w:pPr>
              <w:rPr>
                <w:rFonts w:ascii="Arial" w:eastAsia="Arial Unicode MS" w:hAnsi="Arial"/>
              </w:rPr>
            </w:pPr>
          </w:p>
        </w:tc>
        <w:tc>
          <w:tcPr>
            <w:tcW w:w="1080" w:type="dxa"/>
            <w:shd w:val="clear" w:color="auto" w:fill="auto"/>
          </w:tcPr>
          <w:p w14:paraId="6B9E0747" w14:textId="77777777" w:rsidR="00F963D1" w:rsidRPr="00D82A73" w:rsidRDefault="00F963D1" w:rsidP="00F963D1">
            <w:pPr>
              <w:rPr>
                <w:rFonts w:ascii="Arial" w:eastAsia="Arial Unicode MS" w:hAnsi="Arial"/>
              </w:rPr>
            </w:pPr>
          </w:p>
        </w:tc>
        <w:tc>
          <w:tcPr>
            <w:tcW w:w="1160" w:type="dxa"/>
            <w:shd w:val="clear" w:color="auto" w:fill="auto"/>
          </w:tcPr>
          <w:p w14:paraId="288A293A" w14:textId="77777777" w:rsidR="00F963D1" w:rsidRPr="00D82A73" w:rsidRDefault="00F963D1" w:rsidP="00F963D1">
            <w:pPr>
              <w:rPr>
                <w:rFonts w:ascii="Arial" w:eastAsia="Arial Unicode MS" w:hAnsi="Arial"/>
              </w:rPr>
            </w:pPr>
          </w:p>
        </w:tc>
      </w:tr>
      <w:tr w:rsidR="00F963D1" w:rsidRPr="00D82A73" w14:paraId="02E54111" w14:textId="77777777" w:rsidTr="00F963D1">
        <w:trPr>
          <w:trHeight w:val="217"/>
        </w:trPr>
        <w:tc>
          <w:tcPr>
            <w:tcW w:w="2545" w:type="dxa"/>
            <w:gridSpan w:val="2"/>
          </w:tcPr>
          <w:p w14:paraId="0F1E9C41" w14:textId="77777777" w:rsidR="00F963D1" w:rsidRPr="00D82A73" w:rsidRDefault="00F963D1" w:rsidP="00F963D1">
            <w:pPr>
              <w:rPr>
                <w:rFonts w:eastAsia="Arial Unicode MS"/>
              </w:rPr>
            </w:pPr>
            <w:r w:rsidRPr="00D82A73">
              <w:rPr>
                <w:rFonts w:eastAsia="Arial Unicode MS"/>
              </w:rPr>
              <w:t>(MinNumberOf</w:t>
            </w:r>
            <w:r w:rsidRPr="00D82A73">
              <w:t>Choices</w:t>
            </w:r>
            <w:r w:rsidRPr="00D82A73">
              <w:rPr>
                <w:rFonts w:eastAsia="Arial Unicode MS"/>
              </w:rPr>
              <w:t>)</w:t>
            </w:r>
          </w:p>
        </w:tc>
        <w:tc>
          <w:tcPr>
            <w:tcW w:w="3410" w:type="dxa"/>
          </w:tcPr>
          <w:p w14:paraId="245D12C0" w14:textId="77777777" w:rsidR="00F963D1" w:rsidRPr="00D82A73" w:rsidRDefault="00F963D1" w:rsidP="00F963D1">
            <w:pPr>
              <w:rPr>
                <w:rFonts w:eastAsia="Arial Unicode MS"/>
              </w:rPr>
            </w:pPr>
            <w:r w:rsidRPr="00D82A73">
              <w:rPr>
                <w:rFonts w:eastAsia="Arial Unicode MS"/>
              </w:rPr>
              <w:t xml:space="preserve">Indikerar min. antal värden som </w:t>
            </w:r>
            <w:r w:rsidRPr="00D82A73">
              <w:rPr>
                <w:rFonts w:eastAsia="Arial Unicode MS"/>
              </w:rPr>
              <w:lastRenderedPageBreak/>
              <w:t xml:space="preserve">användaren får välja </w:t>
            </w:r>
            <w:proofErr w:type="gramStart"/>
            <w:r w:rsidRPr="00D82A73">
              <w:rPr>
                <w:rFonts w:eastAsia="Arial Unicode MS"/>
              </w:rPr>
              <w:t>vid  checkbox</w:t>
            </w:r>
            <w:proofErr w:type="gramEnd"/>
            <w:r w:rsidRPr="00D82A73">
              <w:rPr>
                <w:rFonts w:eastAsia="Arial Unicode MS"/>
              </w:rPr>
              <w:t>/multivärde.</w:t>
            </w:r>
          </w:p>
        </w:tc>
        <w:tc>
          <w:tcPr>
            <w:tcW w:w="1140" w:type="dxa"/>
          </w:tcPr>
          <w:p w14:paraId="21A51EE0" w14:textId="77777777" w:rsidR="00F963D1" w:rsidRPr="00D82A73" w:rsidRDefault="00F963D1" w:rsidP="00F963D1">
            <w:pPr>
              <w:rPr>
                <w:rFonts w:eastAsia="Arial Unicode MS"/>
              </w:rPr>
            </w:pPr>
            <w:r w:rsidRPr="00D82A73">
              <w:rPr>
                <w:rFonts w:eastAsia="Arial Unicode MS"/>
              </w:rPr>
              <w:lastRenderedPageBreak/>
              <w:t>VÄ</w:t>
            </w:r>
          </w:p>
        </w:tc>
        <w:tc>
          <w:tcPr>
            <w:tcW w:w="717" w:type="dxa"/>
          </w:tcPr>
          <w:p w14:paraId="569E4A05"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118A8912" w14:textId="77777777" w:rsidR="00F963D1" w:rsidRPr="00D82A73" w:rsidRDefault="00F963D1" w:rsidP="00F963D1">
            <w:pPr>
              <w:rPr>
                <w:rFonts w:eastAsia="Arial Unicode MS"/>
              </w:rPr>
            </w:pPr>
          </w:p>
        </w:tc>
        <w:tc>
          <w:tcPr>
            <w:tcW w:w="1920" w:type="dxa"/>
          </w:tcPr>
          <w:p w14:paraId="0AB9368F" w14:textId="77777777" w:rsidR="00F963D1" w:rsidRPr="00D82A73" w:rsidRDefault="00F963D1" w:rsidP="00F963D1">
            <w:pPr>
              <w:rPr>
                <w:rFonts w:ascii="Arial" w:eastAsia="Arial Unicode MS" w:hAnsi="Arial"/>
              </w:rPr>
            </w:pPr>
            <w:r w:rsidRPr="00D82A73">
              <w:rPr>
                <w:rFonts w:ascii="Arial" w:eastAsia="Arial Unicode MS" w:hAnsi="Arial"/>
              </w:rPr>
              <w:t xml:space="preserve">Information till </w:t>
            </w:r>
            <w:r w:rsidRPr="00D82A73">
              <w:rPr>
                <w:rFonts w:ascii="Arial" w:eastAsia="Arial Unicode MS" w:hAnsi="Arial"/>
              </w:rPr>
              <w:lastRenderedPageBreak/>
              <w:t>användaren.</w:t>
            </w:r>
          </w:p>
          <w:p w14:paraId="7E6EB635" w14:textId="77777777" w:rsidR="00F963D1" w:rsidRPr="00D82A73" w:rsidRDefault="00F963D1" w:rsidP="00F963D1">
            <w:pPr>
              <w:rPr>
                <w:rFonts w:ascii="Arial" w:eastAsia="Arial Unicode MS" w:hAnsi="Arial"/>
              </w:rPr>
            </w:pPr>
            <w:r w:rsidRPr="00D82A73">
              <w:rPr>
                <w:rFonts w:ascii="Arial" w:eastAsia="Arial Unicode MS" w:hAnsi="Arial"/>
              </w:rPr>
              <w:t>Kan användas för att validera inmatning av konsument.</w:t>
            </w:r>
          </w:p>
        </w:tc>
        <w:tc>
          <w:tcPr>
            <w:tcW w:w="1200" w:type="dxa"/>
            <w:shd w:val="clear" w:color="auto" w:fill="auto"/>
          </w:tcPr>
          <w:p w14:paraId="7850FA2C" w14:textId="77777777" w:rsidR="00F963D1" w:rsidRPr="00D82A73" w:rsidRDefault="00F963D1" w:rsidP="00F963D1">
            <w:pPr>
              <w:rPr>
                <w:rFonts w:ascii="Arial" w:eastAsia="Arial Unicode MS" w:hAnsi="Arial"/>
              </w:rPr>
            </w:pPr>
          </w:p>
        </w:tc>
        <w:tc>
          <w:tcPr>
            <w:tcW w:w="1080" w:type="dxa"/>
            <w:shd w:val="clear" w:color="auto" w:fill="auto"/>
          </w:tcPr>
          <w:p w14:paraId="559A71FA" w14:textId="77777777" w:rsidR="00F963D1" w:rsidRPr="00D82A73" w:rsidRDefault="00F963D1" w:rsidP="00F963D1">
            <w:pPr>
              <w:rPr>
                <w:rFonts w:ascii="Arial" w:eastAsia="Arial Unicode MS" w:hAnsi="Arial"/>
              </w:rPr>
            </w:pPr>
          </w:p>
        </w:tc>
        <w:tc>
          <w:tcPr>
            <w:tcW w:w="1160" w:type="dxa"/>
            <w:shd w:val="clear" w:color="auto" w:fill="auto"/>
          </w:tcPr>
          <w:p w14:paraId="211377BD" w14:textId="77777777" w:rsidR="00F963D1" w:rsidRPr="00D82A73" w:rsidRDefault="00F963D1" w:rsidP="00F963D1">
            <w:pPr>
              <w:rPr>
                <w:rFonts w:ascii="Arial" w:eastAsia="Arial Unicode MS" w:hAnsi="Arial"/>
              </w:rPr>
            </w:pPr>
          </w:p>
        </w:tc>
      </w:tr>
      <w:tr w:rsidR="00F963D1" w:rsidRPr="00D82A73" w14:paraId="37D9496F" w14:textId="77777777" w:rsidTr="00F963D1">
        <w:trPr>
          <w:trHeight w:val="217"/>
        </w:trPr>
        <w:tc>
          <w:tcPr>
            <w:tcW w:w="2545" w:type="dxa"/>
            <w:gridSpan w:val="2"/>
          </w:tcPr>
          <w:p w14:paraId="2FFDCD84" w14:textId="77777777" w:rsidR="00F963D1" w:rsidRPr="00D82A73" w:rsidRDefault="00F963D1" w:rsidP="00F963D1">
            <w:pPr>
              <w:rPr>
                <w:rFonts w:eastAsia="Arial Unicode MS"/>
              </w:rPr>
            </w:pPr>
            <w:r w:rsidRPr="00D82A73">
              <w:rPr>
                <w:rFonts w:eastAsia="Arial Unicode MS"/>
              </w:rPr>
              <w:lastRenderedPageBreak/>
              <w:t>(InputUnit)</w:t>
            </w:r>
          </w:p>
        </w:tc>
        <w:tc>
          <w:tcPr>
            <w:tcW w:w="3410" w:type="dxa"/>
          </w:tcPr>
          <w:p w14:paraId="36C21E78" w14:textId="77777777" w:rsidR="00F963D1" w:rsidRPr="00D82A73" w:rsidRDefault="00F963D1" w:rsidP="00F963D1">
            <w:pPr>
              <w:rPr>
                <w:rFonts w:eastAsia="Arial Unicode MS"/>
              </w:rPr>
            </w:pPr>
            <w:r w:rsidRPr="00D82A73">
              <w:rPr>
                <w:rFonts w:eastAsia="Arial Unicode MS"/>
              </w:rPr>
              <w:t>Typ av enhet.</w:t>
            </w:r>
          </w:p>
          <w:p w14:paraId="5017A015" w14:textId="77777777" w:rsidR="00F963D1" w:rsidRPr="00D82A73" w:rsidRDefault="00F963D1" w:rsidP="00F963D1">
            <w:pPr>
              <w:rPr>
                <w:rFonts w:eastAsia="Arial Unicode MS"/>
              </w:rPr>
            </w:pPr>
            <w:r w:rsidRPr="00D82A73">
              <w:rPr>
                <w:rFonts w:eastAsia="Arial Unicode MS"/>
              </w:rPr>
              <w:t>T.ex. kg, m</w:t>
            </w:r>
          </w:p>
        </w:tc>
        <w:tc>
          <w:tcPr>
            <w:tcW w:w="1140" w:type="dxa"/>
          </w:tcPr>
          <w:p w14:paraId="35653233" w14:textId="77777777" w:rsidR="00F963D1" w:rsidRPr="00D82A73" w:rsidRDefault="00F963D1" w:rsidP="00F963D1">
            <w:pPr>
              <w:rPr>
                <w:rFonts w:eastAsia="Arial Unicode MS"/>
              </w:rPr>
            </w:pPr>
            <w:r w:rsidRPr="00D82A73">
              <w:rPr>
                <w:rFonts w:eastAsia="Arial Unicode MS"/>
              </w:rPr>
              <w:t>KTOV</w:t>
            </w:r>
          </w:p>
        </w:tc>
        <w:tc>
          <w:tcPr>
            <w:tcW w:w="717" w:type="dxa"/>
          </w:tcPr>
          <w:p w14:paraId="0643AFF0"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6DC142C2" w14:textId="77777777" w:rsidR="00F963D1" w:rsidRPr="00D82A73" w:rsidRDefault="00F963D1" w:rsidP="00F963D1">
            <w:pPr>
              <w:rPr>
                <w:rFonts w:eastAsia="Arial Unicode MS"/>
              </w:rPr>
            </w:pPr>
            <w:r w:rsidRPr="00D82A73">
              <w:t>KV enhet</w:t>
            </w:r>
          </w:p>
        </w:tc>
        <w:tc>
          <w:tcPr>
            <w:tcW w:w="1920" w:type="dxa"/>
          </w:tcPr>
          <w:p w14:paraId="2A2AEBA3" w14:textId="77777777" w:rsidR="00F963D1" w:rsidRPr="00D82A73" w:rsidRDefault="00F963D1" w:rsidP="00F963D1">
            <w:pPr>
              <w:rPr>
                <w:rFonts w:ascii="Arial" w:eastAsia="Arial Unicode MS" w:hAnsi="Arial"/>
              </w:rPr>
            </w:pPr>
          </w:p>
        </w:tc>
        <w:tc>
          <w:tcPr>
            <w:tcW w:w="1200" w:type="dxa"/>
            <w:shd w:val="clear" w:color="auto" w:fill="auto"/>
          </w:tcPr>
          <w:p w14:paraId="4B9E9A11" w14:textId="77777777" w:rsidR="00F963D1" w:rsidRPr="00D82A73" w:rsidRDefault="00F963D1" w:rsidP="00F963D1">
            <w:pPr>
              <w:rPr>
                <w:rFonts w:ascii="Arial" w:eastAsia="Arial Unicode MS" w:hAnsi="Arial"/>
              </w:rPr>
            </w:pPr>
          </w:p>
        </w:tc>
        <w:tc>
          <w:tcPr>
            <w:tcW w:w="1080" w:type="dxa"/>
            <w:shd w:val="clear" w:color="auto" w:fill="auto"/>
          </w:tcPr>
          <w:p w14:paraId="1E894D74" w14:textId="77777777" w:rsidR="00F963D1" w:rsidRPr="00D82A73" w:rsidRDefault="00F963D1" w:rsidP="00F963D1">
            <w:pPr>
              <w:rPr>
                <w:rFonts w:ascii="Arial" w:eastAsia="Arial Unicode MS" w:hAnsi="Arial"/>
              </w:rPr>
            </w:pPr>
          </w:p>
        </w:tc>
        <w:tc>
          <w:tcPr>
            <w:tcW w:w="1160" w:type="dxa"/>
            <w:shd w:val="clear" w:color="auto" w:fill="auto"/>
          </w:tcPr>
          <w:p w14:paraId="146D155D" w14:textId="77777777" w:rsidR="00F963D1" w:rsidRPr="00D82A73" w:rsidRDefault="00F963D1" w:rsidP="00F963D1">
            <w:pPr>
              <w:rPr>
                <w:rFonts w:ascii="Arial" w:eastAsia="Arial Unicode MS" w:hAnsi="Arial"/>
              </w:rPr>
            </w:pPr>
          </w:p>
        </w:tc>
      </w:tr>
      <w:tr w:rsidR="00F963D1" w:rsidRPr="00D82A73" w14:paraId="4DFCA4ED" w14:textId="77777777" w:rsidTr="00F963D1">
        <w:trPr>
          <w:trHeight w:val="217"/>
        </w:trPr>
        <w:tc>
          <w:tcPr>
            <w:tcW w:w="2545" w:type="dxa"/>
            <w:gridSpan w:val="2"/>
          </w:tcPr>
          <w:p w14:paraId="25E2E717" w14:textId="77777777" w:rsidR="00F963D1" w:rsidRPr="00D82A73" w:rsidRDefault="00F963D1" w:rsidP="00F963D1">
            <w:pPr>
              <w:rPr>
                <w:rFonts w:eastAsia="Arial Unicode MS"/>
              </w:rPr>
            </w:pPr>
            <w:r w:rsidRPr="00D82A73">
              <w:rPr>
                <w:rFonts w:eastAsia="Arial Unicode MS"/>
              </w:rPr>
              <w:t>(AnswerMax)</w:t>
            </w:r>
          </w:p>
        </w:tc>
        <w:tc>
          <w:tcPr>
            <w:tcW w:w="3410" w:type="dxa"/>
          </w:tcPr>
          <w:p w14:paraId="0CC826F0" w14:textId="77777777" w:rsidR="00F963D1" w:rsidRPr="00D82A73" w:rsidRDefault="00F963D1" w:rsidP="00F963D1">
            <w:pPr>
              <w:rPr>
                <w:rFonts w:eastAsia="Arial Unicode MS"/>
              </w:rPr>
            </w:pPr>
            <w:r w:rsidRPr="00D82A73">
              <w:rPr>
                <w:rFonts w:eastAsia="Arial Unicode MS"/>
              </w:rPr>
              <w:t>Specificerar maxvärde för inmatning. (Gäller typ: number, date)</w:t>
            </w:r>
          </w:p>
          <w:p w14:paraId="758A86E6" w14:textId="77777777" w:rsidR="00F963D1" w:rsidRPr="00D82A73" w:rsidRDefault="00F963D1" w:rsidP="00F963D1">
            <w:pPr>
              <w:rPr>
                <w:rFonts w:eastAsia="Arial Unicode MS"/>
              </w:rPr>
            </w:pPr>
            <w:r w:rsidRPr="00D82A73">
              <w:rPr>
                <w:rFonts w:eastAsia="Arial Unicode MS"/>
              </w:rPr>
              <w:t>T.ex: Ett värde får inte överskrida 10. Blodtryck, rimlighetsparameter.</w:t>
            </w:r>
          </w:p>
        </w:tc>
        <w:tc>
          <w:tcPr>
            <w:tcW w:w="1140" w:type="dxa"/>
          </w:tcPr>
          <w:p w14:paraId="5E660ADB" w14:textId="77777777" w:rsidR="00F963D1" w:rsidRPr="00D82A73" w:rsidRDefault="00F963D1" w:rsidP="00F963D1">
            <w:pPr>
              <w:rPr>
                <w:rFonts w:eastAsia="Arial Unicode MS"/>
              </w:rPr>
            </w:pPr>
            <w:r w:rsidRPr="00D82A73">
              <w:rPr>
                <w:rFonts w:eastAsia="Arial Unicode MS"/>
              </w:rPr>
              <w:t>VÅ</w:t>
            </w:r>
          </w:p>
        </w:tc>
        <w:tc>
          <w:tcPr>
            <w:tcW w:w="717" w:type="dxa"/>
          </w:tcPr>
          <w:p w14:paraId="0BBB6394"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2EE7ED73" w14:textId="77777777" w:rsidR="00F963D1" w:rsidRPr="00D82A73" w:rsidRDefault="00F963D1" w:rsidP="00F963D1">
            <w:pPr>
              <w:rPr>
                <w:rFonts w:eastAsia="Arial Unicode MS"/>
              </w:rPr>
            </w:pPr>
          </w:p>
        </w:tc>
        <w:tc>
          <w:tcPr>
            <w:tcW w:w="1920" w:type="dxa"/>
          </w:tcPr>
          <w:p w14:paraId="128D0F99" w14:textId="77777777" w:rsidR="00F963D1" w:rsidRPr="00D82A73" w:rsidRDefault="00F963D1" w:rsidP="00F963D1">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489C2A9C" w14:textId="77777777" w:rsidR="00F963D1" w:rsidRPr="00D82A73" w:rsidRDefault="00F963D1" w:rsidP="00F963D1">
            <w:pPr>
              <w:rPr>
                <w:rFonts w:ascii="Arial" w:eastAsia="Arial Unicode MS" w:hAnsi="Arial"/>
              </w:rPr>
            </w:pPr>
          </w:p>
        </w:tc>
        <w:tc>
          <w:tcPr>
            <w:tcW w:w="1080" w:type="dxa"/>
            <w:shd w:val="clear" w:color="auto" w:fill="auto"/>
          </w:tcPr>
          <w:p w14:paraId="2A1B8E32" w14:textId="77777777" w:rsidR="00F963D1" w:rsidRPr="00D82A73" w:rsidRDefault="00F963D1" w:rsidP="00F963D1">
            <w:pPr>
              <w:rPr>
                <w:rFonts w:ascii="Arial" w:eastAsia="Arial Unicode MS" w:hAnsi="Arial"/>
              </w:rPr>
            </w:pPr>
          </w:p>
        </w:tc>
        <w:tc>
          <w:tcPr>
            <w:tcW w:w="1160" w:type="dxa"/>
            <w:shd w:val="clear" w:color="auto" w:fill="auto"/>
          </w:tcPr>
          <w:p w14:paraId="7E2AE0BD" w14:textId="77777777" w:rsidR="00F963D1" w:rsidRPr="00D82A73" w:rsidRDefault="00F963D1" w:rsidP="00F963D1">
            <w:pPr>
              <w:rPr>
                <w:rFonts w:ascii="Arial" w:eastAsia="Arial Unicode MS" w:hAnsi="Arial"/>
              </w:rPr>
            </w:pPr>
          </w:p>
        </w:tc>
      </w:tr>
      <w:tr w:rsidR="00F963D1" w:rsidRPr="00D82A73" w14:paraId="2A29DD4B" w14:textId="77777777" w:rsidTr="00F963D1">
        <w:trPr>
          <w:trHeight w:val="217"/>
        </w:trPr>
        <w:tc>
          <w:tcPr>
            <w:tcW w:w="2545" w:type="dxa"/>
            <w:gridSpan w:val="2"/>
          </w:tcPr>
          <w:p w14:paraId="704FF215" w14:textId="77777777" w:rsidR="00F963D1" w:rsidRPr="00D82A73" w:rsidRDefault="00F963D1" w:rsidP="00F963D1">
            <w:pPr>
              <w:rPr>
                <w:rFonts w:eastAsia="Arial Unicode MS"/>
              </w:rPr>
            </w:pPr>
            <w:r w:rsidRPr="00D82A73">
              <w:rPr>
                <w:rFonts w:eastAsia="Arial Unicode MS"/>
              </w:rPr>
              <w:t>(AnswerMin)</w:t>
            </w:r>
          </w:p>
        </w:tc>
        <w:tc>
          <w:tcPr>
            <w:tcW w:w="3410" w:type="dxa"/>
          </w:tcPr>
          <w:p w14:paraId="4607159A" w14:textId="77777777" w:rsidR="00F963D1" w:rsidRPr="00D82A73" w:rsidRDefault="00F963D1" w:rsidP="00F963D1">
            <w:pPr>
              <w:rPr>
                <w:rFonts w:eastAsia="Arial Unicode MS"/>
              </w:rPr>
            </w:pPr>
            <w:r w:rsidRPr="00D82A73">
              <w:rPr>
                <w:rFonts w:eastAsia="Arial Unicode MS"/>
              </w:rPr>
              <w:t xml:space="preserve">Specificerar minvärde för inmatning. </w:t>
            </w:r>
          </w:p>
          <w:p w14:paraId="18D48618" w14:textId="77777777" w:rsidR="00F963D1" w:rsidRPr="00D82A73" w:rsidRDefault="00F963D1" w:rsidP="00F963D1">
            <w:pPr>
              <w:rPr>
                <w:rFonts w:eastAsia="Arial Unicode MS"/>
              </w:rPr>
            </w:pPr>
            <w:r w:rsidRPr="00D82A73">
              <w:rPr>
                <w:rFonts w:eastAsia="Arial Unicode MS"/>
              </w:rPr>
              <w:t>(Gäller typ: number, date)</w:t>
            </w:r>
          </w:p>
          <w:p w14:paraId="2C2915B2" w14:textId="77777777" w:rsidR="00F963D1" w:rsidRPr="00D82A73" w:rsidRDefault="00F963D1" w:rsidP="00F963D1">
            <w:pPr>
              <w:rPr>
                <w:rFonts w:eastAsia="Arial Unicode MS"/>
              </w:rPr>
            </w:pPr>
          </w:p>
        </w:tc>
        <w:tc>
          <w:tcPr>
            <w:tcW w:w="1140" w:type="dxa"/>
          </w:tcPr>
          <w:p w14:paraId="3F321260" w14:textId="77777777" w:rsidR="00F963D1" w:rsidRPr="00D82A73" w:rsidRDefault="00F963D1" w:rsidP="00F963D1">
            <w:pPr>
              <w:rPr>
                <w:rFonts w:eastAsia="Arial Unicode MS"/>
              </w:rPr>
            </w:pPr>
            <w:r w:rsidRPr="00D82A73">
              <w:rPr>
                <w:rFonts w:eastAsia="Arial Unicode MS"/>
              </w:rPr>
              <w:t>VÅ</w:t>
            </w:r>
          </w:p>
        </w:tc>
        <w:tc>
          <w:tcPr>
            <w:tcW w:w="717" w:type="dxa"/>
          </w:tcPr>
          <w:p w14:paraId="7EF7B600"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00E28FF" w14:textId="77777777" w:rsidR="00F963D1" w:rsidRPr="00D82A73" w:rsidRDefault="00F963D1" w:rsidP="00F963D1">
            <w:pPr>
              <w:rPr>
                <w:rFonts w:eastAsia="Arial Unicode MS"/>
              </w:rPr>
            </w:pPr>
          </w:p>
        </w:tc>
        <w:tc>
          <w:tcPr>
            <w:tcW w:w="1920" w:type="dxa"/>
          </w:tcPr>
          <w:p w14:paraId="3A477004" w14:textId="77777777" w:rsidR="00F963D1" w:rsidRPr="00D82A73" w:rsidRDefault="00F963D1" w:rsidP="00F963D1">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61A117D4" w14:textId="77777777" w:rsidR="00F963D1" w:rsidRPr="00D82A73" w:rsidRDefault="00F963D1" w:rsidP="00F963D1">
            <w:pPr>
              <w:rPr>
                <w:rFonts w:ascii="Arial" w:eastAsia="Arial Unicode MS" w:hAnsi="Arial"/>
              </w:rPr>
            </w:pPr>
          </w:p>
        </w:tc>
        <w:tc>
          <w:tcPr>
            <w:tcW w:w="1080" w:type="dxa"/>
            <w:shd w:val="clear" w:color="auto" w:fill="auto"/>
          </w:tcPr>
          <w:p w14:paraId="7C1C0757" w14:textId="77777777" w:rsidR="00F963D1" w:rsidRPr="00D82A73" w:rsidRDefault="00F963D1" w:rsidP="00F963D1">
            <w:pPr>
              <w:rPr>
                <w:rFonts w:ascii="Arial" w:eastAsia="Arial Unicode MS" w:hAnsi="Arial"/>
              </w:rPr>
            </w:pPr>
          </w:p>
        </w:tc>
        <w:tc>
          <w:tcPr>
            <w:tcW w:w="1160" w:type="dxa"/>
            <w:shd w:val="clear" w:color="auto" w:fill="auto"/>
          </w:tcPr>
          <w:p w14:paraId="5A5280F3" w14:textId="77777777" w:rsidR="00F963D1" w:rsidRPr="00D82A73" w:rsidRDefault="00F963D1" w:rsidP="00F963D1">
            <w:pPr>
              <w:rPr>
                <w:rFonts w:ascii="Arial" w:eastAsia="Arial Unicode MS" w:hAnsi="Arial"/>
              </w:rPr>
            </w:pPr>
          </w:p>
        </w:tc>
      </w:tr>
      <w:tr w:rsidR="00F963D1" w:rsidRPr="00D82A73" w14:paraId="2469F4B1" w14:textId="77777777" w:rsidTr="00F963D1">
        <w:trPr>
          <w:trHeight w:val="217"/>
        </w:trPr>
        <w:tc>
          <w:tcPr>
            <w:tcW w:w="2545" w:type="dxa"/>
            <w:gridSpan w:val="2"/>
          </w:tcPr>
          <w:p w14:paraId="231B591E" w14:textId="77777777" w:rsidR="00F963D1" w:rsidRPr="00D82A73" w:rsidRDefault="00F963D1" w:rsidP="00F963D1">
            <w:pPr>
              <w:rPr>
                <w:rFonts w:eastAsia="Arial Unicode MS"/>
              </w:rPr>
            </w:pPr>
            <w:r w:rsidRPr="00D82A73">
              <w:rPr>
                <w:rFonts w:eastAsia="Arial Unicode MS"/>
              </w:rPr>
              <w:t>(AnswerMaxLenght)</w:t>
            </w:r>
          </w:p>
        </w:tc>
        <w:tc>
          <w:tcPr>
            <w:tcW w:w="3410" w:type="dxa"/>
          </w:tcPr>
          <w:p w14:paraId="6B36A9B0" w14:textId="77777777" w:rsidR="00F963D1" w:rsidRPr="00D82A73" w:rsidRDefault="00F963D1" w:rsidP="00F963D1">
            <w:pPr>
              <w:rPr>
                <w:rFonts w:eastAsia="Arial Unicode MS"/>
              </w:rPr>
            </w:pPr>
            <w:r w:rsidRPr="00D82A73">
              <w:rPr>
                <w:rFonts w:eastAsia="Arial Unicode MS"/>
              </w:rPr>
              <w:t>Specificerar maxvärdelängd för inmatning.</w:t>
            </w:r>
          </w:p>
          <w:p w14:paraId="2B18C451" w14:textId="77777777" w:rsidR="00F963D1" w:rsidRPr="00D82A73" w:rsidRDefault="00F963D1" w:rsidP="00F963D1">
            <w:pPr>
              <w:rPr>
                <w:rFonts w:eastAsia="Arial Unicode MS"/>
              </w:rPr>
            </w:pPr>
            <w:r w:rsidRPr="00D82A73">
              <w:rPr>
                <w:rFonts w:eastAsia="Arial Unicode MS"/>
              </w:rPr>
              <w:t>(Gäller typ: number)</w:t>
            </w:r>
          </w:p>
          <w:p w14:paraId="7030292C" w14:textId="77777777" w:rsidR="00F963D1" w:rsidRPr="00D82A73" w:rsidRDefault="00F963D1" w:rsidP="00F963D1">
            <w:pPr>
              <w:rPr>
                <w:rFonts w:eastAsia="Arial Unicode MS"/>
              </w:rPr>
            </w:pPr>
            <w:r w:rsidRPr="00D82A73">
              <w:rPr>
                <w:rFonts w:eastAsia="Arial Unicode MS"/>
              </w:rPr>
              <w:t>T.ex: En inmatning (text) får inte vara större än 100 tecken.</w:t>
            </w:r>
          </w:p>
        </w:tc>
        <w:tc>
          <w:tcPr>
            <w:tcW w:w="1140" w:type="dxa"/>
          </w:tcPr>
          <w:p w14:paraId="02A85D59" w14:textId="77777777" w:rsidR="00F963D1" w:rsidRPr="00D82A73" w:rsidRDefault="00F963D1" w:rsidP="00F963D1">
            <w:pPr>
              <w:rPr>
                <w:rFonts w:eastAsia="Arial Unicode MS"/>
              </w:rPr>
            </w:pPr>
            <w:r w:rsidRPr="00D82A73">
              <w:rPr>
                <w:rFonts w:eastAsia="Arial Unicode MS"/>
              </w:rPr>
              <w:t>VÅ</w:t>
            </w:r>
          </w:p>
        </w:tc>
        <w:tc>
          <w:tcPr>
            <w:tcW w:w="717" w:type="dxa"/>
          </w:tcPr>
          <w:p w14:paraId="1011C33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147B3BC7" w14:textId="77777777" w:rsidR="00F963D1" w:rsidRPr="00D82A73" w:rsidRDefault="00F963D1" w:rsidP="00F963D1">
            <w:pPr>
              <w:rPr>
                <w:rFonts w:eastAsia="Arial Unicode MS"/>
              </w:rPr>
            </w:pPr>
          </w:p>
        </w:tc>
        <w:tc>
          <w:tcPr>
            <w:tcW w:w="1920" w:type="dxa"/>
          </w:tcPr>
          <w:p w14:paraId="56B0F225" w14:textId="77777777" w:rsidR="00F963D1" w:rsidRPr="00D82A73" w:rsidRDefault="00F963D1" w:rsidP="00F963D1">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5D465FC3" w14:textId="77777777" w:rsidR="00F963D1" w:rsidRPr="00D82A73" w:rsidRDefault="00F963D1" w:rsidP="00F963D1">
            <w:pPr>
              <w:rPr>
                <w:rFonts w:ascii="Arial" w:eastAsia="Arial Unicode MS" w:hAnsi="Arial"/>
              </w:rPr>
            </w:pPr>
          </w:p>
        </w:tc>
        <w:tc>
          <w:tcPr>
            <w:tcW w:w="1080" w:type="dxa"/>
            <w:shd w:val="clear" w:color="auto" w:fill="auto"/>
          </w:tcPr>
          <w:p w14:paraId="6FD4B260" w14:textId="77777777" w:rsidR="00F963D1" w:rsidRPr="00D82A73" w:rsidRDefault="00F963D1" w:rsidP="00F963D1">
            <w:pPr>
              <w:rPr>
                <w:rFonts w:ascii="Arial" w:eastAsia="Arial Unicode MS" w:hAnsi="Arial"/>
              </w:rPr>
            </w:pPr>
          </w:p>
        </w:tc>
        <w:tc>
          <w:tcPr>
            <w:tcW w:w="1160" w:type="dxa"/>
            <w:shd w:val="clear" w:color="auto" w:fill="auto"/>
          </w:tcPr>
          <w:p w14:paraId="4DCBF45A" w14:textId="77777777" w:rsidR="00F963D1" w:rsidRPr="00D82A73" w:rsidRDefault="00F963D1" w:rsidP="00F963D1">
            <w:pPr>
              <w:rPr>
                <w:rFonts w:ascii="Arial" w:eastAsia="Arial Unicode MS" w:hAnsi="Arial"/>
              </w:rPr>
            </w:pPr>
          </w:p>
        </w:tc>
      </w:tr>
      <w:tr w:rsidR="00F963D1" w:rsidRPr="00D82A73" w14:paraId="5DBB27AF" w14:textId="77777777" w:rsidTr="00F963D1">
        <w:trPr>
          <w:trHeight w:val="217"/>
        </w:trPr>
        <w:tc>
          <w:tcPr>
            <w:tcW w:w="2545" w:type="dxa"/>
            <w:gridSpan w:val="2"/>
          </w:tcPr>
          <w:p w14:paraId="0FDCF588" w14:textId="77777777" w:rsidR="00F963D1" w:rsidRPr="00D82A73" w:rsidRDefault="00F963D1" w:rsidP="00F963D1">
            <w:pPr>
              <w:rPr>
                <w:rFonts w:eastAsia="Arial Unicode MS"/>
              </w:rPr>
            </w:pPr>
            <w:r w:rsidRPr="00D82A73">
              <w:rPr>
                <w:rFonts w:eastAsia="Arial Unicode MS"/>
              </w:rPr>
              <w:t>(AnswerPattern)</w:t>
            </w:r>
          </w:p>
        </w:tc>
        <w:tc>
          <w:tcPr>
            <w:tcW w:w="3410" w:type="dxa"/>
          </w:tcPr>
          <w:p w14:paraId="2AC423F8" w14:textId="77777777" w:rsidR="00F963D1" w:rsidRPr="00D82A73" w:rsidRDefault="00F963D1" w:rsidP="00F963D1">
            <w:pPr>
              <w:rPr>
                <w:rFonts w:eastAsia="Arial Unicode MS"/>
              </w:rPr>
            </w:pPr>
            <w:r w:rsidRPr="00D82A73">
              <w:rPr>
                <w:rFonts w:eastAsia="Arial Unicode MS"/>
              </w:rPr>
              <w:t xml:space="preserve">Inmatningsvalidering </w:t>
            </w:r>
          </w:p>
          <w:p w14:paraId="41A4B876" w14:textId="77777777" w:rsidR="00F963D1" w:rsidRPr="00D82A73" w:rsidRDefault="00F963D1" w:rsidP="00F963D1">
            <w:pPr>
              <w:rPr>
                <w:rFonts w:eastAsia="Arial Unicode MS"/>
              </w:rPr>
            </w:pPr>
            <w:r w:rsidRPr="00D82A73">
              <w:rPr>
                <w:rFonts w:eastAsia="Arial Unicode MS"/>
              </w:rPr>
              <w:t>(Regular expresson).</w:t>
            </w:r>
          </w:p>
          <w:p w14:paraId="674558C3" w14:textId="77777777" w:rsidR="00F963D1" w:rsidRPr="00D82A73" w:rsidRDefault="00F963D1" w:rsidP="00F963D1">
            <w:pPr>
              <w:rPr>
                <w:rFonts w:eastAsia="Arial Unicode MS"/>
              </w:rPr>
            </w:pPr>
            <w:r w:rsidRPr="00D82A73">
              <w:rPr>
                <w:rFonts w:eastAsia="Arial Unicode MS"/>
              </w:rPr>
              <w:t>T.ex: pattern="[A-z]{3}" tillåter endast 3 teckan A-z.</w:t>
            </w:r>
          </w:p>
        </w:tc>
        <w:tc>
          <w:tcPr>
            <w:tcW w:w="1140" w:type="dxa"/>
          </w:tcPr>
          <w:p w14:paraId="6A6B1F22" w14:textId="77777777" w:rsidR="00F963D1" w:rsidRPr="00D82A73" w:rsidRDefault="00F963D1" w:rsidP="00F963D1">
            <w:pPr>
              <w:rPr>
                <w:rFonts w:eastAsia="Arial Unicode MS"/>
              </w:rPr>
            </w:pPr>
            <w:r w:rsidRPr="00D82A73">
              <w:rPr>
                <w:rFonts w:eastAsia="Arial Unicode MS"/>
              </w:rPr>
              <w:t>TXT</w:t>
            </w:r>
          </w:p>
        </w:tc>
        <w:tc>
          <w:tcPr>
            <w:tcW w:w="717" w:type="dxa"/>
          </w:tcPr>
          <w:p w14:paraId="2A964394"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61AB51A4" w14:textId="77777777" w:rsidR="00F963D1" w:rsidRPr="00D82A73" w:rsidRDefault="00F963D1" w:rsidP="00F963D1">
            <w:pPr>
              <w:rPr>
                <w:rFonts w:eastAsia="Arial Unicode MS"/>
              </w:rPr>
            </w:pPr>
          </w:p>
        </w:tc>
        <w:tc>
          <w:tcPr>
            <w:tcW w:w="1920" w:type="dxa"/>
          </w:tcPr>
          <w:p w14:paraId="0467E85C" w14:textId="77777777" w:rsidR="00F963D1" w:rsidRPr="00D82A73" w:rsidRDefault="00F963D1" w:rsidP="00F963D1">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2149B47E" w14:textId="77777777" w:rsidR="00F963D1" w:rsidRPr="00D82A73" w:rsidRDefault="00F963D1" w:rsidP="00F963D1">
            <w:pPr>
              <w:rPr>
                <w:rFonts w:ascii="Arial" w:eastAsia="Arial Unicode MS" w:hAnsi="Arial"/>
              </w:rPr>
            </w:pPr>
          </w:p>
        </w:tc>
        <w:tc>
          <w:tcPr>
            <w:tcW w:w="1080" w:type="dxa"/>
            <w:shd w:val="clear" w:color="auto" w:fill="auto"/>
          </w:tcPr>
          <w:p w14:paraId="239DF98D" w14:textId="77777777" w:rsidR="00F963D1" w:rsidRPr="00D82A73" w:rsidRDefault="00F963D1" w:rsidP="00F963D1">
            <w:pPr>
              <w:rPr>
                <w:rFonts w:ascii="Arial" w:eastAsia="Arial Unicode MS" w:hAnsi="Arial"/>
              </w:rPr>
            </w:pPr>
          </w:p>
        </w:tc>
        <w:tc>
          <w:tcPr>
            <w:tcW w:w="1160" w:type="dxa"/>
            <w:shd w:val="clear" w:color="auto" w:fill="auto"/>
          </w:tcPr>
          <w:p w14:paraId="7E7B5D67" w14:textId="77777777" w:rsidR="00F963D1" w:rsidRPr="00D82A73" w:rsidRDefault="00F963D1" w:rsidP="00F963D1">
            <w:pPr>
              <w:rPr>
                <w:rFonts w:ascii="Arial" w:eastAsia="Arial Unicode MS" w:hAnsi="Arial"/>
              </w:rPr>
            </w:pPr>
          </w:p>
        </w:tc>
      </w:tr>
      <w:tr w:rsidR="00F963D1" w:rsidRPr="00D82A73" w14:paraId="35BE4FEC" w14:textId="77777777" w:rsidTr="00F963D1">
        <w:trPr>
          <w:trHeight w:val="217"/>
        </w:trPr>
        <w:tc>
          <w:tcPr>
            <w:tcW w:w="2545" w:type="dxa"/>
            <w:gridSpan w:val="2"/>
          </w:tcPr>
          <w:p w14:paraId="6FEE5ABC" w14:textId="77777777" w:rsidR="00F963D1" w:rsidRPr="00D82A73" w:rsidRDefault="00F963D1" w:rsidP="00F963D1">
            <w:pPr>
              <w:rPr>
                <w:rFonts w:eastAsia="Arial Unicode MS"/>
              </w:rPr>
            </w:pPr>
            <w:r w:rsidRPr="00D82A73">
              <w:rPr>
                <w:rFonts w:eastAsia="Arial Unicode MS"/>
              </w:rPr>
              <w:t>(AnswerStep)</w:t>
            </w:r>
          </w:p>
        </w:tc>
        <w:tc>
          <w:tcPr>
            <w:tcW w:w="3410" w:type="dxa"/>
          </w:tcPr>
          <w:p w14:paraId="261BC94C" w14:textId="77777777" w:rsidR="00F963D1" w:rsidRPr="00D82A73" w:rsidRDefault="00F963D1" w:rsidP="00F963D1">
            <w:pPr>
              <w:rPr>
                <w:rFonts w:eastAsia="Arial Unicode MS"/>
              </w:rPr>
            </w:pPr>
            <w:r w:rsidRPr="00D82A73">
              <w:rPr>
                <w:rFonts w:eastAsia="Arial Unicode MS"/>
              </w:rPr>
              <w:t xml:space="preserve">Specificerar giltiga intervall för inmatning. </w:t>
            </w:r>
          </w:p>
          <w:p w14:paraId="13062AC6" w14:textId="77777777" w:rsidR="00F963D1" w:rsidRPr="00D82A73" w:rsidRDefault="00F963D1" w:rsidP="00F963D1">
            <w:pPr>
              <w:rPr>
                <w:rFonts w:eastAsia="Arial Unicode MS"/>
              </w:rPr>
            </w:pPr>
            <w:r w:rsidRPr="00D82A73">
              <w:rPr>
                <w:rFonts w:eastAsia="Arial Unicode MS"/>
              </w:rPr>
              <w:t>(Gäller typ: number, range, date, datetime, datetime-local, month, time och week)</w:t>
            </w:r>
          </w:p>
          <w:p w14:paraId="6EA3B050" w14:textId="77777777" w:rsidR="00F963D1" w:rsidRPr="00D82A73" w:rsidRDefault="00F963D1" w:rsidP="00F963D1">
            <w:pPr>
              <w:rPr>
                <w:rFonts w:eastAsia="Arial Unicode MS"/>
              </w:rPr>
            </w:pPr>
            <w:r w:rsidRPr="00D82A73">
              <w:rPr>
                <w:rFonts w:eastAsia="Arial Unicode MS"/>
              </w:rPr>
              <w:t xml:space="preserve">T.ex: Skalningsfaktor för en ”slide” kontroll. Ange värde för temperatur </w:t>
            </w:r>
            <w:r w:rsidRPr="00D82A73">
              <w:rPr>
                <w:rFonts w:eastAsia="Arial Unicode MS"/>
              </w:rPr>
              <w:br/>
              <w:t>35-40.</w:t>
            </w:r>
          </w:p>
        </w:tc>
        <w:tc>
          <w:tcPr>
            <w:tcW w:w="1140" w:type="dxa"/>
          </w:tcPr>
          <w:p w14:paraId="18AFEAB8" w14:textId="77777777" w:rsidR="00F963D1" w:rsidRPr="00D82A73" w:rsidRDefault="00F963D1" w:rsidP="00F963D1">
            <w:pPr>
              <w:rPr>
                <w:rFonts w:eastAsia="Arial Unicode MS"/>
              </w:rPr>
            </w:pPr>
            <w:r w:rsidRPr="00D82A73">
              <w:rPr>
                <w:rFonts w:eastAsia="Arial Unicode MS"/>
              </w:rPr>
              <w:t>VÄ</w:t>
            </w:r>
          </w:p>
        </w:tc>
        <w:tc>
          <w:tcPr>
            <w:tcW w:w="717" w:type="dxa"/>
          </w:tcPr>
          <w:p w14:paraId="2FCC5FD9"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4E85DADA" w14:textId="77777777" w:rsidR="00F963D1" w:rsidRPr="00D82A73" w:rsidRDefault="00F963D1" w:rsidP="00F963D1">
            <w:pPr>
              <w:rPr>
                <w:rFonts w:eastAsia="Arial Unicode MS"/>
              </w:rPr>
            </w:pPr>
          </w:p>
        </w:tc>
        <w:tc>
          <w:tcPr>
            <w:tcW w:w="1920" w:type="dxa"/>
          </w:tcPr>
          <w:p w14:paraId="0029C0EE" w14:textId="77777777" w:rsidR="00F963D1" w:rsidRPr="00D82A73" w:rsidRDefault="00F963D1" w:rsidP="00F963D1">
            <w:pPr>
              <w:rPr>
                <w:rFonts w:ascii="Arial" w:eastAsia="Arial Unicode MS" w:hAnsi="Arial"/>
              </w:rPr>
            </w:pPr>
          </w:p>
        </w:tc>
        <w:tc>
          <w:tcPr>
            <w:tcW w:w="1200" w:type="dxa"/>
            <w:shd w:val="clear" w:color="auto" w:fill="auto"/>
          </w:tcPr>
          <w:p w14:paraId="5CDB14DE" w14:textId="77777777" w:rsidR="00F963D1" w:rsidRPr="00D82A73" w:rsidRDefault="00F963D1" w:rsidP="00F963D1">
            <w:pPr>
              <w:rPr>
                <w:rFonts w:ascii="Arial" w:eastAsia="Arial Unicode MS" w:hAnsi="Arial"/>
              </w:rPr>
            </w:pPr>
          </w:p>
        </w:tc>
        <w:tc>
          <w:tcPr>
            <w:tcW w:w="1080" w:type="dxa"/>
            <w:shd w:val="clear" w:color="auto" w:fill="auto"/>
          </w:tcPr>
          <w:p w14:paraId="5BBC8182" w14:textId="77777777" w:rsidR="00F963D1" w:rsidRPr="00D82A73" w:rsidRDefault="00F963D1" w:rsidP="00F963D1">
            <w:pPr>
              <w:rPr>
                <w:rFonts w:ascii="Arial" w:eastAsia="Arial Unicode MS" w:hAnsi="Arial"/>
              </w:rPr>
            </w:pPr>
          </w:p>
        </w:tc>
        <w:tc>
          <w:tcPr>
            <w:tcW w:w="1160" w:type="dxa"/>
            <w:shd w:val="clear" w:color="auto" w:fill="auto"/>
          </w:tcPr>
          <w:p w14:paraId="69C13FED" w14:textId="77777777" w:rsidR="00F963D1" w:rsidRPr="00D82A73" w:rsidRDefault="00F963D1" w:rsidP="00F963D1">
            <w:pPr>
              <w:rPr>
                <w:rFonts w:ascii="Arial" w:eastAsia="Arial Unicode MS" w:hAnsi="Arial"/>
              </w:rPr>
            </w:pPr>
          </w:p>
        </w:tc>
      </w:tr>
      <w:tr w:rsidR="00B86699" w:rsidRPr="00D82A73" w14:paraId="6E2D720F" w14:textId="77777777" w:rsidTr="00F963D1">
        <w:trPr>
          <w:trHeight w:val="217"/>
        </w:trPr>
        <w:tc>
          <w:tcPr>
            <w:tcW w:w="2545" w:type="dxa"/>
            <w:gridSpan w:val="2"/>
          </w:tcPr>
          <w:p w14:paraId="0A3DCE9A" w14:textId="4CE84B46" w:rsidR="00B86699" w:rsidRPr="00D82A73" w:rsidRDefault="00B86699" w:rsidP="00F963D1">
            <w:pPr>
              <w:rPr>
                <w:rFonts w:eastAsia="Arial Unicode MS"/>
              </w:rPr>
            </w:pPr>
            <w:r w:rsidRPr="00D82A73">
              <w:rPr>
                <w:rFonts w:eastAsia="Arial Unicode MS"/>
              </w:rPr>
              <w:lastRenderedPageBreak/>
              <w:t>(questionAlign)</w:t>
            </w:r>
          </w:p>
        </w:tc>
        <w:tc>
          <w:tcPr>
            <w:tcW w:w="3410" w:type="dxa"/>
          </w:tcPr>
          <w:p w14:paraId="66A7CC10" w14:textId="77777777" w:rsidR="00B86699" w:rsidRPr="00D82A73" w:rsidRDefault="00B86699" w:rsidP="00B86699">
            <w:pPr>
              <w:rPr>
                <w:rFonts w:eastAsia="Arial Unicode MS"/>
              </w:rPr>
            </w:pPr>
            <w:r w:rsidRPr="00D82A73">
              <w:rPr>
                <w:rFonts w:eastAsia="Arial Unicode MS"/>
              </w:rPr>
              <w:t>Presentationsrekommendation för fråga och svarsalternativ.</w:t>
            </w:r>
          </w:p>
          <w:p w14:paraId="4E4C7DD1" w14:textId="349BF6F1" w:rsidR="00B86699" w:rsidRPr="00D82A73" w:rsidRDefault="00B86699" w:rsidP="00B86699">
            <w:pPr>
              <w:pStyle w:val="Liststycke"/>
              <w:numPr>
                <w:ilvl w:val="0"/>
                <w:numId w:val="30"/>
              </w:numPr>
              <w:rPr>
                <w:rFonts w:eastAsia="Arial Unicode MS"/>
              </w:rPr>
            </w:pPr>
            <w:r w:rsidRPr="00D82A73">
              <w:rPr>
                <w:rFonts w:eastAsia="Arial Unicode MS"/>
              </w:rPr>
              <w:t>left</w:t>
            </w:r>
          </w:p>
          <w:p w14:paraId="6783AC5D" w14:textId="5E5D50D1" w:rsidR="00B86699" w:rsidRPr="00D82A73" w:rsidRDefault="00B86699" w:rsidP="00B86699">
            <w:pPr>
              <w:pStyle w:val="Liststycke"/>
              <w:numPr>
                <w:ilvl w:val="0"/>
                <w:numId w:val="30"/>
              </w:numPr>
              <w:rPr>
                <w:rFonts w:eastAsia="Arial Unicode MS"/>
              </w:rPr>
            </w:pPr>
            <w:r w:rsidRPr="00D82A73">
              <w:rPr>
                <w:rFonts w:eastAsia="Arial Unicode MS"/>
              </w:rPr>
              <w:t>right</w:t>
            </w:r>
          </w:p>
          <w:p w14:paraId="41786C23" w14:textId="3CF256E4" w:rsidR="00B86699" w:rsidRPr="00D82A73" w:rsidRDefault="00B86699" w:rsidP="00B86699">
            <w:pPr>
              <w:pStyle w:val="Liststycke"/>
              <w:numPr>
                <w:ilvl w:val="0"/>
                <w:numId w:val="30"/>
              </w:numPr>
              <w:rPr>
                <w:rFonts w:eastAsia="Arial Unicode MS"/>
              </w:rPr>
            </w:pPr>
            <w:r w:rsidRPr="00D82A73">
              <w:rPr>
                <w:rFonts w:eastAsia="Arial Unicode MS"/>
              </w:rPr>
              <w:t>Center</w:t>
            </w:r>
          </w:p>
          <w:p w14:paraId="43D95A53" w14:textId="37FC310F" w:rsidR="00B86699" w:rsidRPr="00D82A73" w:rsidRDefault="00B86699" w:rsidP="00B86699">
            <w:pPr>
              <w:pStyle w:val="Liststycke"/>
              <w:numPr>
                <w:ilvl w:val="0"/>
                <w:numId w:val="30"/>
              </w:numPr>
              <w:rPr>
                <w:rFonts w:eastAsia="Arial Unicode MS"/>
              </w:rPr>
            </w:pPr>
            <w:r w:rsidRPr="00D82A73">
              <w:rPr>
                <w:rFonts w:eastAsia="Arial Unicode MS"/>
              </w:rPr>
              <w:t>vertical: Fråga och svarsalternativ presenteras i vertikalt. T.ex. inmatning placeras under rubrik.</w:t>
            </w:r>
          </w:p>
          <w:p w14:paraId="002BAD89" w14:textId="7153D596" w:rsidR="00B86699" w:rsidRPr="00D82A73" w:rsidRDefault="00B86699" w:rsidP="00B86699">
            <w:pPr>
              <w:pStyle w:val="Liststycke"/>
              <w:numPr>
                <w:ilvl w:val="0"/>
                <w:numId w:val="30"/>
              </w:numPr>
              <w:rPr>
                <w:rFonts w:eastAsia="Arial Unicode MS"/>
              </w:rPr>
            </w:pPr>
            <w:r w:rsidRPr="00D82A73">
              <w:rPr>
                <w:rFonts w:eastAsia="Arial Unicode MS"/>
              </w:rPr>
              <w:t>horizontal: Fråga och svarsalternativ presenteras i horisontalt. T.ex. inmatning placeras bredvid varandra.</w:t>
            </w:r>
          </w:p>
        </w:tc>
        <w:tc>
          <w:tcPr>
            <w:tcW w:w="1140" w:type="dxa"/>
          </w:tcPr>
          <w:p w14:paraId="26AD0E1A" w14:textId="3835D64D" w:rsidR="00B86699" w:rsidRPr="00D82A73" w:rsidRDefault="00B86699" w:rsidP="00F963D1">
            <w:pPr>
              <w:rPr>
                <w:rFonts w:eastAsia="Arial Unicode MS"/>
              </w:rPr>
            </w:pPr>
            <w:r w:rsidRPr="00D82A73">
              <w:rPr>
                <w:rFonts w:eastAsia="Arial Unicode MS"/>
              </w:rPr>
              <w:t>TXT</w:t>
            </w:r>
          </w:p>
        </w:tc>
        <w:tc>
          <w:tcPr>
            <w:tcW w:w="717" w:type="dxa"/>
          </w:tcPr>
          <w:p w14:paraId="5802D12A" w14:textId="046B16BA" w:rsidR="00B86699" w:rsidRPr="00D82A73" w:rsidRDefault="00B86699"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F1F18B0" w14:textId="77777777" w:rsidR="00B86699" w:rsidRPr="00D82A73" w:rsidRDefault="00B86699" w:rsidP="00F963D1">
            <w:pPr>
              <w:rPr>
                <w:rFonts w:eastAsia="Arial Unicode MS"/>
              </w:rPr>
            </w:pPr>
          </w:p>
        </w:tc>
        <w:tc>
          <w:tcPr>
            <w:tcW w:w="1920" w:type="dxa"/>
          </w:tcPr>
          <w:p w14:paraId="67030F5F" w14:textId="77777777" w:rsidR="00B86699" w:rsidRPr="00D82A73" w:rsidRDefault="00B86699" w:rsidP="00F963D1">
            <w:pPr>
              <w:rPr>
                <w:rFonts w:ascii="Arial" w:eastAsia="Arial Unicode MS" w:hAnsi="Arial"/>
              </w:rPr>
            </w:pPr>
          </w:p>
        </w:tc>
        <w:tc>
          <w:tcPr>
            <w:tcW w:w="1200" w:type="dxa"/>
            <w:shd w:val="clear" w:color="auto" w:fill="auto"/>
          </w:tcPr>
          <w:p w14:paraId="7B719E07" w14:textId="77777777" w:rsidR="00B86699" w:rsidRPr="00D82A73" w:rsidRDefault="00B86699" w:rsidP="00F963D1">
            <w:pPr>
              <w:rPr>
                <w:rFonts w:ascii="Arial" w:eastAsia="Arial Unicode MS" w:hAnsi="Arial"/>
              </w:rPr>
            </w:pPr>
          </w:p>
        </w:tc>
        <w:tc>
          <w:tcPr>
            <w:tcW w:w="1080" w:type="dxa"/>
            <w:shd w:val="clear" w:color="auto" w:fill="auto"/>
          </w:tcPr>
          <w:p w14:paraId="50C86FAC" w14:textId="77777777" w:rsidR="00B86699" w:rsidRPr="00D82A73" w:rsidRDefault="00B86699" w:rsidP="00F963D1">
            <w:pPr>
              <w:rPr>
                <w:rFonts w:ascii="Arial" w:eastAsia="Arial Unicode MS" w:hAnsi="Arial"/>
              </w:rPr>
            </w:pPr>
          </w:p>
        </w:tc>
        <w:tc>
          <w:tcPr>
            <w:tcW w:w="1160" w:type="dxa"/>
            <w:shd w:val="clear" w:color="auto" w:fill="auto"/>
          </w:tcPr>
          <w:p w14:paraId="34710083" w14:textId="77777777" w:rsidR="00B86699" w:rsidRPr="00D82A73" w:rsidRDefault="00B86699" w:rsidP="00F963D1">
            <w:pPr>
              <w:rPr>
                <w:rFonts w:ascii="Arial" w:eastAsia="Arial Unicode MS" w:hAnsi="Arial"/>
              </w:rPr>
            </w:pPr>
          </w:p>
        </w:tc>
      </w:tr>
      <w:tr w:rsidR="00F963D1" w:rsidRPr="00D82A73" w14:paraId="595A44BB" w14:textId="77777777" w:rsidTr="00F963D1">
        <w:trPr>
          <w:trHeight w:val="217"/>
        </w:trPr>
        <w:tc>
          <w:tcPr>
            <w:tcW w:w="2545" w:type="dxa"/>
            <w:gridSpan w:val="2"/>
          </w:tcPr>
          <w:p w14:paraId="610CEEFE" w14:textId="77777777" w:rsidR="00F963D1" w:rsidRPr="00D82A73" w:rsidRDefault="00F963D1" w:rsidP="00F963D1">
            <w:pPr>
              <w:rPr>
                <w:rFonts w:eastAsia="Arial Unicode MS"/>
              </w:rPr>
            </w:pPr>
            <w:r w:rsidRPr="00D82A73">
              <w:rPr>
                <w:rFonts w:eastAsia="Arial Unicode MS"/>
              </w:rPr>
              <w:t xml:space="preserve">Code/id </w:t>
            </w:r>
          </w:p>
          <w:p w14:paraId="48397372" w14:textId="77777777" w:rsidR="00F963D1" w:rsidRPr="00D82A73" w:rsidRDefault="00F963D1" w:rsidP="00F963D1">
            <w:pPr>
              <w:rPr>
                <w:rFonts w:eastAsia="Arial Unicode MS"/>
              </w:rPr>
            </w:pPr>
            <w:r w:rsidRPr="00D82A73">
              <w:rPr>
                <w:rFonts w:eastAsia="Arial Unicode MS"/>
              </w:rPr>
              <w:t>(codeType)</w:t>
            </w:r>
          </w:p>
        </w:tc>
        <w:tc>
          <w:tcPr>
            <w:tcW w:w="3410" w:type="dxa"/>
          </w:tcPr>
          <w:p w14:paraId="5F0EA8D7" w14:textId="77777777" w:rsidR="00F963D1" w:rsidRPr="00D82A73" w:rsidRDefault="00F963D1" w:rsidP="00F963D1">
            <w:pPr>
              <w:rPr>
                <w:rFonts w:eastAsia="Arial Unicode MS"/>
              </w:rPr>
            </w:pPr>
            <w:r w:rsidRPr="00D82A73">
              <w:rPr>
                <w:rFonts w:eastAsia="Arial Unicode MS"/>
              </w:rPr>
              <w:t>Koppling till klass för kodverk. Används för att beskriva kod/kodverk för en fråga. T.e.x SNOMED-CT kod.</w:t>
            </w:r>
          </w:p>
        </w:tc>
        <w:tc>
          <w:tcPr>
            <w:tcW w:w="1140" w:type="dxa"/>
          </w:tcPr>
          <w:p w14:paraId="5070246F" w14:textId="77777777" w:rsidR="00F963D1" w:rsidRPr="00D82A73" w:rsidRDefault="00F963D1" w:rsidP="00F963D1">
            <w:pPr>
              <w:rPr>
                <w:rFonts w:eastAsia="Arial Unicode MS"/>
              </w:rPr>
            </w:pPr>
            <w:r w:rsidRPr="00D82A73">
              <w:rPr>
                <w:rFonts w:eastAsia="Arial Unicode MS"/>
              </w:rPr>
              <w:t>II</w:t>
            </w:r>
          </w:p>
        </w:tc>
        <w:tc>
          <w:tcPr>
            <w:tcW w:w="717" w:type="dxa"/>
          </w:tcPr>
          <w:p w14:paraId="7932987A"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25107E94"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04D4A9CB" w14:textId="77777777" w:rsidR="00F963D1" w:rsidRPr="00D82A73" w:rsidRDefault="00F963D1" w:rsidP="00F963D1">
            <w:pPr>
              <w:rPr>
                <w:rFonts w:ascii="Arial" w:eastAsia="Arial Unicode MS" w:hAnsi="Arial"/>
              </w:rPr>
            </w:pPr>
          </w:p>
        </w:tc>
        <w:tc>
          <w:tcPr>
            <w:tcW w:w="1200" w:type="dxa"/>
            <w:shd w:val="clear" w:color="auto" w:fill="auto"/>
          </w:tcPr>
          <w:p w14:paraId="6D8282CC" w14:textId="77777777" w:rsidR="00F963D1" w:rsidRPr="00D82A73" w:rsidRDefault="00F963D1" w:rsidP="00F963D1">
            <w:pPr>
              <w:rPr>
                <w:rFonts w:ascii="Arial" w:eastAsia="Arial Unicode MS" w:hAnsi="Arial"/>
              </w:rPr>
            </w:pPr>
          </w:p>
        </w:tc>
        <w:tc>
          <w:tcPr>
            <w:tcW w:w="1080" w:type="dxa"/>
            <w:shd w:val="clear" w:color="auto" w:fill="auto"/>
          </w:tcPr>
          <w:p w14:paraId="42E0B2D6" w14:textId="77777777" w:rsidR="00F963D1" w:rsidRPr="00D82A73" w:rsidRDefault="00F963D1" w:rsidP="00F963D1">
            <w:pPr>
              <w:rPr>
                <w:rFonts w:ascii="Arial" w:eastAsia="Arial Unicode MS" w:hAnsi="Arial"/>
              </w:rPr>
            </w:pPr>
          </w:p>
        </w:tc>
        <w:tc>
          <w:tcPr>
            <w:tcW w:w="1160" w:type="dxa"/>
            <w:shd w:val="clear" w:color="auto" w:fill="auto"/>
          </w:tcPr>
          <w:p w14:paraId="413996C8" w14:textId="77777777" w:rsidR="00F963D1" w:rsidRPr="00D82A73" w:rsidRDefault="00F963D1" w:rsidP="00F963D1">
            <w:pPr>
              <w:rPr>
                <w:rFonts w:ascii="Arial" w:eastAsia="Arial Unicode MS" w:hAnsi="Arial"/>
              </w:rPr>
            </w:pPr>
          </w:p>
        </w:tc>
      </w:tr>
      <w:tr w:rsidR="00F963D1" w:rsidRPr="00D82A73" w14:paraId="16E5D3E6" w14:textId="77777777" w:rsidTr="00F963D1">
        <w:trPr>
          <w:trHeight w:val="217"/>
        </w:trPr>
        <w:tc>
          <w:tcPr>
            <w:tcW w:w="2545" w:type="dxa"/>
            <w:gridSpan w:val="2"/>
          </w:tcPr>
          <w:p w14:paraId="770B9E1C" w14:textId="77777777" w:rsidR="00F963D1" w:rsidRPr="00D82A73" w:rsidRDefault="00F963D1" w:rsidP="00F963D1">
            <w:pPr>
              <w:rPr>
                <w:rFonts w:eastAsia="Arial Unicode MS"/>
              </w:rPr>
            </w:pPr>
            <w:r w:rsidRPr="00D82A73">
              <w:rPr>
                <w:rFonts w:eastAsia="Arial Unicode MS"/>
              </w:rPr>
              <w:t>Svarsalternativ/id</w:t>
            </w:r>
          </w:p>
          <w:p w14:paraId="13BD92C2" w14:textId="77777777" w:rsidR="00F963D1" w:rsidRPr="00D82A73" w:rsidRDefault="00F963D1" w:rsidP="00F963D1">
            <w:pPr>
              <w:rPr>
                <w:rFonts w:eastAsia="Arial Unicode MS"/>
              </w:rPr>
            </w:pPr>
            <w:r w:rsidRPr="00D82A73">
              <w:rPr>
                <w:rFonts w:eastAsia="Arial Unicode MS"/>
              </w:rPr>
              <w:t>(AnswerAlternative)</w:t>
            </w:r>
          </w:p>
        </w:tc>
        <w:tc>
          <w:tcPr>
            <w:tcW w:w="3410" w:type="dxa"/>
          </w:tcPr>
          <w:p w14:paraId="6AB3D63E" w14:textId="77777777" w:rsidR="00F963D1" w:rsidRPr="00D82A73" w:rsidRDefault="00F963D1" w:rsidP="00F963D1">
            <w:pPr>
              <w:rPr>
                <w:rFonts w:eastAsia="Arial Unicode MS"/>
              </w:rPr>
            </w:pPr>
            <w:r w:rsidRPr="00D82A73">
              <w:rPr>
                <w:rFonts w:eastAsia="Arial Unicode MS"/>
              </w:rPr>
              <w:t>Koppling till klass för svarsalternativ.</w:t>
            </w:r>
          </w:p>
        </w:tc>
        <w:tc>
          <w:tcPr>
            <w:tcW w:w="1140" w:type="dxa"/>
          </w:tcPr>
          <w:p w14:paraId="102F0A74" w14:textId="77777777" w:rsidR="00F963D1" w:rsidRPr="00D82A73" w:rsidRDefault="00F963D1" w:rsidP="00F963D1">
            <w:pPr>
              <w:rPr>
                <w:rFonts w:eastAsia="Arial Unicode MS"/>
              </w:rPr>
            </w:pPr>
            <w:r w:rsidRPr="00D82A73">
              <w:rPr>
                <w:rFonts w:eastAsia="Arial Unicode MS"/>
              </w:rPr>
              <w:t>II</w:t>
            </w:r>
          </w:p>
        </w:tc>
        <w:tc>
          <w:tcPr>
            <w:tcW w:w="717" w:type="dxa"/>
          </w:tcPr>
          <w:p w14:paraId="77B0B644"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3" w:type="dxa"/>
          </w:tcPr>
          <w:p w14:paraId="514D3C66"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1B12EBE6" w14:textId="77777777" w:rsidR="00F963D1" w:rsidRPr="00D82A73" w:rsidRDefault="00F963D1" w:rsidP="00F963D1">
            <w:pPr>
              <w:rPr>
                <w:rFonts w:ascii="Arial" w:eastAsia="Arial Unicode MS" w:hAnsi="Arial"/>
              </w:rPr>
            </w:pPr>
          </w:p>
        </w:tc>
        <w:tc>
          <w:tcPr>
            <w:tcW w:w="1200" w:type="dxa"/>
            <w:shd w:val="clear" w:color="auto" w:fill="auto"/>
          </w:tcPr>
          <w:p w14:paraId="3FF09E09" w14:textId="77777777" w:rsidR="00F963D1" w:rsidRPr="00D82A73" w:rsidRDefault="00F963D1" w:rsidP="00F963D1">
            <w:pPr>
              <w:rPr>
                <w:rFonts w:ascii="Arial" w:eastAsia="Arial Unicode MS" w:hAnsi="Arial"/>
              </w:rPr>
            </w:pPr>
          </w:p>
        </w:tc>
        <w:tc>
          <w:tcPr>
            <w:tcW w:w="1080" w:type="dxa"/>
            <w:shd w:val="clear" w:color="auto" w:fill="auto"/>
          </w:tcPr>
          <w:p w14:paraId="0CEBA40D" w14:textId="77777777" w:rsidR="00F963D1" w:rsidRPr="00D82A73" w:rsidRDefault="00F963D1" w:rsidP="00F963D1">
            <w:pPr>
              <w:rPr>
                <w:rFonts w:ascii="Arial" w:eastAsia="Arial Unicode MS" w:hAnsi="Arial"/>
              </w:rPr>
            </w:pPr>
          </w:p>
        </w:tc>
        <w:tc>
          <w:tcPr>
            <w:tcW w:w="1160" w:type="dxa"/>
            <w:shd w:val="clear" w:color="auto" w:fill="auto"/>
          </w:tcPr>
          <w:p w14:paraId="470145F6" w14:textId="77777777" w:rsidR="00F963D1" w:rsidRPr="00D82A73" w:rsidRDefault="00F963D1" w:rsidP="00F963D1">
            <w:pPr>
              <w:rPr>
                <w:rFonts w:ascii="Arial" w:eastAsia="Arial Unicode MS" w:hAnsi="Arial"/>
              </w:rPr>
            </w:pPr>
          </w:p>
        </w:tc>
      </w:tr>
      <w:tr w:rsidR="00B86699" w:rsidRPr="00D82A73" w14:paraId="06FB44BD" w14:textId="77777777" w:rsidTr="00F963D1">
        <w:trPr>
          <w:trHeight w:val="217"/>
        </w:trPr>
        <w:tc>
          <w:tcPr>
            <w:tcW w:w="2545" w:type="dxa"/>
            <w:gridSpan w:val="2"/>
          </w:tcPr>
          <w:p w14:paraId="09FED6C1" w14:textId="634FF8EC" w:rsidR="00B86699" w:rsidRPr="00D82A73" w:rsidRDefault="00B86699" w:rsidP="00F963D1">
            <w:pPr>
              <w:rPr>
                <w:rFonts w:eastAsia="Arial Unicode MS"/>
              </w:rPr>
            </w:pPr>
            <w:r w:rsidRPr="00D82A73">
              <w:rPr>
                <w:rFonts w:eastAsia="Arial Unicode MS"/>
              </w:rPr>
              <w:t>Media/id</w:t>
            </w:r>
          </w:p>
        </w:tc>
        <w:tc>
          <w:tcPr>
            <w:tcW w:w="3410" w:type="dxa"/>
          </w:tcPr>
          <w:p w14:paraId="1081666F" w14:textId="0FD88ED9" w:rsidR="00B86699" w:rsidRPr="00D82A73" w:rsidRDefault="00B86699" w:rsidP="00B86699">
            <w:pPr>
              <w:rPr>
                <w:rFonts w:eastAsia="Arial Unicode MS"/>
              </w:rPr>
            </w:pPr>
            <w:r w:rsidRPr="00D82A73">
              <w:rPr>
                <w:rFonts w:eastAsia="Arial Unicode MS"/>
              </w:rPr>
              <w:t>Koppling till klass för media.</w:t>
            </w:r>
          </w:p>
        </w:tc>
        <w:tc>
          <w:tcPr>
            <w:tcW w:w="1140" w:type="dxa"/>
          </w:tcPr>
          <w:p w14:paraId="4F436C44" w14:textId="3095A1DC" w:rsidR="00B86699" w:rsidRPr="00D82A73" w:rsidRDefault="00B86699" w:rsidP="00F963D1">
            <w:pPr>
              <w:rPr>
                <w:rFonts w:eastAsia="Arial Unicode MS"/>
              </w:rPr>
            </w:pPr>
            <w:r w:rsidRPr="00D82A73">
              <w:rPr>
                <w:rFonts w:eastAsia="Arial Unicode MS"/>
              </w:rPr>
              <w:t>II</w:t>
            </w:r>
          </w:p>
        </w:tc>
        <w:tc>
          <w:tcPr>
            <w:tcW w:w="717" w:type="dxa"/>
          </w:tcPr>
          <w:p w14:paraId="689D5287" w14:textId="776F3BA7" w:rsidR="00B86699" w:rsidRPr="00D82A73" w:rsidRDefault="00B86699"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673FF79" w14:textId="7473C5F8" w:rsidR="00B86699" w:rsidRPr="00D82A73" w:rsidRDefault="00B86699" w:rsidP="00F963D1">
            <w:pPr>
              <w:rPr>
                <w:rFonts w:eastAsia="Arial Unicode MS"/>
              </w:rPr>
            </w:pPr>
            <w:r w:rsidRPr="00D82A73">
              <w:rPr>
                <w:rFonts w:eastAsia="Arial Unicode MS"/>
              </w:rPr>
              <w:t>Länk till objekt</w:t>
            </w:r>
          </w:p>
        </w:tc>
        <w:tc>
          <w:tcPr>
            <w:tcW w:w="1920" w:type="dxa"/>
          </w:tcPr>
          <w:p w14:paraId="5B1CBD84" w14:textId="77777777" w:rsidR="00B86699" w:rsidRPr="00D82A73" w:rsidRDefault="00B86699" w:rsidP="00F963D1">
            <w:pPr>
              <w:rPr>
                <w:rFonts w:ascii="Arial" w:eastAsia="Arial Unicode MS" w:hAnsi="Arial"/>
              </w:rPr>
            </w:pPr>
          </w:p>
        </w:tc>
        <w:tc>
          <w:tcPr>
            <w:tcW w:w="1200" w:type="dxa"/>
            <w:shd w:val="clear" w:color="auto" w:fill="auto"/>
          </w:tcPr>
          <w:p w14:paraId="789F54D4" w14:textId="77777777" w:rsidR="00B86699" w:rsidRPr="00D82A73" w:rsidRDefault="00B86699" w:rsidP="00F963D1">
            <w:pPr>
              <w:rPr>
                <w:rFonts w:ascii="Arial" w:eastAsia="Arial Unicode MS" w:hAnsi="Arial"/>
              </w:rPr>
            </w:pPr>
          </w:p>
        </w:tc>
        <w:tc>
          <w:tcPr>
            <w:tcW w:w="1080" w:type="dxa"/>
            <w:shd w:val="clear" w:color="auto" w:fill="auto"/>
          </w:tcPr>
          <w:p w14:paraId="13864E17" w14:textId="77777777" w:rsidR="00B86699" w:rsidRPr="00D82A73" w:rsidRDefault="00B86699" w:rsidP="00F963D1">
            <w:pPr>
              <w:rPr>
                <w:rFonts w:ascii="Arial" w:eastAsia="Arial Unicode MS" w:hAnsi="Arial"/>
              </w:rPr>
            </w:pPr>
          </w:p>
        </w:tc>
        <w:tc>
          <w:tcPr>
            <w:tcW w:w="1160" w:type="dxa"/>
            <w:shd w:val="clear" w:color="auto" w:fill="auto"/>
          </w:tcPr>
          <w:p w14:paraId="226E929D" w14:textId="77777777" w:rsidR="00B86699" w:rsidRPr="00D82A73" w:rsidRDefault="00B86699" w:rsidP="00F963D1">
            <w:pPr>
              <w:rPr>
                <w:rFonts w:ascii="Arial" w:eastAsia="Arial Unicode MS" w:hAnsi="Arial"/>
              </w:rPr>
            </w:pPr>
          </w:p>
        </w:tc>
      </w:tr>
      <w:tr w:rsidR="00B86699" w:rsidRPr="00D82A73" w14:paraId="0332982A" w14:textId="77777777" w:rsidTr="00F963D1">
        <w:trPr>
          <w:trHeight w:val="217"/>
        </w:trPr>
        <w:tc>
          <w:tcPr>
            <w:tcW w:w="2545" w:type="dxa"/>
            <w:gridSpan w:val="2"/>
          </w:tcPr>
          <w:p w14:paraId="7088C6DF" w14:textId="0150617E" w:rsidR="00B86699" w:rsidRPr="00D82A73" w:rsidRDefault="00B86699" w:rsidP="00F963D1">
            <w:pPr>
              <w:rPr>
                <w:rFonts w:eastAsia="Arial Unicode MS"/>
              </w:rPr>
            </w:pPr>
            <w:r w:rsidRPr="00D82A73">
              <w:rPr>
                <w:rFonts w:eastAsia="Arial Unicode MS"/>
              </w:rPr>
              <w:t>ValidationEvent/id</w:t>
            </w:r>
          </w:p>
        </w:tc>
        <w:tc>
          <w:tcPr>
            <w:tcW w:w="3410" w:type="dxa"/>
          </w:tcPr>
          <w:p w14:paraId="4A424C67" w14:textId="01ECCFCF" w:rsidR="00B86699" w:rsidRPr="00D82A73" w:rsidRDefault="00B86699" w:rsidP="00F963D1">
            <w:pPr>
              <w:rPr>
                <w:rFonts w:eastAsia="Arial Unicode MS"/>
              </w:rPr>
            </w:pPr>
            <w:r w:rsidRPr="00D82A73">
              <w:rPr>
                <w:rFonts w:eastAsia="Arial Unicode MS"/>
              </w:rPr>
              <w:t>Koppling till klass för validerings events.</w:t>
            </w:r>
          </w:p>
        </w:tc>
        <w:tc>
          <w:tcPr>
            <w:tcW w:w="1140" w:type="dxa"/>
          </w:tcPr>
          <w:p w14:paraId="6C79DAC4" w14:textId="428421B8" w:rsidR="00B86699" w:rsidRPr="00D82A73" w:rsidRDefault="00B86699" w:rsidP="00F963D1">
            <w:pPr>
              <w:rPr>
                <w:rFonts w:eastAsia="Arial Unicode MS"/>
              </w:rPr>
            </w:pPr>
            <w:r w:rsidRPr="00D82A73">
              <w:rPr>
                <w:rFonts w:eastAsia="Arial Unicode MS"/>
              </w:rPr>
              <w:t>II</w:t>
            </w:r>
          </w:p>
        </w:tc>
        <w:tc>
          <w:tcPr>
            <w:tcW w:w="717" w:type="dxa"/>
          </w:tcPr>
          <w:p w14:paraId="19CA78C2" w14:textId="74ECFBC8" w:rsidR="00B86699" w:rsidRPr="00D82A73" w:rsidRDefault="00B86699"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3" w:type="dxa"/>
          </w:tcPr>
          <w:p w14:paraId="07875F28" w14:textId="6E968166" w:rsidR="00B86699" w:rsidRPr="00D82A73" w:rsidRDefault="00B86699" w:rsidP="00F963D1">
            <w:pPr>
              <w:rPr>
                <w:rFonts w:eastAsia="Arial Unicode MS"/>
              </w:rPr>
            </w:pPr>
            <w:r w:rsidRPr="00D82A73">
              <w:rPr>
                <w:rFonts w:eastAsia="Arial Unicode MS"/>
              </w:rPr>
              <w:t>Länk till objekt</w:t>
            </w:r>
          </w:p>
        </w:tc>
        <w:tc>
          <w:tcPr>
            <w:tcW w:w="1920" w:type="dxa"/>
          </w:tcPr>
          <w:p w14:paraId="6F5A293E" w14:textId="77777777" w:rsidR="00B86699" w:rsidRPr="00D82A73" w:rsidRDefault="00B86699" w:rsidP="00F963D1">
            <w:pPr>
              <w:rPr>
                <w:rFonts w:ascii="Arial" w:eastAsia="Arial Unicode MS" w:hAnsi="Arial"/>
              </w:rPr>
            </w:pPr>
          </w:p>
        </w:tc>
        <w:tc>
          <w:tcPr>
            <w:tcW w:w="1200" w:type="dxa"/>
            <w:shd w:val="clear" w:color="auto" w:fill="auto"/>
          </w:tcPr>
          <w:p w14:paraId="70ED13B3" w14:textId="77777777" w:rsidR="00B86699" w:rsidRPr="00D82A73" w:rsidRDefault="00B86699" w:rsidP="00F963D1">
            <w:pPr>
              <w:rPr>
                <w:rFonts w:ascii="Arial" w:eastAsia="Arial Unicode MS" w:hAnsi="Arial"/>
              </w:rPr>
            </w:pPr>
          </w:p>
        </w:tc>
        <w:tc>
          <w:tcPr>
            <w:tcW w:w="1080" w:type="dxa"/>
            <w:shd w:val="clear" w:color="auto" w:fill="auto"/>
          </w:tcPr>
          <w:p w14:paraId="5219B4AF" w14:textId="77777777" w:rsidR="00B86699" w:rsidRPr="00D82A73" w:rsidRDefault="00B86699" w:rsidP="00F963D1">
            <w:pPr>
              <w:rPr>
                <w:rFonts w:ascii="Arial" w:eastAsia="Arial Unicode MS" w:hAnsi="Arial"/>
              </w:rPr>
            </w:pPr>
          </w:p>
        </w:tc>
        <w:tc>
          <w:tcPr>
            <w:tcW w:w="1160" w:type="dxa"/>
            <w:shd w:val="clear" w:color="auto" w:fill="auto"/>
          </w:tcPr>
          <w:p w14:paraId="3F3584C0" w14:textId="77777777" w:rsidR="00B86699" w:rsidRPr="00D82A73" w:rsidRDefault="00B86699" w:rsidP="00F963D1">
            <w:pPr>
              <w:rPr>
                <w:rFonts w:ascii="Arial" w:eastAsia="Arial Unicode MS" w:hAnsi="Arial"/>
              </w:rPr>
            </w:pPr>
          </w:p>
        </w:tc>
      </w:tr>
      <w:tr w:rsidR="00B86699" w:rsidRPr="00D82A73" w14:paraId="5D13CBC5" w14:textId="77777777" w:rsidTr="00F963D1">
        <w:trPr>
          <w:trHeight w:val="217"/>
        </w:trPr>
        <w:tc>
          <w:tcPr>
            <w:tcW w:w="2545" w:type="dxa"/>
            <w:gridSpan w:val="2"/>
          </w:tcPr>
          <w:p w14:paraId="1188036F" w14:textId="5B7D1962" w:rsidR="00B86699" w:rsidRPr="00D82A73" w:rsidRDefault="00B86699" w:rsidP="00F963D1">
            <w:pPr>
              <w:rPr>
                <w:rFonts w:eastAsia="Arial Unicode MS"/>
              </w:rPr>
            </w:pPr>
            <w:r w:rsidRPr="00D82A73">
              <w:rPr>
                <w:rFonts w:eastAsia="Arial Unicode MS"/>
              </w:rPr>
              <w:t>GridValue/id</w:t>
            </w:r>
          </w:p>
        </w:tc>
        <w:tc>
          <w:tcPr>
            <w:tcW w:w="3410" w:type="dxa"/>
          </w:tcPr>
          <w:p w14:paraId="29F86276" w14:textId="533A7F60" w:rsidR="00B86699" w:rsidRPr="00D82A73" w:rsidRDefault="00B86699" w:rsidP="00F963D1">
            <w:pPr>
              <w:rPr>
                <w:rFonts w:eastAsia="Arial Unicode MS"/>
              </w:rPr>
            </w:pPr>
            <w:r w:rsidRPr="00D82A73">
              <w:rPr>
                <w:rFonts w:eastAsia="Arial Unicode MS"/>
              </w:rPr>
              <w:t>Koppling till klass för ”grid” värden.</w:t>
            </w:r>
          </w:p>
        </w:tc>
        <w:tc>
          <w:tcPr>
            <w:tcW w:w="1140" w:type="dxa"/>
          </w:tcPr>
          <w:p w14:paraId="38E617FE" w14:textId="4A213015" w:rsidR="00B86699" w:rsidRPr="00D82A73" w:rsidRDefault="00B86699" w:rsidP="00F963D1">
            <w:pPr>
              <w:rPr>
                <w:rFonts w:eastAsia="Arial Unicode MS"/>
              </w:rPr>
            </w:pPr>
            <w:r w:rsidRPr="00D82A73">
              <w:rPr>
                <w:rFonts w:eastAsia="Arial Unicode MS"/>
              </w:rPr>
              <w:t>II</w:t>
            </w:r>
          </w:p>
        </w:tc>
        <w:tc>
          <w:tcPr>
            <w:tcW w:w="717" w:type="dxa"/>
          </w:tcPr>
          <w:p w14:paraId="6E333DEB" w14:textId="532D6CF0" w:rsidR="00B86699" w:rsidRPr="00D82A73" w:rsidRDefault="00B86699"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EDB479F" w14:textId="292C7513" w:rsidR="00B86699" w:rsidRPr="00D82A73" w:rsidRDefault="00B86699" w:rsidP="00F963D1">
            <w:pPr>
              <w:rPr>
                <w:rFonts w:eastAsia="Arial Unicode MS"/>
              </w:rPr>
            </w:pPr>
            <w:r w:rsidRPr="00D82A73">
              <w:rPr>
                <w:rFonts w:eastAsia="Arial Unicode MS"/>
              </w:rPr>
              <w:t>Länk till objekt.</w:t>
            </w:r>
          </w:p>
        </w:tc>
        <w:tc>
          <w:tcPr>
            <w:tcW w:w="1920" w:type="dxa"/>
          </w:tcPr>
          <w:p w14:paraId="7D578449" w14:textId="77777777" w:rsidR="00B86699" w:rsidRPr="00D82A73" w:rsidRDefault="00B86699" w:rsidP="00F963D1">
            <w:pPr>
              <w:rPr>
                <w:rFonts w:ascii="Arial" w:eastAsia="Arial Unicode MS" w:hAnsi="Arial"/>
              </w:rPr>
            </w:pPr>
          </w:p>
        </w:tc>
        <w:tc>
          <w:tcPr>
            <w:tcW w:w="1200" w:type="dxa"/>
            <w:shd w:val="clear" w:color="auto" w:fill="auto"/>
          </w:tcPr>
          <w:p w14:paraId="217AE972" w14:textId="77777777" w:rsidR="00B86699" w:rsidRPr="00D82A73" w:rsidRDefault="00B86699" w:rsidP="00F963D1">
            <w:pPr>
              <w:rPr>
                <w:rFonts w:ascii="Arial" w:eastAsia="Arial Unicode MS" w:hAnsi="Arial"/>
              </w:rPr>
            </w:pPr>
          </w:p>
        </w:tc>
        <w:tc>
          <w:tcPr>
            <w:tcW w:w="1080" w:type="dxa"/>
            <w:shd w:val="clear" w:color="auto" w:fill="auto"/>
          </w:tcPr>
          <w:p w14:paraId="035A76E3" w14:textId="77777777" w:rsidR="00B86699" w:rsidRPr="00D82A73" w:rsidRDefault="00B86699" w:rsidP="00F963D1">
            <w:pPr>
              <w:rPr>
                <w:rFonts w:ascii="Arial" w:eastAsia="Arial Unicode MS" w:hAnsi="Arial"/>
              </w:rPr>
            </w:pPr>
          </w:p>
        </w:tc>
        <w:tc>
          <w:tcPr>
            <w:tcW w:w="1160" w:type="dxa"/>
            <w:shd w:val="clear" w:color="auto" w:fill="auto"/>
          </w:tcPr>
          <w:p w14:paraId="408F85FB" w14:textId="77777777" w:rsidR="00B86699" w:rsidRPr="00D82A73" w:rsidRDefault="00B86699" w:rsidP="00F963D1">
            <w:pPr>
              <w:rPr>
                <w:rFonts w:ascii="Arial" w:eastAsia="Arial Unicode MS" w:hAnsi="Arial"/>
              </w:rPr>
            </w:pPr>
          </w:p>
        </w:tc>
      </w:tr>
      <w:tr w:rsidR="00B86699" w:rsidRPr="00D82A73" w14:paraId="49864CC3" w14:textId="77777777" w:rsidTr="00F963D1">
        <w:trPr>
          <w:trHeight w:val="217"/>
        </w:trPr>
        <w:tc>
          <w:tcPr>
            <w:tcW w:w="2545" w:type="dxa"/>
            <w:gridSpan w:val="2"/>
          </w:tcPr>
          <w:p w14:paraId="45C6B8AD" w14:textId="306739C3" w:rsidR="00B86699" w:rsidRPr="00D82A73" w:rsidRDefault="00B86699" w:rsidP="00F963D1">
            <w:pPr>
              <w:rPr>
                <w:rFonts w:eastAsia="Arial Unicode MS"/>
              </w:rPr>
            </w:pPr>
            <w:r w:rsidRPr="00D82A73">
              <w:rPr>
                <w:rFonts w:eastAsia="Arial Unicode MS"/>
              </w:rPr>
              <w:t>QuestionSuperior/id</w:t>
            </w:r>
          </w:p>
        </w:tc>
        <w:tc>
          <w:tcPr>
            <w:tcW w:w="3410" w:type="dxa"/>
          </w:tcPr>
          <w:p w14:paraId="73A78FB3" w14:textId="0635699C" w:rsidR="00B86699" w:rsidRPr="00D82A73" w:rsidRDefault="00B86699" w:rsidP="00F963D1">
            <w:pPr>
              <w:rPr>
                <w:rFonts w:eastAsia="Arial Unicode MS"/>
              </w:rPr>
            </w:pPr>
            <w:r w:rsidRPr="00D82A73">
              <w:rPr>
                <w:rFonts w:eastAsia="Arial Unicode MS"/>
              </w:rPr>
              <w:t>Koppling till klass för kopplade frågor.</w:t>
            </w:r>
          </w:p>
        </w:tc>
        <w:tc>
          <w:tcPr>
            <w:tcW w:w="1140" w:type="dxa"/>
          </w:tcPr>
          <w:p w14:paraId="7E40B179" w14:textId="763E681F" w:rsidR="00B86699" w:rsidRPr="00D82A73" w:rsidRDefault="00B86699" w:rsidP="00F963D1">
            <w:pPr>
              <w:rPr>
                <w:rFonts w:eastAsia="Arial Unicode MS"/>
              </w:rPr>
            </w:pPr>
            <w:r w:rsidRPr="00D82A73">
              <w:rPr>
                <w:rFonts w:eastAsia="Arial Unicode MS"/>
              </w:rPr>
              <w:t>II</w:t>
            </w:r>
          </w:p>
        </w:tc>
        <w:tc>
          <w:tcPr>
            <w:tcW w:w="717" w:type="dxa"/>
          </w:tcPr>
          <w:p w14:paraId="12E55B15" w14:textId="10B920D0" w:rsidR="00B86699" w:rsidRPr="00D82A73" w:rsidRDefault="00B86699"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3E3EC4E" w14:textId="29942582" w:rsidR="00B86699" w:rsidRPr="00D82A73" w:rsidRDefault="00B86699" w:rsidP="00F963D1">
            <w:pPr>
              <w:rPr>
                <w:rFonts w:eastAsia="Arial Unicode MS"/>
              </w:rPr>
            </w:pPr>
            <w:r w:rsidRPr="00D82A73">
              <w:rPr>
                <w:rFonts w:eastAsia="Arial Unicode MS"/>
              </w:rPr>
              <w:t>Länk till objekt.</w:t>
            </w:r>
          </w:p>
        </w:tc>
        <w:tc>
          <w:tcPr>
            <w:tcW w:w="1920" w:type="dxa"/>
          </w:tcPr>
          <w:p w14:paraId="59ED1E3D" w14:textId="77777777" w:rsidR="00B86699" w:rsidRPr="00D82A73" w:rsidRDefault="00B86699" w:rsidP="00F963D1">
            <w:pPr>
              <w:rPr>
                <w:rFonts w:ascii="Arial" w:eastAsia="Arial Unicode MS" w:hAnsi="Arial"/>
              </w:rPr>
            </w:pPr>
          </w:p>
        </w:tc>
        <w:tc>
          <w:tcPr>
            <w:tcW w:w="1200" w:type="dxa"/>
            <w:shd w:val="clear" w:color="auto" w:fill="auto"/>
          </w:tcPr>
          <w:p w14:paraId="78ADE2F2" w14:textId="77777777" w:rsidR="00B86699" w:rsidRPr="00D82A73" w:rsidRDefault="00B86699" w:rsidP="00F963D1">
            <w:pPr>
              <w:rPr>
                <w:rFonts w:ascii="Arial" w:eastAsia="Arial Unicode MS" w:hAnsi="Arial"/>
              </w:rPr>
            </w:pPr>
          </w:p>
        </w:tc>
        <w:tc>
          <w:tcPr>
            <w:tcW w:w="1080" w:type="dxa"/>
            <w:shd w:val="clear" w:color="auto" w:fill="auto"/>
          </w:tcPr>
          <w:p w14:paraId="41E8677C" w14:textId="77777777" w:rsidR="00B86699" w:rsidRPr="00D82A73" w:rsidRDefault="00B86699" w:rsidP="00F963D1">
            <w:pPr>
              <w:rPr>
                <w:rFonts w:ascii="Arial" w:eastAsia="Arial Unicode MS" w:hAnsi="Arial"/>
              </w:rPr>
            </w:pPr>
          </w:p>
        </w:tc>
        <w:tc>
          <w:tcPr>
            <w:tcW w:w="1160" w:type="dxa"/>
            <w:shd w:val="clear" w:color="auto" w:fill="auto"/>
          </w:tcPr>
          <w:p w14:paraId="0BD6C668" w14:textId="77777777" w:rsidR="00B86699" w:rsidRPr="00D82A73" w:rsidRDefault="00B86699" w:rsidP="00F963D1">
            <w:pPr>
              <w:rPr>
                <w:rFonts w:ascii="Arial" w:eastAsia="Arial Unicode MS" w:hAnsi="Arial"/>
              </w:rPr>
            </w:pPr>
          </w:p>
        </w:tc>
      </w:tr>
      <w:tr w:rsidR="00B86699" w:rsidRPr="00D82A73" w14:paraId="6C1C48EB" w14:textId="77777777" w:rsidTr="00F963D1">
        <w:trPr>
          <w:gridBefore w:val="1"/>
          <w:wBefore w:w="15" w:type="dxa"/>
          <w:trHeight w:val="217"/>
        </w:trPr>
        <w:tc>
          <w:tcPr>
            <w:tcW w:w="7080" w:type="dxa"/>
            <w:gridSpan w:val="3"/>
            <w:shd w:val="pct25" w:color="auto" w:fill="auto"/>
          </w:tcPr>
          <w:p w14:paraId="470431A3" w14:textId="77777777" w:rsidR="00B86699" w:rsidRPr="00D82A73" w:rsidRDefault="00B86699" w:rsidP="00F963D1">
            <w:r w:rsidRPr="00D82A73">
              <w:t>Associationer</w:t>
            </w:r>
          </w:p>
        </w:tc>
        <w:tc>
          <w:tcPr>
            <w:tcW w:w="7880" w:type="dxa"/>
            <w:gridSpan w:val="6"/>
            <w:shd w:val="pct25" w:color="auto" w:fill="auto"/>
          </w:tcPr>
          <w:p w14:paraId="06F124C5" w14:textId="77777777" w:rsidR="00B86699" w:rsidRPr="00D82A73" w:rsidRDefault="00B86699" w:rsidP="00F963D1">
            <w:pPr>
              <w:rPr>
                <w:rFonts w:eastAsia="Arial Unicode MS"/>
              </w:rPr>
            </w:pPr>
            <w:r w:rsidRPr="00D82A73">
              <w:t>Beslutsregel</w:t>
            </w:r>
          </w:p>
        </w:tc>
      </w:tr>
      <w:tr w:rsidR="00B86699" w:rsidRPr="00D82A73" w14:paraId="5D99F988" w14:textId="77777777" w:rsidTr="00F963D1">
        <w:trPr>
          <w:gridBefore w:val="1"/>
          <w:wBefore w:w="15" w:type="dxa"/>
          <w:trHeight w:val="217"/>
        </w:trPr>
        <w:tc>
          <w:tcPr>
            <w:tcW w:w="7080" w:type="dxa"/>
            <w:gridSpan w:val="3"/>
          </w:tcPr>
          <w:p w14:paraId="142657C9" w14:textId="77777777" w:rsidR="00B86699" w:rsidRPr="00D82A73" w:rsidRDefault="00B86699" w:rsidP="00F963D1">
            <w:pPr>
              <w:rPr>
                <w:rFonts w:ascii="Arial" w:eastAsia="Arial Unicode MS" w:hAnsi="Arial"/>
                <w:color w:val="000000"/>
              </w:rPr>
            </w:pPr>
            <w:r w:rsidRPr="00D82A73">
              <w:rPr>
                <w:rFonts w:ascii="Arial" w:eastAsia="Arial Unicode MS" w:hAnsi="Arial"/>
                <w:color w:val="000000"/>
              </w:rPr>
              <w:t xml:space="preserve">En formulärfråga(Question)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svarsalternativ (AnswerAlternative)</w:t>
            </w:r>
          </w:p>
        </w:tc>
        <w:tc>
          <w:tcPr>
            <w:tcW w:w="7880" w:type="dxa"/>
            <w:gridSpan w:val="6"/>
          </w:tcPr>
          <w:p w14:paraId="1E02699A" w14:textId="77777777" w:rsidR="00B86699" w:rsidRPr="00D82A73" w:rsidRDefault="00B86699" w:rsidP="00F963D1">
            <w:pPr>
              <w:rPr>
                <w:rFonts w:ascii="Arial" w:eastAsia="Arial Unicode MS" w:hAnsi="Arial"/>
                <w:color w:val="000000"/>
              </w:rPr>
            </w:pPr>
          </w:p>
        </w:tc>
      </w:tr>
      <w:tr w:rsidR="00B86699" w:rsidRPr="00D82A73" w14:paraId="19120D32" w14:textId="77777777" w:rsidTr="00F963D1">
        <w:trPr>
          <w:gridBefore w:val="1"/>
          <w:wBefore w:w="15" w:type="dxa"/>
          <w:trHeight w:val="217"/>
        </w:trPr>
        <w:tc>
          <w:tcPr>
            <w:tcW w:w="7080" w:type="dxa"/>
            <w:gridSpan w:val="3"/>
          </w:tcPr>
          <w:p w14:paraId="7706C645" w14:textId="77777777" w:rsidR="00B86699" w:rsidRPr="00D82A73" w:rsidRDefault="00B86699" w:rsidP="00F963D1">
            <w:pPr>
              <w:rPr>
                <w:rFonts w:ascii="Arial" w:eastAsia="Arial Unicode MS" w:hAnsi="Arial"/>
                <w:color w:val="000000"/>
              </w:rPr>
            </w:pPr>
            <w:r w:rsidRPr="00D82A73">
              <w:rPr>
                <w:rFonts w:ascii="Arial" w:eastAsia="Arial Unicode MS" w:hAnsi="Arial"/>
                <w:color w:val="000000"/>
              </w:rPr>
              <w:t>En formulärfråga (Question) har noll till flera svar (Answer)</w:t>
            </w:r>
          </w:p>
        </w:tc>
        <w:tc>
          <w:tcPr>
            <w:tcW w:w="7880" w:type="dxa"/>
            <w:gridSpan w:val="6"/>
          </w:tcPr>
          <w:p w14:paraId="59F14C89" w14:textId="77777777" w:rsidR="00B86699" w:rsidRPr="00D82A73" w:rsidRDefault="00B86699" w:rsidP="00F963D1">
            <w:pPr>
              <w:rPr>
                <w:rFonts w:ascii="Arial" w:eastAsia="Arial Unicode MS" w:hAnsi="Arial"/>
                <w:color w:val="000000"/>
              </w:rPr>
            </w:pPr>
          </w:p>
        </w:tc>
      </w:tr>
      <w:tr w:rsidR="00FA3605" w:rsidRPr="00D82A73" w14:paraId="31FFDB7A" w14:textId="77777777" w:rsidTr="00F963D1">
        <w:trPr>
          <w:gridBefore w:val="1"/>
          <w:wBefore w:w="15" w:type="dxa"/>
          <w:trHeight w:val="217"/>
        </w:trPr>
        <w:tc>
          <w:tcPr>
            <w:tcW w:w="7080" w:type="dxa"/>
            <w:gridSpan w:val="3"/>
          </w:tcPr>
          <w:p w14:paraId="71DA657F" w14:textId="114B1A98" w:rsidR="00FA3605" w:rsidRPr="00D82A73" w:rsidRDefault="00FA3605" w:rsidP="00FA3605">
            <w:pPr>
              <w:rPr>
                <w:rFonts w:ascii="Arial" w:eastAsia="Arial Unicode MS" w:hAnsi="Arial"/>
                <w:color w:val="000000"/>
              </w:rPr>
            </w:pPr>
            <w:r w:rsidRPr="00D82A73">
              <w:rPr>
                <w:rFonts w:ascii="Arial" w:eastAsia="Arial Unicode MS" w:hAnsi="Arial"/>
                <w:color w:val="000000"/>
              </w:rPr>
              <w:t xml:space="preserve">En Formulärfråga (Question) </w:t>
            </w:r>
            <w:r w:rsidR="00FA6652" w:rsidRPr="00D82A73">
              <w:rPr>
                <w:rFonts w:ascii="Arial" w:eastAsia="Arial Unicode MS" w:hAnsi="Arial"/>
                <w:color w:val="000000"/>
              </w:rPr>
              <w:t>har</w:t>
            </w:r>
            <w:r w:rsidRPr="00D82A73">
              <w:rPr>
                <w:rFonts w:ascii="Arial" w:eastAsia="Arial Unicode MS" w:hAnsi="Arial"/>
                <w:color w:val="000000"/>
              </w:rPr>
              <w:t xml:space="preserve"> noll till ett kodverk (code)</w:t>
            </w:r>
          </w:p>
        </w:tc>
        <w:tc>
          <w:tcPr>
            <w:tcW w:w="7880" w:type="dxa"/>
            <w:gridSpan w:val="6"/>
          </w:tcPr>
          <w:p w14:paraId="6274B2E5" w14:textId="77777777" w:rsidR="00FA3605" w:rsidRPr="00D82A73" w:rsidRDefault="00FA3605" w:rsidP="00F963D1">
            <w:pPr>
              <w:rPr>
                <w:rFonts w:ascii="Arial" w:eastAsia="Arial Unicode MS" w:hAnsi="Arial"/>
                <w:color w:val="000000"/>
              </w:rPr>
            </w:pPr>
          </w:p>
        </w:tc>
      </w:tr>
      <w:tr w:rsidR="00FA3605" w:rsidRPr="00D82A73" w14:paraId="2D70875E" w14:textId="77777777" w:rsidTr="00F963D1">
        <w:trPr>
          <w:gridBefore w:val="1"/>
          <w:wBefore w:w="15" w:type="dxa"/>
          <w:trHeight w:val="217"/>
        </w:trPr>
        <w:tc>
          <w:tcPr>
            <w:tcW w:w="7080" w:type="dxa"/>
            <w:gridSpan w:val="3"/>
          </w:tcPr>
          <w:p w14:paraId="3FD59632" w14:textId="1B027BB1" w:rsidR="00FA3605" w:rsidRPr="00D82A73" w:rsidRDefault="00FA3605" w:rsidP="00FA3605">
            <w:pPr>
              <w:rPr>
                <w:rFonts w:ascii="Arial" w:eastAsia="Arial Unicode MS" w:hAnsi="Arial"/>
                <w:color w:val="000000"/>
              </w:rPr>
            </w:pPr>
            <w:r w:rsidRPr="00D82A73">
              <w:rPr>
                <w:rFonts w:ascii="Arial" w:eastAsia="Arial Unicode MS" w:hAnsi="Arial"/>
                <w:color w:val="000000"/>
              </w:rPr>
              <w:t xml:space="preserve">En Formulärfråga (Question) </w:t>
            </w:r>
            <w:r w:rsidR="00FA6652" w:rsidRPr="00D82A73">
              <w:rPr>
                <w:rFonts w:ascii="Arial" w:eastAsia="Arial Unicode MS" w:hAnsi="Arial"/>
                <w:color w:val="000000"/>
              </w:rPr>
              <w:t>har</w:t>
            </w:r>
            <w:r w:rsidRPr="00D82A73">
              <w:rPr>
                <w:rFonts w:ascii="Arial" w:eastAsia="Arial Unicode MS" w:hAnsi="Arial"/>
                <w:color w:val="000000"/>
              </w:rPr>
              <w:t xml:space="preserve"> noll till ett gridvalue</w:t>
            </w:r>
          </w:p>
        </w:tc>
        <w:tc>
          <w:tcPr>
            <w:tcW w:w="7880" w:type="dxa"/>
            <w:gridSpan w:val="6"/>
          </w:tcPr>
          <w:p w14:paraId="7FEFCBF6" w14:textId="77777777" w:rsidR="00FA3605" w:rsidRPr="00D82A73" w:rsidRDefault="00FA3605" w:rsidP="00F963D1">
            <w:pPr>
              <w:rPr>
                <w:rFonts w:ascii="Arial" w:eastAsia="Arial Unicode MS" w:hAnsi="Arial"/>
                <w:color w:val="000000"/>
              </w:rPr>
            </w:pPr>
          </w:p>
        </w:tc>
      </w:tr>
      <w:tr w:rsidR="00FA3605" w:rsidRPr="00D82A73" w14:paraId="7D409AC8" w14:textId="77777777" w:rsidTr="00F963D1">
        <w:trPr>
          <w:gridBefore w:val="1"/>
          <w:wBefore w:w="15" w:type="dxa"/>
          <w:trHeight w:val="217"/>
        </w:trPr>
        <w:tc>
          <w:tcPr>
            <w:tcW w:w="7080" w:type="dxa"/>
            <w:gridSpan w:val="3"/>
          </w:tcPr>
          <w:p w14:paraId="3763E972" w14:textId="3ECA4124" w:rsidR="00FA3605" w:rsidRPr="00D82A73" w:rsidRDefault="00FA3605" w:rsidP="00FA6652">
            <w:pPr>
              <w:rPr>
                <w:rFonts w:ascii="Arial" w:eastAsia="Arial Unicode MS" w:hAnsi="Arial"/>
                <w:color w:val="000000"/>
              </w:rPr>
            </w:pPr>
            <w:r w:rsidRPr="00D82A73">
              <w:rPr>
                <w:rFonts w:ascii="Arial" w:eastAsia="Arial Unicode MS" w:hAnsi="Arial"/>
                <w:color w:val="000000"/>
              </w:rPr>
              <w:lastRenderedPageBreak/>
              <w:t xml:space="preserve">En Formulärfråga (Question) </w:t>
            </w:r>
            <w:r w:rsidR="00FA6652" w:rsidRPr="00D82A73">
              <w:rPr>
                <w:rFonts w:ascii="Arial" w:eastAsia="Arial Unicode MS" w:hAnsi="Arial"/>
                <w:color w:val="000000"/>
              </w:rPr>
              <w:t>har</w:t>
            </w:r>
            <w:r w:rsidRPr="00D82A73">
              <w:rPr>
                <w:rFonts w:ascii="Arial" w:eastAsia="Arial Unicode MS" w:hAnsi="Arial"/>
                <w:color w:val="000000"/>
              </w:rPr>
              <w:t xml:space="preserve"> noll till ett </w:t>
            </w:r>
            <w:r w:rsidR="00FA6652" w:rsidRPr="00D82A73">
              <w:rPr>
                <w:rFonts w:ascii="Arial" w:eastAsia="Arial Unicode MS" w:hAnsi="Arial"/>
                <w:color w:val="000000"/>
              </w:rPr>
              <w:t>questionsuperior</w:t>
            </w:r>
          </w:p>
        </w:tc>
        <w:tc>
          <w:tcPr>
            <w:tcW w:w="7880" w:type="dxa"/>
            <w:gridSpan w:val="6"/>
          </w:tcPr>
          <w:p w14:paraId="0EFF8FE9" w14:textId="77777777" w:rsidR="00FA3605" w:rsidRPr="00D82A73" w:rsidRDefault="00FA3605" w:rsidP="00F963D1">
            <w:pPr>
              <w:rPr>
                <w:rFonts w:ascii="Arial" w:eastAsia="Arial Unicode MS" w:hAnsi="Arial"/>
                <w:color w:val="000000"/>
              </w:rPr>
            </w:pPr>
          </w:p>
        </w:tc>
      </w:tr>
      <w:tr w:rsidR="00FA3605" w:rsidRPr="00D82A73" w14:paraId="3D9B19EA" w14:textId="77777777" w:rsidTr="00F963D1">
        <w:trPr>
          <w:gridBefore w:val="1"/>
          <w:wBefore w:w="15" w:type="dxa"/>
          <w:trHeight w:val="217"/>
        </w:trPr>
        <w:tc>
          <w:tcPr>
            <w:tcW w:w="7080" w:type="dxa"/>
            <w:gridSpan w:val="3"/>
          </w:tcPr>
          <w:p w14:paraId="73D4933B" w14:textId="77777777" w:rsidR="00FA3605" w:rsidRPr="00D82A73" w:rsidRDefault="00FA3605" w:rsidP="00F963D1">
            <w:pPr>
              <w:rPr>
                <w:rFonts w:ascii="Arial" w:eastAsia="Arial Unicode MS" w:hAnsi="Arial"/>
                <w:color w:val="000000"/>
              </w:rPr>
            </w:pPr>
          </w:p>
        </w:tc>
        <w:tc>
          <w:tcPr>
            <w:tcW w:w="7880" w:type="dxa"/>
            <w:gridSpan w:val="6"/>
          </w:tcPr>
          <w:p w14:paraId="3D21327F" w14:textId="77777777" w:rsidR="00FA3605" w:rsidRPr="00D82A73" w:rsidRDefault="00FA3605" w:rsidP="00F963D1">
            <w:pPr>
              <w:rPr>
                <w:rFonts w:ascii="Arial" w:eastAsia="Arial Unicode MS" w:hAnsi="Arial"/>
                <w:color w:val="000000"/>
              </w:rPr>
            </w:pPr>
          </w:p>
        </w:tc>
      </w:tr>
    </w:tbl>
    <w:p w14:paraId="3C699F35" w14:textId="77777777" w:rsidR="00F963D1" w:rsidRPr="00D82A73" w:rsidRDefault="00F963D1" w:rsidP="00F963D1">
      <w:pPr>
        <w:pStyle w:val="Brdtext"/>
      </w:pPr>
    </w:p>
    <w:p w14:paraId="3B0D997C"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31" w:name="_Toc220986035"/>
      <w:bookmarkStart w:id="132" w:name="_Toc259358479"/>
      <w:r w:rsidRPr="00D82A73">
        <w:rPr>
          <w:i/>
        </w:rPr>
        <w:t>Klass Formulärfråga (Question)</w:t>
      </w:r>
      <w:bookmarkEnd w:id="128"/>
      <w:bookmarkEnd w:id="131"/>
      <w:bookmarkEnd w:id="132"/>
    </w:p>
    <w:p w14:paraId="13C5ECBC" w14:textId="77777777" w:rsidR="00F963D1" w:rsidRPr="00D82A73" w:rsidRDefault="00F963D1" w:rsidP="00F963D1">
      <w:r w:rsidRPr="00D82A73">
        <w:t xml:space="preserve">Objektet innehåller en fråga samt metadata. </w:t>
      </w:r>
      <w:r w:rsidRPr="00D82A73">
        <w:rPr>
          <w:i/>
        </w:rPr>
        <w:t xml:space="preserve"> </w:t>
      </w:r>
    </w:p>
    <w:p w14:paraId="2B17B51A" w14:textId="77777777" w:rsidR="00F963D1" w:rsidRPr="00D82A73" w:rsidRDefault="00F963D1" w:rsidP="00F963D1">
      <w:r w:rsidRPr="00D82A73">
        <w:t>Exempel:</w:t>
      </w:r>
    </w:p>
    <w:p w14:paraId="78057B37" w14:textId="07860E32" w:rsidR="00F963D1" w:rsidRPr="00D82A73" w:rsidRDefault="00F963D1" w:rsidP="0005768E">
      <w:r w:rsidRPr="00D82A73">
        <w:t>”Vilken är din favoritfärg?”</w:t>
      </w:r>
      <w:r w:rsidR="0005768E" w:rsidRPr="00D82A73">
        <w:t xml:space="preserve"> </w:t>
      </w:r>
    </w:p>
    <w:p w14:paraId="0554D31D" w14:textId="77777777" w:rsidR="00F963D1" w:rsidRPr="00D82A73" w:rsidRDefault="00F963D1" w:rsidP="00F963D1"/>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17"/>
        <w:gridCol w:w="1803"/>
        <w:gridCol w:w="1920"/>
        <w:gridCol w:w="1200"/>
        <w:gridCol w:w="1080"/>
        <w:gridCol w:w="1160"/>
      </w:tblGrid>
      <w:tr w:rsidR="0005768E" w:rsidRPr="00D82A73" w14:paraId="69AF9B16" w14:textId="77777777" w:rsidTr="0005768E">
        <w:trPr>
          <w:cantSplit/>
          <w:trHeight w:val="376"/>
        </w:trPr>
        <w:tc>
          <w:tcPr>
            <w:tcW w:w="2545" w:type="dxa"/>
            <w:gridSpan w:val="2"/>
            <w:vMerge w:val="restart"/>
            <w:shd w:val="pct25" w:color="auto" w:fill="auto"/>
          </w:tcPr>
          <w:p w14:paraId="3CDB3EA6" w14:textId="77777777" w:rsidR="0005768E" w:rsidRPr="00D82A73" w:rsidRDefault="0005768E" w:rsidP="0005768E">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41FF3FC5" w14:textId="77777777" w:rsidR="0005768E" w:rsidRPr="00D82A73" w:rsidRDefault="0005768E" w:rsidP="0005768E">
            <w:r w:rsidRPr="00D82A73">
              <w:t>Beskrivning</w:t>
            </w:r>
          </w:p>
        </w:tc>
        <w:tc>
          <w:tcPr>
            <w:tcW w:w="1140" w:type="dxa"/>
            <w:vMerge w:val="restart"/>
            <w:shd w:val="pct25" w:color="auto" w:fill="auto"/>
          </w:tcPr>
          <w:p w14:paraId="783E3DC2" w14:textId="77777777" w:rsidR="0005768E" w:rsidRPr="00D82A73" w:rsidRDefault="0005768E" w:rsidP="0005768E">
            <w:pPr>
              <w:rPr>
                <w:rFonts w:eastAsia="Arial Unicode MS"/>
              </w:rPr>
            </w:pPr>
            <w:r w:rsidRPr="00D82A73">
              <w:t>Format</w:t>
            </w:r>
          </w:p>
        </w:tc>
        <w:tc>
          <w:tcPr>
            <w:tcW w:w="717" w:type="dxa"/>
            <w:vMerge w:val="restart"/>
            <w:shd w:val="pct25" w:color="auto" w:fill="auto"/>
          </w:tcPr>
          <w:p w14:paraId="06D4297A" w14:textId="77777777" w:rsidR="0005768E" w:rsidRPr="00D82A73" w:rsidRDefault="0005768E" w:rsidP="0005768E">
            <w:r w:rsidRPr="00D82A73">
              <w:t>Mult</w:t>
            </w:r>
          </w:p>
        </w:tc>
        <w:tc>
          <w:tcPr>
            <w:tcW w:w="1803" w:type="dxa"/>
            <w:vMerge w:val="restart"/>
            <w:shd w:val="pct25" w:color="auto" w:fill="auto"/>
          </w:tcPr>
          <w:p w14:paraId="1447D350" w14:textId="77777777" w:rsidR="0005768E" w:rsidRPr="00D82A73" w:rsidRDefault="0005768E" w:rsidP="0005768E">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22825B10" w14:textId="77777777" w:rsidR="0005768E" w:rsidRPr="00D82A73" w:rsidRDefault="0005768E" w:rsidP="0005768E">
            <w:pPr>
              <w:rPr>
                <w:rFonts w:eastAsia="Arial Unicode MS"/>
              </w:rPr>
            </w:pPr>
            <w:r w:rsidRPr="00D82A73">
              <w:t>Beslutsregler och kommentar</w:t>
            </w:r>
          </w:p>
        </w:tc>
        <w:tc>
          <w:tcPr>
            <w:tcW w:w="3440" w:type="dxa"/>
            <w:gridSpan w:val="3"/>
            <w:shd w:val="pct25" w:color="auto" w:fill="auto"/>
          </w:tcPr>
          <w:p w14:paraId="7DEC34B9" w14:textId="77777777" w:rsidR="0005768E" w:rsidRPr="00D82A73" w:rsidRDefault="0005768E" w:rsidP="0005768E">
            <w:pPr>
              <w:rPr>
                <w:rFonts w:eastAsia="Arial Unicode MS"/>
              </w:rPr>
            </w:pPr>
            <w:r w:rsidRPr="00D82A73">
              <w:rPr>
                <w:rFonts w:eastAsia="Arial Unicode MS"/>
              </w:rPr>
              <w:t>Fylls i i samråd med TIS</w:t>
            </w:r>
          </w:p>
        </w:tc>
      </w:tr>
      <w:tr w:rsidR="0005768E" w:rsidRPr="00D82A73" w14:paraId="34D69615" w14:textId="77777777" w:rsidTr="0005768E">
        <w:trPr>
          <w:cantSplit/>
          <w:trHeight w:val="375"/>
        </w:trPr>
        <w:tc>
          <w:tcPr>
            <w:tcW w:w="2545" w:type="dxa"/>
            <w:gridSpan w:val="2"/>
            <w:vMerge/>
            <w:shd w:val="pct25" w:color="auto" w:fill="auto"/>
          </w:tcPr>
          <w:p w14:paraId="10DD7AD4" w14:textId="77777777" w:rsidR="0005768E" w:rsidRPr="00D82A73" w:rsidRDefault="0005768E" w:rsidP="0005768E"/>
        </w:tc>
        <w:tc>
          <w:tcPr>
            <w:tcW w:w="3410" w:type="dxa"/>
            <w:vMerge/>
            <w:shd w:val="pct25" w:color="auto" w:fill="auto"/>
          </w:tcPr>
          <w:p w14:paraId="1BBDD6B5" w14:textId="77777777" w:rsidR="0005768E" w:rsidRPr="00D82A73" w:rsidRDefault="0005768E" w:rsidP="0005768E"/>
        </w:tc>
        <w:tc>
          <w:tcPr>
            <w:tcW w:w="1140" w:type="dxa"/>
            <w:vMerge/>
            <w:shd w:val="pct25" w:color="auto" w:fill="auto"/>
          </w:tcPr>
          <w:p w14:paraId="5CE2A05D" w14:textId="77777777" w:rsidR="0005768E" w:rsidRPr="00D82A73" w:rsidRDefault="0005768E" w:rsidP="0005768E"/>
        </w:tc>
        <w:tc>
          <w:tcPr>
            <w:tcW w:w="717" w:type="dxa"/>
            <w:vMerge/>
            <w:shd w:val="pct25" w:color="auto" w:fill="auto"/>
          </w:tcPr>
          <w:p w14:paraId="7D2EFBFA" w14:textId="77777777" w:rsidR="0005768E" w:rsidRPr="00D82A73" w:rsidRDefault="0005768E" w:rsidP="0005768E"/>
        </w:tc>
        <w:tc>
          <w:tcPr>
            <w:tcW w:w="1803" w:type="dxa"/>
            <w:vMerge/>
            <w:shd w:val="pct25" w:color="auto" w:fill="auto"/>
          </w:tcPr>
          <w:p w14:paraId="0E85B11E" w14:textId="77777777" w:rsidR="0005768E" w:rsidRPr="00D82A73" w:rsidRDefault="0005768E" w:rsidP="0005768E"/>
        </w:tc>
        <w:tc>
          <w:tcPr>
            <w:tcW w:w="1920" w:type="dxa"/>
            <w:vMerge/>
            <w:shd w:val="pct25" w:color="auto" w:fill="auto"/>
          </w:tcPr>
          <w:p w14:paraId="39E872C9" w14:textId="77777777" w:rsidR="0005768E" w:rsidRPr="00D82A73" w:rsidRDefault="0005768E" w:rsidP="0005768E"/>
        </w:tc>
        <w:tc>
          <w:tcPr>
            <w:tcW w:w="1200" w:type="dxa"/>
            <w:tcBorders>
              <w:bottom w:val="single" w:sz="4" w:space="0" w:color="auto"/>
            </w:tcBorders>
            <w:shd w:val="pct25" w:color="auto" w:fill="auto"/>
          </w:tcPr>
          <w:p w14:paraId="25886D47" w14:textId="77777777" w:rsidR="0005768E" w:rsidRPr="00D82A73" w:rsidRDefault="0005768E" w:rsidP="0005768E">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7DD4F19D" w14:textId="77777777" w:rsidR="0005768E" w:rsidRPr="00D82A73" w:rsidRDefault="0005768E" w:rsidP="0005768E">
            <w:pPr>
              <w:rPr>
                <w:rFonts w:eastAsia="Arial Unicode MS"/>
              </w:rPr>
            </w:pPr>
          </w:p>
        </w:tc>
        <w:tc>
          <w:tcPr>
            <w:tcW w:w="1160" w:type="dxa"/>
            <w:tcBorders>
              <w:bottom w:val="single" w:sz="4" w:space="0" w:color="auto"/>
            </w:tcBorders>
            <w:shd w:val="pct25" w:color="auto" w:fill="auto"/>
          </w:tcPr>
          <w:p w14:paraId="6D461668" w14:textId="77777777" w:rsidR="0005768E" w:rsidRPr="00D82A73" w:rsidRDefault="0005768E" w:rsidP="0005768E">
            <w:pPr>
              <w:rPr>
                <w:rFonts w:eastAsia="Arial Unicode MS"/>
              </w:rPr>
            </w:pPr>
          </w:p>
        </w:tc>
      </w:tr>
      <w:tr w:rsidR="0005768E" w:rsidRPr="00D82A73" w14:paraId="2CDB7116" w14:textId="77777777" w:rsidTr="0005768E">
        <w:trPr>
          <w:trHeight w:val="217"/>
        </w:trPr>
        <w:tc>
          <w:tcPr>
            <w:tcW w:w="2545" w:type="dxa"/>
            <w:gridSpan w:val="2"/>
          </w:tcPr>
          <w:p w14:paraId="274878AD" w14:textId="77777777" w:rsidR="0005768E" w:rsidRPr="00D82A73" w:rsidRDefault="0005768E" w:rsidP="0005768E">
            <w:pPr>
              <w:rPr>
                <w:rFonts w:eastAsia="Arial Unicode MS"/>
              </w:rPr>
            </w:pPr>
            <w:r w:rsidRPr="00D82A73">
              <w:rPr>
                <w:rFonts w:eastAsia="Arial Unicode MS"/>
              </w:rPr>
              <w:t>(InformationURL)</w:t>
            </w:r>
          </w:p>
        </w:tc>
        <w:tc>
          <w:tcPr>
            <w:tcW w:w="3410" w:type="dxa"/>
          </w:tcPr>
          <w:p w14:paraId="224A3E8B" w14:textId="77777777" w:rsidR="0005768E" w:rsidRPr="00D82A73" w:rsidRDefault="0005768E" w:rsidP="0005768E">
            <w:pPr>
              <w:rPr>
                <w:rFonts w:eastAsia="Arial Unicode MS"/>
              </w:rPr>
            </w:pPr>
            <w:r w:rsidRPr="00D82A73">
              <w:rPr>
                <w:rFonts w:eastAsia="Arial Unicode MS"/>
              </w:rPr>
              <w:t>URL till hjälpsida/mer information.</w:t>
            </w:r>
          </w:p>
        </w:tc>
        <w:tc>
          <w:tcPr>
            <w:tcW w:w="1140" w:type="dxa"/>
          </w:tcPr>
          <w:p w14:paraId="154E2F18" w14:textId="77777777" w:rsidR="0005768E" w:rsidRPr="00D82A73" w:rsidRDefault="0005768E" w:rsidP="0005768E">
            <w:pPr>
              <w:rPr>
                <w:rFonts w:eastAsia="Arial Unicode MS"/>
              </w:rPr>
            </w:pPr>
            <w:r w:rsidRPr="00D82A73">
              <w:rPr>
                <w:rFonts w:eastAsia="Arial Unicode MS"/>
              </w:rPr>
              <w:t>TXT</w:t>
            </w:r>
          </w:p>
        </w:tc>
        <w:tc>
          <w:tcPr>
            <w:tcW w:w="717" w:type="dxa"/>
          </w:tcPr>
          <w:p w14:paraId="737161F7"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5FC82E0D" w14:textId="77777777" w:rsidR="0005768E" w:rsidRPr="00D82A73" w:rsidRDefault="0005768E" w:rsidP="0005768E">
            <w:pPr>
              <w:rPr>
                <w:rFonts w:eastAsia="Arial Unicode MS"/>
              </w:rPr>
            </w:pPr>
          </w:p>
        </w:tc>
        <w:tc>
          <w:tcPr>
            <w:tcW w:w="1920" w:type="dxa"/>
          </w:tcPr>
          <w:p w14:paraId="1D9B832A" w14:textId="77777777" w:rsidR="0005768E" w:rsidRPr="00D82A73" w:rsidRDefault="0005768E" w:rsidP="0005768E">
            <w:pPr>
              <w:rPr>
                <w:rFonts w:ascii="Arial" w:eastAsia="Arial Unicode MS" w:hAnsi="Arial"/>
              </w:rPr>
            </w:pPr>
          </w:p>
        </w:tc>
        <w:tc>
          <w:tcPr>
            <w:tcW w:w="1200" w:type="dxa"/>
            <w:shd w:val="clear" w:color="auto" w:fill="auto"/>
          </w:tcPr>
          <w:p w14:paraId="72039EF2" w14:textId="77777777" w:rsidR="0005768E" w:rsidRPr="00D82A73" w:rsidRDefault="0005768E" w:rsidP="0005768E">
            <w:pPr>
              <w:rPr>
                <w:rFonts w:ascii="Arial" w:eastAsia="Arial Unicode MS" w:hAnsi="Arial"/>
              </w:rPr>
            </w:pPr>
          </w:p>
        </w:tc>
        <w:tc>
          <w:tcPr>
            <w:tcW w:w="1080" w:type="dxa"/>
            <w:shd w:val="clear" w:color="auto" w:fill="auto"/>
          </w:tcPr>
          <w:p w14:paraId="0FF5AF11" w14:textId="77777777" w:rsidR="0005768E" w:rsidRPr="00D82A73" w:rsidRDefault="0005768E" w:rsidP="0005768E">
            <w:pPr>
              <w:rPr>
                <w:rFonts w:ascii="Arial" w:eastAsia="Arial Unicode MS" w:hAnsi="Arial"/>
              </w:rPr>
            </w:pPr>
          </w:p>
        </w:tc>
        <w:tc>
          <w:tcPr>
            <w:tcW w:w="1160" w:type="dxa"/>
            <w:shd w:val="clear" w:color="auto" w:fill="auto"/>
          </w:tcPr>
          <w:p w14:paraId="5F49CA1C" w14:textId="77777777" w:rsidR="0005768E" w:rsidRPr="00D82A73" w:rsidRDefault="0005768E" w:rsidP="0005768E">
            <w:pPr>
              <w:rPr>
                <w:rFonts w:ascii="Arial" w:eastAsia="Arial Unicode MS" w:hAnsi="Arial"/>
              </w:rPr>
            </w:pPr>
          </w:p>
        </w:tc>
      </w:tr>
      <w:tr w:rsidR="0005768E" w:rsidRPr="00D82A73" w14:paraId="43F154B2" w14:textId="77777777" w:rsidTr="0005768E">
        <w:trPr>
          <w:trHeight w:val="217"/>
        </w:trPr>
        <w:tc>
          <w:tcPr>
            <w:tcW w:w="2545" w:type="dxa"/>
            <w:gridSpan w:val="2"/>
          </w:tcPr>
          <w:p w14:paraId="798E1575" w14:textId="77777777" w:rsidR="0005768E" w:rsidRPr="00D82A73" w:rsidRDefault="0005768E" w:rsidP="0005768E">
            <w:pPr>
              <w:rPr>
                <w:rFonts w:eastAsia="Arial Unicode MS"/>
              </w:rPr>
            </w:pPr>
            <w:r w:rsidRPr="00D82A73">
              <w:rPr>
                <w:rFonts w:eastAsia="Arial Unicode MS"/>
              </w:rPr>
              <w:t>(Subject)</w:t>
            </w:r>
          </w:p>
        </w:tc>
        <w:tc>
          <w:tcPr>
            <w:tcW w:w="3410" w:type="dxa"/>
          </w:tcPr>
          <w:p w14:paraId="5ADA19BF" w14:textId="77777777" w:rsidR="0005768E" w:rsidRPr="00D82A73" w:rsidRDefault="0005768E" w:rsidP="0005768E">
            <w:pPr>
              <w:rPr>
                <w:rFonts w:eastAsia="Arial Unicode MS"/>
              </w:rPr>
            </w:pPr>
            <w:r w:rsidRPr="00D82A73">
              <w:rPr>
                <w:rFonts w:eastAsia="Arial Unicode MS"/>
              </w:rPr>
              <w:t>Frågans rubrik.</w:t>
            </w:r>
          </w:p>
          <w:p w14:paraId="7C1A921E" w14:textId="77777777" w:rsidR="0005768E" w:rsidRPr="00D82A73" w:rsidRDefault="0005768E" w:rsidP="0005768E">
            <w:pPr>
              <w:rPr>
                <w:rFonts w:eastAsia="Arial Unicode MS"/>
              </w:rPr>
            </w:pPr>
            <w:r w:rsidRPr="00D82A73">
              <w:rPr>
                <w:rFonts w:eastAsia="Arial Unicode MS"/>
              </w:rPr>
              <w:t>T.ex Ange din blodgrupp.</w:t>
            </w:r>
          </w:p>
        </w:tc>
        <w:tc>
          <w:tcPr>
            <w:tcW w:w="1140" w:type="dxa"/>
          </w:tcPr>
          <w:p w14:paraId="22649205" w14:textId="77777777" w:rsidR="0005768E" w:rsidRPr="00D82A73" w:rsidRDefault="0005768E" w:rsidP="0005768E">
            <w:pPr>
              <w:rPr>
                <w:rFonts w:eastAsia="Arial Unicode MS"/>
              </w:rPr>
            </w:pPr>
            <w:r w:rsidRPr="00D82A73">
              <w:rPr>
                <w:rFonts w:eastAsia="Arial Unicode MS"/>
              </w:rPr>
              <w:t>TXT</w:t>
            </w:r>
          </w:p>
        </w:tc>
        <w:tc>
          <w:tcPr>
            <w:tcW w:w="717" w:type="dxa"/>
          </w:tcPr>
          <w:p w14:paraId="07428CE2" w14:textId="77777777" w:rsidR="0005768E" w:rsidRPr="00D82A73" w:rsidRDefault="0005768E" w:rsidP="0005768E">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1F235D05" w14:textId="77777777" w:rsidR="0005768E" w:rsidRPr="00D82A73" w:rsidRDefault="0005768E" w:rsidP="0005768E">
            <w:pPr>
              <w:rPr>
                <w:rFonts w:eastAsia="Arial Unicode MS"/>
              </w:rPr>
            </w:pPr>
          </w:p>
        </w:tc>
        <w:tc>
          <w:tcPr>
            <w:tcW w:w="1920" w:type="dxa"/>
          </w:tcPr>
          <w:p w14:paraId="2AB45505" w14:textId="77777777" w:rsidR="0005768E" w:rsidRPr="00D82A73" w:rsidRDefault="0005768E" w:rsidP="0005768E">
            <w:pPr>
              <w:rPr>
                <w:rFonts w:ascii="Arial" w:eastAsia="Arial Unicode MS" w:hAnsi="Arial"/>
              </w:rPr>
            </w:pPr>
          </w:p>
        </w:tc>
        <w:tc>
          <w:tcPr>
            <w:tcW w:w="1200" w:type="dxa"/>
            <w:shd w:val="clear" w:color="auto" w:fill="auto"/>
          </w:tcPr>
          <w:p w14:paraId="632E703D" w14:textId="77777777" w:rsidR="0005768E" w:rsidRPr="00D82A73" w:rsidRDefault="0005768E" w:rsidP="0005768E">
            <w:pPr>
              <w:rPr>
                <w:rFonts w:ascii="Arial" w:eastAsia="Arial Unicode MS" w:hAnsi="Arial"/>
              </w:rPr>
            </w:pPr>
          </w:p>
        </w:tc>
        <w:tc>
          <w:tcPr>
            <w:tcW w:w="1080" w:type="dxa"/>
            <w:shd w:val="clear" w:color="auto" w:fill="auto"/>
          </w:tcPr>
          <w:p w14:paraId="0794C2AF" w14:textId="77777777" w:rsidR="0005768E" w:rsidRPr="00D82A73" w:rsidRDefault="0005768E" w:rsidP="0005768E">
            <w:pPr>
              <w:rPr>
                <w:rFonts w:ascii="Arial" w:eastAsia="Arial Unicode MS" w:hAnsi="Arial"/>
              </w:rPr>
            </w:pPr>
          </w:p>
        </w:tc>
        <w:tc>
          <w:tcPr>
            <w:tcW w:w="1160" w:type="dxa"/>
            <w:shd w:val="clear" w:color="auto" w:fill="auto"/>
          </w:tcPr>
          <w:p w14:paraId="70FD63FA" w14:textId="77777777" w:rsidR="0005768E" w:rsidRPr="00D82A73" w:rsidRDefault="0005768E" w:rsidP="0005768E">
            <w:pPr>
              <w:rPr>
                <w:rFonts w:ascii="Arial" w:eastAsia="Arial Unicode MS" w:hAnsi="Arial"/>
              </w:rPr>
            </w:pPr>
          </w:p>
        </w:tc>
      </w:tr>
      <w:tr w:rsidR="0005768E" w:rsidRPr="00D82A73" w14:paraId="148227DC" w14:textId="77777777" w:rsidTr="0005768E">
        <w:trPr>
          <w:trHeight w:val="217"/>
        </w:trPr>
        <w:tc>
          <w:tcPr>
            <w:tcW w:w="2545" w:type="dxa"/>
            <w:gridSpan w:val="2"/>
          </w:tcPr>
          <w:p w14:paraId="1C4B19A4" w14:textId="77777777" w:rsidR="0005768E" w:rsidRPr="00D82A73" w:rsidRDefault="0005768E" w:rsidP="0005768E">
            <w:pPr>
              <w:rPr>
                <w:rFonts w:eastAsia="Arial Unicode MS"/>
              </w:rPr>
            </w:pPr>
            <w:r w:rsidRPr="00D82A73">
              <w:rPr>
                <w:rFonts w:eastAsia="Arial Unicode MS"/>
              </w:rPr>
              <w:t>(Description)</w:t>
            </w:r>
          </w:p>
        </w:tc>
        <w:tc>
          <w:tcPr>
            <w:tcW w:w="3410" w:type="dxa"/>
          </w:tcPr>
          <w:p w14:paraId="08236E6A" w14:textId="77777777" w:rsidR="0005768E" w:rsidRPr="00D82A73" w:rsidRDefault="0005768E" w:rsidP="0005768E">
            <w:pPr>
              <w:rPr>
                <w:rFonts w:eastAsia="Arial Unicode MS"/>
              </w:rPr>
            </w:pPr>
            <w:r w:rsidRPr="00D82A73">
              <w:rPr>
                <w:rFonts w:eastAsia="Arial Unicode MS"/>
              </w:rPr>
              <w:t>Frågans beskrivande text eller instruktion till användaren/patient.</w:t>
            </w:r>
          </w:p>
          <w:p w14:paraId="524F9712" w14:textId="77777777" w:rsidR="0005768E" w:rsidRPr="00D82A73" w:rsidRDefault="0005768E" w:rsidP="0005768E">
            <w:pPr>
              <w:rPr>
                <w:rFonts w:eastAsia="Arial Unicode MS"/>
              </w:rPr>
            </w:pPr>
            <w:r w:rsidRPr="00D82A73">
              <w:rPr>
                <w:rFonts w:eastAsia="Arial Unicode MS"/>
              </w:rPr>
              <w:t>Stöder kodverk ”</w:t>
            </w:r>
            <w:r w:rsidRPr="00D82A73">
              <w:rPr>
                <w:rFonts w:eastAsia="Arial Unicode MS"/>
                <w:highlight w:val="yellow"/>
              </w:rPr>
              <w:t>DocBook”</w:t>
            </w:r>
            <w:r w:rsidRPr="00D82A73">
              <w:rPr>
                <w:rFonts w:eastAsia="Arial Unicode MS"/>
              </w:rPr>
              <w:t xml:space="preserve"> </w:t>
            </w:r>
            <w:r w:rsidRPr="00D82A73">
              <w:rPr>
                <w:rFonts w:eastAsia="Arial Unicode MS"/>
                <w:highlight w:val="yellow"/>
              </w:rPr>
              <w:t>Se tidbokningskontraktet!!</w:t>
            </w:r>
          </w:p>
        </w:tc>
        <w:tc>
          <w:tcPr>
            <w:tcW w:w="1140" w:type="dxa"/>
          </w:tcPr>
          <w:p w14:paraId="52638114" w14:textId="77777777" w:rsidR="0005768E" w:rsidRPr="00D82A73" w:rsidRDefault="0005768E" w:rsidP="0005768E">
            <w:pPr>
              <w:rPr>
                <w:rFonts w:eastAsia="Arial Unicode MS"/>
              </w:rPr>
            </w:pPr>
            <w:r w:rsidRPr="00D82A73">
              <w:rPr>
                <w:rFonts w:eastAsia="Arial Unicode MS"/>
              </w:rPr>
              <w:t>TXT</w:t>
            </w:r>
          </w:p>
        </w:tc>
        <w:tc>
          <w:tcPr>
            <w:tcW w:w="717" w:type="dxa"/>
          </w:tcPr>
          <w:p w14:paraId="4E5BB98D" w14:textId="77777777" w:rsidR="0005768E" w:rsidRPr="00D82A73" w:rsidRDefault="0005768E" w:rsidP="0005768E">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0</w:t>
            </w:r>
          </w:p>
        </w:tc>
        <w:tc>
          <w:tcPr>
            <w:tcW w:w="1803" w:type="dxa"/>
          </w:tcPr>
          <w:p w14:paraId="2FEA3588" w14:textId="77777777" w:rsidR="0005768E" w:rsidRPr="00D82A73" w:rsidRDefault="0005768E" w:rsidP="0005768E">
            <w:pPr>
              <w:rPr>
                <w:rFonts w:eastAsia="Arial Unicode MS"/>
              </w:rPr>
            </w:pPr>
          </w:p>
        </w:tc>
        <w:tc>
          <w:tcPr>
            <w:tcW w:w="1920" w:type="dxa"/>
          </w:tcPr>
          <w:p w14:paraId="47147E0B" w14:textId="77777777" w:rsidR="0005768E" w:rsidRPr="00D82A73" w:rsidRDefault="0005768E" w:rsidP="0005768E">
            <w:pPr>
              <w:rPr>
                <w:rFonts w:ascii="Arial" w:eastAsia="Arial Unicode MS" w:hAnsi="Arial"/>
              </w:rPr>
            </w:pPr>
          </w:p>
        </w:tc>
        <w:tc>
          <w:tcPr>
            <w:tcW w:w="1200" w:type="dxa"/>
            <w:shd w:val="clear" w:color="auto" w:fill="auto"/>
          </w:tcPr>
          <w:p w14:paraId="78344B74" w14:textId="77777777" w:rsidR="0005768E" w:rsidRPr="00D82A73" w:rsidRDefault="0005768E" w:rsidP="0005768E">
            <w:pPr>
              <w:rPr>
                <w:rFonts w:ascii="Arial" w:eastAsia="Arial Unicode MS" w:hAnsi="Arial"/>
              </w:rPr>
            </w:pPr>
          </w:p>
        </w:tc>
        <w:tc>
          <w:tcPr>
            <w:tcW w:w="1080" w:type="dxa"/>
            <w:shd w:val="clear" w:color="auto" w:fill="auto"/>
          </w:tcPr>
          <w:p w14:paraId="093F8AB8" w14:textId="77777777" w:rsidR="0005768E" w:rsidRPr="00D82A73" w:rsidRDefault="0005768E" w:rsidP="0005768E">
            <w:pPr>
              <w:rPr>
                <w:rFonts w:ascii="Arial" w:eastAsia="Arial Unicode MS" w:hAnsi="Arial"/>
              </w:rPr>
            </w:pPr>
          </w:p>
        </w:tc>
        <w:tc>
          <w:tcPr>
            <w:tcW w:w="1160" w:type="dxa"/>
            <w:shd w:val="clear" w:color="auto" w:fill="auto"/>
          </w:tcPr>
          <w:p w14:paraId="65B965C5" w14:textId="77777777" w:rsidR="0005768E" w:rsidRPr="00D82A73" w:rsidRDefault="0005768E" w:rsidP="0005768E">
            <w:pPr>
              <w:rPr>
                <w:rFonts w:ascii="Arial" w:eastAsia="Arial Unicode MS" w:hAnsi="Arial"/>
              </w:rPr>
            </w:pPr>
          </w:p>
        </w:tc>
      </w:tr>
      <w:tr w:rsidR="0005768E" w:rsidRPr="00D82A73" w14:paraId="45AF30D2" w14:textId="77777777" w:rsidTr="0005768E">
        <w:trPr>
          <w:trHeight w:val="217"/>
        </w:trPr>
        <w:tc>
          <w:tcPr>
            <w:tcW w:w="2545" w:type="dxa"/>
            <w:gridSpan w:val="2"/>
          </w:tcPr>
          <w:p w14:paraId="603FEEF9" w14:textId="77777777" w:rsidR="0005768E" w:rsidRPr="00D82A73" w:rsidRDefault="0005768E" w:rsidP="0005768E">
            <w:pPr>
              <w:rPr>
                <w:rFonts w:eastAsia="Arial Unicode MS"/>
              </w:rPr>
            </w:pPr>
            <w:r w:rsidRPr="00D82A73">
              <w:rPr>
                <w:rFonts w:eastAsia="Arial Unicode MS"/>
              </w:rPr>
              <w:t>(FormId)</w:t>
            </w:r>
          </w:p>
        </w:tc>
        <w:tc>
          <w:tcPr>
            <w:tcW w:w="3410" w:type="dxa"/>
          </w:tcPr>
          <w:p w14:paraId="0FBFAE50" w14:textId="77777777" w:rsidR="0005768E" w:rsidRPr="00D82A73" w:rsidRDefault="0005768E" w:rsidP="0005768E">
            <w:pPr>
              <w:rPr>
                <w:rFonts w:eastAsia="Arial Unicode MS"/>
              </w:rPr>
            </w:pPr>
            <w:r w:rsidRPr="00D82A73">
              <w:rPr>
                <w:rFonts w:eastAsia="Arial Unicode MS"/>
              </w:rPr>
              <w:t>Frågans unika id. (Producentens unika id)</w:t>
            </w:r>
          </w:p>
        </w:tc>
        <w:tc>
          <w:tcPr>
            <w:tcW w:w="1140" w:type="dxa"/>
          </w:tcPr>
          <w:p w14:paraId="478EDD19" w14:textId="77777777" w:rsidR="0005768E" w:rsidRPr="00D82A73" w:rsidRDefault="0005768E" w:rsidP="0005768E">
            <w:pPr>
              <w:rPr>
                <w:rFonts w:eastAsia="Arial Unicode MS"/>
              </w:rPr>
            </w:pPr>
            <w:r w:rsidRPr="00D82A73">
              <w:rPr>
                <w:rFonts w:eastAsia="Arial Unicode MS"/>
              </w:rPr>
              <w:t>TXT</w:t>
            </w:r>
          </w:p>
        </w:tc>
        <w:tc>
          <w:tcPr>
            <w:tcW w:w="717" w:type="dxa"/>
          </w:tcPr>
          <w:p w14:paraId="4EC4DE19" w14:textId="77777777" w:rsidR="0005768E" w:rsidRPr="00D82A73" w:rsidRDefault="0005768E" w:rsidP="0005768E">
            <w:pPr>
              <w:rPr>
                <w:rFonts w:eastAsia="Arial Unicode MS"/>
              </w:rPr>
            </w:pPr>
            <w:r w:rsidRPr="00D82A73">
              <w:rPr>
                <w:rFonts w:eastAsia="Arial Unicode MS"/>
              </w:rPr>
              <w:t>1</w:t>
            </w:r>
          </w:p>
        </w:tc>
        <w:tc>
          <w:tcPr>
            <w:tcW w:w="1803" w:type="dxa"/>
          </w:tcPr>
          <w:p w14:paraId="71895300" w14:textId="77777777" w:rsidR="0005768E" w:rsidRPr="00D82A73" w:rsidRDefault="0005768E" w:rsidP="0005768E">
            <w:pPr>
              <w:rPr>
                <w:rFonts w:eastAsia="Arial Unicode MS"/>
              </w:rPr>
            </w:pPr>
          </w:p>
        </w:tc>
        <w:tc>
          <w:tcPr>
            <w:tcW w:w="1920" w:type="dxa"/>
          </w:tcPr>
          <w:p w14:paraId="3C4212BF" w14:textId="77777777" w:rsidR="0005768E" w:rsidRPr="00D82A73" w:rsidRDefault="0005768E" w:rsidP="0005768E">
            <w:pPr>
              <w:rPr>
                <w:rFonts w:ascii="Arial" w:eastAsia="Arial Unicode MS" w:hAnsi="Arial"/>
              </w:rPr>
            </w:pPr>
          </w:p>
        </w:tc>
        <w:tc>
          <w:tcPr>
            <w:tcW w:w="1200" w:type="dxa"/>
            <w:shd w:val="clear" w:color="auto" w:fill="auto"/>
          </w:tcPr>
          <w:p w14:paraId="4DD60B05" w14:textId="77777777" w:rsidR="0005768E" w:rsidRPr="00D82A73" w:rsidRDefault="0005768E" w:rsidP="0005768E">
            <w:pPr>
              <w:rPr>
                <w:rFonts w:ascii="Arial" w:eastAsia="Arial Unicode MS" w:hAnsi="Arial"/>
              </w:rPr>
            </w:pPr>
          </w:p>
        </w:tc>
        <w:tc>
          <w:tcPr>
            <w:tcW w:w="1080" w:type="dxa"/>
            <w:shd w:val="clear" w:color="auto" w:fill="auto"/>
          </w:tcPr>
          <w:p w14:paraId="27718C4B" w14:textId="77777777" w:rsidR="0005768E" w:rsidRPr="00D82A73" w:rsidRDefault="0005768E" w:rsidP="0005768E">
            <w:pPr>
              <w:rPr>
                <w:rFonts w:ascii="Arial" w:eastAsia="Arial Unicode MS" w:hAnsi="Arial"/>
              </w:rPr>
            </w:pPr>
          </w:p>
        </w:tc>
        <w:tc>
          <w:tcPr>
            <w:tcW w:w="1160" w:type="dxa"/>
            <w:shd w:val="clear" w:color="auto" w:fill="auto"/>
          </w:tcPr>
          <w:p w14:paraId="4A1FEC0B" w14:textId="77777777" w:rsidR="0005768E" w:rsidRPr="00D82A73" w:rsidRDefault="0005768E" w:rsidP="0005768E">
            <w:pPr>
              <w:rPr>
                <w:rFonts w:ascii="Arial" w:eastAsia="Arial Unicode MS" w:hAnsi="Arial"/>
              </w:rPr>
            </w:pPr>
          </w:p>
        </w:tc>
      </w:tr>
      <w:tr w:rsidR="0005768E" w:rsidRPr="00D82A73" w14:paraId="64359FFF" w14:textId="77777777" w:rsidTr="0005768E">
        <w:trPr>
          <w:trHeight w:val="217"/>
        </w:trPr>
        <w:tc>
          <w:tcPr>
            <w:tcW w:w="2545" w:type="dxa"/>
            <w:gridSpan w:val="2"/>
          </w:tcPr>
          <w:p w14:paraId="6CF0C56C" w14:textId="77777777" w:rsidR="0005768E" w:rsidRPr="00D82A73" w:rsidRDefault="0005768E" w:rsidP="0005768E">
            <w:pPr>
              <w:rPr>
                <w:rFonts w:eastAsia="Arial Unicode MS"/>
              </w:rPr>
            </w:pPr>
            <w:r w:rsidRPr="00D82A73">
              <w:rPr>
                <w:rFonts w:eastAsia="Arial Unicode MS"/>
              </w:rPr>
              <w:t>(input)</w:t>
            </w:r>
          </w:p>
        </w:tc>
        <w:tc>
          <w:tcPr>
            <w:tcW w:w="3410" w:type="dxa"/>
          </w:tcPr>
          <w:p w14:paraId="6BD2B7F8" w14:textId="77777777" w:rsidR="0005768E" w:rsidRPr="00D82A73" w:rsidRDefault="0005768E" w:rsidP="0005768E">
            <w:pPr>
              <w:rPr>
                <w:rFonts w:eastAsia="Arial Unicode MS"/>
              </w:rPr>
            </w:pPr>
            <w:r w:rsidRPr="00D82A73">
              <w:rPr>
                <w:rFonts w:eastAsia="Arial Unicode MS"/>
              </w:rPr>
              <w:t xml:space="preserve">Beskriver frågans inmatningstyp. </w:t>
            </w:r>
          </w:p>
          <w:p w14:paraId="0DE88920" w14:textId="77777777" w:rsidR="0005768E" w:rsidRPr="00D82A73" w:rsidRDefault="0005768E" w:rsidP="0005768E">
            <w:pPr>
              <w:rPr>
                <w:rFonts w:eastAsia="Arial Unicode MS"/>
              </w:rPr>
            </w:pPr>
            <w:r w:rsidRPr="00D82A73">
              <w:rPr>
                <w:rFonts w:eastAsia="Arial Unicode MS"/>
              </w:rPr>
              <w:t>T.ex. radio(enkelvärde), checkbox(multivärde) eller fritext.</w:t>
            </w:r>
          </w:p>
        </w:tc>
        <w:tc>
          <w:tcPr>
            <w:tcW w:w="1140" w:type="dxa"/>
          </w:tcPr>
          <w:p w14:paraId="2CE156FC" w14:textId="77777777" w:rsidR="0005768E" w:rsidRPr="00D82A73" w:rsidRDefault="0005768E" w:rsidP="0005768E">
            <w:pPr>
              <w:rPr>
                <w:rFonts w:eastAsia="Arial Unicode MS"/>
              </w:rPr>
            </w:pPr>
            <w:r w:rsidRPr="00D82A73">
              <w:rPr>
                <w:rFonts w:eastAsia="Arial Unicode MS"/>
              </w:rPr>
              <w:t>KTOV</w:t>
            </w:r>
          </w:p>
        </w:tc>
        <w:tc>
          <w:tcPr>
            <w:tcW w:w="717" w:type="dxa"/>
          </w:tcPr>
          <w:p w14:paraId="5BD2CA87" w14:textId="77777777" w:rsidR="0005768E" w:rsidRPr="00D82A73" w:rsidRDefault="0005768E" w:rsidP="0005768E">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40B073BC" w14:textId="77777777" w:rsidR="0005768E" w:rsidRPr="00D82A73" w:rsidRDefault="0005768E" w:rsidP="0005768E">
            <w:pPr>
              <w:rPr>
                <w:rFonts w:eastAsia="Arial Unicode MS"/>
              </w:rPr>
            </w:pPr>
            <w:r w:rsidRPr="00D82A73">
              <w:rPr>
                <w:rFonts w:eastAsia="Arial Unicode MS"/>
              </w:rPr>
              <w:t>KV Inmatningstyp</w:t>
            </w:r>
          </w:p>
          <w:p w14:paraId="4C54D334" w14:textId="77777777" w:rsidR="0005768E" w:rsidRPr="00D82A73" w:rsidRDefault="0005768E" w:rsidP="0005768E"/>
        </w:tc>
        <w:tc>
          <w:tcPr>
            <w:tcW w:w="1920" w:type="dxa"/>
          </w:tcPr>
          <w:p w14:paraId="6D375EE9" w14:textId="77777777" w:rsidR="0005768E" w:rsidRPr="00D82A73" w:rsidRDefault="0005768E" w:rsidP="0005768E">
            <w:pPr>
              <w:rPr>
                <w:rFonts w:ascii="Arial" w:eastAsia="Arial Unicode MS" w:hAnsi="Arial"/>
              </w:rPr>
            </w:pPr>
          </w:p>
        </w:tc>
        <w:tc>
          <w:tcPr>
            <w:tcW w:w="1200" w:type="dxa"/>
            <w:shd w:val="clear" w:color="auto" w:fill="auto"/>
          </w:tcPr>
          <w:p w14:paraId="0040F581" w14:textId="77777777" w:rsidR="0005768E" w:rsidRPr="00D82A73" w:rsidRDefault="0005768E" w:rsidP="0005768E">
            <w:pPr>
              <w:rPr>
                <w:rFonts w:ascii="Arial" w:eastAsia="Arial Unicode MS" w:hAnsi="Arial"/>
              </w:rPr>
            </w:pPr>
          </w:p>
        </w:tc>
        <w:tc>
          <w:tcPr>
            <w:tcW w:w="1080" w:type="dxa"/>
            <w:shd w:val="clear" w:color="auto" w:fill="auto"/>
          </w:tcPr>
          <w:p w14:paraId="5716F5DB" w14:textId="77777777" w:rsidR="0005768E" w:rsidRPr="00D82A73" w:rsidRDefault="0005768E" w:rsidP="0005768E">
            <w:pPr>
              <w:rPr>
                <w:rFonts w:ascii="Arial" w:eastAsia="Arial Unicode MS" w:hAnsi="Arial"/>
              </w:rPr>
            </w:pPr>
          </w:p>
        </w:tc>
        <w:tc>
          <w:tcPr>
            <w:tcW w:w="1160" w:type="dxa"/>
            <w:shd w:val="clear" w:color="auto" w:fill="auto"/>
          </w:tcPr>
          <w:p w14:paraId="26E2C1E8" w14:textId="77777777" w:rsidR="0005768E" w:rsidRPr="00D82A73" w:rsidRDefault="0005768E" w:rsidP="0005768E">
            <w:pPr>
              <w:rPr>
                <w:rFonts w:ascii="Arial" w:eastAsia="Arial Unicode MS" w:hAnsi="Arial"/>
              </w:rPr>
            </w:pPr>
          </w:p>
        </w:tc>
      </w:tr>
      <w:tr w:rsidR="0005768E" w:rsidRPr="00D82A73" w14:paraId="24211172" w14:textId="77777777" w:rsidTr="0005768E">
        <w:trPr>
          <w:trHeight w:val="217"/>
        </w:trPr>
        <w:tc>
          <w:tcPr>
            <w:tcW w:w="2545" w:type="dxa"/>
            <w:gridSpan w:val="2"/>
          </w:tcPr>
          <w:p w14:paraId="7847D4BF" w14:textId="77777777" w:rsidR="0005768E" w:rsidRPr="00D82A73" w:rsidRDefault="0005768E" w:rsidP="0005768E">
            <w:pPr>
              <w:rPr>
                <w:rFonts w:eastAsia="Arial Unicode MS"/>
              </w:rPr>
            </w:pPr>
            <w:r w:rsidRPr="00D82A73">
              <w:rPr>
                <w:rFonts w:eastAsia="Arial Unicode MS"/>
              </w:rPr>
              <w:t>(Mandatory)</w:t>
            </w:r>
          </w:p>
        </w:tc>
        <w:tc>
          <w:tcPr>
            <w:tcW w:w="3410" w:type="dxa"/>
          </w:tcPr>
          <w:p w14:paraId="76B99ECA" w14:textId="77777777" w:rsidR="0005768E" w:rsidRPr="00D82A73" w:rsidRDefault="0005768E" w:rsidP="0005768E">
            <w:pPr>
              <w:rPr>
                <w:rFonts w:eastAsia="Arial Unicode MS"/>
              </w:rPr>
            </w:pPr>
            <w:r w:rsidRPr="00D82A73">
              <w:rPr>
                <w:rFonts w:eastAsia="Arial Unicode MS"/>
              </w:rPr>
              <w:t>Indikerar om frågan är obligatorisk.</w:t>
            </w:r>
          </w:p>
        </w:tc>
        <w:tc>
          <w:tcPr>
            <w:tcW w:w="1140" w:type="dxa"/>
          </w:tcPr>
          <w:p w14:paraId="4A0DB1E1" w14:textId="77777777" w:rsidR="0005768E" w:rsidRPr="00D82A73" w:rsidRDefault="0005768E" w:rsidP="0005768E">
            <w:pPr>
              <w:rPr>
                <w:rFonts w:eastAsia="Arial Unicode MS"/>
              </w:rPr>
            </w:pPr>
            <w:r w:rsidRPr="00D82A73">
              <w:rPr>
                <w:rFonts w:eastAsia="Arial Unicode MS"/>
              </w:rPr>
              <w:t>S/F</w:t>
            </w:r>
          </w:p>
        </w:tc>
        <w:tc>
          <w:tcPr>
            <w:tcW w:w="717" w:type="dxa"/>
          </w:tcPr>
          <w:p w14:paraId="0A6DE061" w14:textId="77777777" w:rsidR="0005768E" w:rsidRPr="00D82A73" w:rsidRDefault="0005768E" w:rsidP="0005768E">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3" w:type="dxa"/>
          </w:tcPr>
          <w:p w14:paraId="3445A256" w14:textId="77777777" w:rsidR="0005768E" w:rsidRPr="00D82A73" w:rsidRDefault="0005768E" w:rsidP="0005768E">
            <w:r w:rsidRPr="00D82A73">
              <w:t>True = obligatorisk fråga</w:t>
            </w:r>
          </w:p>
          <w:p w14:paraId="6E718073" w14:textId="77777777" w:rsidR="0005768E" w:rsidRPr="00D82A73" w:rsidRDefault="0005768E" w:rsidP="0005768E">
            <w:pPr>
              <w:rPr>
                <w:rFonts w:eastAsia="Arial Unicode MS"/>
              </w:rPr>
            </w:pPr>
            <w:r w:rsidRPr="00D82A73">
              <w:rPr>
                <w:szCs w:val="20"/>
              </w:rPr>
              <w:t>False = Frivillig fråga</w:t>
            </w:r>
          </w:p>
        </w:tc>
        <w:tc>
          <w:tcPr>
            <w:tcW w:w="1920" w:type="dxa"/>
          </w:tcPr>
          <w:p w14:paraId="1359B95C" w14:textId="77777777" w:rsidR="0005768E" w:rsidRPr="00D82A73" w:rsidRDefault="0005768E" w:rsidP="0005768E">
            <w:pPr>
              <w:rPr>
                <w:rFonts w:ascii="Arial" w:eastAsia="Arial Unicode MS" w:hAnsi="Arial"/>
              </w:rPr>
            </w:pPr>
          </w:p>
        </w:tc>
        <w:tc>
          <w:tcPr>
            <w:tcW w:w="1200" w:type="dxa"/>
            <w:shd w:val="clear" w:color="auto" w:fill="auto"/>
          </w:tcPr>
          <w:p w14:paraId="7428C261" w14:textId="77777777" w:rsidR="0005768E" w:rsidRPr="00D82A73" w:rsidRDefault="0005768E" w:rsidP="0005768E">
            <w:pPr>
              <w:rPr>
                <w:rFonts w:ascii="Arial" w:eastAsia="Arial Unicode MS" w:hAnsi="Arial"/>
              </w:rPr>
            </w:pPr>
          </w:p>
        </w:tc>
        <w:tc>
          <w:tcPr>
            <w:tcW w:w="1080" w:type="dxa"/>
            <w:shd w:val="clear" w:color="auto" w:fill="auto"/>
          </w:tcPr>
          <w:p w14:paraId="5AB5F9C6" w14:textId="77777777" w:rsidR="0005768E" w:rsidRPr="00D82A73" w:rsidRDefault="0005768E" w:rsidP="0005768E">
            <w:pPr>
              <w:rPr>
                <w:rFonts w:ascii="Arial" w:eastAsia="Arial Unicode MS" w:hAnsi="Arial"/>
              </w:rPr>
            </w:pPr>
          </w:p>
        </w:tc>
        <w:tc>
          <w:tcPr>
            <w:tcW w:w="1160" w:type="dxa"/>
            <w:shd w:val="clear" w:color="auto" w:fill="auto"/>
          </w:tcPr>
          <w:p w14:paraId="123C088F" w14:textId="77777777" w:rsidR="0005768E" w:rsidRPr="00D82A73" w:rsidRDefault="0005768E" w:rsidP="0005768E">
            <w:pPr>
              <w:rPr>
                <w:rFonts w:ascii="Arial" w:eastAsia="Arial Unicode MS" w:hAnsi="Arial"/>
              </w:rPr>
            </w:pPr>
          </w:p>
        </w:tc>
      </w:tr>
      <w:tr w:rsidR="0005768E" w:rsidRPr="00D82A73" w14:paraId="67C3340D" w14:textId="77777777" w:rsidTr="0005768E">
        <w:trPr>
          <w:trHeight w:val="217"/>
        </w:trPr>
        <w:tc>
          <w:tcPr>
            <w:tcW w:w="2545" w:type="dxa"/>
            <w:gridSpan w:val="2"/>
          </w:tcPr>
          <w:p w14:paraId="23A6FE6F" w14:textId="77777777" w:rsidR="0005768E" w:rsidRPr="00D82A73" w:rsidRDefault="0005768E" w:rsidP="0005768E">
            <w:pPr>
              <w:rPr>
                <w:rFonts w:eastAsia="Arial Unicode MS"/>
              </w:rPr>
            </w:pPr>
            <w:r w:rsidRPr="00D82A73">
              <w:rPr>
                <w:rFonts w:eastAsia="Arial Unicode MS"/>
              </w:rPr>
              <w:t>(MaxNumberOf</w:t>
            </w:r>
            <w:r w:rsidRPr="00D82A73">
              <w:t>Choices</w:t>
            </w:r>
            <w:r w:rsidRPr="00D82A73">
              <w:rPr>
                <w:rFonts w:eastAsia="Arial Unicode MS"/>
              </w:rPr>
              <w:t>)</w:t>
            </w:r>
          </w:p>
        </w:tc>
        <w:tc>
          <w:tcPr>
            <w:tcW w:w="3410" w:type="dxa"/>
          </w:tcPr>
          <w:p w14:paraId="587BAEC1" w14:textId="77777777" w:rsidR="0005768E" w:rsidRPr="00D82A73" w:rsidRDefault="0005768E" w:rsidP="0005768E">
            <w:pPr>
              <w:rPr>
                <w:rFonts w:eastAsia="Arial Unicode MS"/>
              </w:rPr>
            </w:pPr>
            <w:r w:rsidRPr="00D82A73">
              <w:rPr>
                <w:rFonts w:eastAsia="Arial Unicode MS"/>
              </w:rPr>
              <w:t xml:space="preserve">Indikerar max antal värden som </w:t>
            </w:r>
            <w:r w:rsidRPr="00D82A73">
              <w:rPr>
                <w:rFonts w:eastAsia="Arial Unicode MS"/>
              </w:rPr>
              <w:lastRenderedPageBreak/>
              <w:t xml:space="preserve">användaren får välja </w:t>
            </w:r>
            <w:proofErr w:type="gramStart"/>
            <w:r w:rsidRPr="00D82A73">
              <w:rPr>
                <w:rFonts w:eastAsia="Arial Unicode MS"/>
              </w:rPr>
              <w:t>vid  checkbox</w:t>
            </w:r>
            <w:proofErr w:type="gramEnd"/>
            <w:r w:rsidRPr="00D82A73">
              <w:rPr>
                <w:rFonts w:eastAsia="Arial Unicode MS"/>
              </w:rPr>
              <w:t>/multivärde.</w:t>
            </w:r>
          </w:p>
        </w:tc>
        <w:tc>
          <w:tcPr>
            <w:tcW w:w="1140" w:type="dxa"/>
          </w:tcPr>
          <w:p w14:paraId="1BEC186D" w14:textId="77777777" w:rsidR="0005768E" w:rsidRPr="00D82A73" w:rsidRDefault="0005768E" w:rsidP="0005768E">
            <w:pPr>
              <w:rPr>
                <w:rFonts w:eastAsia="Arial Unicode MS"/>
              </w:rPr>
            </w:pPr>
            <w:r w:rsidRPr="00D82A73">
              <w:rPr>
                <w:rFonts w:eastAsia="Arial Unicode MS"/>
              </w:rPr>
              <w:lastRenderedPageBreak/>
              <w:t>VÄ</w:t>
            </w:r>
          </w:p>
        </w:tc>
        <w:tc>
          <w:tcPr>
            <w:tcW w:w="717" w:type="dxa"/>
          </w:tcPr>
          <w:p w14:paraId="4B71E02B"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6AB1B1E7" w14:textId="77777777" w:rsidR="0005768E" w:rsidRPr="00D82A73" w:rsidRDefault="0005768E" w:rsidP="0005768E">
            <w:pPr>
              <w:rPr>
                <w:rFonts w:eastAsia="Arial Unicode MS"/>
              </w:rPr>
            </w:pPr>
          </w:p>
        </w:tc>
        <w:tc>
          <w:tcPr>
            <w:tcW w:w="1920" w:type="dxa"/>
          </w:tcPr>
          <w:p w14:paraId="3E02D46B" w14:textId="77777777" w:rsidR="0005768E" w:rsidRPr="00D82A73" w:rsidRDefault="0005768E" w:rsidP="0005768E">
            <w:pPr>
              <w:rPr>
                <w:rFonts w:ascii="Arial" w:eastAsia="Arial Unicode MS" w:hAnsi="Arial"/>
              </w:rPr>
            </w:pPr>
            <w:r w:rsidRPr="00D82A73">
              <w:rPr>
                <w:rFonts w:ascii="Arial" w:eastAsia="Arial Unicode MS" w:hAnsi="Arial"/>
              </w:rPr>
              <w:t xml:space="preserve">Information till </w:t>
            </w:r>
            <w:r w:rsidRPr="00D82A73">
              <w:rPr>
                <w:rFonts w:ascii="Arial" w:eastAsia="Arial Unicode MS" w:hAnsi="Arial"/>
              </w:rPr>
              <w:lastRenderedPageBreak/>
              <w:t>användaren.</w:t>
            </w:r>
          </w:p>
          <w:p w14:paraId="0D9BDD1F" w14:textId="77777777" w:rsidR="0005768E" w:rsidRPr="00D82A73" w:rsidRDefault="0005768E" w:rsidP="0005768E">
            <w:pPr>
              <w:rPr>
                <w:rFonts w:ascii="Arial" w:eastAsia="Arial Unicode MS" w:hAnsi="Arial"/>
              </w:rPr>
            </w:pPr>
            <w:r w:rsidRPr="00D82A73">
              <w:rPr>
                <w:rFonts w:ascii="Arial" w:eastAsia="Arial Unicode MS" w:hAnsi="Arial"/>
              </w:rPr>
              <w:t>Kan användas för att validera inmatning av konsument.</w:t>
            </w:r>
          </w:p>
        </w:tc>
        <w:tc>
          <w:tcPr>
            <w:tcW w:w="1200" w:type="dxa"/>
            <w:shd w:val="clear" w:color="auto" w:fill="auto"/>
          </w:tcPr>
          <w:p w14:paraId="2F7EB658" w14:textId="77777777" w:rsidR="0005768E" w:rsidRPr="00D82A73" w:rsidRDefault="0005768E" w:rsidP="0005768E">
            <w:pPr>
              <w:rPr>
                <w:rFonts w:ascii="Arial" w:eastAsia="Arial Unicode MS" w:hAnsi="Arial"/>
              </w:rPr>
            </w:pPr>
          </w:p>
        </w:tc>
        <w:tc>
          <w:tcPr>
            <w:tcW w:w="1080" w:type="dxa"/>
            <w:shd w:val="clear" w:color="auto" w:fill="auto"/>
          </w:tcPr>
          <w:p w14:paraId="2B261DC5" w14:textId="77777777" w:rsidR="0005768E" w:rsidRPr="00D82A73" w:rsidRDefault="0005768E" w:rsidP="0005768E">
            <w:pPr>
              <w:rPr>
                <w:rFonts w:ascii="Arial" w:eastAsia="Arial Unicode MS" w:hAnsi="Arial"/>
              </w:rPr>
            </w:pPr>
          </w:p>
        </w:tc>
        <w:tc>
          <w:tcPr>
            <w:tcW w:w="1160" w:type="dxa"/>
            <w:shd w:val="clear" w:color="auto" w:fill="auto"/>
          </w:tcPr>
          <w:p w14:paraId="7050D333" w14:textId="77777777" w:rsidR="0005768E" w:rsidRPr="00D82A73" w:rsidRDefault="0005768E" w:rsidP="0005768E">
            <w:pPr>
              <w:rPr>
                <w:rFonts w:ascii="Arial" w:eastAsia="Arial Unicode MS" w:hAnsi="Arial"/>
              </w:rPr>
            </w:pPr>
          </w:p>
        </w:tc>
      </w:tr>
      <w:tr w:rsidR="0005768E" w:rsidRPr="00D82A73" w14:paraId="05939DDF" w14:textId="77777777" w:rsidTr="0005768E">
        <w:trPr>
          <w:trHeight w:val="217"/>
        </w:trPr>
        <w:tc>
          <w:tcPr>
            <w:tcW w:w="2545" w:type="dxa"/>
            <w:gridSpan w:val="2"/>
          </w:tcPr>
          <w:p w14:paraId="46B0BF8C" w14:textId="77777777" w:rsidR="0005768E" w:rsidRPr="00D82A73" w:rsidRDefault="0005768E" w:rsidP="0005768E">
            <w:pPr>
              <w:rPr>
                <w:rFonts w:eastAsia="Arial Unicode MS"/>
              </w:rPr>
            </w:pPr>
            <w:r w:rsidRPr="00D82A73">
              <w:rPr>
                <w:rFonts w:eastAsia="Arial Unicode MS"/>
              </w:rPr>
              <w:lastRenderedPageBreak/>
              <w:t>(MinNumberOf</w:t>
            </w:r>
            <w:r w:rsidRPr="00D82A73">
              <w:t>Choices</w:t>
            </w:r>
            <w:r w:rsidRPr="00D82A73">
              <w:rPr>
                <w:rFonts w:eastAsia="Arial Unicode MS"/>
              </w:rPr>
              <w:t>)</w:t>
            </w:r>
          </w:p>
        </w:tc>
        <w:tc>
          <w:tcPr>
            <w:tcW w:w="3410" w:type="dxa"/>
          </w:tcPr>
          <w:p w14:paraId="05B13C20" w14:textId="77777777" w:rsidR="0005768E" w:rsidRPr="00D82A73" w:rsidRDefault="0005768E" w:rsidP="0005768E">
            <w:pPr>
              <w:rPr>
                <w:rFonts w:eastAsia="Arial Unicode MS"/>
              </w:rPr>
            </w:pPr>
            <w:r w:rsidRPr="00D82A73">
              <w:rPr>
                <w:rFonts w:eastAsia="Arial Unicode MS"/>
              </w:rPr>
              <w:t xml:space="preserve">Indikerar min. antal värden som användaren får välja </w:t>
            </w:r>
            <w:proofErr w:type="gramStart"/>
            <w:r w:rsidRPr="00D82A73">
              <w:rPr>
                <w:rFonts w:eastAsia="Arial Unicode MS"/>
              </w:rPr>
              <w:t>vid  checkbox</w:t>
            </w:r>
            <w:proofErr w:type="gramEnd"/>
            <w:r w:rsidRPr="00D82A73">
              <w:rPr>
                <w:rFonts w:eastAsia="Arial Unicode MS"/>
              </w:rPr>
              <w:t>/multivärde.</w:t>
            </w:r>
          </w:p>
        </w:tc>
        <w:tc>
          <w:tcPr>
            <w:tcW w:w="1140" w:type="dxa"/>
          </w:tcPr>
          <w:p w14:paraId="7B5C3811" w14:textId="77777777" w:rsidR="0005768E" w:rsidRPr="00D82A73" w:rsidRDefault="0005768E" w:rsidP="0005768E">
            <w:pPr>
              <w:rPr>
                <w:rFonts w:eastAsia="Arial Unicode MS"/>
              </w:rPr>
            </w:pPr>
            <w:r w:rsidRPr="00D82A73">
              <w:rPr>
                <w:rFonts w:eastAsia="Arial Unicode MS"/>
              </w:rPr>
              <w:t>VÄ</w:t>
            </w:r>
          </w:p>
        </w:tc>
        <w:tc>
          <w:tcPr>
            <w:tcW w:w="717" w:type="dxa"/>
          </w:tcPr>
          <w:p w14:paraId="1BDFD6F8"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546A60E" w14:textId="77777777" w:rsidR="0005768E" w:rsidRPr="00D82A73" w:rsidRDefault="0005768E" w:rsidP="0005768E">
            <w:pPr>
              <w:rPr>
                <w:rFonts w:eastAsia="Arial Unicode MS"/>
              </w:rPr>
            </w:pPr>
          </w:p>
        </w:tc>
        <w:tc>
          <w:tcPr>
            <w:tcW w:w="1920" w:type="dxa"/>
          </w:tcPr>
          <w:p w14:paraId="325D6F9B" w14:textId="77777777" w:rsidR="0005768E" w:rsidRPr="00D82A73" w:rsidRDefault="0005768E" w:rsidP="0005768E">
            <w:pPr>
              <w:rPr>
                <w:rFonts w:ascii="Arial" w:eastAsia="Arial Unicode MS" w:hAnsi="Arial"/>
              </w:rPr>
            </w:pPr>
            <w:r w:rsidRPr="00D82A73">
              <w:rPr>
                <w:rFonts w:ascii="Arial" w:eastAsia="Arial Unicode MS" w:hAnsi="Arial"/>
              </w:rPr>
              <w:t>Information till användaren.</w:t>
            </w:r>
          </w:p>
          <w:p w14:paraId="458F6559" w14:textId="77777777" w:rsidR="0005768E" w:rsidRPr="00D82A73" w:rsidRDefault="0005768E" w:rsidP="0005768E">
            <w:pPr>
              <w:rPr>
                <w:rFonts w:ascii="Arial" w:eastAsia="Arial Unicode MS" w:hAnsi="Arial"/>
              </w:rPr>
            </w:pPr>
            <w:r w:rsidRPr="00D82A73">
              <w:rPr>
                <w:rFonts w:ascii="Arial" w:eastAsia="Arial Unicode MS" w:hAnsi="Arial"/>
              </w:rPr>
              <w:t>Kan användas för att validera inmatning av konsument.</w:t>
            </w:r>
          </w:p>
        </w:tc>
        <w:tc>
          <w:tcPr>
            <w:tcW w:w="1200" w:type="dxa"/>
            <w:shd w:val="clear" w:color="auto" w:fill="auto"/>
          </w:tcPr>
          <w:p w14:paraId="292FF195" w14:textId="77777777" w:rsidR="0005768E" w:rsidRPr="00D82A73" w:rsidRDefault="0005768E" w:rsidP="0005768E">
            <w:pPr>
              <w:rPr>
                <w:rFonts w:ascii="Arial" w:eastAsia="Arial Unicode MS" w:hAnsi="Arial"/>
              </w:rPr>
            </w:pPr>
          </w:p>
        </w:tc>
        <w:tc>
          <w:tcPr>
            <w:tcW w:w="1080" w:type="dxa"/>
            <w:shd w:val="clear" w:color="auto" w:fill="auto"/>
          </w:tcPr>
          <w:p w14:paraId="2F53AA56" w14:textId="77777777" w:rsidR="0005768E" w:rsidRPr="00D82A73" w:rsidRDefault="0005768E" w:rsidP="0005768E">
            <w:pPr>
              <w:rPr>
                <w:rFonts w:ascii="Arial" w:eastAsia="Arial Unicode MS" w:hAnsi="Arial"/>
              </w:rPr>
            </w:pPr>
          </w:p>
        </w:tc>
        <w:tc>
          <w:tcPr>
            <w:tcW w:w="1160" w:type="dxa"/>
            <w:shd w:val="clear" w:color="auto" w:fill="auto"/>
          </w:tcPr>
          <w:p w14:paraId="37BA6A7A" w14:textId="77777777" w:rsidR="0005768E" w:rsidRPr="00D82A73" w:rsidRDefault="0005768E" w:rsidP="0005768E">
            <w:pPr>
              <w:rPr>
                <w:rFonts w:ascii="Arial" w:eastAsia="Arial Unicode MS" w:hAnsi="Arial"/>
              </w:rPr>
            </w:pPr>
          </w:p>
        </w:tc>
      </w:tr>
      <w:tr w:rsidR="0005768E" w:rsidRPr="00D82A73" w14:paraId="05A119C9" w14:textId="77777777" w:rsidTr="0005768E">
        <w:trPr>
          <w:trHeight w:val="217"/>
        </w:trPr>
        <w:tc>
          <w:tcPr>
            <w:tcW w:w="2545" w:type="dxa"/>
            <w:gridSpan w:val="2"/>
          </w:tcPr>
          <w:p w14:paraId="0B1C156F" w14:textId="77777777" w:rsidR="0005768E" w:rsidRPr="00D82A73" w:rsidRDefault="0005768E" w:rsidP="0005768E">
            <w:pPr>
              <w:rPr>
                <w:rFonts w:eastAsia="Arial Unicode MS"/>
              </w:rPr>
            </w:pPr>
            <w:r w:rsidRPr="00D82A73">
              <w:rPr>
                <w:rFonts w:eastAsia="Arial Unicode MS"/>
              </w:rPr>
              <w:t>(InputUnit)</w:t>
            </w:r>
          </w:p>
        </w:tc>
        <w:tc>
          <w:tcPr>
            <w:tcW w:w="3410" w:type="dxa"/>
          </w:tcPr>
          <w:p w14:paraId="4F6EF740" w14:textId="77777777" w:rsidR="0005768E" w:rsidRPr="00D82A73" w:rsidRDefault="0005768E" w:rsidP="0005768E">
            <w:pPr>
              <w:rPr>
                <w:rFonts w:eastAsia="Arial Unicode MS"/>
              </w:rPr>
            </w:pPr>
            <w:r w:rsidRPr="00D82A73">
              <w:rPr>
                <w:rFonts w:eastAsia="Arial Unicode MS"/>
              </w:rPr>
              <w:t>Typ av enhet.</w:t>
            </w:r>
          </w:p>
          <w:p w14:paraId="6F10275E" w14:textId="77777777" w:rsidR="0005768E" w:rsidRPr="00D82A73" w:rsidRDefault="0005768E" w:rsidP="0005768E">
            <w:pPr>
              <w:rPr>
                <w:rFonts w:eastAsia="Arial Unicode MS"/>
              </w:rPr>
            </w:pPr>
            <w:r w:rsidRPr="00D82A73">
              <w:rPr>
                <w:rFonts w:eastAsia="Arial Unicode MS"/>
              </w:rPr>
              <w:t>T.ex. kg, m</w:t>
            </w:r>
          </w:p>
        </w:tc>
        <w:tc>
          <w:tcPr>
            <w:tcW w:w="1140" w:type="dxa"/>
          </w:tcPr>
          <w:p w14:paraId="59C3282C" w14:textId="77777777" w:rsidR="0005768E" w:rsidRPr="00D82A73" w:rsidRDefault="0005768E" w:rsidP="0005768E">
            <w:pPr>
              <w:rPr>
                <w:rFonts w:eastAsia="Arial Unicode MS"/>
              </w:rPr>
            </w:pPr>
            <w:r w:rsidRPr="00D82A73">
              <w:rPr>
                <w:rFonts w:eastAsia="Arial Unicode MS"/>
              </w:rPr>
              <w:t>KTOV</w:t>
            </w:r>
          </w:p>
        </w:tc>
        <w:tc>
          <w:tcPr>
            <w:tcW w:w="717" w:type="dxa"/>
          </w:tcPr>
          <w:p w14:paraId="2EE916E6"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F203325" w14:textId="77777777" w:rsidR="0005768E" w:rsidRPr="00D82A73" w:rsidRDefault="0005768E" w:rsidP="0005768E">
            <w:pPr>
              <w:rPr>
                <w:rFonts w:eastAsia="Arial Unicode MS"/>
              </w:rPr>
            </w:pPr>
            <w:r w:rsidRPr="00D82A73">
              <w:t>KV enhet</w:t>
            </w:r>
          </w:p>
        </w:tc>
        <w:tc>
          <w:tcPr>
            <w:tcW w:w="1920" w:type="dxa"/>
          </w:tcPr>
          <w:p w14:paraId="5156F81E" w14:textId="77777777" w:rsidR="0005768E" w:rsidRPr="00D82A73" w:rsidRDefault="0005768E" w:rsidP="0005768E">
            <w:pPr>
              <w:rPr>
                <w:rFonts w:ascii="Arial" w:eastAsia="Arial Unicode MS" w:hAnsi="Arial"/>
              </w:rPr>
            </w:pPr>
          </w:p>
        </w:tc>
        <w:tc>
          <w:tcPr>
            <w:tcW w:w="1200" w:type="dxa"/>
            <w:shd w:val="clear" w:color="auto" w:fill="auto"/>
          </w:tcPr>
          <w:p w14:paraId="10798366" w14:textId="77777777" w:rsidR="0005768E" w:rsidRPr="00D82A73" w:rsidRDefault="0005768E" w:rsidP="0005768E">
            <w:pPr>
              <w:rPr>
                <w:rFonts w:ascii="Arial" w:eastAsia="Arial Unicode MS" w:hAnsi="Arial"/>
              </w:rPr>
            </w:pPr>
          </w:p>
        </w:tc>
        <w:tc>
          <w:tcPr>
            <w:tcW w:w="1080" w:type="dxa"/>
            <w:shd w:val="clear" w:color="auto" w:fill="auto"/>
          </w:tcPr>
          <w:p w14:paraId="20B29422" w14:textId="77777777" w:rsidR="0005768E" w:rsidRPr="00D82A73" w:rsidRDefault="0005768E" w:rsidP="0005768E">
            <w:pPr>
              <w:rPr>
                <w:rFonts w:ascii="Arial" w:eastAsia="Arial Unicode MS" w:hAnsi="Arial"/>
              </w:rPr>
            </w:pPr>
          </w:p>
        </w:tc>
        <w:tc>
          <w:tcPr>
            <w:tcW w:w="1160" w:type="dxa"/>
            <w:shd w:val="clear" w:color="auto" w:fill="auto"/>
          </w:tcPr>
          <w:p w14:paraId="7DE9990A" w14:textId="77777777" w:rsidR="0005768E" w:rsidRPr="00D82A73" w:rsidRDefault="0005768E" w:rsidP="0005768E">
            <w:pPr>
              <w:rPr>
                <w:rFonts w:ascii="Arial" w:eastAsia="Arial Unicode MS" w:hAnsi="Arial"/>
              </w:rPr>
            </w:pPr>
          </w:p>
        </w:tc>
      </w:tr>
      <w:tr w:rsidR="0005768E" w:rsidRPr="00D82A73" w14:paraId="0F6C786F" w14:textId="77777777" w:rsidTr="0005768E">
        <w:trPr>
          <w:trHeight w:val="217"/>
        </w:trPr>
        <w:tc>
          <w:tcPr>
            <w:tcW w:w="2545" w:type="dxa"/>
            <w:gridSpan w:val="2"/>
          </w:tcPr>
          <w:p w14:paraId="1066DEF5" w14:textId="77777777" w:rsidR="0005768E" w:rsidRPr="00D82A73" w:rsidRDefault="0005768E" w:rsidP="0005768E">
            <w:pPr>
              <w:rPr>
                <w:rFonts w:eastAsia="Arial Unicode MS"/>
              </w:rPr>
            </w:pPr>
            <w:r w:rsidRPr="00D82A73">
              <w:rPr>
                <w:rFonts w:eastAsia="Arial Unicode MS"/>
              </w:rPr>
              <w:t>(AnswerMax)</w:t>
            </w:r>
          </w:p>
        </w:tc>
        <w:tc>
          <w:tcPr>
            <w:tcW w:w="3410" w:type="dxa"/>
          </w:tcPr>
          <w:p w14:paraId="5584138D" w14:textId="77777777" w:rsidR="0005768E" w:rsidRPr="00D82A73" w:rsidRDefault="0005768E" w:rsidP="0005768E">
            <w:pPr>
              <w:rPr>
                <w:rFonts w:eastAsia="Arial Unicode MS"/>
              </w:rPr>
            </w:pPr>
            <w:r w:rsidRPr="00D82A73">
              <w:rPr>
                <w:rFonts w:eastAsia="Arial Unicode MS"/>
              </w:rPr>
              <w:t>Specificerar maxvärde för inmatning. (Gäller typ: number, date)</w:t>
            </w:r>
          </w:p>
          <w:p w14:paraId="46EEEB0E" w14:textId="77777777" w:rsidR="0005768E" w:rsidRPr="00D82A73" w:rsidRDefault="0005768E" w:rsidP="0005768E">
            <w:pPr>
              <w:rPr>
                <w:rFonts w:eastAsia="Arial Unicode MS"/>
              </w:rPr>
            </w:pPr>
            <w:r w:rsidRPr="00D82A73">
              <w:rPr>
                <w:rFonts w:eastAsia="Arial Unicode MS"/>
              </w:rPr>
              <w:t>T.ex: Ett värde får inte överskrida 10. Blodtryck, rimlighetsparameter.</w:t>
            </w:r>
          </w:p>
        </w:tc>
        <w:tc>
          <w:tcPr>
            <w:tcW w:w="1140" w:type="dxa"/>
          </w:tcPr>
          <w:p w14:paraId="56BC41F7" w14:textId="77777777" w:rsidR="0005768E" w:rsidRPr="00D82A73" w:rsidRDefault="0005768E" w:rsidP="0005768E">
            <w:pPr>
              <w:rPr>
                <w:rFonts w:eastAsia="Arial Unicode MS"/>
              </w:rPr>
            </w:pPr>
            <w:r w:rsidRPr="00D82A73">
              <w:rPr>
                <w:rFonts w:eastAsia="Arial Unicode MS"/>
              </w:rPr>
              <w:t>VÅ</w:t>
            </w:r>
          </w:p>
        </w:tc>
        <w:tc>
          <w:tcPr>
            <w:tcW w:w="717" w:type="dxa"/>
          </w:tcPr>
          <w:p w14:paraId="0F3B7E52"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869BE3E" w14:textId="77777777" w:rsidR="0005768E" w:rsidRPr="00D82A73" w:rsidRDefault="0005768E" w:rsidP="0005768E">
            <w:pPr>
              <w:rPr>
                <w:rFonts w:eastAsia="Arial Unicode MS"/>
              </w:rPr>
            </w:pPr>
          </w:p>
        </w:tc>
        <w:tc>
          <w:tcPr>
            <w:tcW w:w="1920" w:type="dxa"/>
          </w:tcPr>
          <w:p w14:paraId="0BB4420B" w14:textId="77777777" w:rsidR="0005768E" w:rsidRPr="00D82A73" w:rsidRDefault="0005768E" w:rsidP="0005768E">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1D565AAB" w14:textId="77777777" w:rsidR="0005768E" w:rsidRPr="00D82A73" w:rsidRDefault="0005768E" w:rsidP="0005768E">
            <w:pPr>
              <w:rPr>
                <w:rFonts w:ascii="Arial" w:eastAsia="Arial Unicode MS" w:hAnsi="Arial"/>
              </w:rPr>
            </w:pPr>
          </w:p>
        </w:tc>
        <w:tc>
          <w:tcPr>
            <w:tcW w:w="1080" w:type="dxa"/>
            <w:shd w:val="clear" w:color="auto" w:fill="auto"/>
          </w:tcPr>
          <w:p w14:paraId="14E10E37" w14:textId="77777777" w:rsidR="0005768E" w:rsidRPr="00D82A73" w:rsidRDefault="0005768E" w:rsidP="0005768E">
            <w:pPr>
              <w:rPr>
                <w:rFonts w:ascii="Arial" w:eastAsia="Arial Unicode MS" w:hAnsi="Arial"/>
              </w:rPr>
            </w:pPr>
          </w:p>
        </w:tc>
        <w:tc>
          <w:tcPr>
            <w:tcW w:w="1160" w:type="dxa"/>
            <w:shd w:val="clear" w:color="auto" w:fill="auto"/>
          </w:tcPr>
          <w:p w14:paraId="18EB2162" w14:textId="77777777" w:rsidR="0005768E" w:rsidRPr="00D82A73" w:rsidRDefault="0005768E" w:rsidP="0005768E">
            <w:pPr>
              <w:rPr>
                <w:rFonts w:ascii="Arial" w:eastAsia="Arial Unicode MS" w:hAnsi="Arial"/>
              </w:rPr>
            </w:pPr>
          </w:p>
        </w:tc>
      </w:tr>
      <w:tr w:rsidR="0005768E" w:rsidRPr="00D82A73" w14:paraId="1C745FCB" w14:textId="77777777" w:rsidTr="0005768E">
        <w:trPr>
          <w:trHeight w:val="217"/>
        </w:trPr>
        <w:tc>
          <w:tcPr>
            <w:tcW w:w="2545" w:type="dxa"/>
            <w:gridSpan w:val="2"/>
          </w:tcPr>
          <w:p w14:paraId="4F54E6E8" w14:textId="77777777" w:rsidR="0005768E" w:rsidRPr="00D82A73" w:rsidRDefault="0005768E" w:rsidP="0005768E">
            <w:pPr>
              <w:rPr>
                <w:rFonts w:eastAsia="Arial Unicode MS"/>
              </w:rPr>
            </w:pPr>
            <w:r w:rsidRPr="00D82A73">
              <w:rPr>
                <w:rFonts w:eastAsia="Arial Unicode MS"/>
              </w:rPr>
              <w:t>(AnswerMin)</w:t>
            </w:r>
          </w:p>
        </w:tc>
        <w:tc>
          <w:tcPr>
            <w:tcW w:w="3410" w:type="dxa"/>
          </w:tcPr>
          <w:p w14:paraId="072B2F0C" w14:textId="77777777" w:rsidR="0005768E" w:rsidRPr="00D82A73" w:rsidRDefault="0005768E" w:rsidP="0005768E">
            <w:pPr>
              <w:rPr>
                <w:rFonts w:eastAsia="Arial Unicode MS"/>
              </w:rPr>
            </w:pPr>
            <w:r w:rsidRPr="00D82A73">
              <w:rPr>
                <w:rFonts w:eastAsia="Arial Unicode MS"/>
              </w:rPr>
              <w:t xml:space="preserve">Specificerar minvärde för inmatning. </w:t>
            </w:r>
          </w:p>
          <w:p w14:paraId="1EB88DE4" w14:textId="77777777" w:rsidR="0005768E" w:rsidRPr="00D82A73" w:rsidRDefault="0005768E" w:rsidP="0005768E">
            <w:pPr>
              <w:rPr>
                <w:rFonts w:eastAsia="Arial Unicode MS"/>
              </w:rPr>
            </w:pPr>
            <w:r w:rsidRPr="00D82A73">
              <w:rPr>
                <w:rFonts w:eastAsia="Arial Unicode MS"/>
              </w:rPr>
              <w:t>(Gäller typ: number, date)</w:t>
            </w:r>
          </w:p>
          <w:p w14:paraId="292835F4" w14:textId="77777777" w:rsidR="0005768E" w:rsidRPr="00D82A73" w:rsidRDefault="0005768E" w:rsidP="0005768E">
            <w:pPr>
              <w:rPr>
                <w:rFonts w:eastAsia="Arial Unicode MS"/>
              </w:rPr>
            </w:pPr>
          </w:p>
        </w:tc>
        <w:tc>
          <w:tcPr>
            <w:tcW w:w="1140" w:type="dxa"/>
          </w:tcPr>
          <w:p w14:paraId="06AA881E" w14:textId="77777777" w:rsidR="0005768E" w:rsidRPr="00D82A73" w:rsidRDefault="0005768E" w:rsidP="0005768E">
            <w:pPr>
              <w:rPr>
                <w:rFonts w:eastAsia="Arial Unicode MS"/>
              </w:rPr>
            </w:pPr>
            <w:r w:rsidRPr="00D82A73">
              <w:rPr>
                <w:rFonts w:eastAsia="Arial Unicode MS"/>
              </w:rPr>
              <w:t>VÅ</w:t>
            </w:r>
          </w:p>
        </w:tc>
        <w:tc>
          <w:tcPr>
            <w:tcW w:w="717" w:type="dxa"/>
          </w:tcPr>
          <w:p w14:paraId="57349C65"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1860C30F" w14:textId="77777777" w:rsidR="0005768E" w:rsidRPr="00D82A73" w:rsidRDefault="0005768E" w:rsidP="0005768E">
            <w:pPr>
              <w:rPr>
                <w:rFonts w:eastAsia="Arial Unicode MS"/>
              </w:rPr>
            </w:pPr>
          </w:p>
        </w:tc>
        <w:tc>
          <w:tcPr>
            <w:tcW w:w="1920" w:type="dxa"/>
          </w:tcPr>
          <w:p w14:paraId="5327CD4C" w14:textId="77777777" w:rsidR="0005768E" w:rsidRPr="00D82A73" w:rsidRDefault="0005768E" w:rsidP="0005768E">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38FBB4F3" w14:textId="77777777" w:rsidR="0005768E" w:rsidRPr="00D82A73" w:rsidRDefault="0005768E" w:rsidP="0005768E">
            <w:pPr>
              <w:rPr>
                <w:rFonts w:ascii="Arial" w:eastAsia="Arial Unicode MS" w:hAnsi="Arial"/>
              </w:rPr>
            </w:pPr>
          </w:p>
        </w:tc>
        <w:tc>
          <w:tcPr>
            <w:tcW w:w="1080" w:type="dxa"/>
            <w:shd w:val="clear" w:color="auto" w:fill="auto"/>
          </w:tcPr>
          <w:p w14:paraId="2B59AE0A" w14:textId="77777777" w:rsidR="0005768E" w:rsidRPr="00D82A73" w:rsidRDefault="0005768E" w:rsidP="0005768E">
            <w:pPr>
              <w:rPr>
                <w:rFonts w:ascii="Arial" w:eastAsia="Arial Unicode MS" w:hAnsi="Arial"/>
              </w:rPr>
            </w:pPr>
          </w:p>
        </w:tc>
        <w:tc>
          <w:tcPr>
            <w:tcW w:w="1160" w:type="dxa"/>
            <w:shd w:val="clear" w:color="auto" w:fill="auto"/>
          </w:tcPr>
          <w:p w14:paraId="2A766E5B" w14:textId="77777777" w:rsidR="0005768E" w:rsidRPr="00D82A73" w:rsidRDefault="0005768E" w:rsidP="0005768E">
            <w:pPr>
              <w:rPr>
                <w:rFonts w:ascii="Arial" w:eastAsia="Arial Unicode MS" w:hAnsi="Arial"/>
              </w:rPr>
            </w:pPr>
          </w:p>
        </w:tc>
      </w:tr>
      <w:tr w:rsidR="0005768E" w:rsidRPr="00D82A73" w14:paraId="43409BA0" w14:textId="77777777" w:rsidTr="0005768E">
        <w:trPr>
          <w:trHeight w:val="217"/>
        </w:trPr>
        <w:tc>
          <w:tcPr>
            <w:tcW w:w="2545" w:type="dxa"/>
            <w:gridSpan w:val="2"/>
          </w:tcPr>
          <w:p w14:paraId="378BB435" w14:textId="77777777" w:rsidR="0005768E" w:rsidRPr="00D82A73" w:rsidRDefault="0005768E" w:rsidP="0005768E">
            <w:pPr>
              <w:rPr>
                <w:rFonts w:eastAsia="Arial Unicode MS"/>
              </w:rPr>
            </w:pPr>
            <w:r w:rsidRPr="00D82A73">
              <w:rPr>
                <w:rFonts w:eastAsia="Arial Unicode MS"/>
              </w:rPr>
              <w:t>(AnswerMaxLenght)</w:t>
            </w:r>
          </w:p>
        </w:tc>
        <w:tc>
          <w:tcPr>
            <w:tcW w:w="3410" w:type="dxa"/>
          </w:tcPr>
          <w:p w14:paraId="058D1758" w14:textId="77777777" w:rsidR="0005768E" w:rsidRPr="00D82A73" w:rsidRDefault="0005768E" w:rsidP="0005768E">
            <w:pPr>
              <w:rPr>
                <w:rFonts w:eastAsia="Arial Unicode MS"/>
              </w:rPr>
            </w:pPr>
            <w:r w:rsidRPr="00D82A73">
              <w:rPr>
                <w:rFonts w:eastAsia="Arial Unicode MS"/>
              </w:rPr>
              <w:t>Specificerar maxvärdelängd för inmatning.</w:t>
            </w:r>
          </w:p>
          <w:p w14:paraId="10C54664" w14:textId="77777777" w:rsidR="0005768E" w:rsidRPr="00D82A73" w:rsidRDefault="0005768E" w:rsidP="0005768E">
            <w:pPr>
              <w:rPr>
                <w:rFonts w:eastAsia="Arial Unicode MS"/>
              </w:rPr>
            </w:pPr>
            <w:r w:rsidRPr="00D82A73">
              <w:rPr>
                <w:rFonts w:eastAsia="Arial Unicode MS"/>
              </w:rPr>
              <w:t>(Gäller typ: number)</w:t>
            </w:r>
          </w:p>
          <w:p w14:paraId="7B2A1F60" w14:textId="77777777" w:rsidR="0005768E" w:rsidRPr="00D82A73" w:rsidRDefault="0005768E" w:rsidP="0005768E">
            <w:pPr>
              <w:rPr>
                <w:rFonts w:eastAsia="Arial Unicode MS"/>
              </w:rPr>
            </w:pPr>
            <w:r w:rsidRPr="00D82A73">
              <w:rPr>
                <w:rFonts w:eastAsia="Arial Unicode MS"/>
              </w:rPr>
              <w:t>T.ex: En inmatning (text) får inte vara större än 100 tecken.</w:t>
            </w:r>
          </w:p>
        </w:tc>
        <w:tc>
          <w:tcPr>
            <w:tcW w:w="1140" w:type="dxa"/>
          </w:tcPr>
          <w:p w14:paraId="1A0296CB" w14:textId="77777777" w:rsidR="0005768E" w:rsidRPr="00D82A73" w:rsidRDefault="0005768E" w:rsidP="0005768E">
            <w:pPr>
              <w:rPr>
                <w:rFonts w:eastAsia="Arial Unicode MS"/>
              </w:rPr>
            </w:pPr>
            <w:r w:rsidRPr="00D82A73">
              <w:rPr>
                <w:rFonts w:eastAsia="Arial Unicode MS"/>
              </w:rPr>
              <w:t>VÅ</w:t>
            </w:r>
          </w:p>
        </w:tc>
        <w:tc>
          <w:tcPr>
            <w:tcW w:w="717" w:type="dxa"/>
          </w:tcPr>
          <w:p w14:paraId="705FB964"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235834C1" w14:textId="77777777" w:rsidR="0005768E" w:rsidRPr="00D82A73" w:rsidRDefault="0005768E" w:rsidP="0005768E">
            <w:pPr>
              <w:rPr>
                <w:rFonts w:eastAsia="Arial Unicode MS"/>
              </w:rPr>
            </w:pPr>
          </w:p>
        </w:tc>
        <w:tc>
          <w:tcPr>
            <w:tcW w:w="1920" w:type="dxa"/>
          </w:tcPr>
          <w:p w14:paraId="09EC9AAC" w14:textId="77777777" w:rsidR="0005768E" w:rsidRPr="00D82A73" w:rsidRDefault="0005768E" w:rsidP="0005768E">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54F661B2" w14:textId="77777777" w:rsidR="0005768E" w:rsidRPr="00D82A73" w:rsidRDefault="0005768E" w:rsidP="0005768E">
            <w:pPr>
              <w:rPr>
                <w:rFonts w:ascii="Arial" w:eastAsia="Arial Unicode MS" w:hAnsi="Arial"/>
              </w:rPr>
            </w:pPr>
          </w:p>
        </w:tc>
        <w:tc>
          <w:tcPr>
            <w:tcW w:w="1080" w:type="dxa"/>
            <w:shd w:val="clear" w:color="auto" w:fill="auto"/>
          </w:tcPr>
          <w:p w14:paraId="0B0EBFC3" w14:textId="77777777" w:rsidR="0005768E" w:rsidRPr="00D82A73" w:rsidRDefault="0005768E" w:rsidP="0005768E">
            <w:pPr>
              <w:rPr>
                <w:rFonts w:ascii="Arial" w:eastAsia="Arial Unicode MS" w:hAnsi="Arial"/>
              </w:rPr>
            </w:pPr>
          </w:p>
        </w:tc>
        <w:tc>
          <w:tcPr>
            <w:tcW w:w="1160" w:type="dxa"/>
            <w:shd w:val="clear" w:color="auto" w:fill="auto"/>
          </w:tcPr>
          <w:p w14:paraId="4FDF4400" w14:textId="77777777" w:rsidR="0005768E" w:rsidRPr="00D82A73" w:rsidRDefault="0005768E" w:rsidP="0005768E">
            <w:pPr>
              <w:rPr>
                <w:rFonts w:ascii="Arial" w:eastAsia="Arial Unicode MS" w:hAnsi="Arial"/>
              </w:rPr>
            </w:pPr>
          </w:p>
        </w:tc>
      </w:tr>
      <w:tr w:rsidR="0005768E" w:rsidRPr="00D82A73" w14:paraId="6952EFA9" w14:textId="77777777" w:rsidTr="0005768E">
        <w:trPr>
          <w:trHeight w:val="217"/>
        </w:trPr>
        <w:tc>
          <w:tcPr>
            <w:tcW w:w="2545" w:type="dxa"/>
            <w:gridSpan w:val="2"/>
          </w:tcPr>
          <w:p w14:paraId="209F2AFC" w14:textId="77777777" w:rsidR="0005768E" w:rsidRPr="00D82A73" w:rsidRDefault="0005768E" w:rsidP="0005768E">
            <w:pPr>
              <w:rPr>
                <w:rFonts w:eastAsia="Arial Unicode MS"/>
              </w:rPr>
            </w:pPr>
            <w:r w:rsidRPr="00D82A73">
              <w:rPr>
                <w:rFonts w:eastAsia="Arial Unicode MS"/>
              </w:rPr>
              <w:t>(AnswerPattern)</w:t>
            </w:r>
          </w:p>
        </w:tc>
        <w:tc>
          <w:tcPr>
            <w:tcW w:w="3410" w:type="dxa"/>
          </w:tcPr>
          <w:p w14:paraId="1540C191" w14:textId="77777777" w:rsidR="0005768E" w:rsidRPr="00D82A73" w:rsidRDefault="0005768E" w:rsidP="0005768E">
            <w:pPr>
              <w:rPr>
                <w:rFonts w:eastAsia="Arial Unicode MS"/>
              </w:rPr>
            </w:pPr>
            <w:r w:rsidRPr="00D82A73">
              <w:rPr>
                <w:rFonts w:eastAsia="Arial Unicode MS"/>
              </w:rPr>
              <w:t xml:space="preserve">Inmatningsvalidering </w:t>
            </w:r>
          </w:p>
          <w:p w14:paraId="704E9E1B" w14:textId="77777777" w:rsidR="0005768E" w:rsidRPr="00D82A73" w:rsidRDefault="0005768E" w:rsidP="0005768E">
            <w:pPr>
              <w:rPr>
                <w:rFonts w:eastAsia="Arial Unicode MS"/>
              </w:rPr>
            </w:pPr>
            <w:r w:rsidRPr="00D82A73">
              <w:rPr>
                <w:rFonts w:eastAsia="Arial Unicode MS"/>
              </w:rPr>
              <w:t>(Regular expresson).</w:t>
            </w:r>
          </w:p>
          <w:p w14:paraId="13146820" w14:textId="77777777" w:rsidR="0005768E" w:rsidRPr="00D82A73" w:rsidRDefault="0005768E" w:rsidP="0005768E">
            <w:pPr>
              <w:rPr>
                <w:rFonts w:eastAsia="Arial Unicode MS"/>
              </w:rPr>
            </w:pPr>
            <w:r w:rsidRPr="00D82A73">
              <w:rPr>
                <w:rFonts w:eastAsia="Arial Unicode MS"/>
              </w:rPr>
              <w:t>T.ex: pattern="[A-z]{3}" tillåter endast 3 teckan A-z.</w:t>
            </w:r>
          </w:p>
        </w:tc>
        <w:tc>
          <w:tcPr>
            <w:tcW w:w="1140" w:type="dxa"/>
          </w:tcPr>
          <w:p w14:paraId="10EB3FE9" w14:textId="77777777" w:rsidR="0005768E" w:rsidRPr="00D82A73" w:rsidRDefault="0005768E" w:rsidP="0005768E">
            <w:pPr>
              <w:rPr>
                <w:rFonts w:eastAsia="Arial Unicode MS"/>
              </w:rPr>
            </w:pPr>
            <w:r w:rsidRPr="00D82A73">
              <w:rPr>
                <w:rFonts w:eastAsia="Arial Unicode MS"/>
              </w:rPr>
              <w:t>TXT</w:t>
            </w:r>
          </w:p>
        </w:tc>
        <w:tc>
          <w:tcPr>
            <w:tcW w:w="717" w:type="dxa"/>
          </w:tcPr>
          <w:p w14:paraId="2BFF8E89"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60BDCCA" w14:textId="77777777" w:rsidR="0005768E" w:rsidRPr="00D82A73" w:rsidRDefault="0005768E" w:rsidP="0005768E">
            <w:pPr>
              <w:rPr>
                <w:rFonts w:eastAsia="Arial Unicode MS"/>
              </w:rPr>
            </w:pPr>
          </w:p>
        </w:tc>
        <w:tc>
          <w:tcPr>
            <w:tcW w:w="1920" w:type="dxa"/>
          </w:tcPr>
          <w:p w14:paraId="1021DBA5" w14:textId="77777777" w:rsidR="0005768E" w:rsidRPr="00D82A73" w:rsidRDefault="0005768E" w:rsidP="0005768E">
            <w:pPr>
              <w:rPr>
                <w:rFonts w:ascii="Arial" w:eastAsia="Arial Unicode MS" w:hAnsi="Arial"/>
              </w:rPr>
            </w:pPr>
            <w:r w:rsidRPr="00D82A73">
              <w:rPr>
                <w:rFonts w:ascii="Arial" w:eastAsia="Arial Unicode MS" w:hAnsi="Arial"/>
              </w:rPr>
              <w:t>Kan valideras av konsumerandesystem.</w:t>
            </w:r>
          </w:p>
        </w:tc>
        <w:tc>
          <w:tcPr>
            <w:tcW w:w="1200" w:type="dxa"/>
            <w:shd w:val="clear" w:color="auto" w:fill="auto"/>
          </w:tcPr>
          <w:p w14:paraId="7DF40D7F" w14:textId="77777777" w:rsidR="0005768E" w:rsidRPr="00D82A73" w:rsidRDefault="0005768E" w:rsidP="0005768E">
            <w:pPr>
              <w:rPr>
                <w:rFonts w:ascii="Arial" w:eastAsia="Arial Unicode MS" w:hAnsi="Arial"/>
              </w:rPr>
            </w:pPr>
          </w:p>
        </w:tc>
        <w:tc>
          <w:tcPr>
            <w:tcW w:w="1080" w:type="dxa"/>
            <w:shd w:val="clear" w:color="auto" w:fill="auto"/>
          </w:tcPr>
          <w:p w14:paraId="16B6C90F" w14:textId="77777777" w:rsidR="0005768E" w:rsidRPr="00D82A73" w:rsidRDefault="0005768E" w:rsidP="0005768E">
            <w:pPr>
              <w:rPr>
                <w:rFonts w:ascii="Arial" w:eastAsia="Arial Unicode MS" w:hAnsi="Arial"/>
              </w:rPr>
            </w:pPr>
          </w:p>
        </w:tc>
        <w:tc>
          <w:tcPr>
            <w:tcW w:w="1160" w:type="dxa"/>
            <w:shd w:val="clear" w:color="auto" w:fill="auto"/>
          </w:tcPr>
          <w:p w14:paraId="7D4C0B1A" w14:textId="77777777" w:rsidR="0005768E" w:rsidRPr="00D82A73" w:rsidRDefault="0005768E" w:rsidP="0005768E">
            <w:pPr>
              <w:rPr>
                <w:rFonts w:ascii="Arial" w:eastAsia="Arial Unicode MS" w:hAnsi="Arial"/>
              </w:rPr>
            </w:pPr>
          </w:p>
        </w:tc>
      </w:tr>
      <w:tr w:rsidR="0005768E" w:rsidRPr="00D82A73" w14:paraId="6C0021DC" w14:textId="77777777" w:rsidTr="0005768E">
        <w:trPr>
          <w:trHeight w:val="217"/>
        </w:trPr>
        <w:tc>
          <w:tcPr>
            <w:tcW w:w="2545" w:type="dxa"/>
            <w:gridSpan w:val="2"/>
          </w:tcPr>
          <w:p w14:paraId="2DC1131E" w14:textId="77777777" w:rsidR="0005768E" w:rsidRPr="00D82A73" w:rsidRDefault="0005768E" w:rsidP="0005768E">
            <w:pPr>
              <w:rPr>
                <w:rFonts w:eastAsia="Arial Unicode MS"/>
              </w:rPr>
            </w:pPr>
            <w:r w:rsidRPr="00D82A73">
              <w:rPr>
                <w:rFonts w:eastAsia="Arial Unicode MS"/>
              </w:rPr>
              <w:t>(AnswerStep)</w:t>
            </w:r>
          </w:p>
        </w:tc>
        <w:tc>
          <w:tcPr>
            <w:tcW w:w="3410" w:type="dxa"/>
          </w:tcPr>
          <w:p w14:paraId="63072EE0" w14:textId="77777777" w:rsidR="0005768E" w:rsidRPr="00D82A73" w:rsidRDefault="0005768E" w:rsidP="0005768E">
            <w:pPr>
              <w:rPr>
                <w:rFonts w:eastAsia="Arial Unicode MS"/>
              </w:rPr>
            </w:pPr>
            <w:r w:rsidRPr="00D82A73">
              <w:rPr>
                <w:rFonts w:eastAsia="Arial Unicode MS"/>
              </w:rPr>
              <w:t xml:space="preserve">Specificerar giltiga intervall för inmatning. </w:t>
            </w:r>
          </w:p>
          <w:p w14:paraId="259E446F" w14:textId="77777777" w:rsidR="0005768E" w:rsidRPr="00D82A73" w:rsidRDefault="0005768E" w:rsidP="0005768E">
            <w:pPr>
              <w:rPr>
                <w:rFonts w:eastAsia="Arial Unicode MS"/>
              </w:rPr>
            </w:pPr>
            <w:r w:rsidRPr="00D82A73">
              <w:rPr>
                <w:rFonts w:eastAsia="Arial Unicode MS"/>
              </w:rPr>
              <w:t xml:space="preserve">(Gäller typ: number, range, date, </w:t>
            </w:r>
            <w:r w:rsidRPr="00D82A73">
              <w:rPr>
                <w:rFonts w:eastAsia="Arial Unicode MS"/>
              </w:rPr>
              <w:lastRenderedPageBreak/>
              <w:t>datetime, datetime-local, month, time och week)</w:t>
            </w:r>
          </w:p>
          <w:p w14:paraId="43B40FDF" w14:textId="77777777" w:rsidR="0005768E" w:rsidRPr="00D82A73" w:rsidRDefault="0005768E" w:rsidP="0005768E">
            <w:pPr>
              <w:rPr>
                <w:rFonts w:eastAsia="Arial Unicode MS"/>
              </w:rPr>
            </w:pPr>
            <w:r w:rsidRPr="00D82A73">
              <w:rPr>
                <w:rFonts w:eastAsia="Arial Unicode MS"/>
              </w:rPr>
              <w:t xml:space="preserve">T.ex: Skalningsfaktor för en ”slide” kontroll. Ange värde för temperatur </w:t>
            </w:r>
            <w:r w:rsidRPr="00D82A73">
              <w:rPr>
                <w:rFonts w:eastAsia="Arial Unicode MS"/>
              </w:rPr>
              <w:br/>
              <w:t>35-40.</w:t>
            </w:r>
          </w:p>
        </w:tc>
        <w:tc>
          <w:tcPr>
            <w:tcW w:w="1140" w:type="dxa"/>
          </w:tcPr>
          <w:p w14:paraId="6DD1A4AB" w14:textId="77777777" w:rsidR="0005768E" w:rsidRPr="00D82A73" w:rsidRDefault="0005768E" w:rsidP="0005768E">
            <w:pPr>
              <w:rPr>
                <w:rFonts w:eastAsia="Arial Unicode MS"/>
              </w:rPr>
            </w:pPr>
            <w:r w:rsidRPr="00D82A73">
              <w:rPr>
                <w:rFonts w:eastAsia="Arial Unicode MS"/>
              </w:rPr>
              <w:lastRenderedPageBreak/>
              <w:t>VÄ</w:t>
            </w:r>
          </w:p>
        </w:tc>
        <w:tc>
          <w:tcPr>
            <w:tcW w:w="717" w:type="dxa"/>
          </w:tcPr>
          <w:p w14:paraId="1EA718FA"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0B75F52E" w14:textId="77777777" w:rsidR="0005768E" w:rsidRPr="00D82A73" w:rsidRDefault="0005768E" w:rsidP="0005768E">
            <w:pPr>
              <w:rPr>
                <w:rFonts w:eastAsia="Arial Unicode MS"/>
              </w:rPr>
            </w:pPr>
          </w:p>
        </w:tc>
        <w:tc>
          <w:tcPr>
            <w:tcW w:w="1920" w:type="dxa"/>
          </w:tcPr>
          <w:p w14:paraId="474BAEB1" w14:textId="77777777" w:rsidR="0005768E" w:rsidRPr="00D82A73" w:rsidRDefault="0005768E" w:rsidP="0005768E">
            <w:pPr>
              <w:rPr>
                <w:rFonts w:ascii="Arial" w:eastAsia="Arial Unicode MS" w:hAnsi="Arial"/>
              </w:rPr>
            </w:pPr>
          </w:p>
        </w:tc>
        <w:tc>
          <w:tcPr>
            <w:tcW w:w="1200" w:type="dxa"/>
            <w:shd w:val="clear" w:color="auto" w:fill="auto"/>
          </w:tcPr>
          <w:p w14:paraId="3D7992FE" w14:textId="77777777" w:rsidR="0005768E" w:rsidRPr="00D82A73" w:rsidRDefault="0005768E" w:rsidP="0005768E">
            <w:pPr>
              <w:rPr>
                <w:rFonts w:ascii="Arial" w:eastAsia="Arial Unicode MS" w:hAnsi="Arial"/>
              </w:rPr>
            </w:pPr>
          </w:p>
        </w:tc>
        <w:tc>
          <w:tcPr>
            <w:tcW w:w="1080" w:type="dxa"/>
            <w:shd w:val="clear" w:color="auto" w:fill="auto"/>
          </w:tcPr>
          <w:p w14:paraId="7C08FA2E" w14:textId="77777777" w:rsidR="0005768E" w:rsidRPr="00D82A73" w:rsidRDefault="0005768E" w:rsidP="0005768E">
            <w:pPr>
              <w:rPr>
                <w:rFonts w:ascii="Arial" w:eastAsia="Arial Unicode MS" w:hAnsi="Arial"/>
              </w:rPr>
            </w:pPr>
          </w:p>
        </w:tc>
        <w:tc>
          <w:tcPr>
            <w:tcW w:w="1160" w:type="dxa"/>
            <w:shd w:val="clear" w:color="auto" w:fill="auto"/>
          </w:tcPr>
          <w:p w14:paraId="7F72A3BA" w14:textId="77777777" w:rsidR="0005768E" w:rsidRPr="00D82A73" w:rsidRDefault="0005768E" w:rsidP="0005768E">
            <w:pPr>
              <w:rPr>
                <w:rFonts w:ascii="Arial" w:eastAsia="Arial Unicode MS" w:hAnsi="Arial"/>
              </w:rPr>
            </w:pPr>
          </w:p>
        </w:tc>
      </w:tr>
      <w:tr w:rsidR="0005768E" w:rsidRPr="00D82A73" w14:paraId="1CD4BC42" w14:textId="77777777" w:rsidTr="0005768E">
        <w:trPr>
          <w:trHeight w:val="217"/>
        </w:trPr>
        <w:tc>
          <w:tcPr>
            <w:tcW w:w="2545" w:type="dxa"/>
            <w:gridSpan w:val="2"/>
          </w:tcPr>
          <w:p w14:paraId="5C1FE889" w14:textId="77777777" w:rsidR="0005768E" w:rsidRPr="00D82A73" w:rsidRDefault="0005768E" w:rsidP="0005768E">
            <w:pPr>
              <w:rPr>
                <w:rFonts w:eastAsia="Arial Unicode MS"/>
              </w:rPr>
            </w:pPr>
            <w:r w:rsidRPr="00D82A73">
              <w:rPr>
                <w:rFonts w:eastAsia="Arial Unicode MS"/>
              </w:rPr>
              <w:lastRenderedPageBreak/>
              <w:t>(questionAlign)</w:t>
            </w:r>
          </w:p>
        </w:tc>
        <w:tc>
          <w:tcPr>
            <w:tcW w:w="3410" w:type="dxa"/>
          </w:tcPr>
          <w:p w14:paraId="4F28B419" w14:textId="77777777" w:rsidR="0005768E" w:rsidRPr="00D82A73" w:rsidRDefault="0005768E" w:rsidP="0005768E">
            <w:pPr>
              <w:rPr>
                <w:rFonts w:eastAsia="Arial Unicode MS"/>
              </w:rPr>
            </w:pPr>
            <w:r w:rsidRPr="00D82A73">
              <w:rPr>
                <w:rFonts w:eastAsia="Arial Unicode MS"/>
              </w:rPr>
              <w:t>Presentationsrekommendation för fråga och svarsalternativ.</w:t>
            </w:r>
          </w:p>
          <w:p w14:paraId="6792053C" w14:textId="77777777" w:rsidR="0005768E" w:rsidRPr="00D82A73" w:rsidRDefault="0005768E" w:rsidP="0005768E">
            <w:pPr>
              <w:pStyle w:val="Liststycke"/>
              <w:numPr>
                <w:ilvl w:val="0"/>
                <w:numId w:val="30"/>
              </w:numPr>
              <w:rPr>
                <w:rFonts w:eastAsia="Arial Unicode MS"/>
              </w:rPr>
            </w:pPr>
            <w:r w:rsidRPr="00D82A73">
              <w:rPr>
                <w:rFonts w:eastAsia="Arial Unicode MS"/>
              </w:rPr>
              <w:t>left</w:t>
            </w:r>
          </w:p>
          <w:p w14:paraId="67DFCD0D" w14:textId="77777777" w:rsidR="0005768E" w:rsidRPr="00D82A73" w:rsidRDefault="0005768E" w:rsidP="0005768E">
            <w:pPr>
              <w:pStyle w:val="Liststycke"/>
              <w:numPr>
                <w:ilvl w:val="0"/>
                <w:numId w:val="30"/>
              </w:numPr>
              <w:rPr>
                <w:rFonts w:eastAsia="Arial Unicode MS"/>
              </w:rPr>
            </w:pPr>
            <w:r w:rsidRPr="00D82A73">
              <w:rPr>
                <w:rFonts w:eastAsia="Arial Unicode MS"/>
              </w:rPr>
              <w:t>right</w:t>
            </w:r>
          </w:p>
          <w:p w14:paraId="0FCA480A" w14:textId="77777777" w:rsidR="0005768E" w:rsidRPr="00D82A73" w:rsidRDefault="0005768E" w:rsidP="0005768E">
            <w:pPr>
              <w:pStyle w:val="Liststycke"/>
              <w:numPr>
                <w:ilvl w:val="0"/>
                <w:numId w:val="30"/>
              </w:numPr>
              <w:rPr>
                <w:rFonts w:eastAsia="Arial Unicode MS"/>
              </w:rPr>
            </w:pPr>
            <w:r w:rsidRPr="00D82A73">
              <w:rPr>
                <w:rFonts w:eastAsia="Arial Unicode MS"/>
              </w:rPr>
              <w:t>Center</w:t>
            </w:r>
          </w:p>
          <w:p w14:paraId="5E3A52B7" w14:textId="77777777" w:rsidR="0005768E" w:rsidRPr="00D82A73" w:rsidRDefault="0005768E" w:rsidP="0005768E">
            <w:pPr>
              <w:pStyle w:val="Liststycke"/>
              <w:numPr>
                <w:ilvl w:val="0"/>
                <w:numId w:val="30"/>
              </w:numPr>
              <w:rPr>
                <w:rFonts w:eastAsia="Arial Unicode MS"/>
              </w:rPr>
            </w:pPr>
            <w:r w:rsidRPr="00D82A73">
              <w:rPr>
                <w:rFonts w:eastAsia="Arial Unicode MS"/>
              </w:rPr>
              <w:t>vertical: Fråga och svarsalternativ presenteras i vertikalt. T.ex. inmatning placeras under rubrik.</w:t>
            </w:r>
          </w:p>
          <w:p w14:paraId="7E842153" w14:textId="77777777" w:rsidR="0005768E" w:rsidRPr="00D82A73" w:rsidRDefault="0005768E" w:rsidP="0005768E">
            <w:pPr>
              <w:pStyle w:val="Liststycke"/>
              <w:numPr>
                <w:ilvl w:val="0"/>
                <w:numId w:val="30"/>
              </w:numPr>
              <w:rPr>
                <w:rFonts w:eastAsia="Arial Unicode MS"/>
              </w:rPr>
            </w:pPr>
            <w:r w:rsidRPr="00D82A73">
              <w:rPr>
                <w:rFonts w:eastAsia="Arial Unicode MS"/>
              </w:rPr>
              <w:t>horizontal: Fråga och svarsalternativ presenteras i horisontalt. T.ex. inmatning placeras bredvid varandra.</w:t>
            </w:r>
          </w:p>
        </w:tc>
        <w:tc>
          <w:tcPr>
            <w:tcW w:w="1140" w:type="dxa"/>
          </w:tcPr>
          <w:p w14:paraId="2DFF6E1B" w14:textId="77777777" w:rsidR="0005768E" w:rsidRPr="00D82A73" w:rsidRDefault="0005768E" w:rsidP="0005768E">
            <w:pPr>
              <w:rPr>
                <w:rFonts w:eastAsia="Arial Unicode MS"/>
              </w:rPr>
            </w:pPr>
            <w:r w:rsidRPr="00D82A73">
              <w:rPr>
                <w:rFonts w:eastAsia="Arial Unicode MS"/>
              </w:rPr>
              <w:t>TXT</w:t>
            </w:r>
          </w:p>
        </w:tc>
        <w:tc>
          <w:tcPr>
            <w:tcW w:w="717" w:type="dxa"/>
          </w:tcPr>
          <w:p w14:paraId="3B2FCC83"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3C59B1A" w14:textId="77777777" w:rsidR="0005768E" w:rsidRPr="00D82A73" w:rsidRDefault="0005768E" w:rsidP="0005768E">
            <w:pPr>
              <w:rPr>
                <w:rFonts w:eastAsia="Arial Unicode MS"/>
              </w:rPr>
            </w:pPr>
          </w:p>
        </w:tc>
        <w:tc>
          <w:tcPr>
            <w:tcW w:w="1920" w:type="dxa"/>
          </w:tcPr>
          <w:p w14:paraId="3EDC024C" w14:textId="77777777" w:rsidR="0005768E" w:rsidRPr="00D82A73" w:rsidRDefault="0005768E" w:rsidP="0005768E">
            <w:pPr>
              <w:rPr>
                <w:rFonts w:ascii="Arial" w:eastAsia="Arial Unicode MS" w:hAnsi="Arial"/>
              </w:rPr>
            </w:pPr>
          </w:p>
        </w:tc>
        <w:tc>
          <w:tcPr>
            <w:tcW w:w="1200" w:type="dxa"/>
            <w:shd w:val="clear" w:color="auto" w:fill="auto"/>
          </w:tcPr>
          <w:p w14:paraId="1950ECE3" w14:textId="77777777" w:rsidR="0005768E" w:rsidRPr="00D82A73" w:rsidRDefault="0005768E" w:rsidP="0005768E">
            <w:pPr>
              <w:rPr>
                <w:rFonts w:ascii="Arial" w:eastAsia="Arial Unicode MS" w:hAnsi="Arial"/>
              </w:rPr>
            </w:pPr>
          </w:p>
        </w:tc>
        <w:tc>
          <w:tcPr>
            <w:tcW w:w="1080" w:type="dxa"/>
            <w:shd w:val="clear" w:color="auto" w:fill="auto"/>
          </w:tcPr>
          <w:p w14:paraId="509C7AAF" w14:textId="77777777" w:rsidR="0005768E" w:rsidRPr="00D82A73" w:rsidRDefault="0005768E" w:rsidP="0005768E">
            <w:pPr>
              <w:rPr>
                <w:rFonts w:ascii="Arial" w:eastAsia="Arial Unicode MS" w:hAnsi="Arial"/>
              </w:rPr>
            </w:pPr>
          </w:p>
        </w:tc>
        <w:tc>
          <w:tcPr>
            <w:tcW w:w="1160" w:type="dxa"/>
            <w:shd w:val="clear" w:color="auto" w:fill="auto"/>
          </w:tcPr>
          <w:p w14:paraId="1E1B6A96" w14:textId="77777777" w:rsidR="0005768E" w:rsidRPr="00D82A73" w:rsidRDefault="0005768E" w:rsidP="0005768E">
            <w:pPr>
              <w:rPr>
                <w:rFonts w:ascii="Arial" w:eastAsia="Arial Unicode MS" w:hAnsi="Arial"/>
              </w:rPr>
            </w:pPr>
          </w:p>
        </w:tc>
      </w:tr>
      <w:tr w:rsidR="0005768E" w:rsidRPr="00D82A73" w14:paraId="50A9423A" w14:textId="77777777" w:rsidTr="0005768E">
        <w:trPr>
          <w:trHeight w:val="217"/>
        </w:trPr>
        <w:tc>
          <w:tcPr>
            <w:tcW w:w="2545" w:type="dxa"/>
            <w:gridSpan w:val="2"/>
          </w:tcPr>
          <w:p w14:paraId="2846F98F" w14:textId="77777777" w:rsidR="0005768E" w:rsidRPr="00D82A73" w:rsidRDefault="0005768E" w:rsidP="0005768E">
            <w:pPr>
              <w:rPr>
                <w:rFonts w:eastAsia="Arial Unicode MS"/>
              </w:rPr>
            </w:pPr>
            <w:r w:rsidRPr="00D82A73">
              <w:rPr>
                <w:rFonts w:eastAsia="Arial Unicode MS"/>
              </w:rPr>
              <w:t xml:space="preserve">Code/id </w:t>
            </w:r>
          </w:p>
          <w:p w14:paraId="45E0A4A9" w14:textId="77777777" w:rsidR="0005768E" w:rsidRPr="00D82A73" w:rsidRDefault="0005768E" w:rsidP="0005768E">
            <w:pPr>
              <w:rPr>
                <w:rFonts w:eastAsia="Arial Unicode MS"/>
              </w:rPr>
            </w:pPr>
            <w:r w:rsidRPr="00D82A73">
              <w:rPr>
                <w:rFonts w:eastAsia="Arial Unicode MS"/>
              </w:rPr>
              <w:t>(codeType)</w:t>
            </w:r>
          </w:p>
        </w:tc>
        <w:tc>
          <w:tcPr>
            <w:tcW w:w="3410" w:type="dxa"/>
          </w:tcPr>
          <w:p w14:paraId="5619CCB2" w14:textId="77777777" w:rsidR="0005768E" w:rsidRPr="00D82A73" w:rsidRDefault="0005768E" w:rsidP="0005768E">
            <w:pPr>
              <w:rPr>
                <w:rFonts w:eastAsia="Arial Unicode MS"/>
              </w:rPr>
            </w:pPr>
            <w:r w:rsidRPr="00D82A73">
              <w:rPr>
                <w:rFonts w:eastAsia="Arial Unicode MS"/>
              </w:rPr>
              <w:t>Koppling till klass för kodverk. Används för att beskriva kod/kodverk för en fråga. T.e.x SNOMED-CT kod.</w:t>
            </w:r>
          </w:p>
        </w:tc>
        <w:tc>
          <w:tcPr>
            <w:tcW w:w="1140" w:type="dxa"/>
          </w:tcPr>
          <w:p w14:paraId="36CEB8AF" w14:textId="77777777" w:rsidR="0005768E" w:rsidRPr="00D82A73" w:rsidRDefault="0005768E" w:rsidP="0005768E">
            <w:pPr>
              <w:rPr>
                <w:rFonts w:eastAsia="Arial Unicode MS"/>
              </w:rPr>
            </w:pPr>
            <w:r w:rsidRPr="00D82A73">
              <w:rPr>
                <w:rFonts w:eastAsia="Arial Unicode MS"/>
              </w:rPr>
              <w:t>II</w:t>
            </w:r>
          </w:p>
        </w:tc>
        <w:tc>
          <w:tcPr>
            <w:tcW w:w="717" w:type="dxa"/>
          </w:tcPr>
          <w:p w14:paraId="338FDA41"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30B4D0CC"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23BAEC24" w14:textId="77777777" w:rsidR="0005768E" w:rsidRPr="00D82A73" w:rsidRDefault="0005768E" w:rsidP="0005768E">
            <w:pPr>
              <w:rPr>
                <w:rFonts w:ascii="Arial" w:eastAsia="Arial Unicode MS" w:hAnsi="Arial"/>
              </w:rPr>
            </w:pPr>
          </w:p>
        </w:tc>
        <w:tc>
          <w:tcPr>
            <w:tcW w:w="1200" w:type="dxa"/>
            <w:shd w:val="clear" w:color="auto" w:fill="auto"/>
          </w:tcPr>
          <w:p w14:paraId="5501E63C" w14:textId="77777777" w:rsidR="0005768E" w:rsidRPr="00D82A73" w:rsidRDefault="0005768E" w:rsidP="0005768E">
            <w:pPr>
              <w:rPr>
                <w:rFonts w:ascii="Arial" w:eastAsia="Arial Unicode MS" w:hAnsi="Arial"/>
              </w:rPr>
            </w:pPr>
          </w:p>
        </w:tc>
        <w:tc>
          <w:tcPr>
            <w:tcW w:w="1080" w:type="dxa"/>
            <w:shd w:val="clear" w:color="auto" w:fill="auto"/>
          </w:tcPr>
          <w:p w14:paraId="44EA7EBD" w14:textId="77777777" w:rsidR="0005768E" w:rsidRPr="00D82A73" w:rsidRDefault="0005768E" w:rsidP="0005768E">
            <w:pPr>
              <w:rPr>
                <w:rFonts w:ascii="Arial" w:eastAsia="Arial Unicode MS" w:hAnsi="Arial"/>
              </w:rPr>
            </w:pPr>
          </w:p>
        </w:tc>
        <w:tc>
          <w:tcPr>
            <w:tcW w:w="1160" w:type="dxa"/>
            <w:shd w:val="clear" w:color="auto" w:fill="auto"/>
          </w:tcPr>
          <w:p w14:paraId="730CE48F" w14:textId="77777777" w:rsidR="0005768E" w:rsidRPr="00D82A73" w:rsidRDefault="0005768E" w:rsidP="0005768E">
            <w:pPr>
              <w:rPr>
                <w:rFonts w:ascii="Arial" w:eastAsia="Arial Unicode MS" w:hAnsi="Arial"/>
              </w:rPr>
            </w:pPr>
          </w:p>
        </w:tc>
      </w:tr>
      <w:tr w:rsidR="0005768E" w:rsidRPr="00D82A73" w14:paraId="6642CD27" w14:textId="77777777" w:rsidTr="0005768E">
        <w:trPr>
          <w:trHeight w:val="217"/>
        </w:trPr>
        <w:tc>
          <w:tcPr>
            <w:tcW w:w="2545" w:type="dxa"/>
            <w:gridSpan w:val="2"/>
          </w:tcPr>
          <w:p w14:paraId="085E83B7" w14:textId="77777777" w:rsidR="0005768E" w:rsidRPr="00D82A73" w:rsidRDefault="0005768E" w:rsidP="0005768E">
            <w:pPr>
              <w:rPr>
                <w:rFonts w:eastAsia="Arial Unicode MS"/>
              </w:rPr>
            </w:pPr>
            <w:r w:rsidRPr="00D82A73">
              <w:rPr>
                <w:rFonts w:eastAsia="Arial Unicode MS"/>
              </w:rPr>
              <w:t>Svarsalternativ/id</w:t>
            </w:r>
          </w:p>
          <w:p w14:paraId="2CEFB263" w14:textId="77777777" w:rsidR="0005768E" w:rsidRPr="00D82A73" w:rsidRDefault="0005768E" w:rsidP="0005768E">
            <w:pPr>
              <w:rPr>
                <w:rFonts w:eastAsia="Arial Unicode MS"/>
              </w:rPr>
            </w:pPr>
            <w:r w:rsidRPr="00D82A73">
              <w:rPr>
                <w:rFonts w:eastAsia="Arial Unicode MS"/>
              </w:rPr>
              <w:t>(AnswerAlternative)</w:t>
            </w:r>
          </w:p>
        </w:tc>
        <w:tc>
          <w:tcPr>
            <w:tcW w:w="3410" w:type="dxa"/>
          </w:tcPr>
          <w:p w14:paraId="029B4E92" w14:textId="77777777" w:rsidR="0005768E" w:rsidRPr="00D82A73" w:rsidRDefault="0005768E" w:rsidP="0005768E">
            <w:pPr>
              <w:rPr>
                <w:rFonts w:eastAsia="Arial Unicode MS"/>
              </w:rPr>
            </w:pPr>
            <w:r w:rsidRPr="00D82A73">
              <w:rPr>
                <w:rFonts w:eastAsia="Arial Unicode MS"/>
              </w:rPr>
              <w:t>Koppling till klass för svarsalternativ.</w:t>
            </w:r>
          </w:p>
        </w:tc>
        <w:tc>
          <w:tcPr>
            <w:tcW w:w="1140" w:type="dxa"/>
          </w:tcPr>
          <w:p w14:paraId="1B21D8E9" w14:textId="77777777" w:rsidR="0005768E" w:rsidRPr="00D82A73" w:rsidRDefault="0005768E" w:rsidP="0005768E">
            <w:pPr>
              <w:rPr>
                <w:rFonts w:eastAsia="Arial Unicode MS"/>
              </w:rPr>
            </w:pPr>
            <w:r w:rsidRPr="00D82A73">
              <w:rPr>
                <w:rFonts w:eastAsia="Arial Unicode MS"/>
              </w:rPr>
              <w:t>II</w:t>
            </w:r>
          </w:p>
        </w:tc>
        <w:tc>
          <w:tcPr>
            <w:tcW w:w="717" w:type="dxa"/>
          </w:tcPr>
          <w:p w14:paraId="7C8B1A04"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3" w:type="dxa"/>
          </w:tcPr>
          <w:p w14:paraId="7F720535"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543EC8E6" w14:textId="77777777" w:rsidR="0005768E" w:rsidRPr="00D82A73" w:rsidRDefault="0005768E" w:rsidP="0005768E">
            <w:pPr>
              <w:rPr>
                <w:rFonts w:ascii="Arial" w:eastAsia="Arial Unicode MS" w:hAnsi="Arial"/>
              </w:rPr>
            </w:pPr>
          </w:p>
        </w:tc>
        <w:tc>
          <w:tcPr>
            <w:tcW w:w="1200" w:type="dxa"/>
            <w:shd w:val="clear" w:color="auto" w:fill="auto"/>
          </w:tcPr>
          <w:p w14:paraId="07AE0922" w14:textId="77777777" w:rsidR="0005768E" w:rsidRPr="00D82A73" w:rsidRDefault="0005768E" w:rsidP="0005768E">
            <w:pPr>
              <w:rPr>
                <w:rFonts w:ascii="Arial" w:eastAsia="Arial Unicode MS" w:hAnsi="Arial"/>
              </w:rPr>
            </w:pPr>
          </w:p>
        </w:tc>
        <w:tc>
          <w:tcPr>
            <w:tcW w:w="1080" w:type="dxa"/>
            <w:shd w:val="clear" w:color="auto" w:fill="auto"/>
          </w:tcPr>
          <w:p w14:paraId="3AA10E35" w14:textId="77777777" w:rsidR="0005768E" w:rsidRPr="00D82A73" w:rsidRDefault="0005768E" w:rsidP="0005768E">
            <w:pPr>
              <w:rPr>
                <w:rFonts w:ascii="Arial" w:eastAsia="Arial Unicode MS" w:hAnsi="Arial"/>
              </w:rPr>
            </w:pPr>
          </w:p>
        </w:tc>
        <w:tc>
          <w:tcPr>
            <w:tcW w:w="1160" w:type="dxa"/>
            <w:shd w:val="clear" w:color="auto" w:fill="auto"/>
          </w:tcPr>
          <w:p w14:paraId="4FAACB37" w14:textId="77777777" w:rsidR="0005768E" w:rsidRPr="00D82A73" w:rsidRDefault="0005768E" w:rsidP="0005768E">
            <w:pPr>
              <w:rPr>
                <w:rFonts w:ascii="Arial" w:eastAsia="Arial Unicode MS" w:hAnsi="Arial"/>
              </w:rPr>
            </w:pPr>
          </w:p>
        </w:tc>
      </w:tr>
      <w:tr w:rsidR="0005768E" w:rsidRPr="00D82A73" w14:paraId="29C6E341" w14:textId="77777777" w:rsidTr="0005768E">
        <w:trPr>
          <w:trHeight w:val="217"/>
        </w:trPr>
        <w:tc>
          <w:tcPr>
            <w:tcW w:w="2545" w:type="dxa"/>
            <w:gridSpan w:val="2"/>
          </w:tcPr>
          <w:p w14:paraId="2BC538A5" w14:textId="77777777" w:rsidR="0005768E" w:rsidRPr="00D82A73" w:rsidRDefault="0005768E" w:rsidP="0005768E">
            <w:pPr>
              <w:rPr>
                <w:rFonts w:eastAsia="Arial Unicode MS"/>
              </w:rPr>
            </w:pPr>
            <w:r w:rsidRPr="00D82A73">
              <w:rPr>
                <w:rFonts w:eastAsia="Arial Unicode MS"/>
              </w:rPr>
              <w:t>Media/id</w:t>
            </w:r>
          </w:p>
        </w:tc>
        <w:tc>
          <w:tcPr>
            <w:tcW w:w="3410" w:type="dxa"/>
          </w:tcPr>
          <w:p w14:paraId="481AE5DC" w14:textId="77777777" w:rsidR="0005768E" w:rsidRPr="00D82A73" w:rsidRDefault="0005768E" w:rsidP="0005768E">
            <w:pPr>
              <w:rPr>
                <w:rFonts w:eastAsia="Arial Unicode MS"/>
              </w:rPr>
            </w:pPr>
            <w:r w:rsidRPr="00D82A73">
              <w:rPr>
                <w:rFonts w:eastAsia="Arial Unicode MS"/>
              </w:rPr>
              <w:t>Koppling till klass för media.</w:t>
            </w:r>
          </w:p>
        </w:tc>
        <w:tc>
          <w:tcPr>
            <w:tcW w:w="1140" w:type="dxa"/>
          </w:tcPr>
          <w:p w14:paraId="4AF1138B" w14:textId="77777777" w:rsidR="0005768E" w:rsidRPr="00D82A73" w:rsidRDefault="0005768E" w:rsidP="0005768E">
            <w:pPr>
              <w:rPr>
                <w:rFonts w:eastAsia="Arial Unicode MS"/>
              </w:rPr>
            </w:pPr>
            <w:r w:rsidRPr="00D82A73">
              <w:rPr>
                <w:rFonts w:eastAsia="Arial Unicode MS"/>
              </w:rPr>
              <w:t>II</w:t>
            </w:r>
          </w:p>
        </w:tc>
        <w:tc>
          <w:tcPr>
            <w:tcW w:w="717" w:type="dxa"/>
          </w:tcPr>
          <w:p w14:paraId="1D87A78C"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7833567C"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6489CED4" w14:textId="77777777" w:rsidR="0005768E" w:rsidRPr="00D82A73" w:rsidRDefault="0005768E" w:rsidP="0005768E">
            <w:pPr>
              <w:rPr>
                <w:rFonts w:ascii="Arial" w:eastAsia="Arial Unicode MS" w:hAnsi="Arial"/>
              </w:rPr>
            </w:pPr>
          </w:p>
        </w:tc>
        <w:tc>
          <w:tcPr>
            <w:tcW w:w="1200" w:type="dxa"/>
            <w:shd w:val="clear" w:color="auto" w:fill="auto"/>
          </w:tcPr>
          <w:p w14:paraId="15D0778E" w14:textId="77777777" w:rsidR="0005768E" w:rsidRPr="00D82A73" w:rsidRDefault="0005768E" w:rsidP="0005768E">
            <w:pPr>
              <w:rPr>
                <w:rFonts w:ascii="Arial" w:eastAsia="Arial Unicode MS" w:hAnsi="Arial"/>
              </w:rPr>
            </w:pPr>
          </w:p>
        </w:tc>
        <w:tc>
          <w:tcPr>
            <w:tcW w:w="1080" w:type="dxa"/>
            <w:shd w:val="clear" w:color="auto" w:fill="auto"/>
          </w:tcPr>
          <w:p w14:paraId="79874292" w14:textId="77777777" w:rsidR="0005768E" w:rsidRPr="00D82A73" w:rsidRDefault="0005768E" w:rsidP="0005768E">
            <w:pPr>
              <w:rPr>
                <w:rFonts w:ascii="Arial" w:eastAsia="Arial Unicode MS" w:hAnsi="Arial"/>
              </w:rPr>
            </w:pPr>
          </w:p>
        </w:tc>
        <w:tc>
          <w:tcPr>
            <w:tcW w:w="1160" w:type="dxa"/>
            <w:shd w:val="clear" w:color="auto" w:fill="auto"/>
          </w:tcPr>
          <w:p w14:paraId="5511DFE3" w14:textId="77777777" w:rsidR="0005768E" w:rsidRPr="00D82A73" w:rsidRDefault="0005768E" w:rsidP="0005768E">
            <w:pPr>
              <w:rPr>
                <w:rFonts w:ascii="Arial" w:eastAsia="Arial Unicode MS" w:hAnsi="Arial"/>
              </w:rPr>
            </w:pPr>
          </w:p>
        </w:tc>
      </w:tr>
      <w:tr w:rsidR="0005768E" w:rsidRPr="00D82A73" w14:paraId="4A9CA7DC" w14:textId="77777777" w:rsidTr="0005768E">
        <w:trPr>
          <w:trHeight w:val="217"/>
        </w:trPr>
        <w:tc>
          <w:tcPr>
            <w:tcW w:w="2545" w:type="dxa"/>
            <w:gridSpan w:val="2"/>
          </w:tcPr>
          <w:p w14:paraId="4E08FBA5" w14:textId="77777777" w:rsidR="0005768E" w:rsidRPr="00D82A73" w:rsidRDefault="0005768E" w:rsidP="0005768E">
            <w:pPr>
              <w:rPr>
                <w:rFonts w:eastAsia="Arial Unicode MS"/>
              </w:rPr>
            </w:pPr>
            <w:r w:rsidRPr="00D82A73">
              <w:rPr>
                <w:rFonts w:eastAsia="Arial Unicode MS"/>
              </w:rPr>
              <w:t>ValidationEvent/id</w:t>
            </w:r>
          </w:p>
        </w:tc>
        <w:tc>
          <w:tcPr>
            <w:tcW w:w="3410" w:type="dxa"/>
          </w:tcPr>
          <w:p w14:paraId="49AACA46" w14:textId="77777777" w:rsidR="0005768E" w:rsidRPr="00D82A73" w:rsidRDefault="0005768E" w:rsidP="0005768E">
            <w:pPr>
              <w:rPr>
                <w:rFonts w:eastAsia="Arial Unicode MS"/>
              </w:rPr>
            </w:pPr>
            <w:r w:rsidRPr="00D82A73">
              <w:rPr>
                <w:rFonts w:eastAsia="Arial Unicode MS"/>
              </w:rPr>
              <w:t>Koppling till klass för validerings events.</w:t>
            </w:r>
          </w:p>
        </w:tc>
        <w:tc>
          <w:tcPr>
            <w:tcW w:w="1140" w:type="dxa"/>
          </w:tcPr>
          <w:p w14:paraId="381EB765" w14:textId="77777777" w:rsidR="0005768E" w:rsidRPr="00D82A73" w:rsidRDefault="0005768E" w:rsidP="0005768E">
            <w:pPr>
              <w:rPr>
                <w:rFonts w:eastAsia="Arial Unicode MS"/>
              </w:rPr>
            </w:pPr>
            <w:r w:rsidRPr="00D82A73">
              <w:rPr>
                <w:rFonts w:eastAsia="Arial Unicode MS"/>
              </w:rPr>
              <w:t>II</w:t>
            </w:r>
          </w:p>
        </w:tc>
        <w:tc>
          <w:tcPr>
            <w:tcW w:w="717" w:type="dxa"/>
          </w:tcPr>
          <w:p w14:paraId="0D6E80FA"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3" w:type="dxa"/>
          </w:tcPr>
          <w:p w14:paraId="63569DC8"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0CEFECE2" w14:textId="77777777" w:rsidR="0005768E" w:rsidRPr="00D82A73" w:rsidRDefault="0005768E" w:rsidP="0005768E">
            <w:pPr>
              <w:rPr>
                <w:rFonts w:ascii="Arial" w:eastAsia="Arial Unicode MS" w:hAnsi="Arial"/>
              </w:rPr>
            </w:pPr>
          </w:p>
        </w:tc>
        <w:tc>
          <w:tcPr>
            <w:tcW w:w="1200" w:type="dxa"/>
            <w:shd w:val="clear" w:color="auto" w:fill="auto"/>
          </w:tcPr>
          <w:p w14:paraId="6B5F4ACD" w14:textId="77777777" w:rsidR="0005768E" w:rsidRPr="00D82A73" w:rsidRDefault="0005768E" w:rsidP="0005768E">
            <w:pPr>
              <w:rPr>
                <w:rFonts w:ascii="Arial" w:eastAsia="Arial Unicode MS" w:hAnsi="Arial"/>
              </w:rPr>
            </w:pPr>
          </w:p>
        </w:tc>
        <w:tc>
          <w:tcPr>
            <w:tcW w:w="1080" w:type="dxa"/>
            <w:shd w:val="clear" w:color="auto" w:fill="auto"/>
          </w:tcPr>
          <w:p w14:paraId="41C59D39" w14:textId="77777777" w:rsidR="0005768E" w:rsidRPr="00D82A73" w:rsidRDefault="0005768E" w:rsidP="0005768E">
            <w:pPr>
              <w:rPr>
                <w:rFonts w:ascii="Arial" w:eastAsia="Arial Unicode MS" w:hAnsi="Arial"/>
              </w:rPr>
            </w:pPr>
          </w:p>
        </w:tc>
        <w:tc>
          <w:tcPr>
            <w:tcW w:w="1160" w:type="dxa"/>
            <w:shd w:val="clear" w:color="auto" w:fill="auto"/>
          </w:tcPr>
          <w:p w14:paraId="552D6C32" w14:textId="77777777" w:rsidR="0005768E" w:rsidRPr="00D82A73" w:rsidRDefault="0005768E" w:rsidP="0005768E">
            <w:pPr>
              <w:rPr>
                <w:rFonts w:ascii="Arial" w:eastAsia="Arial Unicode MS" w:hAnsi="Arial"/>
              </w:rPr>
            </w:pPr>
          </w:p>
        </w:tc>
      </w:tr>
      <w:tr w:rsidR="0005768E" w:rsidRPr="00D82A73" w14:paraId="5FD84616" w14:textId="77777777" w:rsidTr="0005768E">
        <w:trPr>
          <w:trHeight w:val="217"/>
        </w:trPr>
        <w:tc>
          <w:tcPr>
            <w:tcW w:w="2545" w:type="dxa"/>
            <w:gridSpan w:val="2"/>
          </w:tcPr>
          <w:p w14:paraId="76E079C3" w14:textId="77777777" w:rsidR="0005768E" w:rsidRPr="00D82A73" w:rsidRDefault="0005768E" w:rsidP="0005768E">
            <w:pPr>
              <w:rPr>
                <w:rFonts w:eastAsia="Arial Unicode MS"/>
              </w:rPr>
            </w:pPr>
            <w:r w:rsidRPr="00D82A73">
              <w:rPr>
                <w:rFonts w:eastAsia="Arial Unicode MS"/>
              </w:rPr>
              <w:t>GridValue/id</w:t>
            </w:r>
          </w:p>
        </w:tc>
        <w:tc>
          <w:tcPr>
            <w:tcW w:w="3410" w:type="dxa"/>
          </w:tcPr>
          <w:p w14:paraId="1CAC1BB0" w14:textId="77777777" w:rsidR="0005768E" w:rsidRPr="00D82A73" w:rsidRDefault="0005768E" w:rsidP="0005768E">
            <w:pPr>
              <w:rPr>
                <w:rFonts w:eastAsia="Arial Unicode MS"/>
              </w:rPr>
            </w:pPr>
            <w:r w:rsidRPr="00D82A73">
              <w:rPr>
                <w:rFonts w:eastAsia="Arial Unicode MS"/>
              </w:rPr>
              <w:t>Koppling till klass för ”grid” värden.</w:t>
            </w:r>
          </w:p>
        </w:tc>
        <w:tc>
          <w:tcPr>
            <w:tcW w:w="1140" w:type="dxa"/>
          </w:tcPr>
          <w:p w14:paraId="11AEED81" w14:textId="77777777" w:rsidR="0005768E" w:rsidRPr="00D82A73" w:rsidRDefault="0005768E" w:rsidP="0005768E">
            <w:pPr>
              <w:rPr>
                <w:rFonts w:eastAsia="Arial Unicode MS"/>
              </w:rPr>
            </w:pPr>
            <w:r w:rsidRPr="00D82A73">
              <w:rPr>
                <w:rFonts w:eastAsia="Arial Unicode MS"/>
              </w:rPr>
              <w:t>II</w:t>
            </w:r>
          </w:p>
        </w:tc>
        <w:tc>
          <w:tcPr>
            <w:tcW w:w="717" w:type="dxa"/>
          </w:tcPr>
          <w:p w14:paraId="7EDA3B09"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1517CBEC"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4CF6D5C1" w14:textId="77777777" w:rsidR="0005768E" w:rsidRPr="00D82A73" w:rsidRDefault="0005768E" w:rsidP="0005768E">
            <w:pPr>
              <w:rPr>
                <w:rFonts w:ascii="Arial" w:eastAsia="Arial Unicode MS" w:hAnsi="Arial"/>
              </w:rPr>
            </w:pPr>
          </w:p>
        </w:tc>
        <w:tc>
          <w:tcPr>
            <w:tcW w:w="1200" w:type="dxa"/>
            <w:shd w:val="clear" w:color="auto" w:fill="auto"/>
          </w:tcPr>
          <w:p w14:paraId="34732FB8" w14:textId="77777777" w:rsidR="0005768E" w:rsidRPr="00D82A73" w:rsidRDefault="0005768E" w:rsidP="0005768E">
            <w:pPr>
              <w:rPr>
                <w:rFonts w:ascii="Arial" w:eastAsia="Arial Unicode MS" w:hAnsi="Arial"/>
              </w:rPr>
            </w:pPr>
          </w:p>
        </w:tc>
        <w:tc>
          <w:tcPr>
            <w:tcW w:w="1080" w:type="dxa"/>
            <w:shd w:val="clear" w:color="auto" w:fill="auto"/>
          </w:tcPr>
          <w:p w14:paraId="41FA812E" w14:textId="77777777" w:rsidR="0005768E" w:rsidRPr="00D82A73" w:rsidRDefault="0005768E" w:rsidP="0005768E">
            <w:pPr>
              <w:rPr>
                <w:rFonts w:ascii="Arial" w:eastAsia="Arial Unicode MS" w:hAnsi="Arial"/>
              </w:rPr>
            </w:pPr>
          </w:p>
        </w:tc>
        <w:tc>
          <w:tcPr>
            <w:tcW w:w="1160" w:type="dxa"/>
            <w:shd w:val="clear" w:color="auto" w:fill="auto"/>
          </w:tcPr>
          <w:p w14:paraId="423AABA9" w14:textId="77777777" w:rsidR="0005768E" w:rsidRPr="00D82A73" w:rsidRDefault="0005768E" w:rsidP="0005768E">
            <w:pPr>
              <w:rPr>
                <w:rFonts w:ascii="Arial" w:eastAsia="Arial Unicode MS" w:hAnsi="Arial"/>
              </w:rPr>
            </w:pPr>
          </w:p>
        </w:tc>
      </w:tr>
      <w:tr w:rsidR="0005768E" w:rsidRPr="00D82A73" w14:paraId="5B02FDA0" w14:textId="77777777" w:rsidTr="0005768E">
        <w:trPr>
          <w:trHeight w:val="217"/>
        </w:trPr>
        <w:tc>
          <w:tcPr>
            <w:tcW w:w="2545" w:type="dxa"/>
            <w:gridSpan w:val="2"/>
          </w:tcPr>
          <w:p w14:paraId="0705B614" w14:textId="77777777" w:rsidR="0005768E" w:rsidRPr="00D82A73" w:rsidRDefault="0005768E" w:rsidP="0005768E">
            <w:pPr>
              <w:rPr>
                <w:rFonts w:eastAsia="Arial Unicode MS"/>
              </w:rPr>
            </w:pPr>
            <w:r w:rsidRPr="00D82A73">
              <w:rPr>
                <w:rFonts w:eastAsia="Arial Unicode MS"/>
              </w:rPr>
              <w:t>QuestionSuperior/id</w:t>
            </w:r>
          </w:p>
        </w:tc>
        <w:tc>
          <w:tcPr>
            <w:tcW w:w="3410" w:type="dxa"/>
          </w:tcPr>
          <w:p w14:paraId="0126C8F4" w14:textId="77777777" w:rsidR="0005768E" w:rsidRPr="00D82A73" w:rsidRDefault="0005768E" w:rsidP="0005768E">
            <w:pPr>
              <w:rPr>
                <w:rFonts w:eastAsia="Arial Unicode MS"/>
              </w:rPr>
            </w:pPr>
            <w:r w:rsidRPr="00D82A73">
              <w:rPr>
                <w:rFonts w:eastAsia="Arial Unicode MS"/>
              </w:rPr>
              <w:t>Koppling till klass för kopplade frågor.</w:t>
            </w:r>
          </w:p>
        </w:tc>
        <w:tc>
          <w:tcPr>
            <w:tcW w:w="1140" w:type="dxa"/>
          </w:tcPr>
          <w:p w14:paraId="47F7E825" w14:textId="77777777" w:rsidR="0005768E" w:rsidRPr="00D82A73" w:rsidRDefault="0005768E" w:rsidP="0005768E">
            <w:pPr>
              <w:rPr>
                <w:rFonts w:eastAsia="Arial Unicode MS"/>
              </w:rPr>
            </w:pPr>
            <w:r w:rsidRPr="00D82A73">
              <w:rPr>
                <w:rFonts w:eastAsia="Arial Unicode MS"/>
              </w:rPr>
              <w:t>II</w:t>
            </w:r>
          </w:p>
        </w:tc>
        <w:tc>
          <w:tcPr>
            <w:tcW w:w="717" w:type="dxa"/>
          </w:tcPr>
          <w:p w14:paraId="0C91B36E" w14:textId="77777777" w:rsidR="0005768E" w:rsidRPr="00D82A73" w:rsidRDefault="0005768E" w:rsidP="0005768E">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3" w:type="dxa"/>
          </w:tcPr>
          <w:p w14:paraId="4C9D35B0" w14:textId="77777777" w:rsidR="0005768E" w:rsidRPr="00D82A73" w:rsidRDefault="0005768E" w:rsidP="0005768E">
            <w:pPr>
              <w:rPr>
                <w:rFonts w:eastAsia="Arial Unicode MS"/>
              </w:rPr>
            </w:pPr>
            <w:r w:rsidRPr="00D82A73">
              <w:rPr>
                <w:rFonts w:eastAsia="Arial Unicode MS"/>
              </w:rPr>
              <w:t>Länk till objekt.</w:t>
            </w:r>
          </w:p>
        </w:tc>
        <w:tc>
          <w:tcPr>
            <w:tcW w:w="1920" w:type="dxa"/>
          </w:tcPr>
          <w:p w14:paraId="462179A7" w14:textId="77777777" w:rsidR="0005768E" w:rsidRPr="00D82A73" w:rsidRDefault="0005768E" w:rsidP="0005768E">
            <w:pPr>
              <w:rPr>
                <w:rFonts w:ascii="Arial" w:eastAsia="Arial Unicode MS" w:hAnsi="Arial"/>
              </w:rPr>
            </w:pPr>
          </w:p>
        </w:tc>
        <w:tc>
          <w:tcPr>
            <w:tcW w:w="1200" w:type="dxa"/>
            <w:shd w:val="clear" w:color="auto" w:fill="auto"/>
          </w:tcPr>
          <w:p w14:paraId="0D44D7E8" w14:textId="77777777" w:rsidR="0005768E" w:rsidRPr="00D82A73" w:rsidRDefault="0005768E" w:rsidP="0005768E">
            <w:pPr>
              <w:rPr>
                <w:rFonts w:ascii="Arial" w:eastAsia="Arial Unicode MS" w:hAnsi="Arial"/>
              </w:rPr>
            </w:pPr>
          </w:p>
        </w:tc>
        <w:tc>
          <w:tcPr>
            <w:tcW w:w="1080" w:type="dxa"/>
            <w:shd w:val="clear" w:color="auto" w:fill="auto"/>
          </w:tcPr>
          <w:p w14:paraId="251BA9C3" w14:textId="77777777" w:rsidR="0005768E" w:rsidRPr="00D82A73" w:rsidRDefault="0005768E" w:rsidP="0005768E">
            <w:pPr>
              <w:rPr>
                <w:rFonts w:ascii="Arial" w:eastAsia="Arial Unicode MS" w:hAnsi="Arial"/>
              </w:rPr>
            </w:pPr>
          </w:p>
        </w:tc>
        <w:tc>
          <w:tcPr>
            <w:tcW w:w="1160" w:type="dxa"/>
            <w:shd w:val="clear" w:color="auto" w:fill="auto"/>
          </w:tcPr>
          <w:p w14:paraId="314C6672" w14:textId="77777777" w:rsidR="0005768E" w:rsidRPr="00D82A73" w:rsidRDefault="0005768E" w:rsidP="0005768E">
            <w:pPr>
              <w:rPr>
                <w:rFonts w:ascii="Arial" w:eastAsia="Arial Unicode MS" w:hAnsi="Arial"/>
              </w:rPr>
            </w:pPr>
          </w:p>
        </w:tc>
      </w:tr>
      <w:tr w:rsidR="0005768E" w:rsidRPr="00D82A73" w14:paraId="4C2786E2" w14:textId="77777777" w:rsidTr="0005768E">
        <w:trPr>
          <w:gridBefore w:val="1"/>
          <w:wBefore w:w="15" w:type="dxa"/>
          <w:trHeight w:val="217"/>
        </w:trPr>
        <w:tc>
          <w:tcPr>
            <w:tcW w:w="7080" w:type="dxa"/>
            <w:gridSpan w:val="3"/>
            <w:shd w:val="pct25" w:color="auto" w:fill="auto"/>
          </w:tcPr>
          <w:p w14:paraId="1CC8D7A4" w14:textId="77777777" w:rsidR="0005768E" w:rsidRPr="00D82A73" w:rsidRDefault="0005768E" w:rsidP="0005768E">
            <w:r w:rsidRPr="00D82A73">
              <w:t>Associationer</w:t>
            </w:r>
          </w:p>
        </w:tc>
        <w:tc>
          <w:tcPr>
            <w:tcW w:w="7880" w:type="dxa"/>
            <w:gridSpan w:val="6"/>
            <w:shd w:val="pct25" w:color="auto" w:fill="auto"/>
          </w:tcPr>
          <w:p w14:paraId="6005735C" w14:textId="77777777" w:rsidR="0005768E" w:rsidRPr="00D82A73" w:rsidRDefault="0005768E" w:rsidP="0005768E">
            <w:pPr>
              <w:rPr>
                <w:rFonts w:eastAsia="Arial Unicode MS"/>
              </w:rPr>
            </w:pPr>
            <w:r w:rsidRPr="00D82A73">
              <w:t>Beslutsregel</w:t>
            </w:r>
          </w:p>
        </w:tc>
      </w:tr>
      <w:tr w:rsidR="0005768E" w:rsidRPr="00D82A73" w14:paraId="430F545E" w14:textId="77777777" w:rsidTr="0005768E">
        <w:trPr>
          <w:gridBefore w:val="1"/>
          <w:wBefore w:w="15" w:type="dxa"/>
          <w:trHeight w:val="217"/>
        </w:trPr>
        <w:tc>
          <w:tcPr>
            <w:tcW w:w="7080" w:type="dxa"/>
            <w:gridSpan w:val="3"/>
          </w:tcPr>
          <w:p w14:paraId="236E6C9C" w14:textId="77777777" w:rsidR="0005768E" w:rsidRPr="00D82A73" w:rsidRDefault="0005768E" w:rsidP="0005768E">
            <w:pPr>
              <w:rPr>
                <w:rFonts w:ascii="Arial" w:eastAsia="Arial Unicode MS" w:hAnsi="Arial"/>
                <w:color w:val="000000"/>
              </w:rPr>
            </w:pPr>
            <w:r w:rsidRPr="00D82A73">
              <w:rPr>
                <w:rFonts w:ascii="Arial" w:eastAsia="Arial Unicode MS" w:hAnsi="Arial"/>
                <w:color w:val="000000"/>
              </w:rPr>
              <w:t xml:space="preserve">En formulärfråga(Question) </w:t>
            </w:r>
            <w:proofErr w:type="gramStart"/>
            <w:r w:rsidRPr="00D82A73">
              <w:rPr>
                <w:rFonts w:ascii="Arial" w:eastAsia="Arial Unicode MS" w:hAnsi="Arial"/>
                <w:color w:val="000000"/>
              </w:rPr>
              <w:t>är</w:t>
            </w:r>
            <w:proofErr w:type="gramEnd"/>
            <w:r w:rsidRPr="00D82A73">
              <w:rPr>
                <w:rFonts w:ascii="Arial" w:eastAsia="Arial Unicode MS" w:hAnsi="Arial"/>
                <w:color w:val="000000"/>
              </w:rPr>
              <w:t xml:space="preserve"> </w:t>
            </w:r>
            <w:proofErr w:type="gramStart"/>
            <w:r w:rsidRPr="00D82A73">
              <w:rPr>
                <w:rFonts w:ascii="Arial" w:eastAsia="Arial Unicode MS" w:hAnsi="Arial"/>
                <w:color w:val="000000"/>
              </w:rPr>
              <w:t>har</w:t>
            </w:r>
            <w:proofErr w:type="gramEnd"/>
            <w:r w:rsidRPr="00D82A73">
              <w:rPr>
                <w:rFonts w:ascii="Arial" w:eastAsia="Arial Unicode MS" w:hAnsi="Arial"/>
                <w:color w:val="000000"/>
              </w:rPr>
              <w:t xml:space="preserve"> noll till flera svarsalternativ </w:t>
            </w:r>
            <w:r w:rsidRPr="00D82A73">
              <w:rPr>
                <w:rFonts w:ascii="Arial" w:eastAsia="Arial Unicode MS" w:hAnsi="Arial"/>
                <w:color w:val="000000"/>
              </w:rPr>
              <w:lastRenderedPageBreak/>
              <w:t>(AnswerAlternative)</w:t>
            </w:r>
          </w:p>
        </w:tc>
        <w:tc>
          <w:tcPr>
            <w:tcW w:w="7880" w:type="dxa"/>
            <w:gridSpan w:val="6"/>
          </w:tcPr>
          <w:p w14:paraId="5E4974B6" w14:textId="77777777" w:rsidR="0005768E" w:rsidRPr="00D82A73" w:rsidRDefault="0005768E" w:rsidP="0005768E">
            <w:pPr>
              <w:rPr>
                <w:rFonts w:ascii="Arial" w:eastAsia="Arial Unicode MS" w:hAnsi="Arial"/>
                <w:color w:val="000000"/>
              </w:rPr>
            </w:pPr>
          </w:p>
        </w:tc>
      </w:tr>
      <w:tr w:rsidR="0005768E" w:rsidRPr="00D82A73" w14:paraId="63C893CA" w14:textId="77777777" w:rsidTr="0005768E">
        <w:trPr>
          <w:gridBefore w:val="1"/>
          <w:wBefore w:w="15" w:type="dxa"/>
          <w:trHeight w:val="217"/>
        </w:trPr>
        <w:tc>
          <w:tcPr>
            <w:tcW w:w="7080" w:type="dxa"/>
            <w:gridSpan w:val="3"/>
          </w:tcPr>
          <w:p w14:paraId="3E24635B" w14:textId="77777777" w:rsidR="0005768E" w:rsidRPr="00D82A73" w:rsidRDefault="0005768E" w:rsidP="0005768E">
            <w:pPr>
              <w:rPr>
                <w:rFonts w:ascii="Arial" w:eastAsia="Arial Unicode MS" w:hAnsi="Arial"/>
                <w:color w:val="000000"/>
              </w:rPr>
            </w:pPr>
            <w:r w:rsidRPr="00D82A73">
              <w:rPr>
                <w:rFonts w:ascii="Arial" w:eastAsia="Arial Unicode MS" w:hAnsi="Arial"/>
                <w:color w:val="000000"/>
              </w:rPr>
              <w:lastRenderedPageBreak/>
              <w:t>En formulärfråga (Question) har noll till flera svar (Answer)</w:t>
            </w:r>
          </w:p>
        </w:tc>
        <w:tc>
          <w:tcPr>
            <w:tcW w:w="7880" w:type="dxa"/>
            <w:gridSpan w:val="6"/>
          </w:tcPr>
          <w:p w14:paraId="15045F4C" w14:textId="77777777" w:rsidR="0005768E" w:rsidRPr="00D82A73" w:rsidRDefault="0005768E" w:rsidP="0005768E">
            <w:pPr>
              <w:rPr>
                <w:rFonts w:ascii="Arial" w:eastAsia="Arial Unicode MS" w:hAnsi="Arial"/>
                <w:color w:val="000000"/>
              </w:rPr>
            </w:pPr>
          </w:p>
        </w:tc>
      </w:tr>
      <w:tr w:rsidR="0005768E" w:rsidRPr="00D82A73" w14:paraId="74911CFF" w14:textId="77777777" w:rsidTr="0005768E">
        <w:trPr>
          <w:gridBefore w:val="1"/>
          <w:wBefore w:w="15" w:type="dxa"/>
          <w:trHeight w:val="217"/>
        </w:trPr>
        <w:tc>
          <w:tcPr>
            <w:tcW w:w="7080" w:type="dxa"/>
            <w:gridSpan w:val="3"/>
          </w:tcPr>
          <w:p w14:paraId="20DA9A88" w14:textId="77777777" w:rsidR="0005768E" w:rsidRPr="00D82A73" w:rsidRDefault="0005768E" w:rsidP="0005768E">
            <w:pPr>
              <w:rPr>
                <w:rFonts w:ascii="Arial" w:eastAsia="Arial Unicode MS" w:hAnsi="Arial"/>
                <w:color w:val="000000"/>
              </w:rPr>
            </w:pPr>
            <w:r w:rsidRPr="00D82A73">
              <w:rPr>
                <w:rFonts w:ascii="Arial" w:eastAsia="Arial Unicode MS" w:hAnsi="Arial"/>
                <w:color w:val="000000"/>
              </w:rPr>
              <w:t>En Formulärfråga (Question) har noll till ett kodverk (code)</w:t>
            </w:r>
          </w:p>
        </w:tc>
        <w:tc>
          <w:tcPr>
            <w:tcW w:w="7880" w:type="dxa"/>
            <w:gridSpan w:val="6"/>
          </w:tcPr>
          <w:p w14:paraId="7D670754" w14:textId="77777777" w:rsidR="0005768E" w:rsidRPr="00D82A73" w:rsidRDefault="0005768E" w:rsidP="0005768E">
            <w:pPr>
              <w:rPr>
                <w:rFonts w:ascii="Arial" w:eastAsia="Arial Unicode MS" w:hAnsi="Arial"/>
                <w:color w:val="000000"/>
              </w:rPr>
            </w:pPr>
          </w:p>
        </w:tc>
      </w:tr>
      <w:tr w:rsidR="0005768E" w:rsidRPr="00D82A73" w14:paraId="1A3DC75E" w14:textId="77777777" w:rsidTr="0005768E">
        <w:trPr>
          <w:gridBefore w:val="1"/>
          <w:wBefore w:w="15" w:type="dxa"/>
          <w:trHeight w:val="217"/>
        </w:trPr>
        <w:tc>
          <w:tcPr>
            <w:tcW w:w="7080" w:type="dxa"/>
            <w:gridSpan w:val="3"/>
          </w:tcPr>
          <w:p w14:paraId="7E1249A9" w14:textId="77777777" w:rsidR="0005768E" w:rsidRPr="00D82A73" w:rsidRDefault="0005768E" w:rsidP="0005768E">
            <w:pPr>
              <w:rPr>
                <w:rFonts w:ascii="Arial" w:eastAsia="Arial Unicode MS" w:hAnsi="Arial"/>
                <w:color w:val="000000"/>
              </w:rPr>
            </w:pPr>
            <w:r w:rsidRPr="00D82A73">
              <w:rPr>
                <w:rFonts w:ascii="Arial" w:eastAsia="Arial Unicode MS" w:hAnsi="Arial"/>
                <w:color w:val="000000"/>
              </w:rPr>
              <w:t>En Formulärfråga (Question) har noll till ett gridvalue</w:t>
            </w:r>
          </w:p>
        </w:tc>
        <w:tc>
          <w:tcPr>
            <w:tcW w:w="7880" w:type="dxa"/>
            <w:gridSpan w:val="6"/>
          </w:tcPr>
          <w:p w14:paraId="1EA0CF4F" w14:textId="77777777" w:rsidR="0005768E" w:rsidRPr="00D82A73" w:rsidRDefault="0005768E" w:rsidP="0005768E">
            <w:pPr>
              <w:rPr>
                <w:rFonts w:ascii="Arial" w:eastAsia="Arial Unicode MS" w:hAnsi="Arial"/>
                <w:color w:val="000000"/>
              </w:rPr>
            </w:pPr>
          </w:p>
        </w:tc>
      </w:tr>
      <w:tr w:rsidR="0005768E" w:rsidRPr="00D82A73" w14:paraId="5DCEB10E" w14:textId="77777777" w:rsidTr="0005768E">
        <w:trPr>
          <w:gridBefore w:val="1"/>
          <w:wBefore w:w="15" w:type="dxa"/>
          <w:trHeight w:val="217"/>
        </w:trPr>
        <w:tc>
          <w:tcPr>
            <w:tcW w:w="7080" w:type="dxa"/>
            <w:gridSpan w:val="3"/>
          </w:tcPr>
          <w:p w14:paraId="4F16276E" w14:textId="77777777" w:rsidR="0005768E" w:rsidRPr="00D82A73" w:rsidRDefault="0005768E" w:rsidP="0005768E">
            <w:pPr>
              <w:rPr>
                <w:rFonts w:ascii="Arial" w:eastAsia="Arial Unicode MS" w:hAnsi="Arial"/>
                <w:color w:val="000000"/>
              </w:rPr>
            </w:pPr>
            <w:r w:rsidRPr="00D82A73">
              <w:rPr>
                <w:rFonts w:ascii="Arial" w:eastAsia="Arial Unicode MS" w:hAnsi="Arial"/>
                <w:color w:val="000000"/>
              </w:rPr>
              <w:t>En Formulärfråga (Question) har noll till ett questionsuperior</w:t>
            </w:r>
          </w:p>
        </w:tc>
        <w:tc>
          <w:tcPr>
            <w:tcW w:w="7880" w:type="dxa"/>
            <w:gridSpan w:val="6"/>
          </w:tcPr>
          <w:p w14:paraId="1FF38F57" w14:textId="77777777" w:rsidR="0005768E" w:rsidRPr="00D82A73" w:rsidRDefault="0005768E" w:rsidP="0005768E">
            <w:pPr>
              <w:rPr>
                <w:rFonts w:ascii="Arial" w:eastAsia="Arial Unicode MS" w:hAnsi="Arial"/>
                <w:color w:val="000000"/>
              </w:rPr>
            </w:pPr>
          </w:p>
        </w:tc>
      </w:tr>
      <w:tr w:rsidR="0005768E" w:rsidRPr="00D82A73" w14:paraId="6CF626A5" w14:textId="77777777" w:rsidTr="0005768E">
        <w:trPr>
          <w:gridBefore w:val="1"/>
          <w:wBefore w:w="15" w:type="dxa"/>
          <w:trHeight w:val="217"/>
        </w:trPr>
        <w:tc>
          <w:tcPr>
            <w:tcW w:w="7080" w:type="dxa"/>
            <w:gridSpan w:val="3"/>
          </w:tcPr>
          <w:p w14:paraId="5D6B459E" w14:textId="77777777" w:rsidR="0005768E" w:rsidRPr="00D82A73" w:rsidRDefault="0005768E" w:rsidP="0005768E">
            <w:pPr>
              <w:rPr>
                <w:rFonts w:ascii="Arial" w:eastAsia="Arial Unicode MS" w:hAnsi="Arial"/>
                <w:color w:val="000000"/>
              </w:rPr>
            </w:pPr>
          </w:p>
        </w:tc>
        <w:tc>
          <w:tcPr>
            <w:tcW w:w="7880" w:type="dxa"/>
            <w:gridSpan w:val="6"/>
          </w:tcPr>
          <w:p w14:paraId="775AAEF0" w14:textId="77777777" w:rsidR="0005768E" w:rsidRPr="00D82A73" w:rsidRDefault="0005768E" w:rsidP="0005768E">
            <w:pPr>
              <w:rPr>
                <w:rFonts w:ascii="Arial" w:eastAsia="Arial Unicode MS" w:hAnsi="Arial"/>
                <w:color w:val="000000"/>
              </w:rPr>
            </w:pPr>
          </w:p>
        </w:tc>
      </w:tr>
    </w:tbl>
    <w:p w14:paraId="2233A2D4" w14:textId="77777777" w:rsidR="00F963D1" w:rsidRPr="00D82A73" w:rsidRDefault="00F963D1" w:rsidP="00F963D1"/>
    <w:p w14:paraId="31FA67B2" w14:textId="77777777" w:rsidR="00F963D1" w:rsidRPr="00D82A73" w:rsidRDefault="00F963D1" w:rsidP="00807514">
      <w:pPr>
        <w:pStyle w:val="Rubrik3"/>
        <w:keepLines w:val="0"/>
        <w:numPr>
          <w:ilvl w:val="2"/>
          <w:numId w:val="24"/>
        </w:numPr>
        <w:spacing w:before="240" w:after="60" w:line="240" w:lineRule="auto"/>
        <w:ind w:left="1134" w:hanging="1134"/>
        <w:rPr>
          <w:i/>
        </w:rPr>
      </w:pPr>
      <w:r w:rsidRPr="00D82A73">
        <w:rPr>
          <w:i/>
        </w:rPr>
        <w:br w:type="page"/>
      </w:r>
      <w:bookmarkStart w:id="133" w:name="_Toc193243785"/>
      <w:bookmarkStart w:id="134" w:name="_Toc220986036"/>
      <w:bookmarkStart w:id="135" w:name="_Toc259358480"/>
      <w:r w:rsidRPr="00D82A73">
        <w:rPr>
          <w:i/>
        </w:rPr>
        <w:lastRenderedPageBreak/>
        <w:t>Klass Svarsalternativ (AnswerAlternative)</w:t>
      </w:r>
      <w:bookmarkEnd w:id="133"/>
      <w:bookmarkEnd w:id="134"/>
      <w:bookmarkEnd w:id="135"/>
    </w:p>
    <w:p w14:paraId="6E68F8D8" w14:textId="77777777" w:rsidR="00F963D1" w:rsidRPr="00D82A73" w:rsidRDefault="00F963D1" w:rsidP="00F963D1">
      <w:r w:rsidRPr="00D82A73">
        <w:t>Objektet innehåller de svarsalternativen som skall presenteras för användaren. För varje svarsalternativ finns ett objekt. Nedanstående exempel kräver tre objekt.</w:t>
      </w:r>
    </w:p>
    <w:p w14:paraId="4C1F66DC" w14:textId="77777777" w:rsidR="00F963D1" w:rsidRPr="00D82A73" w:rsidRDefault="00F963D1" w:rsidP="00F963D1"/>
    <w:p w14:paraId="6BB9F171" w14:textId="77777777" w:rsidR="00F963D1" w:rsidRPr="00D82A73" w:rsidRDefault="00F963D1" w:rsidP="00F963D1">
      <w:r w:rsidRPr="00D82A73">
        <w:t>Exempel:</w:t>
      </w:r>
    </w:p>
    <w:p w14:paraId="57706EFD" w14:textId="77777777" w:rsidR="00F963D1" w:rsidRPr="00D82A73" w:rsidRDefault="00F963D1" w:rsidP="00F963D1">
      <w:r w:rsidRPr="00D82A73">
        <w:t>InputType = checkbox (multivärde)</w:t>
      </w:r>
    </w:p>
    <w:p w14:paraId="0F5ED254" w14:textId="77777777" w:rsidR="00F963D1" w:rsidRPr="00D82A73" w:rsidRDefault="00F963D1" w:rsidP="00F963D1">
      <w:pPr>
        <w:rPr>
          <w:rFonts w:ascii="MS Gothic" w:eastAsia="MS Gothic" w:hAnsi="MS Gothic"/>
          <w:color w:val="000000"/>
        </w:rPr>
      </w:pPr>
      <w:r w:rsidRPr="00D82A73">
        <w:rPr>
          <w:rFonts w:ascii="MS Gothic" w:eastAsia="MS Gothic" w:hAnsi="MS Gothic"/>
          <w:color w:val="000000"/>
        </w:rPr>
        <w:t>☐ Blå</w:t>
      </w:r>
    </w:p>
    <w:p w14:paraId="43B7A201" w14:textId="77777777" w:rsidR="00F963D1" w:rsidRPr="00D82A73" w:rsidRDefault="00F963D1" w:rsidP="00F963D1">
      <w:pPr>
        <w:rPr>
          <w:rFonts w:ascii="MS Gothic" w:eastAsia="MS Gothic" w:hAnsi="MS Gothic"/>
          <w:color w:val="000000"/>
        </w:rPr>
      </w:pPr>
      <w:r w:rsidRPr="00D82A73">
        <w:rPr>
          <w:rFonts w:ascii="MS Gothic" w:eastAsia="MS Gothic" w:hAnsi="MS Gothic"/>
          <w:color w:val="000000"/>
        </w:rPr>
        <w:t>☐ Gul</w:t>
      </w:r>
    </w:p>
    <w:p w14:paraId="76CED0C2" w14:textId="77777777" w:rsidR="00F963D1" w:rsidRPr="00D82A73" w:rsidRDefault="00F963D1" w:rsidP="00F963D1">
      <w:r w:rsidRPr="00D82A73">
        <w:rPr>
          <w:rFonts w:ascii="MS Gothic" w:eastAsia="MS Gothic" w:hAnsi="MS Gothic"/>
          <w:color w:val="000000"/>
        </w:rPr>
        <w:t>☐ Röd</w:t>
      </w:r>
    </w:p>
    <w:p w14:paraId="772B9EDB"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00118B10" w14:textId="77777777" w:rsidTr="00F963D1">
        <w:trPr>
          <w:cantSplit/>
          <w:trHeight w:val="376"/>
        </w:trPr>
        <w:tc>
          <w:tcPr>
            <w:tcW w:w="2545" w:type="dxa"/>
            <w:gridSpan w:val="2"/>
            <w:vMerge w:val="restart"/>
            <w:shd w:val="pct25" w:color="auto" w:fill="auto"/>
          </w:tcPr>
          <w:p w14:paraId="5F7A257A"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6BFCA524" w14:textId="77777777" w:rsidR="00F963D1" w:rsidRPr="00D82A73" w:rsidRDefault="00F963D1" w:rsidP="00F963D1">
            <w:r w:rsidRPr="00D82A73">
              <w:t>Beskrivning</w:t>
            </w:r>
          </w:p>
        </w:tc>
        <w:tc>
          <w:tcPr>
            <w:tcW w:w="1140" w:type="dxa"/>
            <w:vMerge w:val="restart"/>
            <w:shd w:val="pct25" w:color="auto" w:fill="auto"/>
          </w:tcPr>
          <w:p w14:paraId="56583E87"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1263A2FA" w14:textId="77777777" w:rsidR="00F963D1" w:rsidRPr="00D82A73" w:rsidRDefault="00F963D1" w:rsidP="00F963D1">
            <w:r w:rsidRPr="00D82A73">
              <w:t>Mult</w:t>
            </w:r>
          </w:p>
        </w:tc>
        <w:tc>
          <w:tcPr>
            <w:tcW w:w="1800" w:type="dxa"/>
            <w:vMerge w:val="restart"/>
            <w:shd w:val="pct25" w:color="auto" w:fill="auto"/>
          </w:tcPr>
          <w:p w14:paraId="137013CF"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DB4AE83"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2797A7EA"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0083AAFC" w14:textId="77777777" w:rsidTr="00F963D1">
        <w:trPr>
          <w:cantSplit/>
          <w:trHeight w:val="375"/>
        </w:trPr>
        <w:tc>
          <w:tcPr>
            <w:tcW w:w="2545" w:type="dxa"/>
            <w:gridSpan w:val="2"/>
            <w:vMerge/>
            <w:shd w:val="pct25" w:color="auto" w:fill="auto"/>
          </w:tcPr>
          <w:p w14:paraId="3C108A21" w14:textId="77777777" w:rsidR="00F963D1" w:rsidRPr="00D82A73" w:rsidRDefault="00F963D1" w:rsidP="00F963D1"/>
        </w:tc>
        <w:tc>
          <w:tcPr>
            <w:tcW w:w="3410" w:type="dxa"/>
            <w:vMerge/>
            <w:shd w:val="pct25" w:color="auto" w:fill="auto"/>
          </w:tcPr>
          <w:p w14:paraId="618FD8FF" w14:textId="77777777" w:rsidR="00F963D1" w:rsidRPr="00D82A73" w:rsidRDefault="00F963D1" w:rsidP="00F963D1"/>
        </w:tc>
        <w:tc>
          <w:tcPr>
            <w:tcW w:w="1140" w:type="dxa"/>
            <w:vMerge/>
            <w:shd w:val="pct25" w:color="auto" w:fill="auto"/>
          </w:tcPr>
          <w:p w14:paraId="6684A146" w14:textId="77777777" w:rsidR="00F963D1" w:rsidRPr="00D82A73" w:rsidRDefault="00F963D1" w:rsidP="00F963D1"/>
        </w:tc>
        <w:tc>
          <w:tcPr>
            <w:tcW w:w="720" w:type="dxa"/>
            <w:vMerge/>
            <w:shd w:val="pct25" w:color="auto" w:fill="auto"/>
          </w:tcPr>
          <w:p w14:paraId="092BF730" w14:textId="77777777" w:rsidR="00F963D1" w:rsidRPr="00D82A73" w:rsidRDefault="00F963D1" w:rsidP="00F963D1"/>
        </w:tc>
        <w:tc>
          <w:tcPr>
            <w:tcW w:w="1800" w:type="dxa"/>
            <w:vMerge/>
            <w:shd w:val="pct25" w:color="auto" w:fill="auto"/>
          </w:tcPr>
          <w:p w14:paraId="76B6B078" w14:textId="77777777" w:rsidR="00F963D1" w:rsidRPr="00D82A73" w:rsidRDefault="00F963D1" w:rsidP="00F963D1"/>
        </w:tc>
        <w:tc>
          <w:tcPr>
            <w:tcW w:w="1920" w:type="dxa"/>
            <w:vMerge/>
            <w:shd w:val="pct25" w:color="auto" w:fill="auto"/>
          </w:tcPr>
          <w:p w14:paraId="599CE919" w14:textId="77777777" w:rsidR="00F963D1" w:rsidRPr="00D82A73" w:rsidRDefault="00F963D1" w:rsidP="00F963D1"/>
        </w:tc>
        <w:tc>
          <w:tcPr>
            <w:tcW w:w="1200" w:type="dxa"/>
            <w:tcBorders>
              <w:bottom w:val="single" w:sz="4" w:space="0" w:color="auto"/>
            </w:tcBorders>
            <w:shd w:val="pct25" w:color="auto" w:fill="auto"/>
          </w:tcPr>
          <w:p w14:paraId="73A74782"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736F47DA"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0F245954" w14:textId="77777777" w:rsidR="00F963D1" w:rsidRPr="00D82A73" w:rsidRDefault="00F963D1" w:rsidP="00F963D1">
            <w:pPr>
              <w:rPr>
                <w:rFonts w:eastAsia="Arial Unicode MS"/>
              </w:rPr>
            </w:pPr>
          </w:p>
        </w:tc>
      </w:tr>
      <w:tr w:rsidR="00F963D1" w:rsidRPr="00D82A73" w14:paraId="372E47DC" w14:textId="77777777" w:rsidTr="00F963D1">
        <w:trPr>
          <w:trHeight w:val="217"/>
        </w:trPr>
        <w:tc>
          <w:tcPr>
            <w:tcW w:w="2545" w:type="dxa"/>
            <w:gridSpan w:val="2"/>
          </w:tcPr>
          <w:p w14:paraId="49A23F4C" w14:textId="77777777" w:rsidR="00F963D1" w:rsidRPr="00D82A73" w:rsidRDefault="00F963D1" w:rsidP="00F963D1">
            <w:pPr>
              <w:rPr>
                <w:rFonts w:eastAsia="Arial Unicode MS"/>
              </w:rPr>
            </w:pPr>
            <w:r w:rsidRPr="00D82A73">
              <w:rPr>
                <w:rFonts w:eastAsia="Arial Unicode MS"/>
              </w:rPr>
              <w:t>(InputUnit)</w:t>
            </w:r>
          </w:p>
        </w:tc>
        <w:tc>
          <w:tcPr>
            <w:tcW w:w="3410" w:type="dxa"/>
          </w:tcPr>
          <w:p w14:paraId="706316EE" w14:textId="77777777" w:rsidR="00F963D1" w:rsidRPr="00D82A73" w:rsidRDefault="00F963D1" w:rsidP="00F963D1">
            <w:pPr>
              <w:rPr>
                <w:rFonts w:eastAsia="Arial Unicode MS"/>
              </w:rPr>
            </w:pPr>
            <w:r w:rsidRPr="00D82A73">
              <w:rPr>
                <w:rFonts w:eastAsia="Arial Unicode MS"/>
              </w:rPr>
              <w:t>Typ av enhet.</w:t>
            </w:r>
          </w:p>
          <w:p w14:paraId="24739DE0" w14:textId="77777777" w:rsidR="00F963D1" w:rsidRPr="00D82A73" w:rsidRDefault="00F963D1" w:rsidP="00F963D1">
            <w:pPr>
              <w:rPr>
                <w:rFonts w:eastAsia="Arial Unicode MS"/>
              </w:rPr>
            </w:pPr>
            <w:r w:rsidRPr="00D82A73">
              <w:rPr>
                <w:rFonts w:eastAsia="Arial Unicode MS"/>
              </w:rPr>
              <w:t>T.ex. kg, m</w:t>
            </w:r>
          </w:p>
        </w:tc>
        <w:tc>
          <w:tcPr>
            <w:tcW w:w="1140" w:type="dxa"/>
          </w:tcPr>
          <w:p w14:paraId="027C6622" w14:textId="77777777" w:rsidR="00F963D1" w:rsidRPr="00D82A73" w:rsidRDefault="00F963D1" w:rsidP="00F963D1">
            <w:pPr>
              <w:rPr>
                <w:rFonts w:eastAsia="Arial Unicode MS"/>
              </w:rPr>
            </w:pPr>
            <w:r w:rsidRPr="00D82A73">
              <w:rPr>
                <w:rFonts w:eastAsia="Arial Unicode MS"/>
              </w:rPr>
              <w:t>KTOV</w:t>
            </w:r>
          </w:p>
        </w:tc>
        <w:tc>
          <w:tcPr>
            <w:tcW w:w="720" w:type="dxa"/>
          </w:tcPr>
          <w:p w14:paraId="7966CBF6" w14:textId="77777777" w:rsidR="00F963D1" w:rsidRPr="00D82A73" w:rsidRDefault="00F963D1" w:rsidP="00F963D1">
            <w:pPr>
              <w:rPr>
                <w:rFonts w:eastAsia="Arial Unicode MS"/>
                <w:szCs w:val="20"/>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77ABA39D" w14:textId="77777777" w:rsidR="00F963D1" w:rsidRPr="00D82A73" w:rsidRDefault="00F963D1" w:rsidP="00F963D1">
            <w:pPr>
              <w:rPr>
                <w:rFonts w:eastAsia="Arial Unicode MS"/>
              </w:rPr>
            </w:pPr>
            <w:r w:rsidRPr="00D82A73">
              <w:t>KV enhet</w:t>
            </w:r>
          </w:p>
        </w:tc>
        <w:tc>
          <w:tcPr>
            <w:tcW w:w="1920" w:type="dxa"/>
          </w:tcPr>
          <w:p w14:paraId="0EB0A990" w14:textId="77777777" w:rsidR="00F963D1" w:rsidRPr="00D82A73" w:rsidRDefault="00F963D1" w:rsidP="00F963D1">
            <w:pPr>
              <w:rPr>
                <w:rFonts w:ascii="Arial" w:eastAsia="Arial Unicode MS" w:hAnsi="Arial"/>
              </w:rPr>
            </w:pPr>
          </w:p>
        </w:tc>
        <w:tc>
          <w:tcPr>
            <w:tcW w:w="1200" w:type="dxa"/>
            <w:shd w:val="clear" w:color="auto" w:fill="auto"/>
          </w:tcPr>
          <w:p w14:paraId="2A659F9A" w14:textId="77777777" w:rsidR="00F963D1" w:rsidRPr="00D82A73" w:rsidRDefault="00F963D1" w:rsidP="00F963D1">
            <w:pPr>
              <w:rPr>
                <w:rFonts w:ascii="Arial" w:eastAsia="Arial Unicode MS" w:hAnsi="Arial"/>
              </w:rPr>
            </w:pPr>
          </w:p>
        </w:tc>
        <w:tc>
          <w:tcPr>
            <w:tcW w:w="1080" w:type="dxa"/>
            <w:shd w:val="clear" w:color="auto" w:fill="auto"/>
          </w:tcPr>
          <w:p w14:paraId="17A8A9D2" w14:textId="77777777" w:rsidR="00F963D1" w:rsidRPr="00D82A73" w:rsidRDefault="00F963D1" w:rsidP="00F963D1">
            <w:pPr>
              <w:rPr>
                <w:rFonts w:ascii="Arial" w:eastAsia="Arial Unicode MS" w:hAnsi="Arial"/>
              </w:rPr>
            </w:pPr>
          </w:p>
        </w:tc>
        <w:tc>
          <w:tcPr>
            <w:tcW w:w="1160" w:type="dxa"/>
            <w:shd w:val="clear" w:color="auto" w:fill="auto"/>
          </w:tcPr>
          <w:p w14:paraId="3C878CB8" w14:textId="77777777" w:rsidR="00F963D1" w:rsidRPr="00D82A73" w:rsidRDefault="00F963D1" w:rsidP="00F963D1">
            <w:pPr>
              <w:rPr>
                <w:rFonts w:ascii="Arial" w:eastAsia="Arial Unicode MS" w:hAnsi="Arial"/>
              </w:rPr>
            </w:pPr>
          </w:p>
        </w:tc>
      </w:tr>
      <w:tr w:rsidR="00F963D1" w:rsidRPr="00D82A73" w14:paraId="7F50648B" w14:textId="77777777" w:rsidTr="00F963D1">
        <w:trPr>
          <w:trHeight w:val="217"/>
        </w:trPr>
        <w:tc>
          <w:tcPr>
            <w:tcW w:w="2545" w:type="dxa"/>
            <w:gridSpan w:val="2"/>
          </w:tcPr>
          <w:p w14:paraId="058794AC" w14:textId="77777777" w:rsidR="00F963D1" w:rsidRPr="00D82A73" w:rsidRDefault="00F963D1" w:rsidP="00F963D1">
            <w:pPr>
              <w:rPr>
                <w:rFonts w:eastAsia="Arial Unicode MS"/>
              </w:rPr>
            </w:pPr>
            <w:r w:rsidRPr="00D82A73">
              <w:rPr>
                <w:rFonts w:eastAsia="Arial Unicode MS"/>
              </w:rPr>
              <w:t>(AlternativeValue)</w:t>
            </w:r>
          </w:p>
        </w:tc>
        <w:tc>
          <w:tcPr>
            <w:tcW w:w="3410" w:type="dxa"/>
          </w:tcPr>
          <w:p w14:paraId="3D5F447B" w14:textId="77777777" w:rsidR="00F963D1" w:rsidRPr="00D82A73" w:rsidRDefault="00F963D1" w:rsidP="00F963D1">
            <w:pPr>
              <w:rPr>
                <w:rFonts w:eastAsia="Arial Unicode MS"/>
              </w:rPr>
            </w:pPr>
            <w:r w:rsidRPr="00D82A73">
              <w:rPr>
                <w:rFonts w:eastAsia="Arial Unicode MS"/>
              </w:rPr>
              <w:t>Valbart svarsalternativ.</w:t>
            </w:r>
          </w:p>
        </w:tc>
        <w:tc>
          <w:tcPr>
            <w:tcW w:w="1140" w:type="dxa"/>
          </w:tcPr>
          <w:p w14:paraId="0AD2ECCB" w14:textId="77777777" w:rsidR="00F963D1" w:rsidRPr="00D82A73" w:rsidRDefault="00F963D1" w:rsidP="00F963D1">
            <w:pPr>
              <w:rPr>
                <w:rFonts w:eastAsia="Arial Unicode MS"/>
              </w:rPr>
            </w:pPr>
            <w:r w:rsidRPr="00D82A73">
              <w:rPr>
                <w:rFonts w:eastAsia="Arial Unicode MS"/>
              </w:rPr>
              <w:t>ANY</w:t>
            </w:r>
          </w:p>
        </w:tc>
        <w:tc>
          <w:tcPr>
            <w:tcW w:w="720" w:type="dxa"/>
          </w:tcPr>
          <w:p w14:paraId="58D2CD82" w14:textId="77777777" w:rsidR="00F963D1" w:rsidRPr="00D82A73" w:rsidRDefault="00F963D1" w:rsidP="00F963D1">
            <w:pPr>
              <w:rPr>
                <w:rFonts w:eastAsia="Arial Unicode MS"/>
                <w:szCs w:val="20"/>
              </w:rPr>
            </w:pPr>
            <w:r w:rsidRPr="00D82A73">
              <w:rPr>
                <w:rFonts w:eastAsia="Arial Unicode MS"/>
                <w:szCs w:val="20"/>
              </w:rPr>
              <w:t>1</w:t>
            </w:r>
            <w:proofErr w:type="gramStart"/>
            <w:r w:rsidRPr="00D82A73">
              <w:rPr>
                <w:rFonts w:eastAsia="Arial Unicode MS"/>
                <w:szCs w:val="20"/>
              </w:rPr>
              <w:t>..</w:t>
            </w:r>
            <w:proofErr w:type="gramEnd"/>
            <w:r w:rsidRPr="00D82A73">
              <w:rPr>
                <w:rFonts w:eastAsia="Arial Unicode MS"/>
                <w:szCs w:val="20"/>
              </w:rPr>
              <w:t>*</w:t>
            </w:r>
          </w:p>
        </w:tc>
        <w:tc>
          <w:tcPr>
            <w:tcW w:w="1800" w:type="dxa"/>
          </w:tcPr>
          <w:p w14:paraId="2A22E30C" w14:textId="77777777" w:rsidR="00F963D1" w:rsidRPr="00D82A73" w:rsidRDefault="00F963D1" w:rsidP="00F963D1">
            <w:pPr>
              <w:rPr>
                <w:rFonts w:eastAsia="Arial Unicode MS"/>
              </w:rPr>
            </w:pPr>
          </w:p>
        </w:tc>
        <w:tc>
          <w:tcPr>
            <w:tcW w:w="1920" w:type="dxa"/>
          </w:tcPr>
          <w:p w14:paraId="176D0FA4" w14:textId="77777777" w:rsidR="00F963D1" w:rsidRPr="00D82A73" w:rsidRDefault="00F963D1" w:rsidP="00F963D1">
            <w:pPr>
              <w:rPr>
                <w:rFonts w:ascii="Arial" w:eastAsia="Arial Unicode MS" w:hAnsi="Arial"/>
              </w:rPr>
            </w:pPr>
          </w:p>
        </w:tc>
        <w:tc>
          <w:tcPr>
            <w:tcW w:w="1200" w:type="dxa"/>
            <w:shd w:val="clear" w:color="auto" w:fill="auto"/>
          </w:tcPr>
          <w:p w14:paraId="4DFDB69B" w14:textId="77777777" w:rsidR="00F963D1" w:rsidRPr="00D82A73" w:rsidRDefault="00F963D1" w:rsidP="00F963D1">
            <w:pPr>
              <w:rPr>
                <w:rFonts w:ascii="Arial" w:eastAsia="Arial Unicode MS" w:hAnsi="Arial"/>
              </w:rPr>
            </w:pPr>
          </w:p>
        </w:tc>
        <w:tc>
          <w:tcPr>
            <w:tcW w:w="1080" w:type="dxa"/>
            <w:shd w:val="clear" w:color="auto" w:fill="auto"/>
          </w:tcPr>
          <w:p w14:paraId="195342B6" w14:textId="77777777" w:rsidR="00F963D1" w:rsidRPr="00D82A73" w:rsidRDefault="00F963D1" w:rsidP="00F963D1">
            <w:pPr>
              <w:rPr>
                <w:rFonts w:ascii="Arial" w:eastAsia="Arial Unicode MS" w:hAnsi="Arial"/>
              </w:rPr>
            </w:pPr>
          </w:p>
        </w:tc>
        <w:tc>
          <w:tcPr>
            <w:tcW w:w="1160" w:type="dxa"/>
            <w:shd w:val="clear" w:color="auto" w:fill="auto"/>
          </w:tcPr>
          <w:p w14:paraId="2A32F0E6" w14:textId="77777777" w:rsidR="00F963D1" w:rsidRPr="00D82A73" w:rsidRDefault="00F963D1" w:rsidP="00F963D1">
            <w:pPr>
              <w:rPr>
                <w:rFonts w:ascii="Arial" w:eastAsia="Arial Unicode MS" w:hAnsi="Arial"/>
              </w:rPr>
            </w:pPr>
          </w:p>
        </w:tc>
      </w:tr>
      <w:tr w:rsidR="00F963D1" w:rsidRPr="00D82A73" w14:paraId="2A9746D9" w14:textId="77777777" w:rsidTr="00F963D1">
        <w:trPr>
          <w:trHeight w:val="217"/>
        </w:trPr>
        <w:tc>
          <w:tcPr>
            <w:tcW w:w="2545" w:type="dxa"/>
            <w:gridSpan w:val="2"/>
          </w:tcPr>
          <w:p w14:paraId="4A2E2327" w14:textId="77777777" w:rsidR="00F963D1" w:rsidRPr="00D82A73" w:rsidRDefault="00F963D1" w:rsidP="00F963D1">
            <w:pPr>
              <w:rPr>
                <w:rFonts w:eastAsia="Arial Unicode MS"/>
              </w:rPr>
            </w:pPr>
            <w:r w:rsidRPr="00D82A73">
              <w:rPr>
                <w:rFonts w:eastAsia="Arial Unicode MS"/>
              </w:rPr>
              <w:t>(answerHelp)</w:t>
            </w:r>
          </w:p>
        </w:tc>
        <w:tc>
          <w:tcPr>
            <w:tcW w:w="3410" w:type="dxa"/>
          </w:tcPr>
          <w:p w14:paraId="67077658" w14:textId="77777777" w:rsidR="00F963D1" w:rsidRPr="00D82A73" w:rsidRDefault="00F963D1" w:rsidP="00F963D1">
            <w:pPr>
              <w:rPr>
                <w:szCs w:val="20"/>
              </w:rPr>
            </w:pPr>
            <w:r w:rsidRPr="00D82A73">
              <w:rPr>
                <w:szCs w:val="20"/>
              </w:rPr>
              <w:t>Hjälptext till svarsalternativet. (placeholder)</w:t>
            </w:r>
          </w:p>
        </w:tc>
        <w:tc>
          <w:tcPr>
            <w:tcW w:w="1140" w:type="dxa"/>
          </w:tcPr>
          <w:p w14:paraId="2453EC61" w14:textId="77777777" w:rsidR="00F963D1" w:rsidRPr="00D82A73" w:rsidRDefault="00F963D1" w:rsidP="00F963D1">
            <w:pPr>
              <w:rPr>
                <w:rFonts w:eastAsia="Arial Unicode MS"/>
              </w:rPr>
            </w:pPr>
            <w:r w:rsidRPr="00D82A73">
              <w:rPr>
                <w:rFonts w:eastAsia="Arial Unicode MS"/>
              </w:rPr>
              <w:t>TXT</w:t>
            </w:r>
          </w:p>
        </w:tc>
        <w:tc>
          <w:tcPr>
            <w:tcW w:w="720" w:type="dxa"/>
          </w:tcPr>
          <w:p w14:paraId="42A019FB"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13119CBC" w14:textId="77777777" w:rsidR="00F963D1" w:rsidRPr="00D82A73" w:rsidRDefault="00F963D1" w:rsidP="00F963D1">
            <w:pPr>
              <w:rPr>
                <w:rFonts w:eastAsia="Arial Unicode MS"/>
              </w:rPr>
            </w:pPr>
          </w:p>
        </w:tc>
        <w:tc>
          <w:tcPr>
            <w:tcW w:w="1920" w:type="dxa"/>
          </w:tcPr>
          <w:p w14:paraId="25B69704" w14:textId="77777777" w:rsidR="00F963D1" w:rsidRPr="00D82A73" w:rsidRDefault="00F963D1" w:rsidP="00F963D1">
            <w:pPr>
              <w:rPr>
                <w:rFonts w:ascii="Arial" w:eastAsia="Arial Unicode MS" w:hAnsi="Arial"/>
              </w:rPr>
            </w:pPr>
          </w:p>
        </w:tc>
        <w:tc>
          <w:tcPr>
            <w:tcW w:w="1200" w:type="dxa"/>
            <w:shd w:val="clear" w:color="auto" w:fill="auto"/>
          </w:tcPr>
          <w:p w14:paraId="68CC2933" w14:textId="77777777" w:rsidR="00F963D1" w:rsidRPr="00D82A73" w:rsidRDefault="00F963D1" w:rsidP="00F963D1">
            <w:pPr>
              <w:rPr>
                <w:rFonts w:ascii="Arial" w:eastAsia="Arial Unicode MS" w:hAnsi="Arial"/>
              </w:rPr>
            </w:pPr>
          </w:p>
        </w:tc>
        <w:tc>
          <w:tcPr>
            <w:tcW w:w="1080" w:type="dxa"/>
            <w:shd w:val="clear" w:color="auto" w:fill="auto"/>
          </w:tcPr>
          <w:p w14:paraId="7B5584EE" w14:textId="77777777" w:rsidR="00F963D1" w:rsidRPr="00D82A73" w:rsidRDefault="00F963D1" w:rsidP="00F963D1">
            <w:pPr>
              <w:rPr>
                <w:rFonts w:ascii="Arial" w:eastAsia="Arial Unicode MS" w:hAnsi="Arial"/>
              </w:rPr>
            </w:pPr>
          </w:p>
        </w:tc>
        <w:tc>
          <w:tcPr>
            <w:tcW w:w="1160" w:type="dxa"/>
            <w:shd w:val="clear" w:color="auto" w:fill="auto"/>
          </w:tcPr>
          <w:p w14:paraId="1AD9A4E3" w14:textId="77777777" w:rsidR="00F963D1" w:rsidRPr="00D82A73" w:rsidRDefault="00F963D1" w:rsidP="00F963D1">
            <w:pPr>
              <w:rPr>
                <w:rFonts w:ascii="Arial" w:eastAsia="Arial Unicode MS" w:hAnsi="Arial"/>
              </w:rPr>
            </w:pPr>
          </w:p>
        </w:tc>
      </w:tr>
      <w:tr w:rsidR="00F963D1" w:rsidRPr="00D82A73" w14:paraId="6987DF8B" w14:textId="77777777" w:rsidTr="00F963D1">
        <w:trPr>
          <w:trHeight w:val="217"/>
        </w:trPr>
        <w:tc>
          <w:tcPr>
            <w:tcW w:w="2545" w:type="dxa"/>
            <w:gridSpan w:val="2"/>
          </w:tcPr>
          <w:p w14:paraId="0885B705" w14:textId="77777777" w:rsidR="00F963D1" w:rsidRPr="00D82A73" w:rsidRDefault="00F963D1" w:rsidP="00F963D1">
            <w:pPr>
              <w:rPr>
                <w:rFonts w:eastAsia="Arial Unicode MS"/>
              </w:rPr>
            </w:pPr>
            <w:r w:rsidRPr="00D82A73">
              <w:rPr>
                <w:rFonts w:eastAsia="Arial Unicode MS"/>
              </w:rPr>
              <w:t>(AlternativID)</w:t>
            </w:r>
          </w:p>
        </w:tc>
        <w:tc>
          <w:tcPr>
            <w:tcW w:w="3410" w:type="dxa"/>
          </w:tcPr>
          <w:p w14:paraId="0CCAF989" w14:textId="77777777" w:rsidR="00F963D1" w:rsidRPr="00D82A73" w:rsidRDefault="00F963D1" w:rsidP="00F963D1">
            <w:pPr>
              <w:rPr>
                <w:szCs w:val="20"/>
              </w:rPr>
            </w:pPr>
            <w:r w:rsidRPr="00D82A73">
              <w:rPr>
                <w:szCs w:val="20"/>
              </w:rPr>
              <w:t xml:space="preserve">Svarsalternativets id. </w:t>
            </w:r>
          </w:p>
        </w:tc>
        <w:tc>
          <w:tcPr>
            <w:tcW w:w="1140" w:type="dxa"/>
          </w:tcPr>
          <w:p w14:paraId="61D3B184" w14:textId="77777777" w:rsidR="00F963D1" w:rsidRPr="00D82A73" w:rsidRDefault="00F963D1" w:rsidP="00F963D1">
            <w:pPr>
              <w:rPr>
                <w:rFonts w:eastAsia="Arial Unicode MS"/>
              </w:rPr>
            </w:pPr>
            <w:r w:rsidRPr="00D82A73">
              <w:rPr>
                <w:rFonts w:eastAsia="Arial Unicode MS"/>
              </w:rPr>
              <w:t>II</w:t>
            </w:r>
          </w:p>
        </w:tc>
        <w:tc>
          <w:tcPr>
            <w:tcW w:w="720" w:type="dxa"/>
          </w:tcPr>
          <w:p w14:paraId="114E105D"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7AD6797A" w14:textId="77777777" w:rsidR="00F963D1" w:rsidRPr="00D82A73" w:rsidRDefault="00F963D1" w:rsidP="00F963D1">
            <w:pPr>
              <w:rPr>
                <w:rFonts w:eastAsia="Arial Unicode MS"/>
              </w:rPr>
            </w:pPr>
          </w:p>
        </w:tc>
        <w:tc>
          <w:tcPr>
            <w:tcW w:w="1920" w:type="dxa"/>
          </w:tcPr>
          <w:p w14:paraId="10FF3848" w14:textId="77777777" w:rsidR="00F963D1" w:rsidRPr="00D82A73" w:rsidRDefault="00F963D1" w:rsidP="00F963D1">
            <w:pPr>
              <w:rPr>
                <w:rFonts w:ascii="Arial" w:eastAsia="Arial Unicode MS" w:hAnsi="Arial"/>
              </w:rPr>
            </w:pPr>
          </w:p>
        </w:tc>
        <w:tc>
          <w:tcPr>
            <w:tcW w:w="1200" w:type="dxa"/>
            <w:shd w:val="clear" w:color="auto" w:fill="auto"/>
          </w:tcPr>
          <w:p w14:paraId="2A1ED87B" w14:textId="77777777" w:rsidR="00F963D1" w:rsidRPr="00D82A73" w:rsidRDefault="00F963D1" w:rsidP="00F963D1">
            <w:pPr>
              <w:rPr>
                <w:rFonts w:ascii="Arial" w:eastAsia="Arial Unicode MS" w:hAnsi="Arial"/>
              </w:rPr>
            </w:pPr>
          </w:p>
        </w:tc>
        <w:tc>
          <w:tcPr>
            <w:tcW w:w="1080" w:type="dxa"/>
            <w:shd w:val="clear" w:color="auto" w:fill="auto"/>
          </w:tcPr>
          <w:p w14:paraId="7C63B49B" w14:textId="77777777" w:rsidR="00F963D1" w:rsidRPr="00D82A73" w:rsidRDefault="00F963D1" w:rsidP="00F963D1">
            <w:pPr>
              <w:rPr>
                <w:rFonts w:ascii="Arial" w:eastAsia="Arial Unicode MS" w:hAnsi="Arial"/>
              </w:rPr>
            </w:pPr>
          </w:p>
        </w:tc>
        <w:tc>
          <w:tcPr>
            <w:tcW w:w="1160" w:type="dxa"/>
            <w:shd w:val="clear" w:color="auto" w:fill="auto"/>
          </w:tcPr>
          <w:p w14:paraId="18149AEB" w14:textId="77777777" w:rsidR="00F963D1" w:rsidRPr="00D82A73" w:rsidRDefault="00F963D1" w:rsidP="00F963D1">
            <w:pPr>
              <w:rPr>
                <w:rFonts w:ascii="Arial" w:eastAsia="Arial Unicode MS" w:hAnsi="Arial"/>
              </w:rPr>
            </w:pPr>
          </w:p>
        </w:tc>
      </w:tr>
      <w:tr w:rsidR="00F963D1" w:rsidRPr="00D82A73" w14:paraId="6BBEB922" w14:textId="77777777" w:rsidTr="00F963D1">
        <w:trPr>
          <w:trHeight w:val="217"/>
        </w:trPr>
        <w:tc>
          <w:tcPr>
            <w:tcW w:w="2545" w:type="dxa"/>
            <w:gridSpan w:val="2"/>
          </w:tcPr>
          <w:p w14:paraId="1C97BDDA" w14:textId="77777777" w:rsidR="00F963D1" w:rsidRPr="00D82A73" w:rsidRDefault="00F963D1" w:rsidP="00F963D1">
            <w:pPr>
              <w:rPr>
                <w:rFonts w:eastAsia="Arial Unicode MS"/>
              </w:rPr>
            </w:pPr>
            <w:r w:rsidRPr="00D82A73">
              <w:rPr>
                <w:rFonts w:eastAsia="Arial Unicode MS"/>
              </w:rPr>
              <w:t xml:space="preserve">Code/id </w:t>
            </w:r>
          </w:p>
          <w:p w14:paraId="045B0C52" w14:textId="77777777" w:rsidR="00F963D1" w:rsidRPr="00D82A73" w:rsidRDefault="00F963D1" w:rsidP="00F963D1">
            <w:pPr>
              <w:rPr>
                <w:rFonts w:eastAsia="Arial Unicode MS"/>
              </w:rPr>
            </w:pPr>
            <w:r w:rsidRPr="00D82A73">
              <w:rPr>
                <w:rFonts w:eastAsia="Arial Unicode MS"/>
              </w:rPr>
              <w:t>(codeType)</w:t>
            </w:r>
          </w:p>
        </w:tc>
        <w:tc>
          <w:tcPr>
            <w:tcW w:w="3410" w:type="dxa"/>
          </w:tcPr>
          <w:p w14:paraId="33F45B24" w14:textId="77777777" w:rsidR="00F963D1" w:rsidRPr="00D82A73" w:rsidRDefault="00F963D1" w:rsidP="00F963D1">
            <w:pPr>
              <w:rPr>
                <w:rFonts w:eastAsia="Arial Unicode MS"/>
              </w:rPr>
            </w:pPr>
            <w:r w:rsidRPr="00D82A73">
              <w:rPr>
                <w:rFonts w:eastAsia="Arial Unicode MS"/>
              </w:rPr>
              <w:t>Koppling till klass för kodverk. Används för att beskriva kod/kodverk för ett svarsalternativ. T.e.x SNOMED-CT kod.</w:t>
            </w:r>
          </w:p>
        </w:tc>
        <w:tc>
          <w:tcPr>
            <w:tcW w:w="1140" w:type="dxa"/>
          </w:tcPr>
          <w:p w14:paraId="40593424" w14:textId="77777777" w:rsidR="00F963D1" w:rsidRPr="00D82A73" w:rsidRDefault="00F963D1" w:rsidP="00F963D1">
            <w:pPr>
              <w:rPr>
                <w:rFonts w:eastAsia="Arial Unicode MS"/>
              </w:rPr>
            </w:pPr>
            <w:r w:rsidRPr="00D82A73">
              <w:rPr>
                <w:rFonts w:eastAsia="Arial Unicode MS"/>
              </w:rPr>
              <w:t>II</w:t>
            </w:r>
          </w:p>
        </w:tc>
        <w:tc>
          <w:tcPr>
            <w:tcW w:w="720" w:type="dxa"/>
          </w:tcPr>
          <w:p w14:paraId="39322E88"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552FEEFF"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2AF09371" w14:textId="77777777" w:rsidR="00F963D1" w:rsidRPr="00D82A73" w:rsidRDefault="00F963D1" w:rsidP="00F963D1">
            <w:pPr>
              <w:rPr>
                <w:rFonts w:ascii="Arial" w:eastAsia="Arial Unicode MS" w:hAnsi="Arial"/>
              </w:rPr>
            </w:pPr>
          </w:p>
        </w:tc>
        <w:tc>
          <w:tcPr>
            <w:tcW w:w="1200" w:type="dxa"/>
            <w:shd w:val="clear" w:color="auto" w:fill="auto"/>
          </w:tcPr>
          <w:p w14:paraId="6A55119E" w14:textId="77777777" w:rsidR="00F963D1" w:rsidRPr="00D82A73" w:rsidRDefault="00F963D1" w:rsidP="00F963D1">
            <w:pPr>
              <w:rPr>
                <w:rFonts w:ascii="Arial" w:eastAsia="Arial Unicode MS" w:hAnsi="Arial"/>
              </w:rPr>
            </w:pPr>
          </w:p>
        </w:tc>
        <w:tc>
          <w:tcPr>
            <w:tcW w:w="1080" w:type="dxa"/>
            <w:shd w:val="clear" w:color="auto" w:fill="auto"/>
          </w:tcPr>
          <w:p w14:paraId="5C91C3BF" w14:textId="77777777" w:rsidR="00F963D1" w:rsidRPr="00D82A73" w:rsidRDefault="00F963D1" w:rsidP="00F963D1">
            <w:pPr>
              <w:rPr>
                <w:rFonts w:ascii="Arial" w:eastAsia="Arial Unicode MS" w:hAnsi="Arial"/>
              </w:rPr>
            </w:pPr>
          </w:p>
        </w:tc>
        <w:tc>
          <w:tcPr>
            <w:tcW w:w="1160" w:type="dxa"/>
            <w:shd w:val="clear" w:color="auto" w:fill="auto"/>
          </w:tcPr>
          <w:p w14:paraId="5F0F5F0F" w14:textId="77777777" w:rsidR="00F963D1" w:rsidRPr="00D82A73" w:rsidRDefault="00F963D1" w:rsidP="00F963D1">
            <w:pPr>
              <w:rPr>
                <w:rFonts w:ascii="Arial" w:eastAsia="Arial Unicode MS" w:hAnsi="Arial"/>
              </w:rPr>
            </w:pPr>
          </w:p>
        </w:tc>
      </w:tr>
      <w:tr w:rsidR="00F963D1" w:rsidRPr="00D82A73" w14:paraId="22C6ADB3" w14:textId="77777777" w:rsidTr="00F963D1">
        <w:trPr>
          <w:trHeight w:val="217"/>
        </w:trPr>
        <w:tc>
          <w:tcPr>
            <w:tcW w:w="2545" w:type="dxa"/>
            <w:gridSpan w:val="2"/>
          </w:tcPr>
          <w:p w14:paraId="0ED142C4" w14:textId="7D199C38" w:rsidR="00F963D1" w:rsidRPr="00D82A73" w:rsidRDefault="0005768E" w:rsidP="00F963D1">
            <w:pPr>
              <w:rPr>
                <w:rFonts w:eastAsia="Arial Unicode MS"/>
              </w:rPr>
            </w:pPr>
            <w:r w:rsidRPr="00D82A73">
              <w:rPr>
                <w:rFonts w:eastAsia="Arial Unicode MS"/>
              </w:rPr>
              <w:t>Medi/id</w:t>
            </w:r>
          </w:p>
        </w:tc>
        <w:tc>
          <w:tcPr>
            <w:tcW w:w="3410" w:type="dxa"/>
          </w:tcPr>
          <w:p w14:paraId="0CFB24F6" w14:textId="5A8B0C93" w:rsidR="00F963D1" w:rsidRPr="00D82A73" w:rsidRDefault="0005768E" w:rsidP="00F963D1">
            <w:pPr>
              <w:rPr>
                <w:rFonts w:eastAsia="Arial Unicode MS"/>
              </w:rPr>
            </w:pPr>
            <w:r w:rsidRPr="00D82A73">
              <w:rPr>
                <w:rFonts w:eastAsia="Arial Unicode MS"/>
              </w:rPr>
              <w:t>Koppling till klass för media.</w:t>
            </w:r>
          </w:p>
        </w:tc>
        <w:tc>
          <w:tcPr>
            <w:tcW w:w="1140" w:type="dxa"/>
          </w:tcPr>
          <w:p w14:paraId="19C596FC" w14:textId="236E438A" w:rsidR="00F963D1" w:rsidRPr="00D82A73" w:rsidRDefault="0005768E" w:rsidP="00F963D1">
            <w:pPr>
              <w:rPr>
                <w:rFonts w:eastAsia="Arial Unicode MS"/>
              </w:rPr>
            </w:pPr>
            <w:r w:rsidRPr="00D82A73">
              <w:rPr>
                <w:rFonts w:eastAsia="Arial Unicode MS"/>
              </w:rPr>
              <w:t>II</w:t>
            </w:r>
          </w:p>
        </w:tc>
        <w:tc>
          <w:tcPr>
            <w:tcW w:w="720" w:type="dxa"/>
          </w:tcPr>
          <w:p w14:paraId="4C3DFC11" w14:textId="5821BA55" w:rsidR="00F963D1" w:rsidRPr="00D82A73" w:rsidRDefault="0005768E"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00FBECB3" w14:textId="317C68D0" w:rsidR="00F963D1" w:rsidRPr="00D82A73" w:rsidRDefault="004D270F" w:rsidP="00F963D1">
            <w:pPr>
              <w:rPr>
                <w:rFonts w:eastAsia="Arial Unicode MS"/>
              </w:rPr>
            </w:pPr>
            <w:r w:rsidRPr="00D82A73">
              <w:rPr>
                <w:rFonts w:eastAsia="Arial Unicode MS"/>
              </w:rPr>
              <w:t>Länk till objekt</w:t>
            </w:r>
          </w:p>
        </w:tc>
        <w:tc>
          <w:tcPr>
            <w:tcW w:w="1920" w:type="dxa"/>
          </w:tcPr>
          <w:p w14:paraId="5BB43E4E" w14:textId="77777777" w:rsidR="00F963D1" w:rsidRPr="00D82A73" w:rsidRDefault="00F963D1" w:rsidP="00F963D1">
            <w:pPr>
              <w:rPr>
                <w:rFonts w:ascii="Arial" w:eastAsia="Arial Unicode MS" w:hAnsi="Arial"/>
              </w:rPr>
            </w:pPr>
          </w:p>
        </w:tc>
        <w:tc>
          <w:tcPr>
            <w:tcW w:w="1200" w:type="dxa"/>
            <w:shd w:val="clear" w:color="auto" w:fill="auto"/>
          </w:tcPr>
          <w:p w14:paraId="2CC727C8" w14:textId="77777777" w:rsidR="00F963D1" w:rsidRPr="00D82A73" w:rsidRDefault="00F963D1" w:rsidP="00F963D1">
            <w:pPr>
              <w:rPr>
                <w:rFonts w:ascii="Arial" w:eastAsia="Arial Unicode MS" w:hAnsi="Arial"/>
              </w:rPr>
            </w:pPr>
          </w:p>
        </w:tc>
        <w:tc>
          <w:tcPr>
            <w:tcW w:w="1080" w:type="dxa"/>
            <w:shd w:val="clear" w:color="auto" w:fill="auto"/>
          </w:tcPr>
          <w:p w14:paraId="6F4DE2BE" w14:textId="77777777" w:rsidR="00F963D1" w:rsidRPr="00D82A73" w:rsidRDefault="00F963D1" w:rsidP="00F963D1">
            <w:pPr>
              <w:rPr>
                <w:rFonts w:ascii="Arial" w:eastAsia="Arial Unicode MS" w:hAnsi="Arial"/>
              </w:rPr>
            </w:pPr>
          </w:p>
        </w:tc>
        <w:tc>
          <w:tcPr>
            <w:tcW w:w="1160" w:type="dxa"/>
            <w:shd w:val="clear" w:color="auto" w:fill="auto"/>
          </w:tcPr>
          <w:p w14:paraId="1A0090FB" w14:textId="77777777" w:rsidR="00F963D1" w:rsidRPr="00D82A73" w:rsidRDefault="00F963D1" w:rsidP="00F963D1">
            <w:pPr>
              <w:rPr>
                <w:rFonts w:ascii="Arial" w:eastAsia="Arial Unicode MS" w:hAnsi="Arial"/>
              </w:rPr>
            </w:pPr>
          </w:p>
        </w:tc>
      </w:tr>
      <w:tr w:rsidR="00F963D1" w:rsidRPr="00D82A73" w14:paraId="46BBEA2F" w14:textId="77777777" w:rsidTr="00F963D1">
        <w:trPr>
          <w:gridBefore w:val="1"/>
          <w:wBefore w:w="15" w:type="dxa"/>
          <w:trHeight w:val="217"/>
        </w:trPr>
        <w:tc>
          <w:tcPr>
            <w:tcW w:w="7080" w:type="dxa"/>
            <w:gridSpan w:val="3"/>
            <w:shd w:val="pct25" w:color="auto" w:fill="auto"/>
          </w:tcPr>
          <w:p w14:paraId="3B026E90" w14:textId="77777777" w:rsidR="00F963D1" w:rsidRPr="00D82A73" w:rsidRDefault="00F963D1" w:rsidP="00F963D1">
            <w:r w:rsidRPr="00D82A73">
              <w:t>Associationer</w:t>
            </w:r>
          </w:p>
        </w:tc>
        <w:tc>
          <w:tcPr>
            <w:tcW w:w="7880" w:type="dxa"/>
            <w:gridSpan w:val="6"/>
            <w:shd w:val="pct25" w:color="auto" w:fill="auto"/>
          </w:tcPr>
          <w:p w14:paraId="67586F8A" w14:textId="77777777" w:rsidR="00F963D1" w:rsidRPr="00D82A73" w:rsidRDefault="00F963D1" w:rsidP="00F963D1">
            <w:pPr>
              <w:rPr>
                <w:rFonts w:eastAsia="Arial Unicode MS"/>
              </w:rPr>
            </w:pPr>
            <w:r w:rsidRPr="00D82A73">
              <w:t>Beslutsregel</w:t>
            </w:r>
          </w:p>
        </w:tc>
      </w:tr>
      <w:tr w:rsidR="00F963D1" w:rsidRPr="00D82A73" w14:paraId="3FA9A3A0" w14:textId="77777777" w:rsidTr="00F963D1">
        <w:trPr>
          <w:gridBefore w:val="1"/>
          <w:wBefore w:w="15" w:type="dxa"/>
          <w:trHeight w:val="217"/>
        </w:trPr>
        <w:tc>
          <w:tcPr>
            <w:tcW w:w="7080" w:type="dxa"/>
            <w:gridSpan w:val="3"/>
          </w:tcPr>
          <w:p w14:paraId="3213D9E0" w14:textId="0130B467" w:rsidR="00F963D1" w:rsidRPr="00D82A73" w:rsidRDefault="00F963D1" w:rsidP="00F963D1">
            <w:pPr>
              <w:rPr>
                <w:rFonts w:ascii="Arial" w:eastAsia="Arial Unicode MS" w:hAnsi="Arial"/>
                <w:color w:val="000000"/>
              </w:rPr>
            </w:pPr>
            <w:r w:rsidRPr="00D82A73">
              <w:rPr>
                <w:rFonts w:ascii="Arial" w:eastAsia="Arial Unicode MS" w:hAnsi="Arial"/>
                <w:color w:val="000000"/>
              </w:rPr>
              <w:t>Ett svarsalternativ(Answer</w:t>
            </w:r>
            <w:r w:rsidR="00A81937" w:rsidRPr="00D82A73">
              <w:rPr>
                <w:rFonts w:ascii="Arial" w:eastAsia="Arial Unicode MS" w:hAnsi="Arial"/>
                <w:color w:val="000000"/>
              </w:rPr>
              <w:t>Alternative</w:t>
            </w:r>
            <w:r w:rsidRPr="00D82A73">
              <w:rPr>
                <w:rFonts w:ascii="Arial" w:eastAsia="Arial Unicode MS" w:hAnsi="Arial"/>
                <w:color w:val="000000"/>
              </w:rPr>
              <w:t>) har en formulärfråga (Question)</w:t>
            </w:r>
          </w:p>
        </w:tc>
        <w:tc>
          <w:tcPr>
            <w:tcW w:w="7880" w:type="dxa"/>
            <w:gridSpan w:val="6"/>
          </w:tcPr>
          <w:p w14:paraId="3E9A472F" w14:textId="77777777" w:rsidR="00F963D1" w:rsidRPr="00D82A73" w:rsidRDefault="00F963D1" w:rsidP="00F963D1">
            <w:pPr>
              <w:rPr>
                <w:rFonts w:ascii="Arial" w:eastAsia="Arial Unicode MS" w:hAnsi="Arial"/>
                <w:color w:val="000000"/>
              </w:rPr>
            </w:pPr>
          </w:p>
        </w:tc>
      </w:tr>
      <w:tr w:rsidR="0005768E" w:rsidRPr="00D82A73" w14:paraId="7EE719EA" w14:textId="77777777" w:rsidTr="00F963D1">
        <w:trPr>
          <w:gridBefore w:val="1"/>
          <w:wBefore w:w="15" w:type="dxa"/>
          <w:trHeight w:val="217"/>
        </w:trPr>
        <w:tc>
          <w:tcPr>
            <w:tcW w:w="7080" w:type="dxa"/>
            <w:gridSpan w:val="3"/>
          </w:tcPr>
          <w:p w14:paraId="69F70AE3" w14:textId="503060E6" w:rsidR="0005768E" w:rsidRPr="00D82A73" w:rsidRDefault="0005768E" w:rsidP="00F963D1">
            <w:pPr>
              <w:rPr>
                <w:rFonts w:ascii="Arial" w:eastAsia="Arial Unicode MS" w:hAnsi="Arial"/>
                <w:color w:val="000000"/>
              </w:rPr>
            </w:pPr>
          </w:p>
        </w:tc>
        <w:tc>
          <w:tcPr>
            <w:tcW w:w="7880" w:type="dxa"/>
            <w:gridSpan w:val="6"/>
          </w:tcPr>
          <w:p w14:paraId="45699788" w14:textId="77777777" w:rsidR="0005768E" w:rsidRPr="00D82A73" w:rsidRDefault="0005768E" w:rsidP="00F963D1">
            <w:pPr>
              <w:rPr>
                <w:rFonts w:ascii="Arial" w:eastAsia="Arial Unicode MS" w:hAnsi="Arial"/>
                <w:color w:val="000000"/>
              </w:rPr>
            </w:pPr>
          </w:p>
        </w:tc>
      </w:tr>
    </w:tbl>
    <w:p w14:paraId="6A7BA515" w14:textId="77777777" w:rsidR="00F963D1" w:rsidRPr="00D82A73" w:rsidRDefault="00F963D1" w:rsidP="004D270F">
      <w:pPr>
        <w:pStyle w:val="Rubrik3"/>
        <w:numPr>
          <w:ilvl w:val="0"/>
          <w:numId w:val="0"/>
        </w:numPr>
        <w:rPr>
          <w:i/>
        </w:rPr>
      </w:pPr>
    </w:p>
    <w:p w14:paraId="24790633" w14:textId="77777777" w:rsidR="00F963D1" w:rsidRPr="00D82A73" w:rsidRDefault="00F963D1" w:rsidP="00807514">
      <w:pPr>
        <w:pStyle w:val="Rubrik3"/>
        <w:keepLines w:val="0"/>
        <w:numPr>
          <w:ilvl w:val="2"/>
          <w:numId w:val="24"/>
        </w:numPr>
        <w:spacing w:before="240" w:after="60" w:line="240" w:lineRule="auto"/>
        <w:ind w:left="1134" w:hanging="1134"/>
        <w:rPr>
          <w:i/>
        </w:rPr>
      </w:pPr>
      <w:r w:rsidRPr="00D82A73">
        <w:rPr>
          <w:i/>
        </w:rPr>
        <w:br w:type="page"/>
      </w:r>
      <w:bookmarkStart w:id="136" w:name="_Toc193243786"/>
      <w:bookmarkStart w:id="137" w:name="_Toc220986037"/>
      <w:bookmarkStart w:id="138" w:name="_Toc259358481"/>
      <w:r w:rsidRPr="00D82A73">
        <w:rPr>
          <w:i/>
        </w:rPr>
        <w:lastRenderedPageBreak/>
        <w:t>Klass Svar (Answer)</w:t>
      </w:r>
      <w:bookmarkEnd w:id="136"/>
      <w:bookmarkEnd w:id="137"/>
      <w:bookmarkEnd w:id="138"/>
    </w:p>
    <w:p w14:paraId="51EF97C3" w14:textId="77777777" w:rsidR="00F963D1" w:rsidRPr="00D82A73" w:rsidRDefault="00F963D1" w:rsidP="00F963D1">
      <w:pPr>
        <w:rPr>
          <w:i/>
        </w:rPr>
      </w:pPr>
      <w:r w:rsidRPr="00D82A73">
        <w:t xml:space="preserve">Objektet innehåller patientens/användarens svar på en fråga. </w:t>
      </w:r>
      <w:r w:rsidRPr="00D82A73">
        <w:rPr>
          <w:i/>
        </w:rPr>
        <w:t xml:space="preserve"> </w:t>
      </w:r>
    </w:p>
    <w:p w14:paraId="6F9DE762"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0C142826" w14:textId="77777777" w:rsidTr="00F963D1">
        <w:trPr>
          <w:cantSplit/>
          <w:trHeight w:val="376"/>
        </w:trPr>
        <w:tc>
          <w:tcPr>
            <w:tcW w:w="2545" w:type="dxa"/>
            <w:gridSpan w:val="2"/>
            <w:vMerge w:val="restart"/>
            <w:shd w:val="pct25" w:color="auto" w:fill="auto"/>
          </w:tcPr>
          <w:p w14:paraId="17C288C0"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1D04E1D4" w14:textId="77777777" w:rsidR="00F963D1" w:rsidRPr="00D82A73" w:rsidRDefault="00F963D1" w:rsidP="00F963D1">
            <w:r w:rsidRPr="00D82A73">
              <w:t>Beskrivning</w:t>
            </w:r>
          </w:p>
        </w:tc>
        <w:tc>
          <w:tcPr>
            <w:tcW w:w="1140" w:type="dxa"/>
            <w:vMerge w:val="restart"/>
            <w:shd w:val="pct25" w:color="auto" w:fill="auto"/>
          </w:tcPr>
          <w:p w14:paraId="5F583EB5"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576A8489" w14:textId="77777777" w:rsidR="00F963D1" w:rsidRPr="00D82A73" w:rsidRDefault="00F963D1" w:rsidP="00F963D1">
            <w:r w:rsidRPr="00D82A73">
              <w:t>Mult</w:t>
            </w:r>
          </w:p>
        </w:tc>
        <w:tc>
          <w:tcPr>
            <w:tcW w:w="1800" w:type="dxa"/>
            <w:vMerge w:val="restart"/>
            <w:shd w:val="pct25" w:color="auto" w:fill="auto"/>
          </w:tcPr>
          <w:p w14:paraId="2C6B735B"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31354001"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62E526F3"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61E917DE" w14:textId="77777777" w:rsidTr="00F963D1">
        <w:trPr>
          <w:cantSplit/>
          <w:trHeight w:val="375"/>
        </w:trPr>
        <w:tc>
          <w:tcPr>
            <w:tcW w:w="2545" w:type="dxa"/>
            <w:gridSpan w:val="2"/>
            <w:vMerge/>
            <w:shd w:val="pct25" w:color="auto" w:fill="auto"/>
          </w:tcPr>
          <w:p w14:paraId="7C54F48C" w14:textId="77777777" w:rsidR="00F963D1" w:rsidRPr="00D82A73" w:rsidRDefault="00F963D1" w:rsidP="00F963D1"/>
        </w:tc>
        <w:tc>
          <w:tcPr>
            <w:tcW w:w="3410" w:type="dxa"/>
            <w:vMerge/>
            <w:shd w:val="pct25" w:color="auto" w:fill="auto"/>
          </w:tcPr>
          <w:p w14:paraId="62368848" w14:textId="77777777" w:rsidR="00F963D1" w:rsidRPr="00D82A73" w:rsidRDefault="00F963D1" w:rsidP="00F963D1"/>
        </w:tc>
        <w:tc>
          <w:tcPr>
            <w:tcW w:w="1140" w:type="dxa"/>
            <w:vMerge/>
            <w:shd w:val="pct25" w:color="auto" w:fill="auto"/>
          </w:tcPr>
          <w:p w14:paraId="611721DF" w14:textId="77777777" w:rsidR="00F963D1" w:rsidRPr="00D82A73" w:rsidRDefault="00F963D1" w:rsidP="00F963D1"/>
        </w:tc>
        <w:tc>
          <w:tcPr>
            <w:tcW w:w="720" w:type="dxa"/>
            <w:vMerge/>
            <w:shd w:val="pct25" w:color="auto" w:fill="auto"/>
          </w:tcPr>
          <w:p w14:paraId="4F7B618B" w14:textId="77777777" w:rsidR="00F963D1" w:rsidRPr="00D82A73" w:rsidRDefault="00F963D1" w:rsidP="00F963D1"/>
        </w:tc>
        <w:tc>
          <w:tcPr>
            <w:tcW w:w="1800" w:type="dxa"/>
            <w:vMerge/>
            <w:shd w:val="pct25" w:color="auto" w:fill="auto"/>
          </w:tcPr>
          <w:p w14:paraId="4B5A0329" w14:textId="77777777" w:rsidR="00F963D1" w:rsidRPr="00D82A73" w:rsidRDefault="00F963D1" w:rsidP="00F963D1"/>
        </w:tc>
        <w:tc>
          <w:tcPr>
            <w:tcW w:w="1920" w:type="dxa"/>
            <w:vMerge/>
            <w:shd w:val="pct25" w:color="auto" w:fill="auto"/>
          </w:tcPr>
          <w:p w14:paraId="57382ACA" w14:textId="77777777" w:rsidR="00F963D1" w:rsidRPr="00D82A73" w:rsidRDefault="00F963D1" w:rsidP="00F963D1"/>
        </w:tc>
        <w:tc>
          <w:tcPr>
            <w:tcW w:w="1200" w:type="dxa"/>
            <w:tcBorders>
              <w:bottom w:val="single" w:sz="4" w:space="0" w:color="auto"/>
            </w:tcBorders>
            <w:shd w:val="pct25" w:color="auto" w:fill="auto"/>
          </w:tcPr>
          <w:p w14:paraId="20CE5AA1"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2777A4C3"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33F89140" w14:textId="77777777" w:rsidR="00F963D1" w:rsidRPr="00D82A73" w:rsidRDefault="00F963D1" w:rsidP="00F963D1">
            <w:pPr>
              <w:rPr>
                <w:rFonts w:eastAsia="Arial Unicode MS"/>
              </w:rPr>
            </w:pPr>
          </w:p>
        </w:tc>
      </w:tr>
      <w:tr w:rsidR="00F963D1" w:rsidRPr="00D82A73" w14:paraId="60E75BEA" w14:textId="77777777" w:rsidTr="00F963D1">
        <w:trPr>
          <w:trHeight w:val="217"/>
        </w:trPr>
        <w:tc>
          <w:tcPr>
            <w:tcW w:w="2545" w:type="dxa"/>
            <w:gridSpan w:val="2"/>
          </w:tcPr>
          <w:p w14:paraId="464594C3" w14:textId="77777777" w:rsidR="00F963D1" w:rsidRPr="00D82A73" w:rsidRDefault="00F963D1" w:rsidP="00F963D1">
            <w:pPr>
              <w:rPr>
                <w:rFonts w:eastAsia="Arial Unicode MS"/>
              </w:rPr>
            </w:pPr>
            <w:r w:rsidRPr="00D82A73">
              <w:rPr>
                <w:rFonts w:eastAsia="Arial Unicode MS"/>
              </w:rPr>
              <w:t>(Value)</w:t>
            </w:r>
          </w:p>
        </w:tc>
        <w:tc>
          <w:tcPr>
            <w:tcW w:w="3410" w:type="dxa"/>
          </w:tcPr>
          <w:p w14:paraId="7668D301" w14:textId="6760F3A1" w:rsidR="00F963D1" w:rsidRPr="00D82A73" w:rsidRDefault="00F963D1" w:rsidP="0056452B">
            <w:pPr>
              <w:rPr>
                <w:rFonts w:eastAsia="Arial Unicode MS"/>
              </w:rPr>
            </w:pPr>
            <w:r w:rsidRPr="00D82A73">
              <w:rPr>
                <w:rFonts w:eastAsia="Arial Unicode MS"/>
              </w:rPr>
              <w:t>Patientens/användarens svar.</w:t>
            </w:r>
          </w:p>
        </w:tc>
        <w:tc>
          <w:tcPr>
            <w:tcW w:w="1140" w:type="dxa"/>
          </w:tcPr>
          <w:p w14:paraId="2E73C939" w14:textId="77777777" w:rsidR="00F963D1" w:rsidRPr="00D82A73" w:rsidRDefault="00F963D1" w:rsidP="00F963D1">
            <w:pPr>
              <w:rPr>
                <w:rFonts w:eastAsia="Arial Unicode MS"/>
              </w:rPr>
            </w:pPr>
            <w:r w:rsidRPr="00D82A73">
              <w:rPr>
                <w:rFonts w:eastAsia="Arial Unicode MS"/>
              </w:rPr>
              <w:t>ANY</w:t>
            </w:r>
          </w:p>
        </w:tc>
        <w:tc>
          <w:tcPr>
            <w:tcW w:w="720" w:type="dxa"/>
          </w:tcPr>
          <w:p w14:paraId="2AFB4CED"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05C2E2F0" w14:textId="77777777" w:rsidR="00F963D1" w:rsidRPr="00D82A73" w:rsidRDefault="00F963D1" w:rsidP="00F963D1">
            <w:pPr>
              <w:rPr>
                <w:rFonts w:eastAsia="Arial Unicode MS"/>
              </w:rPr>
            </w:pPr>
          </w:p>
        </w:tc>
        <w:tc>
          <w:tcPr>
            <w:tcW w:w="1920" w:type="dxa"/>
          </w:tcPr>
          <w:p w14:paraId="2088C591" w14:textId="77777777" w:rsidR="00F963D1" w:rsidRPr="00D82A73" w:rsidRDefault="00F963D1" w:rsidP="00F963D1">
            <w:pPr>
              <w:rPr>
                <w:rFonts w:ascii="Arial" w:eastAsia="Arial Unicode MS" w:hAnsi="Arial"/>
              </w:rPr>
            </w:pPr>
          </w:p>
        </w:tc>
        <w:tc>
          <w:tcPr>
            <w:tcW w:w="1200" w:type="dxa"/>
            <w:shd w:val="clear" w:color="auto" w:fill="auto"/>
          </w:tcPr>
          <w:p w14:paraId="3A0FFDE1" w14:textId="77777777" w:rsidR="00F963D1" w:rsidRPr="00D82A73" w:rsidRDefault="00F963D1" w:rsidP="00F963D1">
            <w:pPr>
              <w:rPr>
                <w:rFonts w:ascii="Arial" w:eastAsia="Arial Unicode MS" w:hAnsi="Arial"/>
              </w:rPr>
            </w:pPr>
          </w:p>
        </w:tc>
        <w:tc>
          <w:tcPr>
            <w:tcW w:w="1080" w:type="dxa"/>
            <w:shd w:val="clear" w:color="auto" w:fill="auto"/>
          </w:tcPr>
          <w:p w14:paraId="128B6F0B" w14:textId="77777777" w:rsidR="00F963D1" w:rsidRPr="00D82A73" w:rsidRDefault="00F963D1" w:rsidP="00F963D1">
            <w:pPr>
              <w:rPr>
                <w:rFonts w:ascii="Arial" w:eastAsia="Arial Unicode MS" w:hAnsi="Arial"/>
              </w:rPr>
            </w:pPr>
          </w:p>
        </w:tc>
        <w:tc>
          <w:tcPr>
            <w:tcW w:w="1160" w:type="dxa"/>
            <w:shd w:val="clear" w:color="auto" w:fill="auto"/>
          </w:tcPr>
          <w:p w14:paraId="0A2FA55B" w14:textId="77777777" w:rsidR="00F963D1" w:rsidRPr="00D82A73" w:rsidRDefault="00F963D1" w:rsidP="00F963D1">
            <w:pPr>
              <w:rPr>
                <w:rFonts w:ascii="Arial" w:eastAsia="Arial Unicode MS" w:hAnsi="Arial"/>
              </w:rPr>
            </w:pPr>
          </w:p>
        </w:tc>
      </w:tr>
      <w:tr w:rsidR="00F963D1" w:rsidRPr="00D82A73" w14:paraId="334D3EB3" w14:textId="77777777" w:rsidTr="00F963D1">
        <w:trPr>
          <w:trHeight w:val="217"/>
        </w:trPr>
        <w:tc>
          <w:tcPr>
            <w:tcW w:w="2545" w:type="dxa"/>
            <w:gridSpan w:val="2"/>
          </w:tcPr>
          <w:p w14:paraId="26BE0144" w14:textId="77777777" w:rsidR="00F963D1" w:rsidRPr="00D82A73" w:rsidRDefault="00F963D1" w:rsidP="00F963D1">
            <w:pPr>
              <w:rPr>
                <w:rFonts w:eastAsia="Arial Unicode MS"/>
              </w:rPr>
            </w:pPr>
            <w:r w:rsidRPr="00D82A73">
              <w:rPr>
                <w:rFonts w:eastAsia="Arial Unicode MS"/>
              </w:rPr>
              <w:t>(ValueID)</w:t>
            </w:r>
          </w:p>
        </w:tc>
        <w:tc>
          <w:tcPr>
            <w:tcW w:w="3410" w:type="dxa"/>
          </w:tcPr>
          <w:p w14:paraId="62435EB3" w14:textId="77777777" w:rsidR="00F963D1" w:rsidRPr="00D82A73" w:rsidRDefault="00F963D1" w:rsidP="00F963D1">
            <w:pPr>
              <w:rPr>
                <w:rFonts w:eastAsia="Arial Unicode MS"/>
              </w:rPr>
            </w:pPr>
            <w:r w:rsidRPr="00D82A73">
              <w:rPr>
                <w:rFonts w:eastAsia="Arial Unicode MS"/>
              </w:rPr>
              <w:t>ID på frågan</w:t>
            </w:r>
          </w:p>
        </w:tc>
        <w:tc>
          <w:tcPr>
            <w:tcW w:w="1140" w:type="dxa"/>
          </w:tcPr>
          <w:p w14:paraId="4D94E06E" w14:textId="77777777" w:rsidR="00F963D1" w:rsidRPr="00D82A73" w:rsidRDefault="00F963D1" w:rsidP="00F963D1">
            <w:pPr>
              <w:rPr>
                <w:rFonts w:eastAsia="Arial Unicode MS"/>
              </w:rPr>
            </w:pPr>
            <w:r w:rsidRPr="00D82A73">
              <w:rPr>
                <w:rFonts w:eastAsia="Arial Unicode MS"/>
              </w:rPr>
              <w:t>II</w:t>
            </w:r>
          </w:p>
        </w:tc>
        <w:tc>
          <w:tcPr>
            <w:tcW w:w="720" w:type="dxa"/>
          </w:tcPr>
          <w:p w14:paraId="6372A8E9"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40C6E164" w14:textId="77777777" w:rsidR="00F963D1" w:rsidRPr="00D82A73" w:rsidRDefault="00F963D1" w:rsidP="00F963D1">
            <w:pPr>
              <w:rPr>
                <w:rFonts w:eastAsia="Arial Unicode MS"/>
              </w:rPr>
            </w:pPr>
          </w:p>
        </w:tc>
        <w:tc>
          <w:tcPr>
            <w:tcW w:w="1920" w:type="dxa"/>
          </w:tcPr>
          <w:p w14:paraId="28C17EA3" w14:textId="77777777" w:rsidR="00F963D1" w:rsidRPr="00D82A73" w:rsidRDefault="00F963D1" w:rsidP="00F963D1">
            <w:pPr>
              <w:rPr>
                <w:rFonts w:ascii="Arial" w:eastAsia="Arial Unicode MS" w:hAnsi="Arial"/>
              </w:rPr>
            </w:pPr>
          </w:p>
        </w:tc>
        <w:tc>
          <w:tcPr>
            <w:tcW w:w="1200" w:type="dxa"/>
            <w:shd w:val="clear" w:color="auto" w:fill="auto"/>
          </w:tcPr>
          <w:p w14:paraId="22240DBB" w14:textId="77777777" w:rsidR="00F963D1" w:rsidRPr="00D82A73" w:rsidRDefault="00F963D1" w:rsidP="00F963D1">
            <w:pPr>
              <w:rPr>
                <w:rFonts w:ascii="Arial" w:eastAsia="Arial Unicode MS" w:hAnsi="Arial"/>
              </w:rPr>
            </w:pPr>
          </w:p>
        </w:tc>
        <w:tc>
          <w:tcPr>
            <w:tcW w:w="1080" w:type="dxa"/>
            <w:shd w:val="clear" w:color="auto" w:fill="auto"/>
          </w:tcPr>
          <w:p w14:paraId="5C2F8298" w14:textId="77777777" w:rsidR="00F963D1" w:rsidRPr="00D82A73" w:rsidRDefault="00F963D1" w:rsidP="00F963D1">
            <w:pPr>
              <w:rPr>
                <w:rFonts w:ascii="Arial" w:eastAsia="Arial Unicode MS" w:hAnsi="Arial"/>
              </w:rPr>
            </w:pPr>
          </w:p>
        </w:tc>
        <w:tc>
          <w:tcPr>
            <w:tcW w:w="1160" w:type="dxa"/>
            <w:shd w:val="clear" w:color="auto" w:fill="auto"/>
          </w:tcPr>
          <w:p w14:paraId="25B1DBE2" w14:textId="77777777" w:rsidR="00F963D1" w:rsidRPr="00D82A73" w:rsidRDefault="00F963D1" w:rsidP="00F963D1">
            <w:pPr>
              <w:rPr>
                <w:rFonts w:ascii="Arial" w:eastAsia="Arial Unicode MS" w:hAnsi="Arial"/>
              </w:rPr>
            </w:pPr>
          </w:p>
        </w:tc>
      </w:tr>
      <w:tr w:rsidR="00F963D1" w:rsidRPr="00D82A73" w14:paraId="59F7D021" w14:textId="77777777" w:rsidTr="00F963D1">
        <w:trPr>
          <w:trHeight w:val="217"/>
        </w:trPr>
        <w:tc>
          <w:tcPr>
            <w:tcW w:w="2545" w:type="dxa"/>
            <w:gridSpan w:val="2"/>
          </w:tcPr>
          <w:p w14:paraId="356B2B73" w14:textId="77777777" w:rsidR="00F963D1" w:rsidRPr="00D82A73" w:rsidRDefault="00F963D1" w:rsidP="00F963D1">
            <w:pPr>
              <w:rPr>
                <w:rFonts w:eastAsia="Arial Unicode MS"/>
              </w:rPr>
            </w:pPr>
            <w:r w:rsidRPr="00D82A73">
              <w:rPr>
                <w:rFonts w:eastAsia="Arial Unicode MS"/>
              </w:rPr>
              <w:t>Statuskod/id</w:t>
            </w:r>
          </w:p>
          <w:p w14:paraId="6B6EAD1F" w14:textId="77777777" w:rsidR="00F963D1" w:rsidRPr="00D82A73" w:rsidRDefault="00F963D1" w:rsidP="00F963D1">
            <w:pPr>
              <w:rPr>
                <w:rFonts w:eastAsia="Arial Unicode MS"/>
              </w:rPr>
            </w:pPr>
            <w:r w:rsidRPr="00D82A73">
              <w:rPr>
                <w:rFonts w:eastAsia="Arial Unicode MS"/>
              </w:rPr>
              <w:t>(Status/id)</w:t>
            </w:r>
          </w:p>
        </w:tc>
        <w:tc>
          <w:tcPr>
            <w:tcW w:w="3410" w:type="dxa"/>
          </w:tcPr>
          <w:p w14:paraId="0FF47002" w14:textId="46B34B6A" w:rsidR="00F963D1" w:rsidRPr="00D82A73" w:rsidRDefault="0056452B" w:rsidP="00F963D1">
            <w:pPr>
              <w:rPr>
                <w:rFonts w:eastAsia="Arial Unicode MS"/>
              </w:rPr>
            </w:pPr>
            <w:r w:rsidRPr="00D82A73">
              <w:rPr>
                <w:rFonts w:eastAsia="Arial Unicode MS"/>
              </w:rPr>
              <w:t>Koppling till klass för statusk</w:t>
            </w:r>
            <w:r w:rsidR="00F963D1" w:rsidRPr="00D82A73">
              <w:rPr>
                <w:rFonts w:eastAsia="Arial Unicode MS"/>
              </w:rPr>
              <w:t>od.</w:t>
            </w:r>
          </w:p>
        </w:tc>
        <w:tc>
          <w:tcPr>
            <w:tcW w:w="1140" w:type="dxa"/>
          </w:tcPr>
          <w:p w14:paraId="2F79A603" w14:textId="77777777" w:rsidR="00F963D1" w:rsidRPr="00D82A73" w:rsidRDefault="00F963D1" w:rsidP="00F963D1">
            <w:pPr>
              <w:rPr>
                <w:rFonts w:eastAsia="Arial Unicode MS"/>
              </w:rPr>
            </w:pPr>
            <w:r w:rsidRPr="00D82A73">
              <w:rPr>
                <w:rFonts w:eastAsia="Arial Unicode MS"/>
              </w:rPr>
              <w:t>II</w:t>
            </w:r>
          </w:p>
        </w:tc>
        <w:tc>
          <w:tcPr>
            <w:tcW w:w="720" w:type="dxa"/>
          </w:tcPr>
          <w:p w14:paraId="68E29E26"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58DA0892" w14:textId="77777777" w:rsidR="00F963D1" w:rsidRPr="00D82A73" w:rsidRDefault="00F963D1" w:rsidP="00F963D1">
            <w:pPr>
              <w:rPr>
                <w:rFonts w:eastAsia="Arial Unicode MS"/>
              </w:rPr>
            </w:pPr>
            <w:r w:rsidRPr="00D82A73">
              <w:rPr>
                <w:rFonts w:eastAsia="Arial Unicode MS"/>
              </w:rPr>
              <w:t>Länk till objekt</w:t>
            </w:r>
          </w:p>
        </w:tc>
        <w:tc>
          <w:tcPr>
            <w:tcW w:w="1920" w:type="dxa"/>
          </w:tcPr>
          <w:p w14:paraId="3F87B10A" w14:textId="77777777" w:rsidR="00F963D1" w:rsidRPr="00D82A73" w:rsidRDefault="00F963D1" w:rsidP="00F963D1">
            <w:pPr>
              <w:rPr>
                <w:rFonts w:ascii="Arial" w:eastAsia="Arial Unicode MS" w:hAnsi="Arial"/>
              </w:rPr>
            </w:pPr>
          </w:p>
        </w:tc>
        <w:tc>
          <w:tcPr>
            <w:tcW w:w="1200" w:type="dxa"/>
            <w:shd w:val="clear" w:color="auto" w:fill="auto"/>
          </w:tcPr>
          <w:p w14:paraId="539FAAF7" w14:textId="77777777" w:rsidR="00F963D1" w:rsidRPr="00D82A73" w:rsidRDefault="00F963D1" w:rsidP="00F963D1">
            <w:pPr>
              <w:rPr>
                <w:rFonts w:ascii="Arial" w:eastAsia="Arial Unicode MS" w:hAnsi="Arial"/>
              </w:rPr>
            </w:pPr>
          </w:p>
        </w:tc>
        <w:tc>
          <w:tcPr>
            <w:tcW w:w="1080" w:type="dxa"/>
            <w:shd w:val="clear" w:color="auto" w:fill="auto"/>
          </w:tcPr>
          <w:p w14:paraId="2F6EB9DF" w14:textId="77777777" w:rsidR="00F963D1" w:rsidRPr="00D82A73" w:rsidRDefault="00F963D1" w:rsidP="00F963D1">
            <w:pPr>
              <w:rPr>
                <w:rFonts w:ascii="Arial" w:eastAsia="Arial Unicode MS" w:hAnsi="Arial"/>
              </w:rPr>
            </w:pPr>
          </w:p>
        </w:tc>
        <w:tc>
          <w:tcPr>
            <w:tcW w:w="1160" w:type="dxa"/>
            <w:shd w:val="clear" w:color="auto" w:fill="auto"/>
          </w:tcPr>
          <w:p w14:paraId="45DD6851" w14:textId="77777777" w:rsidR="00F963D1" w:rsidRPr="00D82A73" w:rsidRDefault="00F963D1" w:rsidP="00F963D1">
            <w:pPr>
              <w:rPr>
                <w:rFonts w:ascii="Arial" w:eastAsia="Arial Unicode MS" w:hAnsi="Arial"/>
              </w:rPr>
            </w:pPr>
          </w:p>
        </w:tc>
      </w:tr>
      <w:tr w:rsidR="00F963D1" w:rsidRPr="00D82A73" w14:paraId="6A90CA05" w14:textId="77777777" w:rsidTr="00F963D1">
        <w:trPr>
          <w:trHeight w:val="217"/>
        </w:trPr>
        <w:tc>
          <w:tcPr>
            <w:tcW w:w="2545" w:type="dxa"/>
            <w:gridSpan w:val="2"/>
          </w:tcPr>
          <w:p w14:paraId="12F860A0" w14:textId="77777777" w:rsidR="00F963D1" w:rsidRPr="00D82A73" w:rsidRDefault="00F963D1" w:rsidP="00F963D1">
            <w:pPr>
              <w:rPr>
                <w:rFonts w:eastAsia="Arial Unicode MS"/>
              </w:rPr>
            </w:pPr>
          </w:p>
        </w:tc>
        <w:tc>
          <w:tcPr>
            <w:tcW w:w="3410" w:type="dxa"/>
          </w:tcPr>
          <w:p w14:paraId="5D9F9D69" w14:textId="77777777" w:rsidR="00F963D1" w:rsidRPr="00D82A73" w:rsidRDefault="00F963D1" w:rsidP="00F963D1">
            <w:pPr>
              <w:rPr>
                <w:rFonts w:eastAsia="Arial Unicode MS"/>
              </w:rPr>
            </w:pPr>
          </w:p>
        </w:tc>
        <w:tc>
          <w:tcPr>
            <w:tcW w:w="1140" w:type="dxa"/>
          </w:tcPr>
          <w:p w14:paraId="4F66A354" w14:textId="77777777" w:rsidR="00F963D1" w:rsidRPr="00D82A73" w:rsidRDefault="00F963D1" w:rsidP="00F963D1">
            <w:pPr>
              <w:rPr>
                <w:rFonts w:eastAsia="Arial Unicode MS"/>
              </w:rPr>
            </w:pPr>
          </w:p>
        </w:tc>
        <w:tc>
          <w:tcPr>
            <w:tcW w:w="720" w:type="dxa"/>
          </w:tcPr>
          <w:p w14:paraId="2F94B3B8" w14:textId="77777777" w:rsidR="00F963D1" w:rsidRPr="00D82A73" w:rsidRDefault="00F963D1" w:rsidP="00F963D1">
            <w:pPr>
              <w:rPr>
                <w:rFonts w:eastAsia="Arial Unicode MS"/>
              </w:rPr>
            </w:pPr>
          </w:p>
        </w:tc>
        <w:tc>
          <w:tcPr>
            <w:tcW w:w="1800" w:type="dxa"/>
          </w:tcPr>
          <w:p w14:paraId="76BF6A63" w14:textId="77777777" w:rsidR="00F963D1" w:rsidRPr="00D82A73" w:rsidRDefault="00F963D1" w:rsidP="00F963D1">
            <w:pPr>
              <w:rPr>
                <w:rFonts w:eastAsia="Arial Unicode MS"/>
              </w:rPr>
            </w:pPr>
          </w:p>
        </w:tc>
        <w:tc>
          <w:tcPr>
            <w:tcW w:w="1920" w:type="dxa"/>
          </w:tcPr>
          <w:p w14:paraId="28616249" w14:textId="77777777" w:rsidR="00F963D1" w:rsidRPr="00D82A73" w:rsidRDefault="00F963D1" w:rsidP="00F963D1">
            <w:pPr>
              <w:rPr>
                <w:rFonts w:ascii="Arial" w:eastAsia="Arial Unicode MS" w:hAnsi="Arial"/>
              </w:rPr>
            </w:pPr>
          </w:p>
        </w:tc>
        <w:tc>
          <w:tcPr>
            <w:tcW w:w="1200" w:type="dxa"/>
            <w:shd w:val="clear" w:color="auto" w:fill="auto"/>
          </w:tcPr>
          <w:p w14:paraId="3B0449FC" w14:textId="77777777" w:rsidR="00F963D1" w:rsidRPr="00D82A73" w:rsidRDefault="00F963D1" w:rsidP="00F963D1">
            <w:pPr>
              <w:rPr>
                <w:rFonts w:ascii="Arial" w:eastAsia="Arial Unicode MS" w:hAnsi="Arial"/>
              </w:rPr>
            </w:pPr>
          </w:p>
        </w:tc>
        <w:tc>
          <w:tcPr>
            <w:tcW w:w="1080" w:type="dxa"/>
            <w:shd w:val="clear" w:color="auto" w:fill="auto"/>
          </w:tcPr>
          <w:p w14:paraId="2E971C9E" w14:textId="77777777" w:rsidR="00F963D1" w:rsidRPr="00D82A73" w:rsidRDefault="00F963D1" w:rsidP="00F963D1">
            <w:pPr>
              <w:rPr>
                <w:rFonts w:ascii="Arial" w:eastAsia="Arial Unicode MS" w:hAnsi="Arial"/>
              </w:rPr>
            </w:pPr>
          </w:p>
        </w:tc>
        <w:tc>
          <w:tcPr>
            <w:tcW w:w="1160" w:type="dxa"/>
            <w:shd w:val="clear" w:color="auto" w:fill="auto"/>
          </w:tcPr>
          <w:p w14:paraId="7631AB97" w14:textId="77777777" w:rsidR="00F963D1" w:rsidRPr="00D82A73" w:rsidRDefault="00F963D1" w:rsidP="00F963D1">
            <w:pPr>
              <w:rPr>
                <w:rFonts w:ascii="Arial" w:eastAsia="Arial Unicode MS" w:hAnsi="Arial"/>
              </w:rPr>
            </w:pPr>
          </w:p>
        </w:tc>
      </w:tr>
      <w:tr w:rsidR="00F963D1" w:rsidRPr="00D82A73" w14:paraId="380F5EDD" w14:textId="77777777" w:rsidTr="00F963D1">
        <w:trPr>
          <w:gridBefore w:val="1"/>
          <w:wBefore w:w="15" w:type="dxa"/>
          <w:trHeight w:val="217"/>
        </w:trPr>
        <w:tc>
          <w:tcPr>
            <w:tcW w:w="7080" w:type="dxa"/>
            <w:gridSpan w:val="3"/>
            <w:shd w:val="pct25" w:color="auto" w:fill="auto"/>
          </w:tcPr>
          <w:p w14:paraId="4FA31FEC" w14:textId="77777777" w:rsidR="00F963D1" w:rsidRPr="00D82A73" w:rsidRDefault="00F963D1" w:rsidP="00F963D1">
            <w:r w:rsidRPr="00D82A73">
              <w:t>Associationer</w:t>
            </w:r>
          </w:p>
        </w:tc>
        <w:tc>
          <w:tcPr>
            <w:tcW w:w="7880" w:type="dxa"/>
            <w:gridSpan w:val="6"/>
            <w:shd w:val="pct25" w:color="auto" w:fill="auto"/>
          </w:tcPr>
          <w:p w14:paraId="400C6F1C" w14:textId="77777777" w:rsidR="00F963D1" w:rsidRPr="00D82A73" w:rsidRDefault="00F963D1" w:rsidP="00F963D1">
            <w:pPr>
              <w:rPr>
                <w:rFonts w:eastAsia="Arial Unicode MS"/>
              </w:rPr>
            </w:pPr>
            <w:r w:rsidRPr="00D82A73">
              <w:t>Beslutsregel</w:t>
            </w:r>
          </w:p>
        </w:tc>
      </w:tr>
      <w:tr w:rsidR="00F963D1" w:rsidRPr="00D82A73" w14:paraId="5D94CE40" w14:textId="77777777" w:rsidTr="00F963D1">
        <w:trPr>
          <w:gridBefore w:val="1"/>
          <w:wBefore w:w="15" w:type="dxa"/>
          <w:trHeight w:val="217"/>
        </w:trPr>
        <w:tc>
          <w:tcPr>
            <w:tcW w:w="7080" w:type="dxa"/>
            <w:gridSpan w:val="3"/>
          </w:tcPr>
          <w:p w14:paraId="40B70805" w14:textId="77777777" w:rsidR="00F963D1" w:rsidRPr="00D82A73" w:rsidRDefault="00F963D1" w:rsidP="00F963D1">
            <w:pPr>
              <w:rPr>
                <w:rFonts w:ascii="Arial" w:eastAsia="Arial Unicode MS" w:hAnsi="Arial"/>
                <w:color w:val="000000"/>
              </w:rPr>
            </w:pPr>
            <w:r w:rsidRPr="00D82A73">
              <w:rPr>
                <w:rFonts w:ascii="Arial" w:eastAsia="Arial Unicode MS" w:hAnsi="Arial"/>
                <w:color w:val="000000"/>
              </w:rPr>
              <w:t>Ett svar(Answer) har en formulärfråga (Question)</w:t>
            </w:r>
          </w:p>
        </w:tc>
        <w:tc>
          <w:tcPr>
            <w:tcW w:w="7880" w:type="dxa"/>
            <w:gridSpan w:val="6"/>
          </w:tcPr>
          <w:p w14:paraId="48BB8973" w14:textId="77777777" w:rsidR="00F963D1" w:rsidRPr="00D82A73" w:rsidRDefault="00F963D1" w:rsidP="00F963D1">
            <w:pPr>
              <w:rPr>
                <w:rFonts w:ascii="Arial" w:eastAsia="Arial Unicode MS" w:hAnsi="Arial"/>
                <w:color w:val="000000"/>
              </w:rPr>
            </w:pPr>
          </w:p>
        </w:tc>
      </w:tr>
      <w:tr w:rsidR="00F963D1" w:rsidRPr="00D82A73" w14:paraId="6CEB3F3A" w14:textId="77777777" w:rsidTr="00F963D1">
        <w:trPr>
          <w:gridBefore w:val="1"/>
          <w:wBefore w:w="15" w:type="dxa"/>
          <w:trHeight w:val="217"/>
        </w:trPr>
        <w:tc>
          <w:tcPr>
            <w:tcW w:w="7080" w:type="dxa"/>
            <w:gridSpan w:val="3"/>
          </w:tcPr>
          <w:p w14:paraId="30B96669" w14:textId="4A5707BE" w:rsidR="00F963D1" w:rsidRPr="00D82A73" w:rsidRDefault="00F963D1" w:rsidP="00F963D1">
            <w:pPr>
              <w:rPr>
                <w:rFonts w:ascii="Arial" w:eastAsia="Arial Unicode MS" w:hAnsi="Arial"/>
                <w:color w:val="000000"/>
              </w:rPr>
            </w:pPr>
            <w:r w:rsidRPr="00D82A73">
              <w:rPr>
                <w:rFonts w:ascii="Arial" w:eastAsia="Arial Unicode MS" w:hAnsi="Arial"/>
                <w:color w:val="000000"/>
              </w:rPr>
              <w:t>Ett svar(</w:t>
            </w:r>
            <w:r w:rsidR="004D270F" w:rsidRPr="00D82A73">
              <w:rPr>
                <w:rFonts w:ascii="Arial" w:eastAsia="Arial Unicode MS" w:hAnsi="Arial"/>
                <w:color w:val="000000"/>
              </w:rPr>
              <w:t>Answer) har noll eller en status</w:t>
            </w:r>
            <w:r w:rsidRPr="00D82A73">
              <w:rPr>
                <w:rFonts w:ascii="Arial" w:eastAsia="Arial Unicode MS" w:hAnsi="Arial"/>
                <w:color w:val="000000"/>
              </w:rPr>
              <w:t>kod (Status)</w:t>
            </w:r>
          </w:p>
        </w:tc>
        <w:tc>
          <w:tcPr>
            <w:tcW w:w="7880" w:type="dxa"/>
            <w:gridSpan w:val="6"/>
          </w:tcPr>
          <w:p w14:paraId="539A98F8" w14:textId="77777777" w:rsidR="00F963D1" w:rsidRPr="00D82A73" w:rsidRDefault="00F963D1" w:rsidP="00F963D1">
            <w:pPr>
              <w:rPr>
                <w:rFonts w:ascii="Arial" w:eastAsia="Arial Unicode MS" w:hAnsi="Arial"/>
                <w:color w:val="000000"/>
              </w:rPr>
            </w:pPr>
          </w:p>
        </w:tc>
      </w:tr>
    </w:tbl>
    <w:p w14:paraId="17E58BCF" w14:textId="77777777" w:rsidR="00F963D1" w:rsidRPr="00D82A73" w:rsidRDefault="00F963D1" w:rsidP="00F963D1"/>
    <w:p w14:paraId="5C3141DD" w14:textId="77777777" w:rsidR="00F963D1" w:rsidRPr="00D82A73" w:rsidRDefault="00F963D1" w:rsidP="00F963D1"/>
    <w:p w14:paraId="68B8A7EE" w14:textId="77777777" w:rsidR="00F963D1" w:rsidRPr="00D82A73" w:rsidRDefault="00F963D1" w:rsidP="00F963D1"/>
    <w:p w14:paraId="0F0F3DD7" w14:textId="77777777" w:rsidR="00F963D1" w:rsidRPr="00D82A73" w:rsidRDefault="00F963D1" w:rsidP="00F963D1"/>
    <w:p w14:paraId="56C4158E" w14:textId="77777777" w:rsidR="00F963D1" w:rsidRPr="00D82A73" w:rsidRDefault="00F963D1" w:rsidP="00F963D1"/>
    <w:p w14:paraId="3B7BC81F" w14:textId="77777777" w:rsidR="00F963D1" w:rsidRPr="00D82A73" w:rsidRDefault="00F963D1" w:rsidP="00F963D1"/>
    <w:p w14:paraId="16B91772" w14:textId="77777777" w:rsidR="00F963D1" w:rsidRPr="00D82A73" w:rsidRDefault="00F963D1" w:rsidP="00F963D1"/>
    <w:p w14:paraId="55C51D25" w14:textId="77777777" w:rsidR="00F963D1" w:rsidRPr="00D82A73" w:rsidRDefault="00F963D1" w:rsidP="00F963D1"/>
    <w:p w14:paraId="05FBFF25" w14:textId="77777777" w:rsidR="00F963D1" w:rsidRPr="00D82A73" w:rsidRDefault="00F963D1" w:rsidP="00F963D1"/>
    <w:p w14:paraId="2F77D4BB" w14:textId="77777777" w:rsidR="00F963D1" w:rsidRPr="00D82A73" w:rsidRDefault="00F963D1" w:rsidP="00F963D1"/>
    <w:p w14:paraId="2328DCCE" w14:textId="77777777" w:rsidR="00F963D1" w:rsidRPr="00D82A73" w:rsidRDefault="00F963D1" w:rsidP="00F963D1"/>
    <w:p w14:paraId="3EAEC554" w14:textId="77777777" w:rsidR="003221CD" w:rsidRPr="00D82A73" w:rsidRDefault="003221CD">
      <w:pPr>
        <w:spacing w:line="240" w:lineRule="auto"/>
        <w:rPr>
          <w:rFonts w:eastAsia="Times New Roman"/>
          <w:bCs/>
          <w:i/>
          <w:sz w:val="24"/>
        </w:rPr>
      </w:pPr>
      <w:bookmarkStart w:id="139" w:name="_Toc193243787"/>
      <w:bookmarkStart w:id="140" w:name="_Toc220986038"/>
      <w:r w:rsidRPr="00D82A73">
        <w:rPr>
          <w:i/>
        </w:rPr>
        <w:br w:type="page"/>
      </w:r>
    </w:p>
    <w:p w14:paraId="71ABA0A0" w14:textId="51D4EABA" w:rsidR="00F963D1" w:rsidRPr="00D82A73" w:rsidRDefault="00F963D1" w:rsidP="00807514">
      <w:pPr>
        <w:pStyle w:val="Rubrik3"/>
        <w:keepLines w:val="0"/>
        <w:numPr>
          <w:ilvl w:val="2"/>
          <w:numId w:val="24"/>
        </w:numPr>
        <w:spacing w:before="240" w:after="60" w:line="240" w:lineRule="auto"/>
        <w:ind w:left="1134" w:hanging="1134"/>
        <w:rPr>
          <w:i/>
        </w:rPr>
      </w:pPr>
      <w:bookmarkStart w:id="141" w:name="_Toc259358482"/>
      <w:r w:rsidRPr="00D82A73">
        <w:rPr>
          <w:i/>
        </w:rPr>
        <w:lastRenderedPageBreak/>
        <w:t>Klass anropsbekräftelse (</w:t>
      </w:r>
      <w:r w:rsidR="003221CD" w:rsidRPr="00D82A73">
        <w:rPr>
          <w:i/>
        </w:rPr>
        <w:t>Answer</w:t>
      </w:r>
      <w:r w:rsidRPr="00D82A73">
        <w:rPr>
          <w:i/>
        </w:rPr>
        <w:t>Status)</w:t>
      </w:r>
      <w:bookmarkEnd w:id="139"/>
      <w:bookmarkEnd w:id="140"/>
      <w:bookmarkEnd w:id="141"/>
    </w:p>
    <w:p w14:paraId="603E1980" w14:textId="77777777" w:rsidR="00F963D1" w:rsidRPr="00D82A73" w:rsidRDefault="00F963D1" w:rsidP="00F963D1">
      <w:pPr>
        <w:rPr>
          <w:i/>
        </w:rPr>
      </w:pPr>
      <w:r w:rsidRPr="00D82A73">
        <w:t xml:space="preserve">Objekt innehåller statuskod och meddelande. </w:t>
      </w:r>
      <w:r w:rsidRPr="00D82A73">
        <w:rPr>
          <w:i/>
        </w:rPr>
        <w:t xml:space="preserve"> </w:t>
      </w:r>
    </w:p>
    <w:p w14:paraId="49653B9C"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163D4677" w14:textId="77777777" w:rsidTr="00F963D1">
        <w:trPr>
          <w:cantSplit/>
          <w:trHeight w:val="376"/>
        </w:trPr>
        <w:tc>
          <w:tcPr>
            <w:tcW w:w="2545" w:type="dxa"/>
            <w:gridSpan w:val="2"/>
            <w:vMerge w:val="restart"/>
            <w:shd w:val="pct25" w:color="auto" w:fill="auto"/>
          </w:tcPr>
          <w:p w14:paraId="4BACB007"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3AE9ED03" w14:textId="77777777" w:rsidR="00F963D1" w:rsidRPr="00D82A73" w:rsidRDefault="00F963D1" w:rsidP="00F963D1">
            <w:r w:rsidRPr="00D82A73">
              <w:t>Beskrivning</w:t>
            </w:r>
          </w:p>
        </w:tc>
        <w:tc>
          <w:tcPr>
            <w:tcW w:w="1140" w:type="dxa"/>
            <w:vMerge w:val="restart"/>
            <w:shd w:val="pct25" w:color="auto" w:fill="auto"/>
          </w:tcPr>
          <w:p w14:paraId="3B365838"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2EE324CD" w14:textId="77777777" w:rsidR="00F963D1" w:rsidRPr="00D82A73" w:rsidRDefault="00F963D1" w:rsidP="00F963D1">
            <w:r w:rsidRPr="00D82A73">
              <w:t>Mult</w:t>
            </w:r>
          </w:p>
        </w:tc>
        <w:tc>
          <w:tcPr>
            <w:tcW w:w="1800" w:type="dxa"/>
            <w:vMerge w:val="restart"/>
            <w:shd w:val="pct25" w:color="auto" w:fill="auto"/>
          </w:tcPr>
          <w:p w14:paraId="5B0798C0"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D7BD424"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2286537A"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67CA2BBA" w14:textId="77777777" w:rsidTr="00F963D1">
        <w:trPr>
          <w:cantSplit/>
          <w:trHeight w:val="375"/>
        </w:trPr>
        <w:tc>
          <w:tcPr>
            <w:tcW w:w="2545" w:type="dxa"/>
            <w:gridSpan w:val="2"/>
            <w:vMerge/>
            <w:shd w:val="pct25" w:color="auto" w:fill="auto"/>
          </w:tcPr>
          <w:p w14:paraId="47C50039" w14:textId="77777777" w:rsidR="00F963D1" w:rsidRPr="00D82A73" w:rsidRDefault="00F963D1" w:rsidP="00F963D1"/>
        </w:tc>
        <w:tc>
          <w:tcPr>
            <w:tcW w:w="3410" w:type="dxa"/>
            <w:vMerge/>
            <w:shd w:val="pct25" w:color="auto" w:fill="auto"/>
          </w:tcPr>
          <w:p w14:paraId="6BA65F00" w14:textId="77777777" w:rsidR="00F963D1" w:rsidRPr="00D82A73" w:rsidRDefault="00F963D1" w:rsidP="00F963D1"/>
        </w:tc>
        <w:tc>
          <w:tcPr>
            <w:tcW w:w="1140" w:type="dxa"/>
            <w:vMerge/>
            <w:shd w:val="pct25" w:color="auto" w:fill="auto"/>
          </w:tcPr>
          <w:p w14:paraId="68976A19" w14:textId="77777777" w:rsidR="00F963D1" w:rsidRPr="00D82A73" w:rsidRDefault="00F963D1" w:rsidP="00F963D1"/>
        </w:tc>
        <w:tc>
          <w:tcPr>
            <w:tcW w:w="720" w:type="dxa"/>
            <w:vMerge/>
            <w:shd w:val="pct25" w:color="auto" w:fill="auto"/>
          </w:tcPr>
          <w:p w14:paraId="13CE3EE4" w14:textId="77777777" w:rsidR="00F963D1" w:rsidRPr="00D82A73" w:rsidRDefault="00F963D1" w:rsidP="00F963D1"/>
        </w:tc>
        <w:tc>
          <w:tcPr>
            <w:tcW w:w="1800" w:type="dxa"/>
            <w:vMerge/>
            <w:shd w:val="pct25" w:color="auto" w:fill="auto"/>
          </w:tcPr>
          <w:p w14:paraId="6A4F6354" w14:textId="77777777" w:rsidR="00F963D1" w:rsidRPr="00D82A73" w:rsidRDefault="00F963D1" w:rsidP="00F963D1"/>
        </w:tc>
        <w:tc>
          <w:tcPr>
            <w:tcW w:w="1920" w:type="dxa"/>
            <w:vMerge/>
            <w:shd w:val="pct25" w:color="auto" w:fill="auto"/>
          </w:tcPr>
          <w:p w14:paraId="02A277B1" w14:textId="77777777" w:rsidR="00F963D1" w:rsidRPr="00D82A73" w:rsidRDefault="00F963D1" w:rsidP="00F963D1"/>
        </w:tc>
        <w:tc>
          <w:tcPr>
            <w:tcW w:w="1200" w:type="dxa"/>
            <w:tcBorders>
              <w:bottom w:val="single" w:sz="4" w:space="0" w:color="auto"/>
            </w:tcBorders>
            <w:shd w:val="pct25" w:color="auto" w:fill="auto"/>
          </w:tcPr>
          <w:p w14:paraId="2DD6838A"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19810E7E"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0715BB96" w14:textId="77777777" w:rsidR="00F963D1" w:rsidRPr="00D82A73" w:rsidRDefault="00F963D1" w:rsidP="00F963D1">
            <w:pPr>
              <w:rPr>
                <w:rFonts w:eastAsia="Arial Unicode MS"/>
              </w:rPr>
            </w:pPr>
          </w:p>
        </w:tc>
      </w:tr>
      <w:tr w:rsidR="00F963D1" w:rsidRPr="00D82A73" w14:paraId="48F8BEB2" w14:textId="77777777" w:rsidTr="00F963D1">
        <w:trPr>
          <w:trHeight w:val="217"/>
        </w:trPr>
        <w:tc>
          <w:tcPr>
            <w:tcW w:w="2545" w:type="dxa"/>
            <w:gridSpan w:val="2"/>
          </w:tcPr>
          <w:p w14:paraId="51FC6E4A" w14:textId="0AE6E159" w:rsidR="00F963D1" w:rsidRPr="00D82A73" w:rsidRDefault="00F963D1" w:rsidP="003221CD">
            <w:pPr>
              <w:rPr>
                <w:rFonts w:eastAsia="Arial Unicode MS"/>
              </w:rPr>
            </w:pPr>
            <w:r w:rsidRPr="00D82A73">
              <w:rPr>
                <w:rFonts w:eastAsia="Arial Unicode MS"/>
              </w:rPr>
              <w:t>(</w:t>
            </w:r>
            <w:r w:rsidR="003221CD" w:rsidRPr="00D82A73">
              <w:rPr>
                <w:rFonts w:eastAsia="Arial Unicode MS"/>
              </w:rPr>
              <w:t>result</w:t>
            </w:r>
            <w:r w:rsidRPr="00D82A73">
              <w:rPr>
                <w:rFonts w:eastAsia="Arial Unicode MS"/>
              </w:rPr>
              <w:t>Code)</w:t>
            </w:r>
          </w:p>
        </w:tc>
        <w:tc>
          <w:tcPr>
            <w:tcW w:w="3410" w:type="dxa"/>
          </w:tcPr>
          <w:p w14:paraId="5C1FE00D" w14:textId="77777777" w:rsidR="00F963D1" w:rsidRPr="00D82A73" w:rsidRDefault="00F963D1" w:rsidP="00F963D1">
            <w:pPr>
              <w:rPr>
                <w:rFonts w:eastAsia="Arial Unicode MS"/>
              </w:rPr>
            </w:pPr>
            <w:r w:rsidRPr="00D82A73">
              <w:rPr>
                <w:rFonts w:eastAsia="Arial Unicode MS"/>
              </w:rPr>
              <w:t>Signalerar om frågan är ifylld på ett felaktigt sätt. Felkod</w:t>
            </w:r>
          </w:p>
        </w:tc>
        <w:tc>
          <w:tcPr>
            <w:tcW w:w="1140" w:type="dxa"/>
          </w:tcPr>
          <w:p w14:paraId="4DE34463" w14:textId="77777777" w:rsidR="00F963D1" w:rsidRPr="00D82A73" w:rsidRDefault="00F963D1" w:rsidP="00F963D1">
            <w:pPr>
              <w:rPr>
                <w:rFonts w:eastAsia="Arial Unicode MS"/>
              </w:rPr>
            </w:pPr>
            <w:r w:rsidRPr="00D82A73">
              <w:rPr>
                <w:rFonts w:eastAsia="Arial Unicode MS"/>
              </w:rPr>
              <w:t>KTOV</w:t>
            </w:r>
          </w:p>
        </w:tc>
        <w:tc>
          <w:tcPr>
            <w:tcW w:w="720" w:type="dxa"/>
          </w:tcPr>
          <w:p w14:paraId="22C378DC"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4000632B" w14:textId="77777777" w:rsidR="00F963D1" w:rsidRPr="00D82A73" w:rsidRDefault="00F963D1" w:rsidP="00F963D1">
            <w:pPr>
              <w:rPr>
                <w:rFonts w:eastAsia="Arial Unicode MS"/>
              </w:rPr>
            </w:pPr>
            <w:r w:rsidRPr="00D82A73">
              <w:rPr>
                <w:rFonts w:eastAsia="Arial Unicode MS"/>
              </w:rPr>
              <w:t>KV Statuskod</w:t>
            </w:r>
          </w:p>
          <w:p w14:paraId="69E93AE4" w14:textId="77777777" w:rsidR="00F963D1" w:rsidRPr="00D82A73" w:rsidRDefault="00F963D1" w:rsidP="00F963D1">
            <w:pPr>
              <w:rPr>
                <w:rFonts w:eastAsia="Arial Unicode MS"/>
              </w:rPr>
            </w:pPr>
          </w:p>
        </w:tc>
        <w:tc>
          <w:tcPr>
            <w:tcW w:w="1920" w:type="dxa"/>
          </w:tcPr>
          <w:p w14:paraId="3385279A" w14:textId="77777777" w:rsidR="00F963D1" w:rsidRPr="00D82A73" w:rsidRDefault="00F963D1" w:rsidP="00F963D1">
            <w:pPr>
              <w:rPr>
                <w:rFonts w:ascii="Arial" w:eastAsia="Arial Unicode MS" w:hAnsi="Arial"/>
              </w:rPr>
            </w:pPr>
          </w:p>
        </w:tc>
        <w:tc>
          <w:tcPr>
            <w:tcW w:w="1200" w:type="dxa"/>
            <w:shd w:val="clear" w:color="auto" w:fill="auto"/>
          </w:tcPr>
          <w:p w14:paraId="164D1291" w14:textId="77777777" w:rsidR="00F963D1" w:rsidRPr="00D82A73" w:rsidRDefault="00F963D1" w:rsidP="00F963D1">
            <w:pPr>
              <w:rPr>
                <w:rFonts w:ascii="Arial" w:eastAsia="Arial Unicode MS" w:hAnsi="Arial"/>
              </w:rPr>
            </w:pPr>
          </w:p>
        </w:tc>
        <w:tc>
          <w:tcPr>
            <w:tcW w:w="1080" w:type="dxa"/>
            <w:shd w:val="clear" w:color="auto" w:fill="auto"/>
          </w:tcPr>
          <w:p w14:paraId="25CE136D" w14:textId="77777777" w:rsidR="00F963D1" w:rsidRPr="00D82A73" w:rsidRDefault="00F963D1" w:rsidP="00F963D1">
            <w:pPr>
              <w:rPr>
                <w:rFonts w:ascii="Arial" w:eastAsia="Arial Unicode MS" w:hAnsi="Arial"/>
              </w:rPr>
            </w:pPr>
          </w:p>
        </w:tc>
        <w:tc>
          <w:tcPr>
            <w:tcW w:w="1160" w:type="dxa"/>
            <w:shd w:val="clear" w:color="auto" w:fill="auto"/>
          </w:tcPr>
          <w:p w14:paraId="6DCC12C3" w14:textId="77777777" w:rsidR="00F963D1" w:rsidRPr="00D82A73" w:rsidRDefault="00F963D1" w:rsidP="00F963D1">
            <w:pPr>
              <w:rPr>
                <w:rFonts w:ascii="Arial" w:eastAsia="Arial Unicode MS" w:hAnsi="Arial"/>
              </w:rPr>
            </w:pPr>
          </w:p>
        </w:tc>
      </w:tr>
      <w:tr w:rsidR="00F963D1" w:rsidRPr="00D82A73" w14:paraId="125E918C" w14:textId="77777777" w:rsidTr="00F963D1">
        <w:trPr>
          <w:trHeight w:val="217"/>
        </w:trPr>
        <w:tc>
          <w:tcPr>
            <w:tcW w:w="2545" w:type="dxa"/>
            <w:gridSpan w:val="2"/>
          </w:tcPr>
          <w:p w14:paraId="09B8963F" w14:textId="1FE08EB1" w:rsidR="00F963D1" w:rsidRPr="00D82A73" w:rsidRDefault="00F963D1" w:rsidP="003221CD">
            <w:pPr>
              <w:rPr>
                <w:rFonts w:eastAsia="Arial Unicode MS"/>
              </w:rPr>
            </w:pPr>
            <w:r w:rsidRPr="00D82A73">
              <w:rPr>
                <w:rFonts w:eastAsia="Arial Unicode MS"/>
              </w:rPr>
              <w:t>(</w:t>
            </w:r>
            <w:r w:rsidR="003221CD" w:rsidRPr="00D82A73">
              <w:rPr>
                <w:rFonts w:eastAsia="Arial Unicode MS"/>
              </w:rPr>
              <w:t>resultCode</w:t>
            </w:r>
            <w:r w:rsidRPr="00D82A73">
              <w:rPr>
                <w:rFonts w:eastAsia="Arial Unicode MS"/>
              </w:rPr>
              <w:t>Text)</w:t>
            </w:r>
          </w:p>
        </w:tc>
        <w:tc>
          <w:tcPr>
            <w:tcW w:w="3410" w:type="dxa"/>
          </w:tcPr>
          <w:p w14:paraId="0968B1BA" w14:textId="77777777" w:rsidR="00F963D1" w:rsidRPr="00D82A73" w:rsidRDefault="00F963D1" w:rsidP="00F963D1">
            <w:pPr>
              <w:rPr>
                <w:rFonts w:eastAsia="Arial Unicode MS"/>
              </w:rPr>
            </w:pPr>
            <w:r w:rsidRPr="00D82A73">
              <w:rPr>
                <w:rFonts w:eastAsia="Arial Unicode MS"/>
              </w:rPr>
              <w:t>Felmeddelande, förklarande text. Vid INFO eller ERROR.</w:t>
            </w:r>
          </w:p>
          <w:p w14:paraId="1076E0F3" w14:textId="77777777" w:rsidR="00F963D1" w:rsidRPr="00D82A73" w:rsidRDefault="00F963D1" w:rsidP="00F963D1">
            <w:pPr>
              <w:rPr>
                <w:rFonts w:eastAsia="Arial Unicode MS"/>
              </w:rPr>
            </w:pPr>
            <w:r w:rsidRPr="00D82A73">
              <w:rPr>
                <w:rFonts w:eastAsia="Arial Unicode MS"/>
              </w:rPr>
              <w:t xml:space="preserve">T.ex. INFO – </w:t>
            </w:r>
            <w:proofErr w:type="gramStart"/>
            <w:r w:rsidRPr="00D82A73">
              <w:rPr>
                <w:rFonts w:eastAsia="Arial Unicode MS"/>
              </w:rPr>
              <w:t>Medtag</w:t>
            </w:r>
            <w:proofErr w:type="gramEnd"/>
            <w:r w:rsidRPr="00D82A73">
              <w:rPr>
                <w:rFonts w:eastAsia="Arial Unicode MS"/>
              </w:rPr>
              <w:t xml:space="preserve"> legitimation.</w:t>
            </w:r>
          </w:p>
        </w:tc>
        <w:tc>
          <w:tcPr>
            <w:tcW w:w="1140" w:type="dxa"/>
          </w:tcPr>
          <w:p w14:paraId="3BA07C7B" w14:textId="77777777" w:rsidR="00F963D1" w:rsidRPr="00D82A73" w:rsidRDefault="00F963D1" w:rsidP="00F963D1">
            <w:pPr>
              <w:rPr>
                <w:rFonts w:eastAsia="Arial Unicode MS"/>
              </w:rPr>
            </w:pPr>
            <w:r w:rsidRPr="00D82A73">
              <w:rPr>
                <w:rFonts w:eastAsia="Arial Unicode MS"/>
              </w:rPr>
              <w:t>TXT</w:t>
            </w:r>
          </w:p>
        </w:tc>
        <w:tc>
          <w:tcPr>
            <w:tcW w:w="720" w:type="dxa"/>
          </w:tcPr>
          <w:p w14:paraId="16D448FD"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6900BE44" w14:textId="77777777" w:rsidR="00F963D1" w:rsidRPr="00D82A73" w:rsidRDefault="00F963D1" w:rsidP="00F963D1">
            <w:pPr>
              <w:rPr>
                <w:rFonts w:eastAsia="Arial Unicode MS"/>
              </w:rPr>
            </w:pPr>
          </w:p>
        </w:tc>
        <w:tc>
          <w:tcPr>
            <w:tcW w:w="1920" w:type="dxa"/>
          </w:tcPr>
          <w:p w14:paraId="5C9024EC" w14:textId="77777777" w:rsidR="00F963D1" w:rsidRPr="00D82A73" w:rsidRDefault="00F963D1" w:rsidP="00F963D1">
            <w:pPr>
              <w:rPr>
                <w:rFonts w:ascii="Arial" w:eastAsia="Arial Unicode MS" w:hAnsi="Arial"/>
              </w:rPr>
            </w:pPr>
          </w:p>
        </w:tc>
        <w:tc>
          <w:tcPr>
            <w:tcW w:w="1200" w:type="dxa"/>
            <w:shd w:val="clear" w:color="auto" w:fill="auto"/>
          </w:tcPr>
          <w:p w14:paraId="20E552FE" w14:textId="77777777" w:rsidR="00F963D1" w:rsidRPr="00D82A73" w:rsidRDefault="00F963D1" w:rsidP="00F963D1">
            <w:pPr>
              <w:rPr>
                <w:rFonts w:ascii="Arial" w:eastAsia="Arial Unicode MS" w:hAnsi="Arial"/>
              </w:rPr>
            </w:pPr>
          </w:p>
        </w:tc>
        <w:tc>
          <w:tcPr>
            <w:tcW w:w="1080" w:type="dxa"/>
            <w:shd w:val="clear" w:color="auto" w:fill="auto"/>
          </w:tcPr>
          <w:p w14:paraId="18ADAB46" w14:textId="77777777" w:rsidR="00F963D1" w:rsidRPr="00D82A73" w:rsidRDefault="00F963D1" w:rsidP="00F963D1">
            <w:pPr>
              <w:rPr>
                <w:rFonts w:ascii="Arial" w:eastAsia="Arial Unicode MS" w:hAnsi="Arial"/>
              </w:rPr>
            </w:pPr>
          </w:p>
        </w:tc>
        <w:tc>
          <w:tcPr>
            <w:tcW w:w="1160" w:type="dxa"/>
            <w:shd w:val="clear" w:color="auto" w:fill="auto"/>
          </w:tcPr>
          <w:p w14:paraId="59905D77" w14:textId="77777777" w:rsidR="00F963D1" w:rsidRPr="00D82A73" w:rsidRDefault="00F963D1" w:rsidP="00F963D1">
            <w:pPr>
              <w:rPr>
                <w:rFonts w:ascii="Arial" w:eastAsia="Arial Unicode MS" w:hAnsi="Arial"/>
              </w:rPr>
            </w:pPr>
          </w:p>
        </w:tc>
      </w:tr>
      <w:tr w:rsidR="00F963D1" w:rsidRPr="00D82A73" w14:paraId="300428E5" w14:textId="77777777" w:rsidTr="00F963D1">
        <w:trPr>
          <w:gridBefore w:val="1"/>
          <w:wBefore w:w="15" w:type="dxa"/>
          <w:trHeight w:val="217"/>
        </w:trPr>
        <w:tc>
          <w:tcPr>
            <w:tcW w:w="7080" w:type="dxa"/>
            <w:gridSpan w:val="3"/>
            <w:shd w:val="pct25" w:color="auto" w:fill="auto"/>
          </w:tcPr>
          <w:p w14:paraId="5102703D" w14:textId="77777777" w:rsidR="00F963D1" w:rsidRPr="00D82A73" w:rsidRDefault="00F963D1" w:rsidP="00F963D1">
            <w:r w:rsidRPr="00D82A73">
              <w:t>Associationer</w:t>
            </w:r>
          </w:p>
        </w:tc>
        <w:tc>
          <w:tcPr>
            <w:tcW w:w="7880" w:type="dxa"/>
            <w:gridSpan w:val="6"/>
            <w:shd w:val="pct25" w:color="auto" w:fill="auto"/>
          </w:tcPr>
          <w:p w14:paraId="6598BFD5" w14:textId="77777777" w:rsidR="00F963D1" w:rsidRPr="00D82A73" w:rsidRDefault="00F963D1" w:rsidP="00F963D1">
            <w:pPr>
              <w:rPr>
                <w:rFonts w:eastAsia="Arial Unicode MS"/>
              </w:rPr>
            </w:pPr>
            <w:r w:rsidRPr="00D82A73">
              <w:t>Beslutsregel</w:t>
            </w:r>
          </w:p>
        </w:tc>
      </w:tr>
      <w:tr w:rsidR="00F963D1" w:rsidRPr="00D82A73" w14:paraId="69849684" w14:textId="77777777" w:rsidTr="00F963D1">
        <w:trPr>
          <w:gridBefore w:val="1"/>
          <w:wBefore w:w="15" w:type="dxa"/>
          <w:trHeight w:val="217"/>
        </w:trPr>
        <w:tc>
          <w:tcPr>
            <w:tcW w:w="7080" w:type="dxa"/>
            <w:gridSpan w:val="3"/>
          </w:tcPr>
          <w:p w14:paraId="2AA19CDA" w14:textId="77777777" w:rsidR="00F963D1" w:rsidRPr="00D82A73" w:rsidRDefault="00F963D1" w:rsidP="00F963D1">
            <w:pPr>
              <w:rPr>
                <w:rFonts w:ascii="Arial" w:eastAsia="Arial Unicode MS" w:hAnsi="Arial"/>
                <w:color w:val="000000"/>
              </w:rPr>
            </w:pPr>
          </w:p>
        </w:tc>
        <w:tc>
          <w:tcPr>
            <w:tcW w:w="7880" w:type="dxa"/>
            <w:gridSpan w:val="6"/>
          </w:tcPr>
          <w:p w14:paraId="150B31DD" w14:textId="77777777" w:rsidR="00F963D1" w:rsidRPr="00D82A73" w:rsidRDefault="00F963D1" w:rsidP="00F963D1">
            <w:pPr>
              <w:rPr>
                <w:rFonts w:ascii="Arial" w:eastAsia="Arial Unicode MS" w:hAnsi="Arial"/>
                <w:color w:val="000000"/>
              </w:rPr>
            </w:pPr>
          </w:p>
        </w:tc>
      </w:tr>
      <w:tr w:rsidR="00F963D1" w:rsidRPr="00D82A73" w14:paraId="15BB371B" w14:textId="77777777" w:rsidTr="00F963D1">
        <w:trPr>
          <w:gridBefore w:val="1"/>
          <w:wBefore w:w="15" w:type="dxa"/>
          <w:trHeight w:val="217"/>
        </w:trPr>
        <w:tc>
          <w:tcPr>
            <w:tcW w:w="7080" w:type="dxa"/>
            <w:gridSpan w:val="3"/>
          </w:tcPr>
          <w:p w14:paraId="1E8F3EBD" w14:textId="77777777" w:rsidR="00F963D1" w:rsidRPr="00D82A73" w:rsidRDefault="00F963D1" w:rsidP="00F963D1">
            <w:pPr>
              <w:rPr>
                <w:rFonts w:ascii="Arial" w:eastAsia="Arial Unicode MS" w:hAnsi="Arial"/>
                <w:color w:val="000000"/>
              </w:rPr>
            </w:pPr>
          </w:p>
        </w:tc>
        <w:tc>
          <w:tcPr>
            <w:tcW w:w="7880" w:type="dxa"/>
            <w:gridSpan w:val="6"/>
          </w:tcPr>
          <w:p w14:paraId="7866AB01" w14:textId="77777777" w:rsidR="00F963D1" w:rsidRPr="00D82A73" w:rsidRDefault="00F963D1" w:rsidP="00F963D1">
            <w:pPr>
              <w:rPr>
                <w:rFonts w:ascii="Arial" w:eastAsia="Arial Unicode MS" w:hAnsi="Arial"/>
                <w:color w:val="000000"/>
              </w:rPr>
            </w:pPr>
          </w:p>
        </w:tc>
      </w:tr>
    </w:tbl>
    <w:p w14:paraId="4A3DD675" w14:textId="77777777" w:rsidR="00F963D1" w:rsidRPr="00D82A73" w:rsidRDefault="00F963D1" w:rsidP="00F963D1"/>
    <w:p w14:paraId="41592391" w14:textId="77777777" w:rsidR="00F963D1" w:rsidRPr="00D82A73" w:rsidRDefault="00F963D1" w:rsidP="00F963D1"/>
    <w:p w14:paraId="13B63C15" w14:textId="77777777" w:rsidR="00F963D1" w:rsidRPr="00D82A73" w:rsidRDefault="00F963D1" w:rsidP="00F963D1"/>
    <w:p w14:paraId="014B912F" w14:textId="77777777" w:rsidR="002A3E6A" w:rsidRPr="00D82A73" w:rsidRDefault="002A3E6A">
      <w:pPr>
        <w:spacing w:line="240" w:lineRule="auto"/>
        <w:rPr>
          <w:rFonts w:eastAsia="Times New Roman"/>
          <w:bCs/>
          <w:i/>
          <w:sz w:val="24"/>
        </w:rPr>
      </w:pPr>
      <w:bookmarkStart w:id="142" w:name="_Toc220986039"/>
      <w:r w:rsidRPr="00D82A73">
        <w:rPr>
          <w:i/>
        </w:rPr>
        <w:br w:type="page"/>
      </w:r>
    </w:p>
    <w:p w14:paraId="512BB344" w14:textId="3A76F96D" w:rsidR="00F963D1" w:rsidRPr="00D82A73" w:rsidRDefault="00F963D1" w:rsidP="00807514">
      <w:pPr>
        <w:pStyle w:val="Rubrik3"/>
        <w:keepLines w:val="0"/>
        <w:numPr>
          <w:ilvl w:val="2"/>
          <w:numId w:val="24"/>
        </w:numPr>
        <w:spacing w:before="240" w:after="60" w:line="240" w:lineRule="auto"/>
        <w:ind w:left="1134" w:hanging="1134"/>
        <w:rPr>
          <w:i/>
        </w:rPr>
      </w:pPr>
      <w:bookmarkStart w:id="143" w:name="_Toc259358483"/>
      <w:r w:rsidRPr="00D82A73">
        <w:rPr>
          <w:i/>
        </w:rPr>
        <w:lastRenderedPageBreak/>
        <w:t>Klass Frågerelation (QuestionSuperior)</w:t>
      </w:r>
      <w:bookmarkEnd w:id="142"/>
      <w:bookmarkEnd w:id="143"/>
    </w:p>
    <w:p w14:paraId="1489160A" w14:textId="77777777" w:rsidR="00F963D1" w:rsidRPr="00D82A73" w:rsidRDefault="00F963D1" w:rsidP="00F963D1">
      <w:pPr>
        <w:rPr>
          <w:i/>
        </w:rPr>
      </w:pPr>
      <w:r w:rsidRPr="00D82A73">
        <w:t xml:space="preserve">Objekt innehåller information om beroende till överordnade frågor eller svarsalternativ finns. </w:t>
      </w:r>
      <w:r w:rsidRPr="00D82A73">
        <w:rPr>
          <w:i/>
        </w:rPr>
        <w:t xml:space="preserve"> </w:t>
      </w:r>
    </w:p>
    <w:p w14:paraId="6A1F4B68"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5B335A25" w14:textId="77777777" w:rsidTr="00F963D1">
        <w:trPr>
          <w:cantSplit/>
          <w:trHeight w:val="376"/>
        </w:trPr>
        <w:tc>
          <w:tcPr>
            <w:tcW w:w="2545" w:type="dxa"/>
            <w:gridSpan w:val="2"/>
            <w:vMerge w:val="restart"/>
            <w:shd w:val="pct25" w:color="auto" w:fill="auto"/>
          </w:tcPr>
          <w:p w14:paraId="4D9CC373"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1202F77C" w14:textId="77777777" w:rsidR="00F963D1" w:rsidRPr="00D82A73" w:rsidRDefault="00F963D1" w:rsidP="00F963D1">
            <w:r w:rsidRPr="00D82A73">
              <w:t>Beskrivning</w:t>
            </w:r>
          </w:p>
        </w:tc>
        <w:tc>
          <w:tcPr>
            <w:tcW w:w="1140" w:type="dxa"/>
            <w:vMerge w:val="restart"/>
            <w:shd w:val="pct25" w:color="auto" w:fill="auto"/>
          </w:tcPr>
          <w:p w14:paraId="16DD0852"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3894F513" w14:textId="77777777" w:rsidR="00F963D1" w:rsidRPr="00D82A73" w:rsidRDefault="00F963D1" w:rsidP="00F963D1">
            <w:r w:rsidRPr="00D82A73">
              <w:t>Mult</w:t>
            </w:r>
          </w:p>
        </w:tc>
        <w:tc>
          <w:tcPr>
            <w:tcW w:w="1800" w:type="dxa"/>
            <w:vMerge w:val="restart"/>
            <w:shd w:val="pct25" w:color="auto" w:fill="auto"/>
          </w:tcPr>
          <w:p w14:paraId="458AB816"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75C50A31"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2324F0B7"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5AE6A841" w14:textId="77777777" w:rsidTr="00F963D1">
        <w:trPr>
          <w:cantSplit/>
          <w:trHeight w:val="375"/>
        </w:trPr>
        <w:tc>
          <w:tcPr>
            <w:tcW w:w="2545" w:type="dxa"/>
            <w:gridSpan w:val="2"/>
            <w:vMerge/>
            <w:shd w:val="pct25" w:color="auto" w:fill="auto"/>
          </w:tcPr>
          <w:p w14:paraId="5C162A16" w14:textId="77777777" w:rsidR="00F963D1" w:rsidRPr="00D82A73" w:rsidRDefault="00F963D1" w:rsidP="00F963D1"/>
        </w:tc>
        <w:tc>
          <w:tcPr>
            <w:tcW w:w="3410" w:type="dxa"/>
            <w:vMerge/>
            <w:shd w:val="pct25" w:color="auto" w:fill="auto"/>
          </w:tcPr>
          <w:p w14:paraId="5959765E" w14:textId="77777777" w:rsidR="00F963D1" w:rsidRPr="00D82A73" w:rsidRDefault="00F963D1" w:rsidP="00F963D1"/>
        </w:tc>
        <w:tc>
          <w:tcPr>
            <w:tcW w:w="1140" w:type="dxa"/>
            <w:vMerge/>
            <w:shd w:val="pct25" w:color="auto" w:fill="auto"/>
          </w:tcPr>
          <w:p w14:paraId="581ECEF6" w14:textId="77777777" w:rsidR="00F963D1" w:rsidRPr="00D82A73" w:rsidRDefault="00F963D1" w:rsidP="00F963D1"/>
        </w:tc>
        <w:tc>
          <w:tcPr>
            <w:tcW w:w="720" w:type="dxa"/>
            <w:vMerge/>
            <w:shd w:val="pct25" w:color="auto" w:fill="auto"/>
          </w:tcPr>
          <w:p w14:paraId="30F692E7" w14:textId="77777777" w:rsidR="00F963D1" w:rsidRPr="00D82A73" w:rsidRDefault="00F963D1" w:rsidP="00F963D1"/>
        </w:tc>
        <w:tc>
          <w:tcPr>
            <w:tcW w:w="1800" w:type="dxa"/>
            <w:vMerge/>
            <w:shd w:val="pct25" w:color="auto" w:fill="auto"/>
          </w:tcPr>
          <w:p w14:paraId="7E6E7218" w14:textId="77777777" w:rsidR="00F963D1" w:rsidRPr="00D82A73" w:rsidRDefault="00F963D1" w:rsidP="00F963D1"/>
        </w:tc>
        <w:tc>
          <w:tcPr>
            <w:tcW w:w="1920" w:type="dxa"/>
            <w:vMerge/>
            <w:shd w:val="pct25" w:color="auto" w:fill="auto"/>
          </w:tcPr>
          <w:p w14:paraId="6E1BFC2D" w14:textId="77777777" w:rsidR="00F963D1" w:rsidRPr="00D82A73" w:rsidRDefault="00F963D1" w:rsidP="00F963D1"/>
        </w:tc>
        <w:tc>
          <w:tcPr>
            <w:tcW w:w="1200" w:type="dxa"/>
            <w:tcBorders>
              <w:bottom w:val="single" w:sz="4" w:space="0" w:color="auto"/>
            </w:tcBorders>
            <w:shd w:val="pct25" w:color="auto" w:fill="auto"/>
          </w:tcPr>
          <w:p w14:paraId="42A6351F"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7D50B9F4"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1CFAC1B9" w14:textId="77777777" w:rsidR="00F963D1" w:rsidRPr="00D82A73" w:rsidRDefault="00F963D1" w:rsidP="00F963D1">
            <w:pPr>
              <w:rPr>
                <w:rFonts w:eastAsia="Arial Unicode MS"/>
              </w:rPr>
            </w:pPr>
          </w:p>
        </w:tc>
      </w:tr>
      <w:tr w:rsidR="00F963D1" w:rsidRPr="00D82A73" w14:paraId="61ADDD31" w14:textId="77777777" w:rsidTr="00F963D1">
        <w:trPr>
          <w:trHeight w:val="217"/>
        </w:trPr>
        <w:tc>
          <w:tcPr>
            <w:tcW w:w="2545" w:type="dxa"/>
            <w:gridSpan w:val="2"/>
          </w:tcPr>
          <w:p w14:paraId="5DD19B7B" w14:textId="77777777" w:rsidR="00F963D1" w:rsidRPr="00D82A73" w:rsidRDefault="00F963D1" w:rsidP="00F963D1">
            <w:pPr>
              <w:rPr>
                <w:rFonts w:eastAsia="Arial Unicode MS"/>
              </w:rPr>
            </w:pPr>
            <w:r w:rsidRPr="00D82A73">
              <w:rPr>
                <w:rFonts w:eastAsia="Arial Unicode MS"/>
              </w:rPr>
              <w:t>(superiorAnswerAlternativeNumber)</w:t>
            </w:r>
          </w:p>
        </w:tc>
        <w:tc>
          <w:tcPr>
            <w:tcW w:w="3410" w:type="dxa"/>
          </w:tcPr>
          <w:p w14:paraId="4D469DAB" w14:textId="77777777" w:rsidR="00F963D1" w:rsidRPr="00D82A73" w:rsidRDefault="00F963D1" w:rsidP="00F963D1">
            <w:pPr>
              <w:rPr>
                <w:rFonts w:eastAsia="Arial Unicode MS"/>
              </w:rPr>
            </w:pPr>
            <w:r w:rsidRPr="00D82A73">
              <w:rPr>
                <w:rFonts w:eastAsia="Arial Unicode MS"/>
              </w:rPr>
              <w:t>Indikerar att frågan är beroende av att ett specifikt svarsalternativ är besvarat.</w:t>
            </w:r>
          </w:p>
          <w:p w14:paraId="291B76C0" w14:textId="77777777" w:rsidR="00F963D1" w:rsidRPr="00D82A73" w:rsidRDefault="00F963D1" w:rsidP="00F963D1">
            <w:pPr>
              <w:rPr>
                <w:rFonts w:eastAsia="Arial Unicode MS"/>
              </w:rPr>
            </w:pPr>
            <w:r w:rsidRPr="00D82A73">
              <w:rPr>
                <w:rFonts w:eastAsia="Arial Unicode MS"/>
              </w:rPr>
              <w:t>T.e.x Frågan skall endast visa om invånaren har svarat ”Ja” på en fråga.</w:t>
            </w:r>
          </w:p>
        </w:tc>
        <w:tc>
          <w:tcPr>
            <w:tcW w:w="1140" w:type="dxa"/>
          </w:tcPr>
          <w:p w14:paraId="1DA75E1F" w14:textId="77777777" w:rsidR="00F963D1" w:rsidRPr="00D82A73" w:rsidRDefault="00F963D1" w:rsidP="00F963D1">
            <w:pPr>
              <w:rPr>
                <w:rFonts w:eastAsia="Arial Unicode MS"/>
              </w:rPr>
            </w:pPr>
            <w:r w:rsidRPr="00D82A73">
              <w:rPr>
                <w:rFonts w:eastAsia="Arial Unicode MS"/>
              </w:rPr>
              <w:t>TXT</w:t>
            </w:r>
          </w:p>
        </w:tc>
        <w:tc>
          <w:tcPr>
            <w:tcW w:w="720" w:type="dxa"/>
          </w:tcPr>
          <w:p w14:paraId="38D291D8"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0131E95C" w14:textId="77777777" w:rsidR="00F963D1" w:rsidRPr="00D82A73" w:rsidRDefault="00F963D1" w:rsidP="00F963D1">
            <w:pPr>
              <w:rPr>
                <w:rFonts w:eastAsia="Arial Unicode MS"/>
              </w:rPr>
            </w:pPr>
          </w:p>
          <w:p w14:paraId="72D21262" w14:textId="77777777" w:rsidR="00F963D1" w:rsidRPr="00D82A73" w:rsidRDefault="00F963D1" w:rsidP="00F963D1">
            <w:pPr>
              <w:rPr>
                <w:rFonts w:eastAsia="Arial Unicode MS"/>
              </w:rPr>
            </w:pPr>
          </w:p>
        </w:tc>
        <w:tc>
          <w:tcPr>
            <w:tcW w:w="1920" w:type="dxa"/>
          </w:tcPr>
          <w:p w14:paraId="00184101" w14:textId="77777777" w:rsidR="00F963D1" w:rsidRPr="00D82A73" w:rsidRDefault="00F963D1" w:rsidP="00F963D1">
            <w:pPr>
              <w:rPr>
                <w:rFonts w:ascii="Arial" w:eastAsia="Arial Unicode MS" w:hAnsi="Arial"/>
              </w:rPr>
            </w:pPr>
          </w:p>
        </w:tc>
        <w:tc>
          <w:tcPr>
            <w:tcW w:w="1200" w:type="dxa"/>
            <w:shd w:val="clear" w:color="auto" w:fill="auto"/>
          </w:tcPr>
          <w:p w14:paraId="3D8264B5" w14:textId="77777777" w:rsidR="00F963D1" w:rsidRPr="00D82A73" w:rsidRDefault="00F963D1" w:rsidP="00F963D1">
            <w:pPr>
              <w:rPr>
                <w:rFonts w:ascii="Arial" w:eastAsia="Arial Unicode MS" w:hAnsi="Arial"/>
              </w:rPr>
            </w:pPr>
          </w:p>
        </w:tc>
        <w:tc>
          <w:tcPr>
            <w:tcW w:w="1080" w:type="dxa"/>
            <w:shd w:val="clear" w:color="auto" w:fill="auto"/>
          </w:tcPr>
          <w:p w14:paraId="4E5E4713" w14:textId="77777777" w:rsidR="00F963D1" w:rsidRPr="00D82A73" w:rsidRDefault="00F963D1" w:rsidP="00F963D1">
            <w:pPr>
              <w:rPr>
                <w:rFonts w:ascii="Arial" w:eastAsia="Arial Unicode MS" w:hAnsi="Arial"/>
              </w:rPr>
            </w:pPr>
          </w:p>
        </w:tc>
        <w:tc>
          <w:tcPr>
            <w:tcW w:w="1160" w:type="dxa"/>
            <w:shd w:val="clear" w:color="auto" w:fill="auto"/>
          </w:tcPr>
          <w:p w14:paraId="11D98AC8" w14:textId="77777777" w:rsidR="00F963D1" w:rsidRPr="00D82A73" w:rsidRDefault="00F963D1" w:rsidP="00F963D1">
            <w:pPr>
              <w:rPr>
                <w:rFonts w:ascii="Arial" w:eastAsia="Arial Unicode MS" w:hAnsi="Arial"/>
              </w:rPr>
            </w:pPr>
          </w:p>
        </w:tc>
      </w:tr>
      <w:tr w:rsidR="00F963D1" w:rsidRPr="00D82A73" w14:paraId="6117FF17" w14:textId="77777777" w:rsidTr="00F963D1">
        <w:trPr>
          <w:trHeight w:val="217"/>
        </w:trPr>
        <w:tc>
          <w:tcPr>
            <w:tcW w:w="2545" w:type="dxa"/>
            <w:gridSpan w:val="2"/>
          </w:tcPr>
          <w:p w14:paraId="660B8607" w14:textId="77777777" w:rsidR="00F963D1" w:rsidRPr="00D82A73" w:rsidRDefault="00F963D1" w:rsidP="00F963D1">
            <w:pPr>
              <w:rPr>
                <w:rFonts w:eastAsia="Arial Unicode MS"/>
              </w:rPr>
            </w:pPr>
            <w:r w:rsidRPr="00D82A73">
              <w:rPr>
                <w:rFonts w:eastAsia="Arial Unicode MS"/>
              </w:rPr>
              <w:t>(superiorQuestionNumber)</w:t>
            </w:r>
          </w:p>
        </w:tc>
        <w:tc>
          <w:tcPr>
            <w:tcW w:w="3410" w:type="dxa"/>
          </w:tcPr>
          <w:p w14:paraId="6321A397" w14:textId="77777777" w:rsidR="00F963D1" w:rsidRPr="00D82A73" w:rsidRDefault="00F963D1" w:rsidP="00F963D1">
            <w:pPr>
              <w:rPr>
                <w:rFonts w:eastAsia="Arial Unicode MS"/>
              </w:rPr>
            </w:pPr>
            <w:r w:rsidRPr="00D82A73">
              <w:rPr>
                <w:rFonts w:eastAsia="Arial Unicode MS"/>
              </w:rPr>
              <w:t xml:space="preserve">Indikerar att frågan är beroende av att </w:t>
            </w:r>
            <w:proofErr w:type="gramStart"/>
            <w:r w:rsidRPr="00D82A73">
              <w:rPr>
                <w:rFonts w:eastAsia="Arial Unicode MS"/>
              </w:rPr>
              <w:t>en  specifikt</w:t>
            </w:r>
            <w:proofErr w:type="gramEnd"/>
            <w:r w:rsidRPr="00D82A73">
              <w:rPr>
                <w:rFonts w:eastAsia="Arial Unicode MS"/>
              </w:rPr>
              <w:t xml:space="preserve"> fråga är besvarad.</w:t>
            </w:r>
          </w:p>
        </w:tc>
        <w:tc>
          <w:tcPr>
            <w:tcW w:w="1140" w:type="dxa"/>
          </w:tcPr>
          <w:p w14:paraId="1C8DCB06" w14:textId="77777777" w:rsidR="00F963D1" w:rsidRPr="00D82A73" w:rsidRDefault="00F963D1" w:rsidP="00F963D1">
            <w:pPr>
              <w:rPr>
                <w:rFonts w:eastAsia="Arial Unicode MS"/>
              </w:rPr>
            </w:pPr>
            <w:r w:rsidRPr="00D82A73">
              <w:rPr>
                <w:rFonts w:eastAsia="Arial Unicode MS"/>
              </w:rPr>
              <w:t>TXT</w:t>
            </w:r>
          </w:p>
        </w:tc>
        <w:tc>
          <w:tcPr>
            <w:tcW w:w="720" w:type="dxa"/>
          </w:tcPr>
          <w:p w14:paraId="06B25FA1"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1</w:t>
            </w:r>
          </w:p>
        </w:tc>
        <w:tc>
          <w:tcPr>
            <w:tcW w:w="1800" w:type="dxa"/>
          </w:tcPr>
          <w:p w14:paraId="040B4AAE" w14:textId="77777777" w:rsidR="00F963D1" w:rsidRPr="00D82A73" w:rsidRDefault="00F963D1" w:rsidP="00F963D1">
            <w:pPr>
              <w:rPr>
                <w:rFonts w:eastAsia="Arial Unicode MS"/>
              </w:rPr>
            </w:pPr>
          </w:p>
        </w:tc>
        <w:tc>
          <w:tcPr>
            <w:tcW w:w="1920" w:type="dxa"/>
          </w:tcPr>
          <w:p w14:paraId="403CA89D" w14:textId="77777777" w:rsidR="00F963D1" w:rsidRPr="00D82A73" w:rsidRDefault="00F963D1" w:rsidP="00F963D1">
            <w:pPr>
              <w:rPr>
                <w:rFonts w:ascii="Arial" w:eastAsia="Arial Unicode MS" w:hAnsi="Arial"/>
              </w:rPr>
            </w:pPr>
          </w:p>
        </w:tc>
        <w:tc>
          <w:tcPr>
            <w:tcW w:w="1200" w:type="dxa"/>
            <w:shd w:val="clear" w:color="auto" w:fill="auto"/>
          </w:tcPr>
          <w:p w14:paraId="721D59BC" w14:textId="77777777" w:rsidR="00F963D1" w:rsidRPr="00D82A73" w:rsidRDefault="00F963D1" w:rsidP="00F963D1">
            <w:pPr>
              <w:rPr>
                <w:rFonts w:ascii="Arial" w:eastAsia="Arial Unicode MS" w:hAnsi="Arial"/>
              </w:rPr>
            </w:pPr>
          </w:p>
        </w:tc>
        <w:tc>
          <w:tcPr>
            <w:tcW w:w="1080" w:type="dxa"/>
            <w:shd w:val="clear" w:color="auto" w:fill="auto"/>
          </w:tcPr>
          <w:p w14:paraId="6B08852B" w14:textId="77777777" w:rsidR="00F963D1" w:rsidRPr="00D82A73" w:rsidRDefault="00F963D1" w:rsidP="00F963D1">
            <w:pPr>
              <w:rPr>
                <w:rFonts w:ascii="Arial" w:eastAsia="Arial Unicode MS" w:hAnsi="Arial"/>
              </w:rPr>
            </w:pPr>
          </w:p>
        </w:tc>
        <w:tc>
          <w:tcPr>
            <w:tcW w:w="1160" w:type="dxa"/>
            <w:shd w:val="clear" w:color="auto" w:fill="auto"/>
          </w:tcPr>
          <w:p w14:paraId="40E9B6D6" w14:textId="77777777" w:rsidR="00F963D1" w:rsidRPr="00D82A73" w:rsidRDefault="00F963D1" w:rsidP="00F963D1">
            <w:pPr>
              <w:rPr>
                <w:rFonts w:ascii="Arial" w:eastAsia="Arial Unicode MS" w:hAnsi="Arial"/>
              </w:rPr>
            </w:pPr>
          </w:p>
        </w:tc>
      </w:tr>
      <w:tr w:rsidR="00F963D1" w:rsidRPr="00D82A73" w14:paraId="1734F733" w14:textId="77777777" w:rsidTr="00F963D1">
        <w:trPr>
          <w:gridBefore w:val="1"/>
          <w:wBefore w:w="15" w:type="dxa"/>
          <w:trHeight w:val="217"/>
        </w:trPr>
        <w:tc>
          <w:tcPr>
            <w:tcW w:w="7080" w:type="dxa"/>
            <w:gridSpan w:val="3"/>
            <w:shd w:val="pct25" w:color="auto" w:fill="auto"/>
          </w:tcPr>
          <w:p w14:paraId="70A1FCE7" w14:textId="77777777" w:rsidR="00F963D1" w:rsidRPr="00D82A73" w:rsidRDefault="00F963D1" w:rsidP="00F963D1">
            <w:r w:rsidRPr="00D82A73">
              <w:t>Associationer</w:t>
            </w:r>
          </w:p>
        </w:tc>
        <w:tc>
          <w:tcPr>
            <w:tcW w:w="7880" w:type="dxa"/>
            <w:gridSpan w:val="6"/>
            <w:shd w:val="pct25" w:color="auto" w:fill="auto"/>
          </w:tcPr>
          <w:p w14:paraId="11702B2C" w14:textId="77777777" w:rsidR="00F963D1" w:rsidRPr="00D82A73" w:rsidRDefault="00F963D1" w:rsidP="00F963D1">
            <w:pPr>
              <w:rPr>
                <w:rFonts w:eastAsia="Arial Unicode MS"/>
              </w:rPr>
            </w:pPr>
            <w:r w:rsidRPr="00D82A73">
              <w:t>Beslutsregel</w:t>
            </w:r>
          </w:p>
        </w:tc>
      </w:tr>
      <w:tr w:rsidR="00F963D1" w:rsidRPr="00D82A73" w14:paraId="19514261" w14:textId="77777777" w:rsidTr="00F963D1">
        <w:trPr>
          <w:gridBefore w:val="1"/>
          <w:wBefore w:w="15" w:type="dxa"/>
          <w:trHeight w:val="217"/>
        </w:trPr>
        <w:tc>
          <w:tcPr>
            <w:tcW w:w="7080" w:type="dxa"/>
            <w:gridSpan w:val="3"/>
          </w:tcPr>
          <w:p w14:paraId="65FC2C8D" w14:textId="77777777" w:rsidR="00F963D1" w:rsidRPr="00D82A73" w:rsidRDefault="00F963D1" w:rsidP="00F963D1">
            <w:pPr>
              <w:rPr>
                <w:rFonts w:ascii="Arial" w:eastAsia="Arial Unicode MS" w:hAnsi="Arial"/>
                <w:color w:val="000000"/>
              </w:rPr>
            </w:pPr>
          </w:p>
        </w:tc>
        <w:tc>
          <w:tcPr>
            <w:tcW w:w="7880" w:type="dxa"/>
            <w:gridSpan w:val="6"/>
          </w:tcPr>
          <w:p w14:paraId="164612F0" w14:textId="77777777" w:rsidR="00F963D1" w:rsidRPr="00D82A73" w:rsidRDefault="00F963D1" w:rsidP="00F963D1">
            <w:pPr>
              <w:rPr>
                <w:rFonts w:ascii="Arial" w:eastAsia="Arial Unicode MS" w:hAnsi="Arial"/>
                <w:color w:val="000000"/>
              </w:rPr>
            </w:pPr>
          </w:p>
        </w:tc>
      </w:tr>
      <w:tr w:rsidR="00F963D1" w:rsidRPr="00D82A73" w14:paraId="01936808" w14:textId="77777777" w:rsidTr="00F963D1">
        <w:trPr>
          <w:gridBefore w:val="1"/>
          <w:wBefore w:w="15" w:type="dxa"/>
          <w:trHeight w:val="217"/>
        </w:trPr>
        <w:tc>
          <w:tcPr>
            <w:tcW w:w="7080" w:type="dxa"/>
            <w:gridSpan w:val="3"/>
          </w:tcPr>
          <w:p w14:paraId="5D6C37C3" w14:textId="77777777" w:rsidR="00F963D1" w:rsidRPr="00D82A73" w:rsidRDefault="00F963D1" w:rsidP="00F963D1">
            <w:pPr>
              <w:rPr>
                <w:rFonts w:ascii="Arial" w:eastAsia="Arial Unicode MS" w:hAnsi="Arial"/>
                <w:color w:val="000000"/>
              </w:rPr>
            </w:pPr>
          </w:p>
        </w:tc>
        <w:tc>
          <w:tcPr>
            <w:tcW w:w="7880" w:type="dxa"/>
            <w:gridSpan w:val="6"/>
          </w:tcPr>
          <w:p w14:paraId="1BA41A58" w14:textId="77777777" w:rsidR="00F963D1" w:rsidRPr="00D82A73" w:rsidRDefault="00F963D1" w:rsidP="00F963D1">
            <w:pPr>
              <w:rPr>
                <w:rFonts w:ascii="Arial" w:eastAsia="Arial Unicode MS" w:hAnsi="Arial"/>
                <w:color w:val="000000"/>
              </w:rPr>
            </w:pPr>
          </w:p>
        </w:tc>
      </w:tr>
    </w:tbl>
    <w:p w14:paraId="0F0AA804" w14:textId="77777777" w:rsidR="00F963D1" w:rsidRPr="00D82A73" w:rsidRDefault="00F963D1" w:rsidP="00F963D1"/>
    <w:p w14:paraId="26DC6245" w14:textId="77777777" w:rsidR="00F963D1" w:rsidRPr="00D82A73" w:rsidRDefault="00F963D1" w:rsidP="00F963D1"/>
    <w:p w14:paraId="6FB2B49D"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44" w:name="_Toc220986040"/>
      <w:bookmarkStart w:id="145" w:name="_Toc259358484"/>
      <w:r w:rsidRPr="00D82A73">
        <w:rPr>
          <w:i/>
        </w:rPr>
        <w:t>Klass kodverk (Code)</w:t>
      </w:r>
      <w:bookmarkEnd w:id="144"/>
      <w:bookmarkEnd w:id="145"/>
    </w:p>
    <w:p w14:paraId="35C7CE6E" w14:textId="77777777" w:rsidR="00F963D1" w:rsidRPr="00D82A73" w:rsidRDefault="00F963D1" w:rsidP="00F963D1">
      <w:r w:rsidRPr="00D82A73">
        <w:t>Objekt innehåller definition av kodverk/kod. Klassen kan användas för att kodverk/kod för en fråga/svarsalternativ eller ett formulär instrument (EQ-5D).</w:t>
      </w:r>
    </w:p>
    <w:p w14:paraId="4D4716AB" w14:textId="77777777" w:rsidR="00F963D1" w:rsidRPr="00D82A73" w:rsidRDefault="00F963D1" w:rsidP="00F963D1">
      <w:r w:rsidRPr="00D82A73">
        <w:t>Om ”code” används på formulärnivå avses ett standardinstrument. Prefixet 1177 Innebär att instrumentet är etablerat inom 1177 konceptet.</w:t>
      </w:r>
    </w:p>
    <w:p w14:paraId="3B3D8D9D" w14:textId="77777777" w:rsidR="00F963D1" w:rsidRPr="00D82A73" w:rsidRDefault="00F963D1" w:rsidP="00F963D1">
      <w:r w:rsidRPr="00D82A73">
        <w:t>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tblGrid>
      <w:tr w:rsidR="00F963D1" w:rsidRPr="00D82A73" w14:paraId="3E1A5A2D" w14:textId="77777777" w:rsidTr="00F963D1">
        <w:trPr>
          <w:tblCellSpacing w:w="15" w:type="dxa"/>
        </w:trPr>
        <w:tc>
          <w:tcPr>
            <w:tcW w:w="0" w:type="auto"/>
            <w:vAlign w:val="center"/>
            <w:hideMark/>
          </w:tcPr>
          <w:p w14:paraId="436EA4AA" w14:textId="77777777" w:rsidR="00F963D1" w:rsidRPr="00D82A73" w:rsidRDefault="00F963D1" w:rsidP="00807514">
            <w:pPr>
              <w:pStyle w:val="Liststycke"/>
              <w:numPr>
                <w:ilvl w:val="0"/>
                <w:numId w:val="29"/>
              </w:numPr>
              <w:spacing w:before="20" w:after="40" w:line="240" w:lineRule="auto"/>
            </w:pPr>
            <w:r w:rsidRPr="00D82A73">
              <w:t>1177.forms.audit-c</w:t>
            </w:r>
          </w:p>
          <w:p w14:paraId="06AFE56E" w14:textId="77777777" w:rsidR="00F963D1" w:rsidRPr="00D82A73" w:rsidRDefault="00F963D1" w:rsidP="00807514">
            <w:pPr>
              <w:pStyle w:val="Liststycke"/>
              <w:numPr>
                <w:ilvl w:val="0"/>
                <w:numId w:val="29"/>
              </w:numPr>
              <w:spacing w:before="20" w:after="40" w:line="240" w:lineRule="auto"/>
            </w:pPr>
            <w:r w:rsidRPr="00D82A73">
              <w:t>1177.forms.eq-5d</w:t>
            </w:r>
          </w:p>
          <w:p w14:paraId="25014E02" w14:textId="77777777" w:rsidR="00F963D1" w:rsidRPr="00D82A73" w:rsidRDefault="00F963D1" w:rsidP="00807514">
            <w:pPr>
              <w:pStyle w:val="Liststycke"/>
              <w:numPr>
                <w:ilvl w:val="0"/>
                <w:numId w:val="29"/>
              </w:numPr>
              <w:spacing w:before="20" w:after="40" w:line="240" w:lineRule="auto"/>
            </w:pPr>
            <w:r w:rsidRPr="00D82A73">
              <w:t>1177.forms.phq-9</w:t>
            </w:r>
          </w:p>
        </w:tc>
      </w:tr>
    </w:tbl>
    <w:p w14:paraId="140233B6" w14:textId="77777777" w:rsidR="00F963D1" w:rsidRPr="00D82A73" w:rsidRDefault="00F963D1" w:rsidP="00F963D1"/>
    <w:p w14:paraId="33868BE8" w14:textId="77777777" w:rsidR="00F963D1" w:rsidRPr="00D82A73" w:rsidRDefault="00F963D1" w:rsidP="00F963D1">
      <w:r w:rsidRPr="00D82A73">
        <w:t xml:space="preserve">Om ”code” används på fråga eller svarsalternativ avses ett kodsystem som avspeglar fråga och svarsalternativ. </w:t>
      </w:r>
    </w:p>
    <w:p w14:paraId="4BB2255D" w14:textId="77777777" w:rsidR="00F963D1" w:rsidRPr="00D82A73" w:rsidRDefault="00F963D1" w:rsidP="00F963D1">
      <w:r w:rsidRPr="00D82A73">
        <w:lastRenderedPageBreak/>
        <w:t>Ex</w:t>
      </w:r>
    </w:p>
    <w:p w14:paraId="0C5031B6" w14:textId="77777777" w:rsidR="00F963D1" w:rsidRPr="00D82A73" w:rsidRDefault="00F963D1" w:rsidP="00807514">
      <w:pPr>
        <w:pStyle w:val="Liststycke"/>
        <w:numPr>
          <w:ilvl w:val="0"/>
          <w:numId w:val="28"/>
        </w:numPr>
        <w:spacing w:before="20" w:line="240" w:lineRule="auto"/>
      </w:pPr>
      <w:r w:rsidRPr="00D82A73">
        <w:t>ICD-10(Diagnos kod)</w:t>
      </w:r>
    </w:p>
    <w:p w14:paraId="7B8FCD2F" w14:textId="77777777" w:rsidR="00F963D1" w:rsidRPr="00D82A73" w:rsidRDefault="00F963D1" w:rsidP="00807514">
      <w:pPr>
        <w:pStyle w:val="Liststycke"/>
        <w:numPr>
          <w:ilvl w:val="0"/>
          <w:numId w:val="28"/>
        </w:numPr>
        <w:spacing w:before="20" w:line="240" w:lineRule="auto"/>
      </w:pPr>
      <w:r w:rsidRPr="00D82A73">
        <w:t>KVÅ (Operations kod)</w:t>
      </w:r>
    </w:p>
    <w:p w14:paraId="56BF7B82" w14:textId="77777777" w:rsidR="00F963D1" w:rsidRPr="00D82A73" w:rsidRDefault="00F963D1" w:rsidP="00807514">
      <w:pPr>
        <w:pStyle w:val="Liststycke"/>
        <w:numPr>
          <w:ilvl w:val="0"/>
          <w:numId w:val="28"/>
        </w:numPr>
        <w:spacing w:before="20" w:line="240" w:lineRule="auto"/>
      </w:pPr>
      <w:r w:rsidRPr="00D82A73">
        <w:t>SNOMED-CT.</w:t>
      </w:r>
    </w:p>
    <w:p w14:paraId="0AF218C0" w14:textId="77777777" w:rsidR="00F963D1" w:rsidRPr="00D82A73" w:rsidRDefault="00F963D1" w:rsidP="00F963D1"/>
    <w:p w14:paraId="04AC2E28" w14:textId="77777777" w:rsidR="00F963D1" w:rsidRPr="00D82A73" w:rsidRDefault="00F963D1" w:rsidP="00F963D1">
      <w:r w:rsidRPr="00D82A73">
        <w:rPr>
          <w:highlight w:val="yellow"/>
        </w:rPr>
        <w:t xml:space="preserve">Separat dokumentation kring fastställda mallar/instrument </w:t>
      </w:r>
      <w:proofErr w:type="gramStart"/>
      <w:r w:rsidRPr="00D82A73">
        <w:rPr>
          <w:highlight w:val="yellow"/>
        </w:rPr>
        <w:t>kommer</w:t>
      </w:r>
      <w:proofErr w:type="gramEnd"/>
      <w:r w:rsidRPr="00D82A73">
        <w:rPr>
          <w:highlight w:val="yellow"/>
        </w:rPr>
        <w:t xml:space="preserve"> </w:t>
      </w:r>
      <w:proofErr w:type="gramStart"/>
      <w:r w:rsidRPr="00D82A73">
        <w:rPr>
          <w:highlight w:val="yellow"/>
        </w:rPr>
        <w:t>publiceras</w:t>
      </w:r>
      <w:proofErr w:type="gramEnd"/>
      <w:r w:rsidRPr="00D82A73">
        <w:rPr>
          <w:highlight w:val="yellow"/>
        </w:rPr>
        <w:t xml:space="preserve"> under ”</w:t>
      </w:r>
      <w:r w:rsidRPr="00D82A73">
        <w:rPr>
          <w:b/>
          <w:highlight w:val="yellow"/>
        </w:rPr>
        <w:t>/riv/infrastructure/supportservices/forminteraction/trunk/docs/mallar</w:t>
      </w:r>
      <w:r w:rsidRPr="00D82A73">
        <w:rPr>
          <w:highlight w:val="yellow"/>
        </w:rPr>
        <w:t>”.</w:t>
      </w:r>
      <w:r w:rsidRPr="00D82A73">
        <w:t xml:space="preserve"> </w:t>
      </w:r>
    </w:p>
    <w:p w14:paraId="5C73750B"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68370E81" w14:textId="77777777" w:rsidTr="00F963D1">
        <w:trPr>
          <w:cantSplit/>
          <w:trHeight w:val="376"/>
        </w:trPr>
        <w:tc>
          <w:tcPr>
            <w:tcW w:w="2545" w:type="dxa"/>
            <w:gridSpan w:val="2"/>
            <w:vMerge w:val="restart"/>
            <w:shd w:val="pct25" w:color="auto" w:fill="auto"/>
          </w:tcPr>
          <w:p w14:paraId="545E0FE5"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3794A96C" w14:textId="77777777" w:rsidR="00F963D1" w:rsidRPr="00D82A73" w:rsidRDefault="00F963D1" w:rsidP="00F963D1">
            <w:r w:rsidRPr="00D82A73">
              <w:t>Beskrivning</w:t>
            </w:r>
          </w:p>
        </w:tc>
        <w:tc>
          <w:tcPr>
            <w:tcW w:w="1140" w:type="dxa"/>
            <w:vMerge w:val="restart"/>
            <w:shd w:val="pct25" w:color="auto" w:fill="auto"/>
          </w:tcPr>
          <w:p w14:paraId="5D3456EB"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3BF76889" w14:textId="77777777" w:rsidR="00F963D1" w:rsidRPr="00D82A73" w:rsidRDefault="00F963D1" w:rsidP="00F963D1">
            <w:r w:rsidRPr="00D82A73">
              <w:t>Mult</w:t>
            </w:r>
          </w:p>
        </w:tc>
        <w:tc>
          <w:tcPr>
            <w:tcW w:w="1800" w:type="dxa"/>
            <w:vMerge w:val="restart"/>
            <w:shd w:val="pct25" w:color="auto" w:fill="auto"/>
          </w:tcPr>
          <w:p w14:paraId="1D723094"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40BE6B51"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6427DC30"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1BA326D8" w14:textId="77777777" w:rsidTr="00F963D1">
        <w:trPr>
          <w:cantSplit/>
          <w:trHeight w:val="375"/>
        </w:trPr>
        <w:tc>
          <w:tcPr>
            <w:tcW w:w="2545" w:type="dxa"/>
            <w:gridSpan w:val="2"/>
            <w:vMerge/>
            <w:shd w:val="pct25" w:color="auto" w:fill="auto"/>
          </w:tcPr>
          <w:p w14:paraId="23344860" w14:textId="77777777" w:rsidR="00F963D1" w:rsidRPr="00D82A73" w:rsidRDefault="00F963D1" w:rsidP="00F963D1"/>
        </w:tc>
        <w:tc>
          <w:tcPr>
            <w:tcW w:w="3410" w:type="dxa"/>
            <w:vMerge/>
            <w:shd w:val="pct25" w:color="auto" w:fill="auto"/>
          </w:tcPr>
          <w:p w14:paraId="27C958BA" w14:textId="77777777" w:rsidR="00F963D1" w:rsidRPr="00D82A73" w:rsidRDefault="00F963D1" w:rsidP="00F963D1"/>
        </w:tc>
        <w:tc>
          <w:tcPr>
            <w:tcW w:w="1140" w:type="dxa"/>
            <w:vMerge/>
            <w:shd w:val="pct25" w:color="auto" w:fill="auto"/>
          </w:tcPr>
          <w:p w14:paraId="725DA6D7" w14:textId="77777777" w:rsidR="00F963D1" w:rsidRPr="00D82A73" w:rsidRDefault="00F963D1" w:rsidP="00F963D1"/>
        </w:tc>
        <w:tc>
          <w:tcPr>
            <w:tcW w:w="720" w:type="dxa"/>
            <w:vMerge/>
            <w:shd w:val="pct25" w:color="auto" w:fill="auto"/>
          </w:tcPr>
          <w:p w14:paraId="0DD68D0E" w14:textId="77777777" w:rsidR="00F963D1" w:rsidRPr="00D82A73" w:rsidRDefault="00F963D1" w:rsidP="00F963D1"/>
        </w:tc>
        <w:tc>
          <w:tcPr>
            <w:tcW w:w="1800" w:type="dxa"/>
            <w:vMerge/>
            <w:shd w:val="pct25" w:color="auto" w:fill="auto"/>
          </w:tcPr>
          <w:p w14:paraId="7AEE0ACE" w14:textId="77777777" w:rsidR="00F963D1" w:rsidRPr="00D82A73" w:rsidRDefault="00F963D1" w:rsidP="00F963D1"/>
        </w:tc>
        <w:tc>
          <w:tcPr>
            <w:tcW w:w="1920" w:type="dxa"/>
            <w:vMerge/>
            <w:shd w:val="pct25" w:color="auto" w:fill="auto"/>
          </w:tcPr>
          <w:p w14:paraId="19216DEF" w14:textId="77777777" w:rsidR="00F963D1" w:rsidRPr="00D82A73" w:rsidRDefault="00F963D1" w:rsidP="00F963D1"/>
        </w:tc>
        <w:tc>
          <w:tcPr>
            <w:tcW w:w="1200" w:type="dxa"/>
            <w:tcBorders>
              <w:bottom w:val="single" w:sz="4" w:space="0" w:color="auto"/>
            </w:tcBorders>
            <w:shd w:val="pct25" w:color="auto" w:fill="auto"/>
          </w:tcPr>
          <w:p w14:paraId="32832F49"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6DB9C59B"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0ADEAD18" w14:textId="77777777" w:rsidR="00F963D1" w:rsidRPr="00D82A73" w:rsidRDefault="00F963D1" w:rsidP="00F963D1">
            <w:pPr>
              <w:rPr>
                <w:rFonts w:eastAsia="Arial Unicode MS"/>
              </w:rPr>
            </w:pPr>
          </w:p>
        </w:tc>
      </w:tr>
      <w:tr w:rsidR="00F963D1" w:rsidRPr="00D82A73" w14:paraId="16FEEA76" w14:textId="77777777" w:rsidTr="00F963D1">
        <w:trPr>
          <w:trHeight w:val="217"/>
        </w:trPr>
        <w:tc>
          <w:tcPr>
            <w:tcW w:w="2545" w:type="dxa"/>
            <w:gridSpan w:val="2"/>
          </w:tcPr>
          <w:p w14:paraId="5D15FDFD" w14:textId="77777777" w:rsidR="00F963D1" w:rsidRPr="00D82A73" w:rsidRDefault="00F963D1" w:rsidP="00F963D1">
            <w:pPr>
              <w:rPr>
                <w:rFonts w:eastAsia="Arial Unicode MS"/>
              </w:rPr>
            </w:pPr>
            <w:r w:rsidRPr="00D82A73">
              <w:rPr>
                <w:rFonts w:eastAsia="Arial Unicode MS"/>
              </w:rPr>
              <w:t>(codeValue)</w:t>
            </w:r>
          </w:p>
        </w:tc>
        <w:tc>
          <w:tcPr>
            <w:tcW w:w="3410" w:type="dxa"/>
          </w:tcPr>
          <w:p w14:paraId="2FBDC4BA" w14:textId="77777777" w:rsidR="00F963D1" w:rsidRPr="00D82A73" w:rsidRDefault="00F963D1" w:rsidP="00F963D1">
            <w:pPr>
              <w:rPr>
                <w:rFonts w:eastAsia="Arial Unicode MS"/>
              </w:rPr>
            </w:pPr>
            <w:r w:rsidRPr="00D82A73">
              <w:rPr>
                <w:rFonts w:eastAsia="Arial Unicode MS"/>
              </w:rPr>
              <w:t>Kod som används (Kodverk).</w:t>
            </w:r>
          </w:p>
          <w:p w14:paraId="1E30EA0A" w14:textId="77777777" w:rsidR="00F963D1" w:rsidRPr="00D82A73" w:rsidRDefault="00F963D1" w:rsidP="00F963D1">
            <w:pPr>
              <w:rPr>
                <w:rFonts w:eastAsia="Arial Unicode MS"/>
              </w:rPr>
            </w:pPr>
          </w:p>
        </w:tc>
        <w:tc>
          <w:tcPr>
            <w:tcW w:w="1140" w:type="dxa"/>
          </w:tcPr>
          <w:p w14:paraId="558F4CA3" w14:textId="77777777" w:rsidR="00F963D1" w:rsidRPr="00D82A73" w:rsidRDefault="00F963D1" w:rsidP="00F963D1">
            <w:pPr>
              <w:rPr>
                <w:rFonts w:eastAsia="Arial Unicode MS"/>
              </w:rPr>
            </w:pPr>
            <w:r w:rsidRPr="00D82A73">
              <w:rPr>
                <w:rFonts w:eastAsia="Arial Unicode MS"/>
              </w:rPr>
              <w:t>TXT</w:t>
            </w:r>
          </w:p>
        </w:tc>
        <w:tc>
          <w:tcPr>
            <w:tcW w:w="720" w:type="dxa"/>
          </w:tcPr>
          <w:p w14:paraId="757BDC3C"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2BBCCD87" w14:textId="77777777" w:rsidR="00F963D1" w:rsidRPr="00D82A73" w:rsidRDefault="00F963D1" w:rsidP="00F963D1">
            <w:pPr>
              <w:rPr>
                <w:rFonts w:eastAsia="Arial Unicode MS"/>
              </w:rPr>
            </w:pPr>
          </w:p>
          <w:p w14:paraId="052584E5" w14:textId="77777777" w:rsidR="00F963D1" w:rsidRPr="00D82A73" w:rsidRDefault="00F963D1" w:rsidP="00F963D1">
            <w:pPr>
              <w:rPr>
                <w:rFonts w:eastAsia="Arial Unicode MS"/>
              </w:rPr>
            </w:pPr>
          </w:p>
        </w:tc>
        <w:tc>
          <w:tcPr>
            <w:tcW w:w="1920" w:type="dxa"/>
          </w:tcPr>
          <w:p w14:paraId="0B67F84C" w14:textId="77777777" w:rsidR="00F963D1" w:rsidRPr="00D82A73" w:rsidRDefault="00F963D1" w:rsidP="00F963D1">
            <w:pPr>
              <w:rPr>
                <w:rFonts w:ascii="Arial" w:eastAsia="Arial Unicode MS" w:hAnsi="Arial"/>
              </w:rPr>
            </w:pPr>
          </w:p>
        </w:tc>
        <w:tc>
          <w:tcPr>
            <w:tcW w:w="1200" w:type="dxa"/>
            <w:shd w:val="clear" w:color="auto" w:fill="auto"/>
          </w:tcPr>
          <w:p w14:paraId="2EAD2A71" w14:textId="77777777" w:rsidR="00F963D1" w:rsidRPr="00D82A73" w:rsidRDefault="00F963D1" w:rsidP="00F963D1">
            <w:pPr>
              <w:rPr>
                <w:rFonts w:ascii="Arial" w:eastAsia="Arial Unicode MS" w:hAnsi="Arial"/>
              </w:rPr>
            </w:pPr>
          </w:p>
        </w:tc>
        <w:tc>
          <w:tcPr>
            <w:tcW w:w="1080" w:type="dxa"/>
            <w:shd w:val="clear" w:color="auto" w:fill="auto"/>
          </w:tcPr>
          <w:p w14:paraId="4441F8AF" w14:textId="77777777" w:rsidR="00F963D1" w:rsidRPr="00D82A73" w:rsidRDefault="00F963D1" w:rsidP="00F963D1">
            <w:pPr>
              <w:rPr>
                <w:rFonts w:ascii="Arial" w:eastAsia="Arial Unicode MS" w:hAnsi="Arial"/>
              </w:rPr>
            </w:pPr>
          </w:p>
        </w:tc>
        <w:tc>
          <w:tcPr>
            <w:tcW w:w="1160" w:type="dxa"/>
            <w:shd w:val="clear" w:color="auto" w:fill="auto"/>
          </w:tcPr>
          <w:p w14:paraId="31EE1DED" w14:textId="77777777" w:rsidR="00F963D1" w:rsidRPr="00D82A73" w:rsidRDefault="00F963D1" w:rsidP="00F963D1">
            <w:pPr>
              <w:rPr>
                <w:rFonts w:ascii="Arial" w:eastAsia="Arial Unicode MS" w:hAnsi="Arial"/>
              </w:rPr>
            </w:pPr>
          </w:p>
        </w:tc>
      </w:tr>
      <w:tr w:rsidR="00F963D1" w:rsidRPr="00D82A73" w14:paraId="2F663F3C" w14:textId="77777777" w:rsidTr="00F963D1">
        <w:trPr>
          <w:trHeight w:val="217"/>
        </w:trPr>
        <w:tc>
          <w:tcPr>
            <w:tcW w:w="2545" w:type="dxa"/>
            <w:gridSpan w:val="2"/>
          </w:tcPr>
          <w:p w14:paraId="4C7570C8" w14:textId="77777777" w:rsidR="00F963D1" w:rsidRPr="00D82A73" w:rsidRDefault="00F963D1" w:rsidP="00F963D1">
            <w:pPr>
              <w:rPr>
                <w:rFonts w:eastAsia="Arial Unicode MS"/>
              </w:rPr>
            </w:pPr>
            <w:r w:rsidRPr="00D82A73">
              <w:rPr>
                <w:rFonts w:eastAsia="Arial Unicode MS"/>
              </w:rPr>
              <w:t>(codeSystem)</w:t>
            </w:r>
          </w:p>
        </w:tc>
        <w:tc>
          <w:tcPr>
            <w:tcW w:w="3410" w:type="dxa"/>
          </w:tcPr>
          <w:p w14:paraId="5074802C" w14:textId="77777777" w:rsidR="00F963D1" w:rsidRPr="00D82A73" w:rsidRDefault="00F963D1" w:rsidP="00F963D1">
            <w:pPr>
              <w:rPr>
                <w:rFonts w:eastAsia="Arial Unicode MS"/>
              </w:rPr>
            </w:pPr>
            <w:r w:rsidRPr="00D82A73">
              <w:rPr>
                <w:rFonts w:eastAsia="Arial Unicode MS"/>
              </w:rPr>
              <w:t>Identifierar vilket kodverk som används.</w:t>
            </w:r>
          </w:p>
          <w:p w14:paraId="2065F7D2" w14:textId="77777777" w:rsidR="00F963D1" w:rsidRPr="00D82A73" w:rsidRDefault="00F963D1" w:rsidP="00F963D1">
            <w:pPr>
              <w:rPr>
                <w:rFonts w:eastAsia="Arial Unicode MS"/>
              </w:rPr>
            </w:pPr>
          </w:p>
        </w:tc>
        <w:tc>
          <w:tcPr>
            <w:tcW w:w="1140" w:type="dxa"/>
          </w:tcPr>
          <w:p w14:paraId="02E0F2FB" w14:textId="77777777" w:rsidR="00F963D1" w:rsidRPr="00D82A73" w:rsidRDefault="00F963D1" w:rsidP="00F963D1">
            <w:pPr>
              <w:rPr>
                <w:rFonts w:eastAsia="Arial Unicode MS"/>
              </w:rPr>
            </w:pPr>
            <w:r w:rsidRPr="00D82A73">
              <w:rPr>
                <w:rFonts w:eastAsia="Arial Unicode MS"/>
              </w:rPr>
              <w:t>TXT</w:t>
            </w:r>
          </w:p>
        </w:tc>
        <w:tc>
          <w:tcPr>
            <w:tcW w:w="720" w:type="dxa"/>
          </w:tcPr>
          <w:p w14:paraId="0AD649CC"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59D9DCF2" w14:textId="77777777" w:rsidR="00F963D1" w:rsidRPr="00D82A73" w:rsidRDefault="00F963D1" w:rsidP="00F963D1">
            <w:pPr>
              <w:rPr>
                <w:rFonts w:eastAsia="Arial Unicode MS"/>
              </w:rPr>
            </w:pPr>
          </w:p>
        </w:tc>
        <w:tc>
          <w:tcPr>
            <w:tcW w:w="1920" w:type="dxa"/>
          </w:tcPr>
          <w:p w14:paraId="15FE057A" w14:textId="77777777" w:rsidR="00F963D1" w:rsidRPr="00D82A73" w:rsidRDefault="00F963D1" w:rsidP="00F963D1">
            <w:pPr>
              <w:rPr>
                <w:rFonts w:ascii="Arial" w:eastAsia="Arial Unicode MS" w:hAnsi="Arial"/>
              </w:rPr>
            </w:pPr>
          </w:p>
        </w:tc>
        <w:tc>
          <w:tcPr>
            <w:tcW w:w="1200" w:type="dxa"/>
            <w:shd w:val="clear" w:color="auto" w:fill="auto"/>
          </w:tcPr>
          <w:p w14:paraId="4D24CE25" w14:textId="77777777" w:rsidR="00F963D1" w:rsidRPr="00D82A73" w:rsidRDefault="00F963D1" w:rsidP="00F963D1">
            <w:pPr>
              <w:rPr>
                <w:rFonts w:ascii="Arial" w:eastAsia="Arial Unicode MS" w:hAnsi="Arial"/>
              </w:rPr>
            </w:pPr>
          </w:p>
        </w:tc>
        <w:tc>
          <w:tcPr>
            <w:tcW w:w="1080" w:type="dxa"/>
            <w:shd w:val="clear" w:color="auto" w:fill="auto"/>
          </w:tcPr>
          <w:p w14:paraId="18053D75" w14:textId="77777777" w:rsidR="00F963D1" w:rsidRPr="00D82A73" w:rsidRDefault="00F963D1" w:rsidP="00F963D1">
            <w:pPr>
              <w:rPr>
                <w:rFonts w:ascii="Arial" w:eastAsia="Arial Unicode MS" w:hAnsi="Arial"/>
              </w:rPr>
            </w:pPr>
          </w:p>
        </w:tc>
        <w:tc>
          <w:tcPr>
            <w:tcW w:w="1160" w:type="dxa"/>
            <w:shd w:val="clear" w:color="auto" w:fill="auto"/>
          </w:tcPr>
          <w:p w14:paraId="1C136715" w14:textId="77777777" w:rsidR="00F963D1" w:rsidRPr="00D82A73" w:rsidRDefault="00F963D1" w:rsidP="00F963D1">
            <w:pPr>
              <w:rPr>
                <w:rFonts w:ascii="Arial" w:eastAsia="Arial Unicode MS" w:hAnsi="Arial"/>
              </w:rPr>
            </w:pPr>
          </w:p>
        </w:tc>
      </w:tr>
      <w:tr w:rsidR="00F963D1" w:rsidRPr="00D82A73" w14:paraId="38424AF3" w14:textId="77777777" w:rsidTr="00F963D1">
        <w:trPr>
          <w:gridBefore w:val="1"/>
          <w:wBefore w:w="15" w:type="dxa"/>
          <w:trHeight w:val="217"/>
        </w:trPr>
        <w:tc>
          <w:tcPr>
            <w:tcW w:w="7080" w:type="dxa"/>
            <w:gridSpan w:val="3"/>
            <w:shd w:val="pct25" w:color="auto" w:fill="auto"/>
          </w:tcPr>
          <w:p w14:paraId="0094B9E4" w14:textId="77777777" w:rsidR="00F963D1" w:rsidRPr="00D82A73" w:rsidRDefault="00F963D1" w:rsidP="00F963D1">
            <w:r w:rsidRPr="00D82A73">
              <w:t>Associationer</w:t>
            </w:r>
          </w:p>
        </w:tc>
        <w:tc>
          <w:tcPr>
            <w:tcW w:w="7880" w:type="dxa"/>
            <w:gridSpan w:val="6"/>
            <w:shd w:val="pct25" w:color="auto" w:fill="auto"/>
          </w:tcPr>
          <w:p w14:paraId="64AC122E" w14:textId="77777777" w:rsidR="00F963D1" w:rsidRPr="00D82A73" w:rsidRDefault="00F963D1" w:rsidP="00F963D1">
            <w:pPr>
              <w:rPr>
                <w:rFonts w:eastAsia="Arial Unicode MS"/>
              </w:rPr>
            </w:pPr>
            <w:r w:rsidRPr="00D82A73">
              <w:t>Beslutsregel</w:t>
            </w:r>
          </w:p>
        </w:tc>
      </w:tr>
      <w:tr w:rsidR="00F963D1" w:rsidRPr="00D82A73" w14:paraId="71FD1E1C" w14:textId="77777777" w:rsidTr="00F963D1">
        <w:trPr>
          <w:gridBefore w:val="1"/>
          <w:wBefore w:w="15" w:type="dxa"/>
          <w:trHeight w:val="217"/>
        </w:trPr>
        <w:tc>
          <w:tcPr>
            <w:tcW w:w="7080" w:type="dxa"/>
            <w:gridSpan w:val="3"/>
          </w:tcPr>
          <w:p w14:paraId="62422238" w14:textId="77777777" w:rsidR="00F963D1" w:rsidRPr="00D82A73" w:rsidRDefault="00F963D1" w:rsidP="00F963D1">
            <w:pPr>
              <w:rPr>
                <w:rFonts w:ascii="Arial" w:eastAsia="Arial Unicode MS" w:hAnsi="Arial"/>
                <w:color w:val="000000"/>
              </w:rPr>
            </w:pPr>
          </w:p>
        </w:tc>
        <w:tc>
          <w:tcPr>
            <w:tcW w:w="7880" w:type="dxa"/>
            <w:gridSpan w:val="6"/>
          </w:tcPr>
          <w:p w14:paraId="1E27A54C" w14:textId="77777777" w:rsidR="00F963D1" w:rsidRPr="00D82A73" w:rsidRDefault="00F963D1" w:rsidP="00F963D1">
            <w:pPr>
              <w:rPr>
                <w:rFonts w:ascii="Arial" w:eastAsia="Arial Unicode MS" w:hAnsi="Arial"/>
                <w:color w:val="000000"/>
              </w:rPr>
            </w:pPr>
          </w:p>
        </w:tc>
      </w:tr>
      <w:tr w:rsidR="00F963D1" w:rsidRPr="00D82A73" w14:paraId="3A35AFA5" w14:textId="77777777" w:rsidTr="00F963D1">
        <w:trPr>
          <w:gridBefore w:val="1"/>
          <w:wBefore w:w="15" w:type="dxa"/>
          <w:trHeight w:val="217"/>
        </w:trPr>
        <w:tc>
          <w:tcPr>
            <w:tcW w:w="7080" w:type="dxa"/>
            <w:gridSpan w:val="3"/>
          </w:tcPr>
          <w:p w14:paraId="16791FA5" w14:textId="77777777" w:rsidR="00F963D1" w:rsidRPr="00D82A73" w:rsidRDefault="00F963D1" w:rsidP="00F963D1">
            <w:pPr>
              <w:rPr>
                <w:rFonts w:ascii="Arial" w:eastAsia="Arial Unicode MS" w:hAnsi="Arial"/>
                <w:color w:val="000000"/>
              </w:rPr>
            </w:pPr>
          </w:p>
        </w:tc>
        <w:tc>
          <w:tcPr>
            <w:tcW w:w="7880" w:type="dxa"/>
            <w:gridSpan w:val="6"/>
          </w:tcPr>
          <w:p w14:paraId="3FBFC001" w14:textId="77777777" w:rsidR="00F963D1" w:rsidRPr="00D82A73" w:rsidRDefault="00F963D1" w:rsidP="00F963D1">
            <w:pPr>
              <w:rPr>
                <w:rFonts w:ascii="Arial" w:eastAsia="Arial Unicode MS" w:hAnsi="Arial"/>
                <w:color w:val="000000"/>
              </w:rPr>
            </w:pPr>
          </w:p>
        </w:tc>
      </w:tr>
    </w:tbl>
    <w:p w14:paraId="38A01925" w14:textId="77777777" w:rsidR="00F963D1" w:rsidRPr="00D82A73" w:rsidRDefault="00F963D1" w:rsidP="00F963D1"/>
    <w:p w14:paraId="70F16FDD" w14:textId="77777777" w:rsidR="00F963D1" w:rsidRPr="00D82A73" w:rsidRDefault="00F963D1" w:rsidP="00F963D1"/>
    <w:p w14:paraId="795D5FCD" w14:textId="77777777" w:rsidR="00F963D1" w:rsidRPr="00D82A73" w:rsidRDefault="00F963D1" w:rsidP="00F963D1"/>
    <w:p w14:paraId="0E3138AE" w14:textId="77777777" w:rsidR="00F963D1" w:rsidRPr="00D82A73" w:rsidRDefault="00F963D1" w:rsidP="00807514">
      <w:pPr>
        <w:pStyle w:val="Rubrik3"/>
        <w:keepLines w:val="0"/>
        <w:numPr>
          <w:ilvl w:val="2"/>
          <w:numId w:val="24"/>
        </w:numPr>
        <w:spacing w:before="240" w:after="60" w:line="240" w:lineRule="auto"/>
        <w:ind w:left="1134" w:hanging="1134"/>
        <w:rPr>
          <w:i/>
        </w:rPr>
      </w:pPr>
      <w:bookmarkStart w:id="146" w:name="_Toc220986041"/>
      <w:bookmarkStart w:id="147" w:name="_Toc259358485"/>
      <w:r w:rsidRPr="00D82A73">
        <w:rPr>
          <w:i/>
        </w:rPr>
        <w:t>Klass Malldelning (TemplatePropagate)</w:t>
      </w:r>
      <w:bookmarkEnd w:id="146"/>
      <w:bookmarkEnd w:id="147"/>
    </w:p>
    <w:p w14:paraId="115832C5" w14:textId="77777777" w:rsidR="00F963D1" w:rsidRPr="00D82A73" w:rsidRDefault="00F963D1" w:rsidP="00F963D1">
      <w:r w:rsidRPr="00D82A73">
        <w:t xml:space="preserve">Objekt för att definiera om mallen är regional/nationell. En standardiserad mall kan användas regionalt eller nationellt. mall kan delas definieras global (kan). Attributet countycode styr mallens tillgänglighet. ISO 3166-2:SEObjekt  information om mallen delas med.innehåller definition av kodverk/kod. </w:t>
      </w:r>
    </w:p>
    <w:p w14:paraId="7FA074F2" w14:textId="77777777" w:rsidR="00F963D1" w:rsidRPr="00D82A73" w:rsidRDefault="00F963D1" w:rsidP="00F963D1">
      <w:r w:rsidRPr="00D82A73">
        <w:t>Ex:</w:t>
      </w:r>
    </w:p>
    <w:p w14:paraId="49B36FC2"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7C39CBAA" w14:textId="77777777" w:rsidTr="00F963D1">
        <w:trPr>
          <w:cantSplit/>
          <w:trHeight w:val="376"/>
        </w:trPr>
        <w:tc>
          <w:tcPr>
            <w:tcW w:w="2545" w:type="dxa"/>
            <w:gridSpan w:val="2"/>
            <w:vMerge w:val="restart"/>
            <w:shd w:val="pct25" w:color="auto" w:fill="auto"/>
          </w:tcPr>
          <w:p w14:paraId="03D34B75" w14:textId="77777777" w:rsidR="00F963D1" w:rsidRPr="00D82A73" w:rsidRDefault="00F963D1" w:rsidP="00F963D1">
            <w:pPr>
              <w:rPr>
                <w:rFonts w:eastAsia="Arial Unicode MS"/>
              </w:rPr>
            </w:pPr>
            <w:r w:rsidRPr="00D82A73">
              <w:lastRenderedPageBreak/>
              <w:t>Att</w:t>
            </w:r>
            <w:r w:rsidRPr="00D82A73">
              <w:rPr>
                <w:bdr w:val="single" w:sz="4" w:space="0" w:color="C0C0C0"/>
              </w:rPr>
              <w:t>ribut</w:t>
            </w:r>
          </w:p>
        </w:tc>
        <w:tc>
          <w:tcPr>
            <w:tcW w:w="3410" w:type="dxa"/>
            <w:vMerge w:val="restart"/>
            <w:shd w:val="pct25" w:color="auto" w:fill="auto"/>
          </w:tcPr>
          <w:p w14:paraId="5C028325" w14:textId="77777777" w:rsidR="00F963D1" w:rsidRPr="00D82A73" w:rsidRDefault="00F963D1" w:rsidP="00F963D1">
            <w:r w:rsidRPr="00D82A73">
              <w:t>Beskrivning</w:t>
            </w:r>
          </w:p>
        </w:tc>
        <w:tc>
          <w:tcPr>
            <w:tcW w:w="1140" w:type="dxa"/>
            <w:vMerge w:val="restart"/>
            <w:shd w:val="pct25" w:color="auto" w:fill="auto"/>
          </w:tcPr>
          <w:p w14:paraId="676E12C2"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04D28109" w14:textId="77777777" w:rsidR="00F963D1" w:rsidRPr="00D82A73" w:rsidRDefault="00F963D1" w:rsidP="00F963D1">
            <w:r w:rsidRPr="00D82A73">
              <w:t>Mult</w:t>
            </w:r>
          </w:p>
        </w:tc>
        <w:tc>
          <w:tcPr>
            <w:tcW w:w="1800" w:type="dxa"/>
            <w:vMerge w:val="restart"/>
            <w:shd w:val="pct25" w:color="auto" w:fill="auto"/>
          </w:tcPr>
          <w:p w14:paraId="1AACE09B"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753165D5"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031CA02F"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669325CC" w14:textId="77777777" w:rsidTr="00F963D1">
        <w:trPr>
          <w:cantSplit/>
          <w:trHeight w:val="375"/>
        </w:trPr>
        <w:tc>
          <w:tcPr>
            <w:tcW w:w="2545" w:type="dxa"/>
            <w:gridSpan w:val="2"/>
            <w:vMerge/>
            <w:shd w:val="pct25" w:color="auto" w:fill="auto"/>
          </w:tcPr>
          <w:p w14:paraId="5047397C" w14:textId="77777777" w:rsidR="00F963D1" w:rsidRPr="00D82A73" w:rsidRDefault="00F963D1" w:rsidP="00F963D1"/>
        </w:tc>
        <w:tc>
          <w:tcPr>
            <w:tcW w:w="3410" w:type="dxa"/>
            <w:vMerge/>
            <w:shd w:val="pct25" w:color="auto" w:fill="auto"/>
          </w:tcPr>
          <w:p w14:paraId="57753D36" w14:textId="77777777" w:rsidR="00F963D1" w:rsidRPr="00D82A73" w:rsidRDefault="00F963D1" w:rsidP="00F963D1"/>
        </w:tc>
        <w:tc>
          <w:tcPr>
            <w:tcW w:w="1140" w:type="dxa"/>
            <w:vMerge/>
            <w:shd w:val="pct25" w:color="auto" w:fill="auto"/>
          </w:tcPr>
          <w:p w14:paraId="47BA216D" w14:textId="77777777" w:rsidR="00F963D1" w:rsidRPr="00D82A73" w:rsidRDefault="00F963D1" w:rsidP="00F963D1"/>
        </w:tc>
        <w:tc>
          <w:tcPr>
            <w:tcW w:w="720" w:type="dxa"/>
            <w:vMerge/>
            <w:shd w:val="pct25" w:color="auto" w:fill="auto"/>
          </w:tcPr>
          <w:p w14:paraId="4AA12026" w14:textId="77777777" w:rsidR="00F963D1" w:rsidRPr="00D82A73" w:rsidRDefault="00F963D1" w:rsidP="00F963D1"/>
        </w:tc>
        <w:tc>
          <w:tcPr>
            <w:tcW w:w="1800" w:type="dxa"/>
            <w:vMerge/>
            <w:shd w:val="pct25" w:color="auto" w:fill="auto"/>
          </w:tcPr>
          <w:p w14:paraId="225B2B92" w14:textId="77777777" w:rsidR="00F963D1" w:rsidRPr="00D82A73" w:rsidRDefault="00F963D1" w:rsidP="00F963D1"/>
        </w:tc>
        <w:tc>
          <w:tcPr>
            <w:tcW w:w="1920" w:type="dxa"/>
            <w:vMerge/>
            <w:shd w:val="pct25" w:color="auto" w:fill="auto"/>
          </w:tcPr>
          <w:p w14:paraId="1EA34ABF" w14:textId="77777777" w:rsidR="00F963D1" w:rsidRPr="00D82A73" w:rsidRDefault="00F963D1" w:rsidP="00F963D1"/>
        </w:tc>
        <w:tc>
          <w:tcPr>
            <w:tcW w:w="1200" w:type="dxa"/>
            <w:tcBorders>
              <w:bottom w:val="single" w:sz="4" w:space="0" w:color="auto"/>
            </w:tcBorders>
            <w:shd w:val="pct25" w:color="auto" w:fill="auto"/>
          </w:tcPr>
          <w:p w14:paraId="79773888"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6DC0AD9E"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13D17C1D" w14:textId="77777777" w:rsidR="00F963D1" w:rsidRPr="00D82A73" w:rsidRDefault="00F963D1" w:rsidP="00F963D1">
            <w:pPr>
              <w:rPr>
                <w:rFonts w:eastAsia="Arial Unicode MS"/>
              </w:rPr>
            </w:pPr>
          </w:p>
        </w:tc>
      </w:tr>
      <w:tr w:rsidR="00F963D1" w:rsidRPr="00D82A73" w14:paraId="364EFCFA" w14:textId="77777777" w:rsidTr="00F963D1">
        <w:trPr>
          <w:trHeight w:val="217"/>
        </w:trPr>
        <w:tc>
          <w:tcPr>
            <w:tcW w:w="2545" w:type="dxa"/>
            <w:gridSpan w:val="2"/>
          </w:tcPr>
          <w:p w14:paraId="361DE4F7" w14:textId="77777777" w:rsidR="00F963D1" w:rsidRPr="00D82A73" w:rsidRDefault="00F963D1" w:rsidP="00F963D1">
            <w:pPr>
              <w:rPr>
                <w:rFonts w:eastAsia="Arial Unicode MS"/>
              </w:rPr>
            </w:pPr>
            <w:r w:rsidRPr="00D82A73">
              <w:rPr>
                <w:rFonts w:eastAsia="Arial Unicode MS"/>
              </w:rPr>
              <w:t>(countycode)</w:t>
            </w:r>
          </w:p>
        </w:tc>
        <w:tc>
          <w:tcPr>
            <w:tcW w:w="3410" w:type="dxa"/>
          </w:tcPr>
          <w:p w14:paraId="33E5BA1D" w14:textId="77777777" w:rsidR="00F963D1" w:rsidRPr="00D82A73" w:rsidRDefault="00F963D1" w:rsidP="00F963D1">
            <w:pPr>
              <w:rPr>
                <w:rFonts w:eastAsia="Arial Unicode MS"/>
              </w:rPr>
            </w:pPr>
            <w:r w:rsidRPr="00D82A73">
              <w:rPr>
                <w:rFonts w:eastAsia="Arial Unicode MS"/>
              </w:rPr>
              <w:t xml:space="preserve">Avgränsande fält. Om Propagate "true" kan mallen delas inom en till flera länskoder. </w:t>
            </w:r>
          </w:p>
          <w:p w14:paraId="0F21B0F9" w14:textId="77777777" w:rsidR="00F963D1" w:rsidRPr="00D82A73" w:rsidRDefault="00F963D1" w:rsidP="00F963D1">
            <w:pPr>
              <w:rPr>
                <w:rFonts w:eastAsia="Arial Unicode MS"/>
              </w:rPr>
            </w:pPr>
            <w:r w:rsidRPr="00D82A73">
              <w:rPr>
                <w:rFonts w:eastAsia="Arial Unicode MS"/>
              </w:rPr>
              <w:t>Om attributet är tomt delas mallen utan avgränsning.</w:t>
            </w:r>
          </w:p>
          <w:p w14:paraId="1A8EEA0B" w14:textId="77777777" w:rsidR="00F963D1" w:rsidRPr="00D82A73" w:rsidRDefault="00F963D1" w:rsidP="00F963D1">
            <w:pPr>
              <w:rPr>
                <w:rFonts w:eastAsia="Arial Unicode MS"/>
              </w:rPr>
            </w:pPr>
          </w:p>
          <w:p w14:paraId="77B57A90" w14:textId="77777777" w:rsidR="00F963D1" w:rsidRPr="00D82A73" w:rsidRDefault="00F963D1" w:rsidP="00F963D1">
            <w:pPr>
              <w:rPr>
                <w:rFonts w:eastAsia="Arial Unicode MS"/>
              </w:rPr>
            </w:pPr>
            <w:r w:rsidRPr="00D82A73">
              <w:rPr>
                <w:rFonts w:eastAsia="Arial Unicode MS"/>
              </w:rPr>
              <w:t>Avgränsningen (länskod) gäller för inom det län verksamheten (hsa-id) verkar inom (som vill använda mallen).</w:t>
            </w:r>
          </w:p>
        </w:tc>
        <w:tc>
          <w:tcPr>
            <w:tcW w:w="1140" w:type="dxa"/>
          </w:tcPr>
          <w:p w14:paraId="082BECF6" w14:textId="77777777" w:rsidR="00F963D1" w:rsidRPr="00D82A73" w:rsidRDefault="00F963D1" w:rsidP="00F963D1">
            <w:pPr>
              <w:rPr>
                <w:rFonts w:eastAsia="Arial Unicode MS"/>
              </w:rPr>
            </w:pPr>
            <w:r w:rsidRPr="00D82A73">
              <w:rPr>
                <w:rFonts w:eastAsia="Arial Unicode MS"/>
              </w:rPr>
              <w:t>KTOV</w:t>
            </w:r>
          </w:p>
        </w:tc>
        <w:tc>
          <w:tcPr>
            <w:tcW w:w="720" w:type="dxa"/>
          </w:tcPr>
          <w:p w14:paraId="182E5C95" w14:textId="77777777" w:rsidR="00F963D1" w:rsidRPr="00D82A73" w:rsidRDefault="00F963D1" w:rsidP="00F963D1">
            <w:pPr>
              <w:rPr>
                <w:rFonts w:eastAsia="Arial Unicode MS"/>
              </w:rPr>
            </w:pPr>
            <w:r w:rsidRPr="00D82A73">
              <w:rPr>
                <w:rFonts w:eastAsia="Arial Unicode MS"/>
              </w:rPr>
              <w:t>0</w:t>
            </w:r>
            <w:proofErr w:type="gramStart"/>
            <w:r w:rsidRPr="00D82A73">
              <w:rPr>
                <w:rFonts w:eastAsia="Arial Unicode MS"/>
              </w:rPr>
              <w:t>..</w:t>
            </w:r>
            <w:proofErr w:type="gramEnd"/>
            <w:r w:rsidRPr="00D82A73">
              <w:rPr>
                <w:rFonts w:eastAsia="Arial Unicode MS"/>
              </w:rPr>
              <w:t>*</w:t>
            </w:r>
          </w:p>
        </w:tc>
        <w:tc>
          <w:tcPr>
            <w:tcW w:w="1800" w:type="dxa"/>
          </w:tcPr>
          <w:p w14:paraId="45A270FB" w14:textId="77777777" w:rsidR="00F963D1" w:rsidRPr="00D82A73" w:rsidRDefault="00F963D1" w:rsidP="00F963D1">
            <w:pPr>
              <w:rPr>
                <w:rFonts w:eastAsia="Arial Unicode MS"/>
              </w:rPr>
            </w:pPr>
            <w:r w:rsidRPr="00D82A73">
              <w:rPr>
                <w:rFonts w:eastAsia="Arial Unicode MS"/>
              </w:rPr>
              <w:t>KV Länskod.</w:t>
            </w:r>
          </w:p>
          <w:p w14:paraId="03D53783" w14:textId="77777777" w:rsidR="00F963D1" w:rsidRPr="00D82A73" w:rsidRDefault="00F963D1" w:rsidP="00F963D1">
            <w:pPr>
              <w:rPr>
                <w:rFonts w:eastAsia="Arial Unicode MS"/>
              </w:rPr>
            </w:pPr>
          </w:p>
        </w:tc>
        <w:tc>
          <w:tcPr>
            <w:tcW w:w="1920" w:type="dxa"/>
          </w:tcPr>
          <w:p w14:paraId="25BF4667" w14:textId="77777777" w:rsidR="00F963D1" w:rsidRPr="00D82A73" w:rsidRDefault="00F963D1" w:rsidP="00F963D1">
            <w:pPr>
              <w:rPr>
                <w:rFonts w:ascii="Arial" w:eastAsia="Arial Unicode MS" w:hAnsi="Arial"/>
              </w:rPr>
            </w:pPr>
          </w:p>
        </w:tc>
        <w:tc>
          <w:tcPr>
            <w:tcW w:w="1200" w:type="dxa"/>
            <w:shd w:val="clear" w:color="auto" w:fill="auto"/>
          </w:tcPr>
          <w:p w14:paraId="35FC9E88" w14:textId="77777777" w:rsidR="00F963D1" w:rsidRPr="00D82A73" w:rsidRDefault="00F963D1" w:rsidP="00F963D1">
            <w:pPr>
              <w:rPr>
                <w:rFonts w:ascii="Arial" w:eastAsia="Arial Unicode MS" w:hAnsi="Arial"/>
              </w:rPr>
            </w:pPr>
          </w:p>
        </w:tc>
        <w:tc>
          <w:tcPr>
            <w:tcW w:w="1080" w:type="dxa"/>
            <w:shd w:val="clear" w:color="auto" w:fill="auto"/>
          </w:tcPr>
          <w:p w14:paraId="375A9B54" w14:textId="77777777" w:rsidR="00F963D1" w:rsidRPr="00D82A73" w:rsidRDefault="00F963D1" w:rsidP="00F963D1">
            <w:pPr>
              <w:rPr>
                <w:rFonts w:ascii="Arial" w:eastAsia="Arial Unicode MS" w:hAnsi="Arial"/>
              </w:rPr>
            </w:pPr>
          </w:p>
        </w:tc>
        <w:tc>
          <w:tcPr>
            <w:tcW w:w="1160" w:type="dxa"/>
            <w:shd w:val="clear" w:color="auto" w:fill="auto"/>
          </w:tcPr>
          <w:p w14:paraId="2A05A9C7" w14:textId="77777777" w:rsidR="00F963D1" w:rsidRPr="00D82A73" w:rsidRDefault="00F963D1" w:rsidP="00F963D1">
            <w:pPr>
              <w:rPr>
                <w:rFonts w:ascii="Arial" w:eastAsia="Arial Unicode MS" w:hAnsi="Arial"/>
              </w:rPr>
            </w:pPr>
          </w:p>
        </w:tc>
      </w:tr>
      <w:tr w:rsidR="00F963D1" w:rsidRPr="00D82A73" w14:paraId="7718732E" w14:textId="77777777" w:rsidTr="00F963D1">
        <w:trPr>
          <w:trHeight w:val="217"/>
        </w:trPr>
        <w:tc>
          <w:tcPr>
            <w:tcW w:w="2545" w:type="dxa"/>
            <w:gridSpan w:val="2"/>
          </w:tcPr>
          <w:p w14:paraId="0F4BD9D1" w14:textId="77777777" w:rsidR="00F963D1" w:rsidRPr="00D82A73" w:rsidRDefault="00F963D1" w:rsidP="00F963D1">
            <w:pPr>
              <w:rPr>
                <w:rFonts w:eastAsia="Arial Unicode MS"/>
              </w:rPr>
            </w:pPr>
            <w:r w:rsidRPr="00D82A73">
              <w:rPr>
                <w:rFonts w:eastAsia="Arial Unicode MS"/>
              </w:rPr>
              <w:t>(propagate)</w:t>
            </w:r>
          </w:p>
        </w:tc>
        <w:tc>
          <w:tcPr>
            <w:tcW w:w="3410" w:type="dxa"/>
          </w:tcPr>
          <w:p w14:paraId="6BEFD5FA" w14:textId="77777777" w:rsidR="00F963D1" w:rsidRPr="00D82A73" w:rsidRDefault="00F963D1" w:rsidP="00F963D1">
            <w:pPr>
              <w:rPr>
                <w:rFonts w:eastAsia="Arial Unicode MS"/>
              </w:rPr>
            </w:pPr>
            <w:r w:rsidRPr="00D82A73">
              <w:rPr>
                <w:rFonts w:eastAsia="Arial Unicode MS"/>
              </w:rPr>
              <w:t>Attribut för att indikera att mallen är global.</w:t>
            </w:r>
          </w:p>
          <w:p w14:paraId="6AF0DAB8" w14:textId="77777777" w:rsidR="00F963D1" w:rsidRPr="00D82A73" w:rsidRDefault="00F963D1" w:rsidP="00F963D1">
            <w:pPr>
              <w:rPr>
                <w:rFonts w:eastAsia="Arial Unicode MS"/>
              </w:rPr>
            </w:pPr>
            <w:r w:rsidRPr="00D82A73">
              <w:rPr>
                <w:rFonts w:eastAsia="Arial Unicode MS"/>
              </w:rPr>
              <w:t xml:space="preserve"> </w:t>
            </w:r>
          </w:p>
        </w:tc>
        <w:tc>
          <w:tcPr>
            <w:tcW w:w="1140" w:type="dxa"/>
          </w:tcPr>
          <w:p w14:paraId="3503AB46" w14:textId="77777777" w:rsidR="00F963D1" w:rsidRPr="00D82A73" w:rsidRDefault="00F963D1" w:rsidP="00F963D1">
            <w:pPr>
              <w:rPr>
                <w:rFonts w:eastAsia="Arial Unicode MS"/>
              </w:rPr>
            </w:pPr>
            <w:r w:rsidRPr="00D82A73">
              <w:rPr>
                <w:rFonts w:eastAsia="Arial Unicode MS"/>
              </w:rPr>
              <w:t>S/F</w:t>
            </w:r>
          </w:p>
        </w:tc>
        <w:tc>
          <w:tcPr>
            <w:tcW w:w="720" w:type="dxa"/>
          </w:tcPr>
          <w:p w14:paraId="68CE5B98"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4F9CB4C7" w14:textId="77777777" w:rsidR="00F963D1" w:rsidRPr="00D82A73" w:rsidRDefault="00F963D1" w:rsidP="00F963D1">
            <w:pPr>
              <w:rPr>
                <w:rFonts w:eastAsia="Arial Unicode MS"/>
              </w:rPr>
            </w:pPr>
            <w:r w:rsidRPr="00D82A73">
              <w:rPr>
                <w:rFonts w:eastAsia="Arial Unicode MS"/>
              </w:rPr>
              <w:t>S = Mallen delas (t.ex är nationell).</w:t>
            </w:r>
          </w:p>
          <w:p w14:paraId="49D018F9" w14:textId="77777777" w:rsidR="00F963D1" w:rsidRPr="00D82A73" w:rsidRDefault="00F963D1" w:rsidP="00F963D1">
            <w:pPr>
              <w:rPr>
                <w:rFonts w:eastAsia="Arial Unicode MS"/>
              </w:rPr>
            </w:pPr>
            <w:r w:rsidRPr="00D82A73">
              <w:rPr>
                <w:rFonts w:eastAsia="Arial Unicode MS"/>
              </w:rPr>
              <w:t>F = Mallen delas inte.</w:t>
            </w:r>
          </w:p>
        </w:tc>
        <w:tc>
          <w:tcPr>
            <w:tcW w:w="1920" w:type="dxa"/>
          </w:tcPr>
          <w:p w14:paraId="4F5AEAC3" w14:textId="77777777" w:rsidR="00F963D1" w:rsidRPr="00D82A73" w:rsidRDefault="00F963D1" w:rsidP="00F963D1">
            <w:pPr>
              <w:rPr>
                <w:rFonts w:ascii="Arial" w:eastAsia="Arial Unicode MS" w:hAnsi="Arial"/>
              </w:rPr>
            </w:pPr>
          </w:p>
        </w:tc>
        <w:tc>
          <w:tcPr>
            <w:tcW w:w="1200" w:type="dxa"/>
            <w:shd w:val="clear" w:color="auto" w:fill="auto"/>
          </w:tcPr>
          <w:p w14:paraId="6DED20AA" w14:textId="77777777" w:rsidR="00F963D1" w:rsidRPr="00D82A73" w:rsidRDefault="00F963D1" w:rsidP="00F963D1">
            <w:pPr>
              <w:rPr>
                <w:rFonts w:ascii="Arial" w:eastAsia="Arial Unicode MS" w:hAnsi="Arial"/>
              </w:rPr>
            </w:pPr>
          </w:p>
        </w:tc>
        <w:tc>
          <w:tcPr>
            <w:tcW w:w="1080" w:type="dxa"/>
            <w:shd w:val="clear" w:color="auto" w:fill="auto"/>
          </w:tcPr>
          <w:p w14:paraId="3D0B1431" w14:textId="77777777" w:rsidR="00F963D1" w:rsidRPr="00D82A73" w:rsidRDefault="00F963D1" w:rsidP="00F963D1">
            <w:pPr>
              <w:rPr>
                <w:rFonts w:ascii="Arial" w:eastAsia="Arial Unicode MS" w:hAnsi="Arial"/>
              </w:rPr>
            </w:pPr>
          </w:p>
        </w:tc>
        <w:tc>
          <w:tcPr>
            <w:tcW w:w="1160" w:type="dxa"/>
            <w:shd w:val="clear" w:color="auto" w:fill="auto"/>
          </w:tcPr>
          <w:p w14:paraId="6D126E25" w14:textId="77777777" w:rsidR="00F963D1" w:rsidRPr="00D82A73" w:rsidRDefault="00F963D1" w:rsidP="00F963D1">
            <w:pPr>
              <w:rPr>
                <w:rFonts w:ascii="Arial" w:eastAsia="Arial Unicode MS" w:hAnsi="Arial"/>
              </w:rPr>
            </w:pPr>
          </w:p>
        </w:tc>
      </w:tr>
      <w:tr w:rsidR="00F963D1" w:rsidRPr="00D82A73" w14:paraId="45F6E858" w14:textId="77777777" w:rsidTr="00F963D1">
        <w:trPr>
          <w:gridBefore w:val="1"/>
          <w:wBefore w:w="15" w:type="dxa"/>
          <w:trHeight w:val="217"/>
        </w:trPr>
        <w:tc>
          <w:tcPr>
            <w:tcW w:w="7080" w:type="dxa"/>
            <w:gridSpan w:val="3"/>
            <w:shd w:val="pct25" w:color="auto" w:fill="auto"/>
          </w:tcPr>
          <w:p w14:paraId="0007A1BA" w14:textId="77777777" w:rsidR="00F963D1" w:rsidRPr="00D82A73" w:rsidRDefault="00F963D1" w:rsidP="00F963D1">
            <w:r w:rsidRPr="00D82A73">
              <w:t>Associationer</w:t>
            </w:r>
          </w:p>
        </w:tc>
        <w:tc>
          <w:tcPr>
            <w:tcW w:w="7880" w:type="dxa"/>
            <w:gridSpan w:val="6"/>
            <w:shd w:val="pct25" w:color="auto" w:fill="auto"/>
          </w:tcPr>
          <w:p w14:paraId="3FD41358" w14:textId="77777777" w:rsidR="00F963D1" w:rsidRPr="00D82A73" w:rsidRDefault="00F963D1" w:rsidP="00F963D1">
            <w:pPr>
              <w:rPr>
                <w:rFonts w:eastAsia="Arial Unicode MS"/>
              </w:rPr>
            </w:pPr>
            <w:r w:rsidRPr="00D82A73">
              <w:t>Beslutsregel</w:t>
            </w:r>
          </w:p>
        </w:tc>
      </w:tr>
    </w:tbl>
    <w:p w14:paraId="4F028283" w14:textId="77777777" w:rsidR="007E3D44" w:rsidRPr="00D82A73" w:rsidRDefault="007E3D44" w:rsidP="00C10F41"/>
    <w:p w14:paraId="2A76FF1E" w14:textId="77777777" w:rsidR="007E3D44" w:rsidRPr="00D82A73" w:rsidRDefault="007E3D44">
      <w:pPr>
        <w:spacing w:line="240" w:lineRule="auto"/>
        <w:rPr>
          <w:rFonts w:eastAsia="Times New Roman"/>
          <w:bCs/>
          <w:i/>
          <w:sz w:val="24"/>
        </w:rPr>
      </w:pPr>
      <w:r w:rsidRPr="00D82A73">
        <w:rPr>
          <w:i/>
        </w:rPr>
        <w:br w:type="page"/>
      </w:r>
    </w:p>
    <w:p w14:paraId="1EE7DD39" w14:textId="2E55BE6C" w:rsidR="00F963D1" w:rsidRPr="00D82A73" w:rsidRDefault="00F963D1" w:rsidP="00807514">
      <w:pPr>
        <w:pStyle w:val="Rubrik3"/>
        <w:keepLines w:val="0"/>
        <w:numPr>
          <w:ilvl w:val="2"/>
          <w:numId w:val="24"/>
        </w:numPr>
        <w:spacing w:before="240" w:after="60" w:line="240" w:lineRule="auto"/>
        <w:ind w:left="1134" w:hanging="1134"/>
        <w:rPr>
          <w:i/>
        </w:rPr>
      </w:pPr>
      <w:bookmarkStart w:id="148" w:name="_Toc259358486"/>
      <w:r w:rsidRPr="00D82A73">
        <w:rPr>
          <w:i/>
        </w:rPr>
        <w:lastRenderedPageBreak/>
        <w:t>Klass validering (validationEvent)</w:t>
      </w:r>
      <w:bookmarkEnd w:id="148"/>
    </w:p>
    <w:p w14:paraId="401E88D5" w14:textId="3308AE7C" w:rsidR="00F963D1" w:rsidRPr="00D82A73" w:rsidRDefault="00F963D1" w:rsidP="00F963D1">
      <w:r w:rsidRPr="00D82A73">
        <w:t xml:space="preserve">Objekt innehåller valideringsmeddelanden kopplade till en valideringshändelse. </w:t>
      </w:r>
      <w:r w:rsidR="007E3D44" w:rsidRPr="00D82A73">
        <w:t>Det finns följande validerings alternativ koppla de till frågor.</w:t>
      </w:r>
      <w:r w:rsidR="00C07655" w:rsidRPr="00D82A73">
        <w:t xml:space="preserve"> Om validationEvent finns skall dessa visas för slutanvändaren vid valideringsfel.</w:t>
      </w:r>
    </w:p>
    <w:p w14:paraId="3225D91F" w14:textId="77777777" w:rsidR="007E3D44" w:rsidRPr="00D82A73" w:rsidRDefault="007E3D44" w:rsidP="00F963D1"/>
    <w:p w14:paraId="6DC0288D" w14:textId="7FE0AA9F" w:rsidR="003238BD" w:rsidRPr="00D82A73" w:rsidRDefault="003238BD" w:rsidP="00F963D1">
      <w:pPr>
        <w:rPr>
          <w:i/>
        </w:rPr>
      </w:pPr>
      <w:r w:rsidRPr="00D82A73">
        <w:rPr>
          <w:i/>
        </w:rPr>
        <w:t>ÖVERSIKT</w:t>
      </w:r>
    </w:p>
    <w:tbl>
      <w:tblPr>
        <w:tblStyle w:val="Tabellrutnt"/>
        <w:tblW w:w="12866" w:type="dxa"/>
        <w:tblLayout w:type="fixed"/>
        <w:tblLook w:val="04A0" w:firstRow="1" w:lastRow="0" w:firstColumn="1" w:lastColumn="0" w:noHBand="0" w:noVBand="1"/>
      </w:tblPr>
      <w:tblGrid>
        <w:gridCol w:w="1809"/>
        <w:gridCol w:w="709"/>
        <w:gridCol w:w="1134"/>
        <w:gridCol w:w="851"/>
        <w:gridCol w:w="1134"/>
        <w:gridCol w:w="783"/>
        <w:gridCol w:w="1059"/>
        <w:gridCol w:w="851"/>
        <w:gridCol w:w="850"/>
        <w:gridCol w:w="993"/>
        <w:gridCol w:w="1134"/>
        <w:gridCol w:w="850"/>
        <w:gridCol w:w="709"/>
      </w:tblGrid>
      <w:tr w:rsidR="00E6255F" w:rsidRPr="00D82A73" w14:paraId="33B784AE" w14:textId="6BB69BE8" w:rsidTr="003238BD">
        <w:tc>
          <w:tcPr>
            <w:tcW w:w="1809" w:type="dxa"/>
            <w:shd w:val="clear" w:color="auto" w:fill="D9D9D9" w:themeFill="background1" w:themeFillShade="D9"/>
          </w:tcPr>
          <w:p w14:paraId="371CB69F" w14:textId="1F405767" w:rsidR="00E6255F" w:rsidRPr="00D82A73" w:rsidRDefault="00E6255F" w:rsidP="00F963D1">
            <w:r w:rsidRPr="00D82A73">
              <w:t>Validerings event</w:t>
            </w:r>
          </w:p>
        </w:tc>
        <w:tc>
          <w:tcPr>
            <w:tcW w:w="709" w:type="dxa"/>
            <w:shd w:val="clear" w:color="auto" w:fill="D9D9D9" w:themeFill="background1" w:themeFillShade="D9"/>
          </w:tcPr>
          <w:p w14:paraId="6396CBAC" w14:textId="5495799D" w:rsidR="00E6255F" w:rsidRPr="00D82A73" w:rsidRDefault="00E6255F" w:rsidP="003238BD">
            <w:pPr>
              <w:jc w:val="center"/>
            </w:pPr>
            <w:r w:rsidRPr="00D82A73">
              <w:t>Text</w:t>
            </w:r>
          </w:p>
        </w:tc>
        <w:tc>
          <w:tcPr>
            <w:tcW w:w="1134" w:type="dxa"/>
            <w:shd w:val="clear" w:color="auto" w:fill="D9D9D9" w:themeFill="background1" w:themeFillShade="D9"/>
          </w:tcPr>
          <w:p w14:paraId="2B10847D" w14:textId="5A1F7C0C" w:rsidR="00E6255F" w:rsidRPr="00D82A73" w:rsidRDefault="00E6255F" w:rsidP="003238BD">
            <w:pPr>
              <w:jc w:val="center"/>
            </w:pPr>
            <w:r w:rsidRPr="00D82A73">
              <w:t>TextArea</w:t>
            </w:r>
          </w:p>
        </w:tc>
        <w:tc>
          <w:tcPr>
            <w:tcW w:w="851" w:type="dxa"/>
            <w:shd w:val="clear" w:color="auto" w:fill="D9D9D9" w:themeFill="background1" w:themeFillShade="D9"/>
          </w:tcPr>
          <w:p w14:paraId="55417807" w14:textId="77D0CC3F" w:rsidR="00E6255F" w:rsidRPr="00D82A73" w:rsidRDefault="00E6255F" w:rsidP="003238BD">
            <w:pPr>
              <w:jc w:val="center"/>
            </w:pPr>
            <w:r w:rsidRPr="00D82A73">
              <w:t>Radio</w:t>
            </w:r>
          </w:p>
        </w:tc>
        <w:tc>
          <w:tcPr>
            <w:tcW w:w="1134" w:type="dxa"/>
            <w:shd w:val="clear" w:color="auto" w:fill="D9D9D9" w:themeFill="background1" w:themeFillShade="D9"/>
          </w:tcPr>
          <w:p w14:paraId="0555FDA2" w14:textId="203878B6" w:rsidR="00E6255F" w:rsidRPr="00D82A73" w:rsidRDefault="00E6255F" w:rsidP="003238BD">
            <w:pPr>
              <w:jc w:val="center"/>
            </w:pPr>
            <w:r w:rsidRPr="00D82A73">
              <w:t>CheckBox</w:t>
            </w:r>
          </w:p>
        </w:tc>
        <w:tc>
          <w:tcPr>
            <w:tcW w:w="783" w:type="dxa"/>
            <w:shd w:val="clear" w:color="auto" w:fill="D9D9D9" w:themeFill="background1" w:themeFillShade="D9"/>
          </w:tcPr>
          <w:p w14:paraId="2E2FA9E4" w14:textId="70A827C9" w:rsidR="00E6255F" w:rsidRPr="00D82A73" w:rsidRDefault="00E6255F" w:rsidP="003238BD">
            <w:pPr>
              <w:jc w:val="center"/>
            </w:pPr>
            <w:r w:rsidRPr="00D82A73">
              <w:t>Select</w:t>
            </w:r>
          </w:p>
        </w:tc>
        <w:tc>
          <w:tcPr>
            <w:tcW w:w="1059" w:type="dxa"/>
            <w:shd w:val="clear" w:color="auto" w:fill="D9D9D9" w:themeFill="background1" w:themeFillShade="D9"/>
          </w:tcPr>
          <w:p w14:paraId="2DCA0268" w14:textId="683930BB" w:rsidR="00E6255F" w:rsidRPr="00D82A73" w:rsidRDefault="00E6255F" w:rsidP="003238BD">
            <w:pPr>
              <w:jc w:val="center"/>
            </w:pPr>
            <w:r w:rsidRPr="00D82A73">
              <w:t>Number</w:t>
            </w:r>
          </w:p>
        </w:tc>
        <w:tc>
          <w:tcPr>
            <w:tcW w:w="851" w:type="dxa"/>
            <w:shd w:val="clear" w:color="auto" w:fill="D9D9D9" w:themeFill="background1" w:themeFillShade="D9"/>
          </w:tcPr>
          <w:p w14:paraId="2F7EE306" w14:textId="77777777" w:rsidR="00E6255F" w:rsidRPr="00D82A73" w:rsidRDefault="00E6255F" w:rsidP="003238BD">
            <w:pPr>
              <w:jc w:val="center"/>
            </w:pPr>
            <w:r w:rsidRPr="00D82A73">
              <w:t>Date</w:t>
            </w:r>
          </w:p>
          <w:p w14:paraId="31D8372B" w14:textId="77777777" w:rsidR="00E6255F" w:rsidRPr="00D82A73" w:rsidRDefault="00E6255F" w:rsidP="003238BD">
            <w:pPr>
              <w:jc w:val="center"/>
            </w:pPr>
            <w:r w:rsidRPr="00D82A73">
              <w:t>Time</w:t>
            </w:r>
          </w:p>
          <w:p w14:paraId="4EC94C3B" w14:textId="77777777" w:rsidR="00E6255F" w:rsidRPr="00D82A73" w:rsidRDefault="00E6255F" w:rsidP="003238BD">
            <w:pPr>
              <w:jc w:val="center"/>
            </w:pPr>
            <w:r w:rsidRPr="00D82A73">
              <w:t>Month</w:t>
            </w:r>
          </w:p>
          <w:p w14:paraId="3FD31381" w14:textId="1B7E4495" w:rsidR="00E6255F" w:rsidRPr="00D82A73" w:rsidRDefault="00E6255F" w:rsidP="003238BD">
            <w:pPr>
              <w:jc w:val="center"/>
            </w:pPr>
            <w:r w:rsidRPr="00D82A73">
              <w:t>Week</w:t>
            </w:r>
          </w:p>
        </w:tc>
        <w:tc>
          <w:tcPr>
            <w:tcW w:w="850" w:type="dxa"/>
            <w:shd w:val="clear" w:color="auto" w:fill="D9D9D9" w:themeFill="background1" w:themeFillShade="D9"/>
          </w:tcPr>
          <w:p w14:paraId="22662699" w14:textId="3E66F80B" w:rsidR="00E6255F" w:rsidRPr="00D82A73" w:rsidRDefault="00E6255F" w:rsidP="003238BD">
            <w:pPr>
              <w:jc w:val="center"/>
            </w:pPr>
            <w:r w:rsidRPr="00D82A73">
              <w:t>Range</w:t>
            </w:r>
          </w:p>
        </w:tc>
        <w:tc>
          <w:tcPr>
            <w:tcW w:w="993" w:type="dxa"/>
            <w:shd w:val="clear" w:color="auto" w:fill="D9D9D9" w:themeFill="background1" w:themeFillShade="D9"/>
          </w:tcPr>
          <w:p w14:paraId="3594F8C9" w14:textId="77777777" w:rsidR="00E6255F" w:rsidRPr="00D82A73" w:rsidRDefault="00E6255F" w:rsidP="003238BD">
            <w:pPr>
              <w:jc w:val="center"/>
            </w:pPr>
            <w:r w:rsidRPr="00D82A73">
              <w:t>Matrix</w:t>
            </w:r>
          </w:p>
          <w:p w14:paraId="6631EC15" w14:textId="2F18F9B5" w:rsidR="00E6255F" w:rsidRPr="00D82A73" w:rsidRDefault="00E6255F" w:rsidP="003238BD">
            <w:pPr>
              <w:jc w:val="center"/>
            </w:pPr>
            <w:r w:rsidRPr="00D82A73">
              <w:t>Radio</w:t>
            </w:r>
          </w:p>
        </w:tc>
        <w:tc>
          <w:tcPr>
            <w:tcW w:w="1134" w:type="dxa"/>
            <w:shd w:val="clear" w:color="auto" w:fill="D9D9D9" w:themeFill="background1" w:themeFillShade="D9"/>
          </w:tcPr>
          <w:p w14:paraId="4B629F41" w14:textId="77777777" w:rsidR="00E6255F" w:rsidRPr="00D82A73" w:rsidRDefault="00E6255F" w:rsidP="003238BD">
            <w:pPr>
              <w:jc w:val="center"/>
            </w:pPr>
            <w:r w:rsidRPr="00D82A73">
              <w:t>Matrix</w:t>
            </w:r>
          </w:p>
          <w:p w14:paraId="7761C282" w14:textId="4075A047" w:rsidR="00E6255F" w:rsidRPr="00D82A73" w:rsidRDefault="00E6255F" w:rsidP="003238BD">
            <w:pPr>
              <w:jc w:val="center"/>
            </w:pPr>
            <w:r w:rsidRPr="00D82A73">
              <w:t>checkbox</w:t>
            </w:r>
          </w:p>
        </w:tc>
        <w:tc>
          <w:tcPr>
            <w:tcW w:w="850" w:type="dxa"/>
            <w:shd w:val="clear" w:color="auto" w:fill="D9D9D9" w:themeFill="background1" w:themeFillShade="D9"/>
          </w:tcPr>
          <w:p w14:paraId="498B820A" w14:textId="77777777" w:rsidR="00E6255F" w:rsidRPr="00D82A73" w:rsidRDefault="00E6255F" w:rsidP="003238BD">
            <w:pPr>
              <w:jc w:val="center"/>
            </w:pPr>
            <w:r w:rsidRPr="00D82A73">
              <w:t>Matrix</w:t>
            </w:r>
          </w:p>
          <w:p w14:paraId="0CD1622F" w14:textId="440C3222" w:rsidR="00E6255F" w:rsidRPr="00D82A73" w:rsidRDefault="00E6255F" w:rsidP="003238BD">
            <w:pPr>
              <w:jc w:val="center"/>
            </w:pPr>
            <w:r w:rsidRPr="00D82A73">
              <w:t>Text</w:t>
            </w:r>
          </w:p>
        </w:tc>
        <w:tc>
          <w:tcPr>
            <w:tcW w:w="709" w:type="dxa"/>
            <w:shd w:val="clear" w:color="auto" w:fill="D9D9D9" w:themeFill="background1" w:themeFillShade="D9"/>
          </w:tcPr>
          <w:p w14:paraId="5787FA62" w14:textId="22EC2423" w:rsidR="00E6255F" w:rsidRPr="00D82A73" w:rsidRDefault="00E6255F" w:rsidP="003238BD">
            <w:pPr>
              <w:jc w:val="center"/>
            </w:pPr>
            <w:r w:rsidRPr="00D82A73">
              <w:t>Scale</w:t>
            </w:r>
          </w:p>
        </w:tc>
      </w:tr>
      <w:tr w:rsidR="00E6255F" w:rsidRPr="00D82A73" w14:paraId="6510CA70" w14:textId="169D590C" w:rsidTr="003238BD">
        <w:tc>
          <w:tcPr>
            <w:tcW w:w="1809" w:type="dxa"/>
          </w:tcPr>
          <w:p w14:paraId="2269D5D0" w14:textId="758AA2AC" w:rsidR="00E6255F" w:rsidRPr="00D82A73" w:rsidRDefault="00E6255F" w:rsidP="00F963D1">
            <w:r w:rsidRPr="00D82A73">
              <w:t>answerMin</w:t>
            </w:r>
          </w:p>
        </w:tc>
        <w:tc>
          <w:tcPr>
            <w:tcW w:w="709" w:type="dxa"/>
          </w:tcPr>
          <w:p w14:paraId="513C54CB" w14:textId="77777777" w:rsidR="00E6255F" w:rsidRPr="00D82A73" w:rsidRDefault="00E6255F" w:rsidP="003238BD">
            <w:pPr>
              <w:jc w:val="center"/>
            </w:pPr>
          </w:p>
        </w:tc>
        <w:tc>
          <w:tcPr>
            <w:tcW w:w="1134" w:type="dxa"/>
          </w:tcPr>
          <w:p w14:paraId="128DCD7C" w14:textId="77777777" w:rsidR="00E6255F" w:rsidRPr="00D82A73" w:rsidRDefault="00E6255F" w:rsidP="003238BD">
            <w:pPr>
              <w:jc w:val="center"/>
            </w:pPr>
          </w:p>
        </w:tc>
        <w:tc>
          <w:tcPr>
            <w:tcW w:w="851" w:type="dxa"/>
          </w:tcPr>
          <w:p w14:paraId="4DF4DFA5" w14:textId="77777777" w:rsidR="00E6255F" w:rsidRPr="00D82A73" w:rsidRDefault="00E6255F" w:rsidP="003238BD">
            <w:pPr>
              <w:jc w:val="center"/>
            </w:pPr>
          </w:p>
        </w:tc>
        <w:tc>
          <w:tcPr>
            <w:tcW w:w="1134" w:type="dxa"/>
          </w:tcPr>
          <w:p w14:paraId="61F9D5D1" w14:textId="77777777" w:rsidR="00E6255F" w:rsidRPr="00D82A73" w:rsidRDefault="00E6255F" w:rsidP="003238BD">
            <w:pPr>
              <w:jc w:val="center"/>
            </w:pPr>
          </w:p>
        </w:tc>
        <w:tc>
          <w:tcPr>
            <w:tcW w:w="783" w:type="dxa"/>
          </w:tcPr>
          <w:p w14:paraId="7B496D3C" w14:textId="77777777" w:rsidR="00E6255F" w:rsidRPr="00D82A73" w:rsidRDefault="00E6255F" w:rsidP="003238BD">
            <w:pPr>
              <w:jc w:val="center"/>
            </w:pPr>
          </w:p>
        </w:tc>
        <w:tc>
          <w:tcPr>
            <w:tcW w:w="1059" w:type="dxa"/>
          </w:tcPr>
          <w:p w14:paraId="3E4595C2" w14:textId="13D62968" w:rsidR="00E6255F" w:rsidRPr="00D82A73" w:rsidRDefault="003238BD" w:rsidP="003238BD">
            <w:pPr>
              <w:jc w:val="center"/>
            </w:pPr>
            <w:r w:rsidRPr="00D82A73">
              <w:t>X</w:t>
            </w:r>
          </w:p>
        </w:tc>
        <w:tc>
          <w:tcPr>
            <w:tcW w:w="851" w:type="dxa"/>
          </w:tcPr>
          <w:p w14:paraId="5CE03B61" w14:textId="17A836D1" w:rsidR="00E6255F" w:rsidRPr="00D82A73" w:rsidRDefault="003238BD" w:rsidP="003238BD">
            <w:pPr>
              <w:jc w:val="center"/>
            </w:pPr>
            <w:r w:rsidRPr="00D82A73">
              <w:t>X</w:t>
            </w:r>
          </w:p>
        </w:tc>
        <w:tc>
          <w:tcPr>
            <w:tcW w:w="850" w:type="dxa"/>
          </w:tcPr>
          <w:p w14:paraId="083977D7" w14:textId="4D983896" w:rsidR="00E6255F" w:rsidRPr="00D82A73" w:rsidRDefault="003238BD" w:rsidP="003238BD">
            <w:pPr>
              <w:jc w:val="center"/>
            </w:pPr>
            <w:r w:rsidRPr="00D82A73">
              <w:t>X</w:t>
            </w:r>
          </w:p>
        </w:tc>
        <w:tc>
          <w:tcPr>
            <w:tcW w:w="993" w:type="dxa"/>
          </w:tcPr>
          <w:p w14:paraId="7CB53692" w14:textId="77777777" w:rsidR="00E6255F" w:rsidRPr="00D82A73" w:rsidRDefault="00E6255F" w:rsidP="003238BD">
            <w:pPr>
              <w:jc w:val="center"/>
            </w:pPr>
          </w:p>
        </w:tc>
        <w:tc>
          <w:tcPr>
            <w:tcW w:w="1134" w:type="dxa"/>
          </w:tcPr>
          <w:p w14:paraId="6DE8118D" w14:textId="77777777" w:rsidR="00E6255F" w:rsidRPr="00D82A73" w:rsidRDefault="00E6255F" w:rsidP="003238BD">
            <w:pPr>
              <w:jc w:val="center"/>
            </w:pPr>
          </w:p>
        </w:tc>
        <w:tc>
          <w:tcPr>
            <w:tcW w:w="850" w:type="dxa"/>
          </w:tcPr>
          <w:p w14:paraId="259AAFDE" w14:textId="77777777" w:rsidR="00E6255F" w:rsidRPr="00D82A73" w:rsidRDefault="00E6255F" w:rsidP="003238BD">
            <w:pPr>
              <w:jc w:val="center"/>
            </w:pPr>
          </w:p>
        </w:tc>
        <w:tc>
          <w:tcPr>
            <w:tcW w:w="709" w:type="dxa"/>
          </w:tcPr>
          <w:p w14:paraId="2D6DD3DD" w14:textId="77777777" w:rsidR="00E6255F" w:rsidRPr="00D82A73" w:rsidRDefault="00E6255F" w:rsidP="003238BD">
            <w:pPr>
              <w:jc w:val="center"/>
            </w:pPr>
          </w:p>
        </w:tc>
      </w:tr>
      <w:tr w:rsidR="00E6255F" w:rsidRPr="00D82A73" w14:paraId="79635401" w14:textId="69658918" w:rsidTr="003238BD">
        <w:tc>
          <w:tcPr>
            <w:tcW w:w="1809" w:type="dxa"/>
          </w:tcPr>
          <w:p w14:paraId="503313F6" w14:textId="18D036B7" w:rsidR="00E6255F" w:rsidRPr="00D82A73" w:rsidRDefault="00E6255F" w:rsidP="00F963D1">
            <w:r w:rsidRPr="00D82A73">
              <w:t>answerMax</w:t>
            </w:r>
          </w:p>
        </w:tc>
        <w:tc>
          <w:tcPr>
            <w:tcW w:w="709" w:type="dxa"/>
          </w:tcPr>
          <w:p w14:paraId="5291A613" w14:textId="77777777" w:rsidR="00E6255F" w:rsidRPr="00D82A73" w:rsidRDefault="00E6255F" w:rsidP="003238BD">
            <w:pPr>
              <w:jc w:val="center"/>
            </w:pPr>
          </w:p>
        </w:tc>
        <w:tc>
          <w:tcPr>
            <w:tcW w:w="1134" w:type="dxa"/>
          </w:tcPr>
          <w:p w14:paraId="389CFB59" w14:textId="77777777" w:rsidR="00E6255F" w:rsidRPr="00D82A73" w:rsidRDefault="00E6255F" w:rsidP="003238BD">
            <w:pPr>
              <w:jc w:val="center"/>
            </w:pPr>
          </w:p>
        </w:tc>
        <w:tc>
          <w:tcPr>
            <w:tcW w:w="851" w:type="dxa"/>
          </w:tcPr>
          <w:p w14:paraId="6886BF7A" w14:textId="77777777" w:rsidR="00E6255F" w:rsidRPr="00D82A73" w:rsidRDefault="00E6255F" w:rsidP="003238BD">
            <w:pPr>
              <w:jc w:val="center"/>
            </w:pPr>
          </w:p>
        </w:tc>
        <w:tc>
          <w:tcPr>
            <w:tcW w:w="1134" w:type="dxa"/>
          </w:tcPr>
          <w:p w14:paraId="578778C1" w14:textId="77777777" w:rsidR="00E6255F" w:rsidRPr="00D82A73" w:rsidRDefault="00E6255F" w:rsidP="003238BD">
            <w:pPr>
              <w:jc w:val="center"/>
            </w:pPr>
          </w:p>
        </w:tc>
        <w:tc>
          <w:tcPr>
            <w:tcW w:w="783" w:type="dxa"/>
          </w:tcPr>
          <w:p w14:paraId="0C19DE86" w14:textId="77777777" w:rsidR="00E6255F" w:rsidRPr="00D82A73" w:rsidRDefault="00E6255F" w:rsidP="003238BD">
            <w:pPr>
              <w:jc w:val="center"/>
            </w:pPr>
          </w:p>
        </w:tc>
        <w:tc>
          <w:tcPr>
            <w:tcW w:w="1059" w:type="dxa"/>
          </w:tcPr>
          <w:p w14:paraId="20D94FC8" w14:textId="19FF3647" w:rsidR="00E6255F" w:rsidRPr="00D82A73" w:rsidRDefault="003238BD" w:rsidP="003238BD">
            <w:pPr>
              <w:jc w:val="center"/>
            </w:pPr>
            <w:r w:rsidRPr="00D82A73">
              <w:t>X</w:t>
            </w:r>
          </w:p>
        </w:tc>
        <w:tc>
          <w:tcPr>
            <w:tcW w:w="851" w:type="dxa"/>
          </w:tcPr>
          <w:p w14:paraId="0212B247" w14:textId="6ED1FDCF" w:rsidR="00E6255F" w:rsidRPr="00D82A73" w:rsidRDefault="003238BD" w:rsidP="003238BD">
            <w:pPr>
              <w:jc w:val="center"/>
            </w:pPr>
            <w:r w:rsidRPr="00D82A73">
              <w:t>X</w:t>
            </w:r>
          </w:p>
        </w:tc>
        <w:tc>
          <w:tcPr>
            <w:tcW w:w="850" w:type="dxa"/>
          </w:tcPr>
          <w:p w14:paraId="4F10E228" w14:textId="0902DB00" w:rsidR="00E6255F" w:rsidRPr="00D82A73" w:rsidRDefault="003238BD" w:rsidP="003238BD">
            <w:pPr>
              <w:jc w:val="center"/>
            </w:pPr>
            <w:r w:rsidRPr="00D82A73">
              <w:t>X</w:t>
            </w:r>
          </w:p>
        </w:tc>
        <w:tc>
          <w:tcPr>
            <w:tcW w:w="993" w:type="dxa"/>
          </w:tcPr>
          <w:p w14:paraId="22CE6DF1" w14:textId="77777777" w:rsidR="00E6255F" w:rsidRPr="00D82A73" w:rsidRDefault="00E6255F" w:rsidP="003238BD">
            <w:pPr>
              <w:jc w:val="center"/>
            </w:pPr>
          </w:p>
        </w:tc>
        <w:tc>
          <w:tcPr>
            <w:tcW w:w="1134" w:type="dxa"/>
          </w:tcPr>
          <w:p w14:paraId="537F5C20" w14:textId="77777777" w:rsidR="00E6255F" w:rsidRPr="00D82A73" w:rsidRDefault="00E6255F" w:rsidP="003238BD">
            <w:pPr>
              <w:jc w:val="center"/>
            </w:pPr>
          </w:p>
        </w:tc>
        <w:tc>
          <w:tcPr>
            <w:tcW w:w="850" w:type="dxa"/>
          </w:tcPr>
          <w:p w14:paraId="1B5198BC" w14:textId="77777777" w:rsidR="00E6255F" w:rsidRPr="00D82A73" w:rsidRDefault="00E6255F" w:rsidP="003238BD">
            <w:pPr>
              <w:jc w:val="center"/>
            </w:pPr>
          </w:p>
        </w:tc>
        <w:tc>
          <w:tcPr>
            <w:tcW w:w="709" w:type="dxa"/>
          </w:tcPr>
          <w:p w14:paraId="77494651" w14:textId="77777777" w:rsidR="00E6255F" w:rsidRPr="00D82A73" w:rsidRDefault="00E6255F" w:rsidP="003238BD">
            <w:pPr>
              <w:jc w:val="center"/>
            </w:pPr>
          </w:p>
        </w:tc>
      </w:tr>
      <w:tr w:rsidR="00E6255F" w:rsidRPr="00D82A73" w14:paraId="63EBA566" w14:textId="511B8125" w:rsidTr="003238BD">
        <w:tc>
          <w:tcPr>
            <w:tcW w:w="1809" w:type="dxa"/>
          </w:tcPr>
          <w:p w14:paraId="729A9FEC" w14:textId="06CFB7BE" w:rsidR="00E6255F" w:rsidRPr="00D82A73" w:rsidRDefault="00E6255F" w:rsidP="00F963D1">
            <w:r w:rsidRPr="00D82A73">
              <w:t>answerPattern</w:t>
            </w:r>
          </w:p>
        </w:tc>
        <w:tc>
          <w:tcPr>
            <w:tcW w:w="709" w:type="dxa"/>
          </w:tcPr>
          <w:p w14:paraId="30F620CA" w14:textId="63BFA510" w:rsidR="00E6255F" w:rsidRPr="00D82A73" w:rsidRDefault="003238BD" w:rsidP="003238BD">
            <w:pPr>
              <w:jc w:val="center"/>
            </w:pPr>
            <w:r w:rsidRPr="00D82A73">
              <w:t>X</w:t>
            </w:r>
          </w:p>
        </w:tc>
        <w:tc>
          <w:tcPr>
            <w:tcW w:w="1134" w:type="dxa"/>
          </w:tcPr>
          <w:p w14:paraId="6D54A931" w14:textId="4A2C3718" w:rsidR="00E6255F" w:rsidRPr="00D82A73" w:rsidRDefault="003238BD" w:rsidP="003238BD">
            <w:pPr>
              <w:jc w:val="center"/>
            </w:pPr>
            <w:r w:rsidRPr="00D82A73">
              <w:t>X</w:t>
            </w:r>
          </w:p>
        </w:tc>
        <w:tc>
          <w:tcPr>
            <w:tcW w:w="851" w:type="dxa"/>
          </w:tcPr>
          <w:p w14:paraId="237C5937" w14:textId="1D4A7D38" w:rsidR="00E6255F" w:rsidRPr="00D82A73" w:rsidRDefault="003238BD" w:rsidP="003238BD">
            <w:pPr>
              <w:jc w:val="center"/>
            </w:pPr>
            <w:r w:rsidRPr="00D82A73">
              <w:t>X</w:t>
            </w:r>
          </w:p>
        </w:tc>
        <w:tc>
          <w:tcPr>
            <w:tcW w:w="1134" w:type="dxa"/>
          </w:tcPr>
          <w:p w14:paraId="75935D24" w14:textId="4DB29D97" w:rsidR="00E6255F" w:rsidRPr="00D82A73" w:rsidRDefault="003238BD" w:rsidP="003238BD">
            <w:pPr>
              <w:jc w:val="center"/>
            </w:pPr>
            <w:r w:rsidRPr="00D82A73">
              <w:t>X</w:t>
            </w:r>
          </w:p>
        </w:tc>
        <w:tc>
          <w:tcPr>
            <w:tcW w:w="783" w:type="dxa"/>
          </w:tcPr>
          <w:p w14:paraId="10E90ECC" w14:textId="5854984C" w:rsidR="00E6255F" w:rsidRPr="00D82A73" w:rsidRDefault="003238BD" w:rsidP="003238BD">
            <w:pPr>
              <w:jc w:val="center"/>
            </w:pPr>
            <w:r w:rsidRPr="00D82A73">
              <w:t>X</w:t>
            </w:r>
          </w:p>
        </w:tc>
        <w:tc>
          <w:tcPr>
            <w:tcW w:w="1059" w:type="dxa"/>
          </w:tcPr>
          <w:p w14:paraId="7C42B38B" w14:textId="406391C6" w:rsidR="00E6255F" w:rsidRPr="00D82A73" w:rsidRDefault="003238BD" w:rsidP="003238BD">
            <w:pPr>
              <w:jc w:val="center"/>
            </w:pPr>
            <w:r w:rsidRPr="00D82A73">
              <w:t>X</w:t>
            </w:r>
          </w:p>
        </w:tc>
        <w:tc>
          <w:tcPr>
            <w:tcW w:w="851" w:type="dxa"/>
          </w:tcPr>
          <w:p w14:paraId="245FF395" w14:textId="46DC1D90" w:rsidR="00E6255F" w:rsidRPr="00D82A73" w:rsidRDefault="003238BD" w:rsidP="003238BD">
            <w:pPr>
              <w:jc w:val="center"/>
            </w:pPr>
            <w:r w:rsidRPr="00D82A73">
              <w:t>X</w:t>
            </w:r>
          </w:p>
        </w:tc>
        <w:tc>
          <w:tcPr>
            <w:tcW w:w="850" w:type="dxa"/>
          </w:tcPr>
          <w:p w14:paraId="659D9E00" w14:textId="056705D7" w:rsidR="00E6255F" w:rsidRPr="00D82A73" w:rsidRDefault="003238BD" w:rsidP="003238BD">
            <w:pPr>
              <w:jc w:val="center"/>
            </w:pPr>
            <w:r w:rsidRPr="00D82A73">
              <w:t>X</w:t>
            </w:r>
          </w:p>
        </w:tc>
        <w:tc>
          <w:tcPr>
            <w:tcW w:w="993" w:type="dxa"/>
          </w:tcPr>
          <w:p w14:paraId="4CD18CDF" w14:textId="5C57CB7E" w:rsidR="00E6255F" w:rsidRPr="00D82A73" w:rsidRDefault="003238BD" w:rsidP="003238BD">
            <w:pPr>
              <w:jc w:val="center"/>
            </w:pPr>
            <w:r w:rsidRPr="00D82A73">
              <w:t>X</w:t>
            </w:r>
          </w:p>
        </w:tc>
        <w:tc>
          <w:tcPr>
            <w:tcW w:w="1134" w:type="dxa"/>
          </w:tcPr>
          <w:p w14:paraId="476FA53B" w14:textId="2F267811" w:rsidR="00E6255F" w:rsidRPr="00D82A73" w:rsidRDefault="003238BD" w:rsidP="003238BD">
            <w:pPr>
              <w:jc w:val="center"/>
            </w:pPr>
            <w:r w:rsidRPr="00D82A73">
              <w:t>X</w:t>
            </w:r>
          </w:p>
        </w:tc>
        <w:tc>
          <w:tcPr>
            <w:tcW w:w="850" w:type="dxa"/>
          </w:tcPr>
          <w:p w14:paraId="24F81AFD" w14:textId="71D8EF1A" w:rsidR="00E6255F" w:rsidRPr="00D82A73" w:rsidRDefault="003238BD" w:rsidP="003238BD">
            <w:pPr>
              <w:jc w:val="center"/>
            </w:pPr>
            <w:r w:rsidRPr="00D82A73">
              <w:t>X</w:t>
            </w:r>
          </w:p>
        </w:tc>
        <w:tc>
          <w:tcPr>
            <w:tcW w:w="709" w:type="dxa"/>
          </w:tcPr>
          <w:p w14:paraId="27363BB0" w14:textId="2A59AADD" w:rsidR="00E6255F" w:rsidRPr="00D82A73" w:rsidRDefault="003238BD" w:rsidP="003238BD">
            <w:pPr>
              <w:jc w:val="center"/>
            </w:pPr>
            <w:r w:rsidRPr="00D82A73">
              <w:t>X</w:t>
            </w:r>
          </w:p>
        </w:tc>
      </w:tr>
      <w:tr w:rsidR="00E6255F" w:rsidRPr="00D82A73" w14:paraId="1D8C0248" w14:textId="669CA135" w:rsidTr="003238BD">
        <w:tc>
          <w:tcPr>
            <w:tcW w:w="1809" w:type="dxa"/>
          </w:tcPr>
          <w:p w14:paraId="623529C5" w14:textId="1E0BB494" w:rsidR="00E6255F" w:rsidRPr="00D82A73" w:rsidRDefault="00E6255F" w:rsidP="00F963D1">
            <w:r w:rsidRPr="00D82A73">
              <w:t>inputUnit</w:t>
            </w:r>
          </w:p>
        </w:tc>
        <w:tc>
          <w:tcPr>
            <w:tcW w:w="709" w:type="dxa"/>
          </w:tcPr>
          <w:p w14:paraId="2C90641A" w14:textId="4CFCA1D9" w:rsidR="00E6255F" w:rsidRPr="00D82A73" w:rsidRDefault="003238BD" w:rsidP="003238BD">
            <w:pPr>
              <w:jc w:val="center"/>
            </w:pPr>
            <w:r w:rsidRPr="00D82A73">
              <w:t>X</w:t>
            </w:r>
          </w:p>
        </w:tc>
        <w:tc>
          <w:tcPr>
            <w:tcW w:w="1134" w:type="dxa"/>
          </w:tcPr>
          <w:p w14:paraId="3A5D04C0" w14:textId="77777777" w:rsidR="00E6255F" w:rsidRPr="00D82A73" w:rsidRDefault="00E6255F" w:rsidP="003238BD">
            <w:pPr>
              <w:jc w:val="center"/>
            </w:pPr>
          </w:p>
        </w:tc>
        <w:tc>
          <w:tcPr>
            <w:tcW w:w="851" w:type="dxa"/>
          </w:tcPr>
          <w:p w14:paraId="1F35A3E9" w14:textId="77777777" w:rsidR="00E6255F" w:rsidRPr="00D82A73" w:rsidRDefault="00E6255F" w:rsidP="003238BD">
            <w:pPr>
              <w:jc w:val="center"/>
            </w:pPr>
          </w:p>
        </w:tc>
        <w:tc>
          <w:tcPr>
            <w:tcW w:w="1134" w:type="dxa"/>
          </w:tcPr>
          <w:p w14:paraId="290DA0D5" w14:textId="77777777" w:rsidR="00E6255F" w:rsidRPr="00D82A73" w:rsidRDefault="00E6255F" w:rsidP="003238BD">
            <w:pPr>
              <w:jc w:val="center"/>
            </w:pPr>
          </w:p>
        </w:tc>
        <w:tc>
          <w:tcPr>
            <w:tcW w:w="783" w:type="dxa"/>
          </w:tcPr>
          <w:p w14:paraId="318D5715" w14:textId="77777777" w:rsidR="00E6255F" w:rsidRPr="00D82A73" w:rsidRDefault="00E6255F" w:rsidP="003238BD">
            <w:pPr>
              <w:jc w:val="center"/>
            </w:pPr>
          </w:p>
        </w:tc>
        <w:tc>
          <w:tcPr>
            <w:tcW w:w="1059" w:type="dxa"/>
          </w:tcPr>
          <w:p w14:paraId="566F5F5C" w14:textId="77777777" w:rsidR="00E6255F" w:rsidRPr="00D82A73" w:rsidRDefault="00E6255F" w:rsidP="003238BD">
            <w:pPr>
              <w:jc w:val="center"/>
            </w:pPr>
          </w:p>
        </w:tc>
        <w:tc>
          <w:tcPr>
            <w:tcW w:w="851" w:type="dxa"/>
          </w:tcPr>
          <w:p w14:paraId="5D1D1C8C" w14:textId="77777777" w:rsidR="00E6255F" w:rsidRPr="00D82A73" w:rsidRDefault="00E6255F" w:rsidP="003238BD">
            <w:pPr>
              <w:jc w:val="center"/>
            </w:pPr>
          </w:p>
        </w:tc>
        <w:tc>
          <w:tcPr>
            <w:tcW w:w="850" w:type="dxa"/>
          </w:tcPr>
          <w:p w14:paraId="642F1654" w14:textId="77777777" w:rsidR="00E6255F" w:rsidRPr="00D82A73" w:rsidRDefault="00E6255F" w:rsidP="003238BD">
            <w:pPr>
              <w:jc w:val="center"/>
            </w:pPr>
          </w:p>
        </w:tc>
        <w:tc>
          <w:tcPr>
            <w:tcW w:w="993" w:type="dxa"/>
          </w:tcPr>
          <w:p w14:paraId="53EE263C" w14:textId="77777777" w:rsidR="00E6255F" w:rsidRPr="00D82A73" w:rsidRDefault="00E6255F" w:rsidP="003238BD">
            <w:pPr>
              <w:jc w:val="center"/>
            </w:pPr>
          </w:p>
        </w:tc>
        <w:tc>
          <w:tcPr>
            <w:tcW w:w="1134" w:type="dxa"/>
          </w:tcPr>
          <w:p w14:paraId="4AEB8FC1" w14:textId="77777777" w:rsidR="00E6255F" w:rsidRPr="00D82A73" w:rsidRDefault="00E6255F" w:rsidP="003238BD">
            <w:pPr>
              <w:jc w:val="center"/>
            </w:pPr>
          </w:p>
        </w:tc>
        <w:tc>
          <w:tcPr>
            <w:tcW w:w="850" w:type="dxa"/>
          </w:tcPr>
          <w:p w14:paraId="1A0720E7" w14:textId="77777777" w:rsidR="00E6255F" w:rsidRPr="00D82A73" w:rsidRDefault="00E6255F" w:rsidP="003238BD">
            <w:pPr>
              <w:jc w:val="center"/>
            </w:pPr>
          </w:p>
        </w:tc>
        <w:tc>
          <w:tcPr>
            <w:tcW w:w="709" w:type="dxa"/>
          </w:tcPr>
          <w:p w14:paraId="21E15907" w14:textId="77777777" w:rsidR="00E6255F" w:rsidRPr="00D82A73" w:rsidRDefault="00E6255F" w:rsidP="003238BD">
            <w:pPr>
              <w:jc w:val="center"/>
            </w:pPr>
          </w:p>
        </w:tc>
      </w:tr>
      <w:tr w:rsidR="00E6255F" w:rsidRPr="00D82A73" w14:paraId="6E2D2631" w14:textId="5D213529" w:rsidTr="003238BD">
        <w:tc>
          <w:tcPr>
            <w:tcW w:w="1809" w:type="dxa"/>
          </w:tcPr>
          <w:p w14:paraId="44DA5157" w14:textId="421B574D" w:rsidR="00E6255F" w:rsidRPr="00D82A73" w:rsidRDefault="00E6255F" w:rsidP="00F963D1">
            <w:r w:rsidRPr="00D82A73">
              <w:t>mandatory</w:t>
            </w:r>
          </w:p>
        </w:tc>
        <w:tc>
          <w:tcPr>
            <w:tcW w:w="709" w:type="dxa"/>
          </w:tcPr>
          <w:p w14:paraId="066F51F2" w14:textId="12D9D934" w:rsidR="00E6255F" w:rsidRPr="00D82A73" w:rsidRDefault="003238BD" w:rsidP="003238BD">
            <w:pPr>
              <w:jc w:val="center"/>
            </w:pPr>
            <w:r w:rsidRPr="00D82A73">
              <w:t>X</w:t>
            </w:r>
          </w:p>
        </w:tc>
        <w:tc>
          <w:tcPr>
            <w:tcW w:w="1134" w:type="dxa"/>
          </w:tcPr>
          <w:p w14:paraId="77A7747F" w14:textId="4A6E4B6C" w:rsidR="00E6255F" w:rsidRPr="00D82A73" w:rsidRDefault="003238BD" w:rsidP="003238BD">
            <w:pPr>
              <w:jc w:val="center"/>
            </w:pPr>
            <w:r w:rsidRPr="00D82A73">
              <w:t>X</w:t>
            </w:r>
          </w:p>
        </w:tc>
        <w:tc>
          <w:tcPr>
            <w:tcW w:w="851" w:type="dxa"/>
          </w:tcPr>
          <w:p w14:paraId="46D53A72" w14:textId="04505C88" w:rsidR="00E6255F" w:rsidRPr="00D82A73" w:rsidRDefault="003238BD" w:rsidP="003238BD">
            <w:pPr>
              <w:jc w:val="center"/>
            </w:pPr>
            <w:r w:rsidRPr="00D82A73">
              <w:t>X</w:t>
            </w:r>
          </w:p>
        </w:tc>
        <w:tc>
          <w:tcPr>
            <w:tcW w:w="1134" w:type="dxa"/>
          </w:tcPr>
          <w:p w14:paraId="494CD3D2" w14:textId="19FA8F45" w:rsidR="00E6255F" w:rsidRPr="00D82A73" w:rsidRDefault="003238BD" w:rsidP="003238BD">
            <w:pPr>
              <w:jc w:val="center"/>
            </w:pPr>
            <w:r w:rsidRPr="00D82A73">
              <w:t>X</w:t>
            </w:r>
          </w:p>
        </w:tc>
        <w:tc>
          <w:tcPr>
            <w:tcW w:w="783" w:type="dxa"/>
          </w:tcPr>
          <w:p w14:paraId="7A169E19" w14:textId="3C5716F2" w:rsidR="00E6255F" w:rsidRPr="00D82A73" w:rsidRDefault="003238BD" w:rsidP="003238BD">
            <w:pPr>
              <w:jc w:val="center"/>
            </w:pPr>
            <w:r w:rsidRPr="00D82A73">
              <w:t>X</w:t>
            </w:r>
          </w:p>
        </w:tc>
        <w:tc>
          <w:tcPr>
            <w:tcW w:w="1059" w:type="dxa"/>
          </w:tcPr>
          <w:p w14:paraId="5F094FD4" w14:textId="74180353" w:rsidR="00E6255F" w:rsidRPr="00D82A73" w:rsidRDefault="003238BD" w:rsidP="003238BD">
            <w:pPr>
              <w:jc w:val="center"/>
            </w:pPr>
            <w:r w:rsidRPr="00D82A73">
              <w:t>X</w:t>
            </w:r>
          </w:p>
        </w:tc>
        <w:tc>
          <w:tcPr>
            <w:tcW w:w="851" w:type="dxa"/>
          </w:tcPr>
          <w:p w14:paraId="7C2E0524" w14:textId="584476F2" w:rsidR="00E6255F" w:rsidRPr="00D82A73" w:rsidRDefault="003238BD" w:rsidP="003238BD">
            <w:pPr>
              <w:jc w:val="center"/>
            </w:pPr>
            <w:r w:rsidRPr="00D82A73">
              <w:t>X</w:t>
            </w:r>
          </w:p>
        </w:tc>
        <w:tc>
          <w:tcPr>
            <w:tcW w:w="850" w:type="dxa"/>
          </w:tcPr>
          <w:p w14:paraId="1492582B" w14:textId="5593FC0D" w:rsidR="00E6255F" w:rsidRPr="00D82A73" w:rsidRDefault="003238BD" w:rsidP="003238BD">
            <w:pPr>
              <w:jc w:val="center"/>
            </w:pPr>
            <w:r w:rsidRPr="00D82A73">
              <w:t>X</w:t>
            </w:r>
          </w:p>
        </w:tc>
        <w:tc>
          <w:tcPr>
            <w:tcW w:w="993" w:type="dxa"/>
          </w:tcPr>
          <w:p w14:paraId="431F0358" w14:textId="29396C45" w:rsidR="00E6255F" w:rsidRPr="00D82A73" w:rsidRDefault="003238BD" w:rsidP="003238BD">
            <w:pPr>
              <w:jc w:val="center"/>
            </w:pPr>
            <w:r w:rsidRPr="00D82A73">
              <w:t>X</w:t>
            </w:r>
          </w:p>
        </w:tc>
        <w:tc>
          <w:tcPr>
            <w:tcW w:w="1134" w:type="dxa"/>
          </w:tcPr>
          <w:p w14:paraId="18C07EB6" w14:textId="1AFB5BF9" w:rsidR="00E6255F" w:rsidRPr="00D82A73" w:rsidRDefault="003238BD" w:rsidP="003238BD">
            <w:pPr>
              <w:jc w:val="center"/>
            </w:pPr>
            <w:r w:rsidRPr="00D82A73">
              <w:t>X</w:t>
            </w:r>
          </w:p>
        </w:tc>
        <w:tc>
          <w:tcPr>
            <w:tcW w:w="850" w:type="dxa"/>
          </w:tcPr>
          <w:p w14:paraId="170E38E3" w14:textId="38042F2E" w:rsidR="00E6255F" w:rsidRPr="00D82A73" w:rsidRDefault="003238BD" w:rsidP="003238BD">
            <w:pPr>
              <w:jc w:val="center"/>
            </w:pPr>
            <w:r w:rsidRPr="00D82A73">
              <w:t>X</w:t>
            </w:r>
          </w:p>
        </w:tc>
        <w:tc>
          <w:tcPr>
            <w:tcW w:w="709" w:type="dxa"/>
          </w:tcPr>
          <w:p w14:paraId="5E015B02" w14:textId="1392DBBE" w:rsidR="00E6255F" w:rsidRPr="00D82A73" w:rsidRDefault="003238BD" w:rsidP="003238BD">
            <w:pPr>
              <w:jc w:val="center"/>
            </w:pPr>
            <w:r w:rsidRPr="00D82A73">
              <w:t>X</w:t>
            </w:r>
          </w:p>
        </w:tc>
      </w:tr>
      <w:tr w:rsidR="00E6255F" w:rsidRPr="00D82A73" w14:paraId="274F08A7" w14:textId="750D31E4" w:rsidTr="003238BD">
        <w:tc>
          <w:tcPr>
            <w:tcW w:w="1809" w:type="dxa"/>
          </w:tcPr>
          <w:p w14:paraId="707A408F" w14:textId="0EE86035" w:rsidR="00E6255F" w:rsidRPr="00D82A73" w:rsidRDefault="00E6255F" w:rsidP="00F963D1">
            <w:r w:rsidRPr="00D82A73">
              <w:t>maxNumberOfChoices</w:t>
            </w:r>
          </w:p>
        </w:tc>
        <w:tc>
          <w:tcPr>
            <w:tcW w:w="709" w:type="dxa"/>
          </w:tcPr>
          <w:p w14:paraId="1D0B9ECB" w14:textId="77777777" w:rsidR="00E6255F" w:rsidRPr="00D82A73" w:rsidRDefault="00E6255F" w:rsidP="003238BD">
            <w:pPr>
              <w:jc w:val="center"/>
            </w:pPr>
          </w:p>
        </w:tc>
        <w:tc>
          <w:tcPr>
            <w:tcW w:w="1134" w:type="dxa"/>
          </w:tcPr>
          <w:p w14:paraId="61D79A80" w14:textId="77777777" w:rsidR="00E6255F" w:rsidRPr="00D82A73" w:rsidRDefault="00E6255F" w:rsidP="003238BD">
            <w:pPr>
              <w:jc w:val="center"/>
            </w:pPr>
          </w:p>
        </w:tc>
        <w:tc>
          <w:tcPr>
            <w:tcW w:w="851" w:type="dxa"/>
          </w:tcPr>
          <w:p w14:paraId="38870B70" w14:textId="77777777" w:rsidR="00E6255F" w:rsidRPr="00D82A73" w:rsidRDefault="00E6255F" w:rsidP="003238BD">
            <w:pPr>
              <w:jc w:val="center"/>
            </w:pPr>
          </w:p>
        </w:tc>
        <w:tc>
          <w:tcPr>
            <w:tcW w:w="1134" w:type="dxa"/>
          </w:tcPr>
          <w:p w14:paraId="3E45719F" w14:textId="0404CE4F" w:rsidR="00E6255F" w:rsidRPr="00D82A73" w:rsidRDefault="003238BD" w:rsidP="003238BD">
            <w:pPr>
              <w:jc w:val="center"/>
            </w:pPr>
            <w:r w:rsidRPr="00D82A73">
              <w:t>X</w:t>
            </w:r>
          </w:p>
        </w:tc>
        <w:tc>
          <w:tcPr>
            <w:tcW w:w="783" w:type="dxa"/>
          </w:tcPr>
          <w:p w14:paraId="5D0ED1EB" w14:textId="7F8316ED" w:rsidR="00E6255F" w:rsidRPr="00D82A73" w:rsidRDefault="003238BD" w:rsidP="003238BD">
            <w:pPr>
              <w:jc w:val="center"/>
            </w:pPr>
            <w:r w:rsidRPr="00D82A73">
              <w:t>X</w:t>
            </w:r>
          </w:p>
        </w:tc>
        <w:tc>
          <w:tcPr>
            <w:tcW w:w="1059" w:type="dxa"/>
          </w:tcPr>
          <w:p w14:paraId="0D3339CA" w14:textId="77777777" w:rsidR="00E6255F" w:rsidRPr="00D82A73" w:rsidRDefault="00E6255F" w:rsidP="003238BD">
            <w:pPr>
              <w:jc w:val="center"/>
            </w:pPr>
          </w:p>
        </w:tc>
        <w:tc>
          <w:tcPr>
            <w:tcW w:w="851" w:type="dxa"/>
          </w:tcPr>
          <w:p w14:paraId="5F4F88A5" w14:textId="77777777" w:rsidR="00E6255F" w:rsidRPr="00D82A73" w:rsidRDefault="00E6255F" w:rsidP="003238BD">
            <w:pPr>
              <w:jc w:val="center"/>
            </w:pPr>
          </w:p>
        </w:tc>
        <w:tc>
          <w:tcPr>
            <w:tcW w:w="850" w:type="dxa"/>
          </w:tcPr>
          <w:p w14:paraId="2250DA88" w14:textId="77777777" w:rsidR="00E6255F" w:rsidRPr="00D82A73" w:rsidRDefault="00E6255F" w:rsidP="003238BD">
            <w:pPr>
              <w:jc w:val="center"/>
            </w:pPr>
          </w:p>
        </w:tc>
        <w:tc>
          <w:tcPr>
            <w:tcW w:w="993" w:type="dxa"/>
          </w:tcPr>
          <w:p w14:paraId="240F1353" w14:textId="77777777" w:rsidR="00E6255F" w:rsidRPr="00D82A73" w:rsidRDefault="00E6255F" w:rsidP="003238BD">
            <w:pPr>
              <w:jc w:val="center"/>
            </w:pPr>
          </w:p>
        </w:tc>
        <w:tc>
          <w:tcPr>
            <w:tcW w:w="1134" w:type="dxa"/>
          </w:tcPr>
          <w:p w14:paraId="7976D178" w14:textId="7F550BE3" w:rsidR="00E6255F" w:rsidRPr="00D82A73" w:rsidRDefault="003238BD" w:rsidP="003238BD">
            <w:pPr>
              <w:jc w:val="center"/>
            </w:pPr>
            <w:r w:rsidRPr="00D82A73">
              <w:t>X</w:t>
            </w:r>
          </w:p>
        </w:tc>
        <w:tc>
          <w:tcPr>
            <w:tcW w:w="850" w:type="dxa"/>
          </w:tcPr>
          <w:p w14:paraId="4DEEEA0A" w14:textId="77777777" w:rsidR="00E6255F" w:rsidRPr="00D82A73" w:rsidRDefault="00E6255F" w:rsidP="003238BD">
            <w:pPr>
              <w:jc w:val="center"/>
            </w:pPr>
          </w:p>
        </w:tc>
        <w:tc>
          <w:tcPr>
            <w:tcW w:w="709" w:type="dxa"/>
          </w:tcPr>
          <w:p w14:paraId="163FF3B0" w14:textId="77777777" w:rsidR="00E6255F" w:rsidRPr="00D82A73" w:rsidRDefault="00E6255F" w:rsidP="003238BD">
            <w:pPr>
              <w:jc w:val="center"/>
            </w:pPr>
          </w:p>
        </w:tc>
      </w:tr>
      <w:tr w:rsidR="00E6255F" w:rsidRPr="00D82A73" w14:paraId="1EA17287" w14:textId="2E746428" w:rsidTr="003238BD">
        <w:tc>
          <w:tcPr>
            <w:tcW w:w="1809" w:type="dxa"/>
          </w:tcPr>
          <w:p w14:paraId="087E1087" w14:textId="38A95E5A" w:rsidR="00E6255F" w:rsidRPr="00D82A73" w:rsidRDefault="00E6255F" w:rsidP="00F963D1">
            <w:r w:rsidRPr="00D82A73">
              <w:t>minNumberOfChoices</w:t>
            </w:r>
          </w:p>
        </w:tc>
        <w:tc>
          <w:tcPr>
            <w:tcW w:w="709" w:type="dxa"/>
          </w:tcPr>
          <w:p w14:paraId="674CC7F5" w14:textId="77777777" w:rsidR="00E6255F" w:rsidRPr="00D82A73" w:rsidRDefault="00E6255F" w:rsidP="003238BD">
            <w:pPr>
              <w:jc w:val="center"/>
            </w:pPr>
          </w:p>
        </w:tc>
        <w:tc>
          <w:tcPr>
            <w:tcW w:w="1134" w:type="dxa"/>
          </w:tcPr>
          <w:p w14:paraId="079FF5B2" w14:textId="77777777" w:rsidR="00E6255F" w:rsidRPr="00D82A73" w:rsidRDefault="00E6255F" w:rsidP="003238BD">
            <w:pPr>
              <w:jc w:val="center"/>
            </w:pPr>
          </w:p>
        </w:tc>
        <w:tc>
          <w:tcPr>
            <w:tcW w:w="851" w:type="dxa"/>
          </w:tcPr>
          <w:p w14:paraId="23629D60" w14:textId="77777777" w:rsidR="00E6255F" w:rsidRPr="00D82A73" w:rsidRDefault="00E6255F" w:rsidP="003238BD">
            <w:pPr>
              <w:jc w:val="center"/>
            </w:pPr>
          </w:p>
        </w:tc>
        <w:tc>
          <w:tcPr>
            <w:tcW w:w="1134" w:type="dxa"/>
          </w:tcPr>
          <w:p w14:paraId="5F7C6A1C" w14:textId="476B6EB6" w:rsidR="00E6255F" w:rsidRPr="00D82A73" w:rsidRDefault="003238BD" w:rsidP="003238BD">
            <w:pPr>
              <w:jc w:val="center"/>
            </w:pPr>
            <w:r w:rsidRPr="00D82A73">
              <w:t>X</w:t>
            </w:r>
          </w:p>
        </w:tc>
        <w:tc>
          <w:tcPr>
            <w:tcW w:w="783" w:type="dxa"/>
          </w:tcPr>
          <w:p w14:paraId="0EFA440A" w14:textId="631387FE" w:rsidR="00E6255F" w:rsidRPr="00D82A73" w:rsidRDefault="003238BD" w:rsidP="003238BD">
            <w:pPr>
              <w:jc w:val="center"/>
            </w:pPr>
            <w:r w:rsidRPr="00D82A73">
              <w:t>X</w:t>
            </w:r>
          </w:p>
        </w:tc>
        <w:tc>
          <w:tcPr>
            <w:tcW w:w="1059" w:type="dxa"/>
          </w:tcPr>
          <w:p w14:paraId="0E8AE93D" w14:textId="77777777" w:rsidR="00E6255F" w:rsidRPr="00D82A73" w:rsidRDefault="00E6255F" w:rsidP="003238BD">
            <w:pPr>
              <w:jc w:val="center"/>
            </w:pPr>
          </w:p>
        </w:tc>
        <w:tc>
          <w:tcPr>
            <w:tcW w:w="851" w:type="dxa"/>
          </w:tcPr>
          <w:p w14:paraId="12E13DC9" w14:textId="77777777" w:rsidR="00E6255F" w:rsidRPr="00D82A73" w:rsidRDefault="00E6255F" w:rsidP="003238BD">
            <w:pPr>
              <w:jc w:val="center"/>
            </w:pPr>
          </w:p>
        </w:tc>
        <w:tc>
          <w:tcPr>
            <w:tcW w:w="850" w:type="dxa"/>
          </w:tcPr>
          <w:p w14:paraId="2B3B73E0" w14:textId="77777777" w:rsidR="00E6255F" w:rsidRPr="00D82A73" w:rsidRDefault="00E6255F" w:rsidP="003238BD">
            <w:pPr>
              <w:jc w:val="center"/>
            </w:pPr>
          </w:p>
        </w:tc>
        <w:tc>
          <w:tcPr>
            <w:tcW w:w="993" w:type="dxa"/>
          </w:tcPr>
          <w:p w14:paraId="4FE7AB09" w14:textId="77777777" w:rsidR="00E6255F" w:rsidRPr="00D82A73" w:rsidRDefault="00E6255F" w:rsidP="003238BD">
            <w:pPr>
              <w:jc w:val="center"/>
            </w:pPr>
          </w:p>
        </w:tc>
        <w:tc>
          <w:tcPr>
            <w:tcW w:w="1134" w:type="dxa"/>
          </w:tcPr>
          <w:p w14:paraId="12DB7C27" w14:textId="7CB603E3" w:rsidR="00E6255F" w:rsidRPr="00D82A73" w:rsidRDefault="003238BD" w:rsidP="003238BD">
            <w:pPr>
              <w:jc w:val="center"/>
            </w:pPr>
            <w:r w:rsidRPr="00D82A73">
              <w:t>X</w:t>
            </w:r>
          </w:p>
        </w:tc>
        <w:tc>
          <w:tcPr>
            <w:tcW w:w="850" w:type="dxa"/>
          </w:tcPr>
          <w:p w14:paraId="3950693A" w14:textId="77777777" w:rsidR="00E6255F" w:rsidRPr="00D82A73" w:rsidRDefault="00E6255F" w:rsidP="003238BD">
            <w:pPr>
              <w:jc w:val="center"/>
            </w:pPr>
          </w:p>
        </w:tc>
        <w:tc>
          <w:tcPr>
            <w:tcW w:w="709" w:type="dxa"/>
          </w:tcPr>
          <w:p w14:paraId="4233155E" w14:textId="77777777" w:rsidR="00E6255F" w:rsidRPr="00D82A73" w:rsidRDefault="00E6255F" w:rsidP="003238BD">
            <w:pPr>
              <w:jc w:val="center"/>
            </w:pPr>
          </w:p>
        </w:tc>
      </w:tr>
    </w:tbl>
    <w:p w14:paraId="4071A3C8" w14:textId="77777777" w:rsidR="007E3D44" w:rsidRPr="00D82A73" w:rsidRDefault="007E3D44" w:rsidP="00F963D1"/>
    <w:p w14:paraId="6E7424E6" w14:textId="77777777" w:rsidR="00F963D1" w:rsidRPr="00D82A73" w:rsidRDefault="00F963D1" w:rsidP="00F963D1">
      <w:pPr>
        <w:rPr>
          <w:i/>
        </w:rPr>
      </w:pPr>
    </w:p>
    <w:tbl>
      <w:tblPr>
        <w:tblW w:w="1497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
        <w:gridCol w:w="2530"/>
        <w:gridCol w:w="3410"/>
        <w:gridCol w:w="1140"/>
        <w:gridCol w:w="720"/>
        <w:gridCol w:w="1800"/>
        <w:gridCol w:w="1920"/>
        <w:gridCol w:w="1200"/>
        <w:gridCol w:w="1080"/>
        <w:gridCol w:w="1160"/>
      </w:tblGrid>
      <w:tr w:rsidR="00F963D1" w:rsidRPr="00D82A73" w14:paraId="1EEDD426" w14:textId="77777777" w:rsidTr="00F963D1">
        <w:trPr>
          <w:cantSplit/>
          <w:trHeight w:val="376"/>
        </w:trPr>
        <w:tc>
          <w:tcPr>
            <w:tcW w:w="2545" w:type="dxa"/>
            <w:gridSpan w:val="2"/>
            <w:vMerge w:val="restart"/>
            <w:shd w:val="pct25" w:color="auto" w:fill="auto"/>
          </w:tcPr>
          <w:p w14:paraId="78B87D5E" w14:textId="77777777" w:rsidR="00F963D1" w:rsidRPr="00D82A73" w:rsidRDefault="00F963D1" w:rsidP="00F963D1">
            <w:pPr>
              <w:rPr>
                <w:rFonts w:eastAsia="Arial Unicode MS"/>
              </w:rPr>
            </w:pPr>
            <w:r w:rsidRPr="00D82A73">
              <w:t>Att</w:t>
            </w:r>
            <w:r w:rsidRPr="00D82A73">
              <w:rPr>
                <w:bdr w:val="single" w:sz="4" w:space="0" w:color="C0C0C0"/>
              </w:rPr>
              <w:t>ribut</w:t>
            </w:r>
          </w:p>
        </w:tc>
        <w:tc>
          <w:tcPr>
            <w:tcW w:w="3410" w:type="dxa"/>
            <w:vMerge w:val="restart"/>
            <w:shd w:val="pct25" w:color="auto" w:fill="auto"/>
          </w:tcPr>
          <w:p w14:paraId="58AE7C0D" w14:textId="77777777" w:rsidR="00F963D1" w:rsidRPr="00D82A73" w:rsidRDefault="00F963D1" w:rsidP="00F963D1">
            <w:r w:rsidRPr="00D82A73">
              <w:t>Beskrivning</w:t>
            </w:r>
          </w:p>
        </w:tc>
        <w:tc>
          <w:tcPr>
            <w:tcW w:w="1140" w:type="dxa"/>
            <w:vMerge w:val="restart"/>
            <w:shd w:val="pct25" w:color="auto" w:fill="auto"/>
          </w:tcPr>
          <w:p w14:paraId="38D9F722" w14:textId="77777777" w:rsidR="00F963D1" w:rsidRPr="00D82A73" w:rsidRDefault="00F963D1" w:rsidP="00F963D1">
            <w:pPr>
              <w:rPr>
                <w:rFonts w:eastAsia="Arial Unicode MS"/>
              </w:rPr>
            </w:pPr>
            <w:r w:rsidRPr="00D82A73">
              <w:t>Format</w:t>
            </w:r>
          </w:p>
        </w:tc>
        <w:tc>
          <w:tcPr>
            <w:tcW w:w="720" w:type="dxa"/>
            <w:vMerge w:val="restart"/>
            <w:shd w:val="pct25" w:color="auto" w:fill="auto"/>
          </w:tcPr>
          <w:p w14:paraId="1CEAA939" w14:textId="77777777" w:rsidR="00F963D1" w:rsidRPr="00D82A73" w:rsidRDefault="00F963D1" w:rsidP="00F963D1">
            <w:r w:rsidRPr="00D82A73">
              <w:t>Mult</w:t>
            </w:r>
          </w:p>
        </w:tc>
        <w:tc>
          <w:tcPr>
            <w:tcW w:w="1800" w:type="dxa"/>
            <w:vMerge w:val="restart"/>
            <w:shd w:val="pct25" w:color="auto" w:fill="auto"/>
          </w:tcPr>
          <w:p w14:paraId="716AA953" w14:textId="77777777" w:rsidR="00F963D1" w:rsidRPr="00D82A73" w:rsidRDefault="00F963D1" w:rsidP="00F963D1">
            <w:pPr>
              <w:rPr>
                <w:rFonts w:eastAsia="Arial Unicode MS"/>
              </w:rPr>
            </w:pPr>
            <w:r w:rsidRPr="00D82A73">
              <w:t xml:space="preserve">Kodverk/värdemängd </w:t>
            </w:r>
            <w:r w:rsidRPr="00D82A73">
              <w:br/>
              <w:t>/ ev begränsningar</w:t>
            </w:r>
          </w:p>
        </w:tc>
        <w:tc>
          <w:tcPr>
            <w:tcW w:w="1920" w:type="dxa"/>
            <w:vMerge w:val="restart"/>
            <w:shd w:val="pct25" w:color="auto" w:fill="auto"/>
          </w:tcPr>
          <w:p w14:paraId="23EEC925" w14:textId="77777777" w:rsidR="00F963D1" w:rsidRPr="00D82A73" w:rsidRDefault="00F963D1" w:rsidP="00F963D1">
            <w:pPr>
              <w:rPr>
                <w:rFonts w:eastAsia="Arial Unicode MS"/>
              </w:rPr>
            </w:pPr>
            <w:r w:rsidRPr="00D82A73">
              <w:t>Beslutsregler och kommentar</w:t>
            </w:r>
          </w:p>
        </w:tc>
        <w:tc>
          <w:tcPr>
            <w:tcW w:w="3440" w:type="dxa"/>
            <w:gridSpan w:val="3"/>
            <w:shd w:val="pct25" w:color="auto" w:fill="auto"/>
          </w:tcPr>
          <w:p w14:paraId="1AA74AD0" w14:textId="77777777" w:rsidR="00F963D1" w:rsidRPr="00D82A73" w:rsidRDefault="00F963D1" w:rsidP="00F963D1">
            <w:pPr>
              <w:rPr>
                <w:rFonts w:eastAsia="Arial Unicode MS"/>
              </w:rPr>
            </w:pPr>
            <w:r w:rsidRPr="00D82A73">
              <w:rPr>
                <w:rFonts w:eastAsia="Arial Unicode MS"/>
              </w:rPr>
              <w:t>Fylls i i samråd med TIS</w:t>
            </w:r>
          </w:p>
        </w:tc>
      </w:tr>
      <w:tr w:rsidR="00F963D1" w:rsidRPr="00D82A73" w14:paraId="0A799E82" w14:textId="77777777" w:rsidTr="00F963D1">
        <w:trPr>
          <w:cantSplit/>
          <w:trHeight w:val="375"/>
        </w:trPr>
        <w:tc>
          <w:tcPr>
            <w:tcW w:w="2545" w:type="dxa"/>
            <w:gridSpan w:val="2"/>
            <w:vMerge/>
            <w:shd w:val="pct25" w:color="auto" w:fill="auto"/>
          </w:tcPr>
          <w:p w14:paraId="24F06D54" w14:textId="77777777" w:rsidR="00F963D1" w:rsidRPr="00D82A73" w:rsidRDefault="00F963D1" w:rsidP="00F963D1"/>
        </w:tc>
        <w:tc>
          <w:tcPr>
            <w:tcW w:w="3410" w:type="dxa"/>
            <w:vMerge/>
            <w:shd w:val="pct25" w:color="auto" w:fill="auto"/>
          </w:tcPr>
          <w:p w14:paraId="369EF9D8" w14:textId="77777777" w:rsidR="00F963D1" w:rsidRPr="00D82A73" w:rsidRDefault="00F963D1" w:rsidP="00F963D1"/>
        </w:tc>
        <w:tc>
          <w:tcPr>
            <w:tcW w:w="1140" w:type="dxa"/>
            <w:vMerge/>
            <w:shd w:val="pct25" w:color="auto" w:fill="auto"/>
          </w:tcPr>
          <w:p w14:paraId="0BE3B481" w14:textId="77777777" w:rsidR="00F963D1" w:rsidRPr="00D82A73" w:rsidRDefault="00F963D1" w:rsidP="00F963D1"/>
        </w:tc>
        <w:tc>
          <w:tcPr>
            <w:tcW w:w="720" w:type="dxa"/>
            <w:vMerge/>
            <w:shd w:val="pct25" w:color="auto" w:fill="auto"/>
          </w:tcPr>
          <w:p w14:paraId="399074F5" w14:textId="77777777" w:rsidR="00F963D1" w:rsidRPr="00D82A73" w:rsidRDefault="00F963D1" w:rsidP="00F963D1"/>
        </w:tc>
        <w:tc>
          <w:tcPr>
            <w:tcW w:w="1800" w:type="dxa"/>
            <w:vMerge/>
            <w:shd w:val="pct25" w:color="auto" w:fill="auto"/>
          </w:tcPr>
          <w:p w14:paraId="75E3A867" w14:textId="77777777" w:rsidR="00F963D1" w:rsidRPr="00D82A73" w:rsidRDefault="00F963D1" w:rsidP="00F963D1"/>
        </w:tc>
        <w:tc>
          <w:tcPr>
            <w:tcW w:w="1920" w:type="dxa"/>
            <w:vMerge/>
            <w:shd w:val="pct25" w:color="auto" w:fill="auto"/>
          </w:tcPr>
          <w:p w14:paraId="39C0699C" w14:textId="77777777" w:rsidR="00F963D1" w:rsidRPr="00D82A73" w:rsidRDefault="00F963D1" w:rsidP="00F963D1"/>
        </w:tc>
        <w:tc>
          <w:tcPr>
            <w:tcW w:w="1200" w:type="dxa"/>
            <w:tcBorders>
              <w:bottom w:val="single" w:sz="4" w:space="0" w:color="auto"/>
            </w:tcBorders>
            <w:shd w:val="pct25" w:color="auto" w:fill="auto"/>
          </w:tcPr>
          <w:p w14:paraId="25A0589F" w14:textId="77777777" w:rsidR="00F963D1" w:rsidRPr="00D82A73" w:rsidRDefault="00F963D1" w:rsidP="00F963D1">
            <w:pPr>
              <w:rPr>
                <w:rFonts w:eastAsia="Arial Unicode MS"/>
              </w:rPr>
            </w:pPr>
            <w:r w:rsidRPr="00D82A73">
              <w:rPr>
                <w:rFonts w:eastAsia="Arial Unicode MS"/>
              </w:rPr>
              <w:t>Attribut i V-TIM</w:t>
            </w:r>
          </w:p>
        </w:tc>
        <w:tc>
          <w:tcPr>
            <w:tcW w:w="1080" w:type="dxa"/>
            <w:tcBorders>
              <w:bottom w:val="single" w:sz="4" w:space="0" w:color="auto"/>
            </w:tcBorders>
            <w:shd w:val="pct25" w:color="auto" w:fill="auto"/>
          </w:tcPr>
          <w:p w14:paraId="1374822A" w14:textId="77777777" w:rsidR="00F963D1" w:rsidRPr="00D82A73" w:rsidRDefault="00F963D1" w:rsidP="00F963D1">
            <w:pPr>
              <w:rPr>
                <w:rFonts w:eastAsia="Arial Unicode MS"/>
              </w:rPr>
            </w:pPr>
          </w:p>
        </w:tc>
        <w:tc>
          <w:tcPr>
            <w:tcW w:w="1160" w:type="dxa"/>
            <w:tcBorders>
              <w:bottom w:val="single" w:sz="4" w:space="0" w:color="auto"/>
            </w:tcBorders>
            <w:shd w:val="pct25" w:color="auto" w:fill="auto"/>
          </w:tcPr>
          <w:p w14:paraId="77B233C9" w14:textId="77777777" w:rsidR="00F963D1" w:rsidRPr="00D82A73" w:rsidRDefault="00F963D1" w:rsidP="00F963D1">
            <w:pPr>
              <w:rPr>
                <w:rFonts w:eastAsia="Arial Unicode MS"/>
              </w:rPr>
            </w:pPr>
          </w:p>
        </w:tc>
      </w:tr>
      <w:tr w:rsidR="00F963D1" w:rsidRPr="00D82A73" w14:paraId="6EF614ED" w14:textId="77777777" w:rsidTr="00F963D1">
        <w:trPr>
          <w:trHeight w:val="217"/>
        </w:trPr>
        <w:tc>
          <w:tcPr>
            <w:tcW w:w="2545" w:type="dxa"/>
            <w:gridSpan w:val="2"/>
          </w:tcPr>
          <w:p w14:paraId="76C297B2" w14:textId="77777777" w:rsidR="00F963D1" w:rsidRPr="00D82A73" w:rsidRDefault="00F963D1" w:rsidP="00F963D1">
            <w:pPr>
              <w:rPr>
                <w:rFonts w:eastAsia="Arial Unicode MS"/>
              </w:rPr>
            </w:pPr>
            <w:r w:rsidRPr="00D82A73">
              <w:rPr>
                <w:rFonts w:eastAsia="Arial Unicode MS"/>
              </w:rPr>
              <w:t>(event)</w:t>
            </w:r>
          </w:p>
        </w:tc>
        <w:tc>
          <w:tcPr>
            <w:tcW w:w="3410" w:type="dxa"/>
          </w:tcPr>
          <w:p w14:paraId="224289E4" w14:textId="77777777" w:rsidR="00F963D1" w:rsidRPr="00D82A73" w:rsidRDefault="00F963D1" w:rsidP="00F963D1">
            <w:pPr>
              <w:rPr>
                <w:rFonts w:eastAsia="Arial Unicode MS"/>
              </w:rPr>
            </w:pPr>
            <w:r w:rsidRPr="00D82A73">
              <w:rPr>
                <w:rFonts w:eastAsia="Arial Unicode MS"/>
              </w:rPr>
              <w:t xml:space="preserve">Valideringshändelse. </w:t>
            </w:r>
          </w:p>
          <w:p w14:paraId="6DB0BDFA" w14:textId="77777777" w:rsidR="00F963D1" w:rsidRPr="00D82A73" w:rsidRDefault="00F963D1" w:rsidP="00F963D1">
            <w:pPr>
              <w:rPr>
                <w:rFonts w:eastAsia="Arial Unicode MS"/>
              </w:rPr>
            </w:pPr>
            <w:r w:rsidRPr="00D82A73">
              <w:rPr>
                <w:rFonts w:eastAsia="Arial Unicode MS"/>
              </w:rPr>
              <w:t>Ex: ”mandatory” indikerar att det finns en valideringstext för ett obligatoriskt fält.</w:t>
            </w:r>
          </w:p>
        </w:tc>
        <w:tc>
          <w:tcPr>
            <w:tcW w:w="1140" w:type="dxa"/>
          </w:tcPr>
          <w:p w14:paraId="30750AF8" w14:textId="77777777" w:rsidR="00F963D1" w:rsidRPr="00D82A73" w:rsidRDefault="00F963D1" w:rsidP="00F963D1">
            <w:pPr>
              <w:rPr>
                <w:rFonts w:eastAsia="Arial Unicode MS"/>
              </w:rPr>
            </w:pPr>
            <w:r w:rsidRPr="00D82A73">
              <w:rPr>
                <w:rFonts w:eastAsia="Arial Unicode MS"/>
              </w:rPr>
              <w:t>TXT</w:t>
            </w:r>
          </w:p>
        </w:tc>
        <w:tc>
          <w:tcPr>
            <w:tcW w:w="720" w:type="dxa"/>
          </w:tcPr>
          <w:p w14:paraId="15329C58"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51A4A40D" w14:textId="77777777" w:rsidR="00F963D1" w:rsidRPr="00D82A73" w:rsidRDefault="00F963D1" w:rsidP="00F963D1">
            <w:pPr>
              <w:rPr>
                <w:rFonts w:eastAsia="Arial Unicode MS"/>
              </w:rPr>
            </w:pPr>
            <w:r w:rsidRPr="00D82A73">
              <w:rPr>
                <w:rFonts w:eastAsia="Arial Unicode MS"/>
              </w:rPr>
              <w:t>KV Valideringshändelse</w:t>
            </w:r>
          </w:p>
          <w:p w14:paraId="34365686" w14:textId="77777777" w:rsidR="00F963D1" w:rsidRPr="00D82A73" w:rsidRDefault="00F963D1" w:rsidP="00F963D1">
            <w:pPr>
              <w:rPr>
                <w:rFonts w:eastAsia="Arial Unicode MS"/>
              </w:rPr>
            </w:pPr>
          </w:p>
        </w:tc>
        <w:tc>
          <w:tcPr>
            <w:tcW w:w="1920" w:type="dxa"/>
          </w:tcPr>
          <w:p w14:paraId="23A21751" w14:textId="77777777" w:rsidR="00F963D1" w:rsidRPr="00D82A73" w:rsidRDefault="00F963D1" w:rsidP="00F963D1">
            <w:pPr>
              <w:rPr>
                <w:rFonts w:ascii="Arial" w:eastAsia="Arial Unicode MS" w:hAnsi="Arial"/>
              </w:rPr>
            </w:pPr>
          </w:p>
        </w:tc>
        <w:tc>
          <w:tcPr>
            <w:tcW w:w="1200" w:type="dxa"/>
            <w:shd w:val="clear" w:color="auto" w:fill="auto"/>
          </w:tcPr>
          <w:p w14:paraId="1C654097" w14:textId="77777777" w:rsidR="00F963D1" w:rsidRPr="00D82A73" w:rsidRDefault="00F963D1" w:rsidP="00F963D1">
            <w:pPr>
              <w:rPr>
                <w:rFonts w:ascii="Arial" w:eastAsia="Arial Unicode MS" w:hAnsi="Arial"/>
              </w:rPr>
            </w:pPr>
          </w:p>
        </w:tc>
        <w:tc>
          <w:tcPr>
            <w:tcW w:w="1080" w:type="dxa"/>
            <w:shd w:val="clear" w:color="auto" w:fill="auto"/>
          </w:tcPr>
          <w:p w14:paraId="736BA33D" w14:textId="77777777" w:rsidR="00F963D1" w:rsidRPr="00D82A73" w:rsidRDefault="00F963D1" w:rsidP="00F963D1">
            <w:pPr>
              <w:rPr>
                <w:rFonts w:ascii="Arial" w:eastAsia="Arial Unicode MS" w:hAnsi="Arial"/>
              </w:rPr>
            </w:pPr>
          </w:p>
        </w:tc>
        <w:tc>
          <w:tcPr>
            <w:tcW w:w="1160" w:type="dxa"/>
            <w:shd w:val="clear" w:color="auto" w:fill="auto"/>
          </w:tcPr>
          <w:p w14:paraId="036258D2" w14:textId="77777777" w:rsidR="00F963D1" w:rsidRPr="00D82A73" w:rsidRDefault="00F963D1" w:rsidP="00F963D1">
            <w:pPr>
              <w:rPr>
                <w:rFonts w:ascii="Arial" w:eastAsia="Arial Unicode MS" w:hAnsi="Arial"/>
              </w:rPr>
            </w:pPr>
          </w:p>
        </w:tc>
      </w:tr>
      <w:tr w:rsidR="00F963D1" w:rsidRPr="00D82A73" w14:paraId="28AC9E4C" w14:textId="77777777" w:rsidTr="00F963D1">
        <w:trPr>
          <w:trHeight w:val="217"/>
        </w:trPr>
        <w:tc>
          <w:tcPr>
            <w:tcW w:w="2545" w:type="dxa"/>
            <w:gridSpan w:val="2"/>
          </w:tcPr>
          <w:p w14:paraId="718DC17B" w14:textId="77777777" w:rsidR="00F963D1" w:rsidRPr="00D82A73" w:rsidRDefault="00F963D1" w:rsidP="00F963D1">
            <w:pPr>
              <w:rPr>
                <w:rFonts w:eastAsia="Arial Unicode MS"/>
              </w:rPr>
            </w:pPr>
            <w:r w:rsidRPr="00D82A73">
              <w:rPr>
                <w:rFonts w:eastAsia="Arial Unicode MS"/>
              </w:rPr>
              <w:t>(text)</w:t>
            </w:r>
          </w:p>
        </w:tc>
        <w:tc>
          <w:tcPr>
            <w:tcW w:w="3410" w:type="dxa"/>
          </w:tcPr>
          <w:p w14:paraId="66446F69" w14:textId="4EE33921" w:rsidR="00F963D1" w:rsidRPr="00D82A73" w:rsidRDefault="00F963D1" w:rsidP="00F963D1">
            <w:pPr>
              <w:rPr>
                <w:rFonts w:eastAsia="Arial Unicode MS"/>
              </w:rPr>
            </w:pPr>
            <w:r w:rsidRPr="00D82A73">
              <w:rPr>
                <w:rFonts w:eastAsia="Arial Unicode MS"/>
              </w:rPr>
              <w:t>Valideringstext</w:t>
            </w:r>
            <w:r w:rsidR="007E3D44" w:rsidRPr="00D82A73">
              <w:rPr>
                <w:rFonts w:eastAsia="Arial Unicode MS"/>
              </w:rPr>
              <w:t xml:space="preserve"> för valideringshändelse</w:t>
            </w:r>
            <w:proofErr w:type="gramStart"/>
            <w:r w:rsidR="007E3D44" w:rsidRPr="00D82A73">
              <w:rPr>
                <w:rFonts w:eastAsia="Arial Unicode MS"/>
              </w:rPr>
              <w:t>.</w:t>
            </w:r>
            <w:r w:rsidRPr="00D82A73">
              <w:rPr>
                <w:rFonts w:eastAsia="Arial Unicode MS"/>
              </w:rPr>
              <w:t>.</w:t>
            </w:r>
            <w:proofErr w:type="gramEnd"/>
          </w:p>
          <w:p w14:paraId="6A73065A" w14:textId="77777777" w:rsidR="00F963D1" w:rsidRPr="00D82A73" w:rsidRDefault="00F963D1" w:rsidP="00F963D1">
            <w:pPr>
              <w:rPr>
                <w:rFonts w:eastAsia="Arial Unicode MS"/>
              </w:rPr>
            </w:pPr>
            <w:r w:rsidRPr="00D82A73">
              <w:rPr>
                <w:rFonts w:eastAsia="Arial Unicode MS"/>
              </w:rPr>
              <w:lastRenderedPageBreak/>
              <w:t>Ex: ”Fältet x är obligatoriskt”</w:t>
            </w:r>
          </w:p>
          <w:p w14:paraId="59C7AA86" w14:textId="77777777" w:rsidR="00F963D1" w:rsidRPr="00D82A73" w:rsidRDefault="00F963D1" w:rsidP="00F963D1">
            <w:pPr>
              <w:rPr>
                <w:rFonts w:eastAsia="Arial Unicode MS"/>
              </w:rPr>
            </w:pPr>
          </w:p>
        </w:tc>
        <w:tc>
          <w:tcPr>
            <w:tcW w:w="1140" w:type="dxa"/>
          </w:tcPr>
          <w:p w14:paraId="5BE5ABDF" w14:textId="77777777" w:rsidR="00F963D1" w:rsidRPr="00D82A73" w:rsidRDefault="00F963D1" w:rsidP="00F963D1">
            <w:pPr>
              <w:rPr>
                <w:rFonts w:eastAsia="Arial Unicode MS"/>
              </w:rPr>
            </w:pPr>
            <w:r w:rsidRPr="00D82A73">
              <w:rPr>
                <w:rFonts w:eastAsia="Arial Unicode MS"/>
              </w:rPr>
              <w:lastRenderedPageBreak/>
              <w:t>TXT</w:t>
            </w:r>
          </w:p>
        </w:tc>
        <w:tc>
          <w:tcPr>
            <w:tcW w:w="720" w:type="dxa"/>
          </w:tcPr>
          <w:p w14:paraId="14FF7802" w14:textId="77777777" w:rsidR="00F963D1" w:rsidRPr="00D82A73" w:rsidRDefault="00F963D1" w:rsidP="00F963D1">
            <w:pPr>
              <w:rPr>
                <w:rFonts w:eastAsia="Arial Unicode MS"/>
              </w:rPr>
            </w:pPr>
            <w:r w:rsidRPr="00D82A73">
              <w:rPr>
                <w:rFonts w:eastAsia="Arial Unicode MS"/>
              </w:rPr>
              <w:t>1</w:t>
            </w:r>
            <w:proofErr w:type="gramStart"/>
            <w:r w:rsidRPr="00D82A73">
              <w:rPr>
                <w:rFonts w:eastAsia="Arial Unicode MS"/>
              </w:rPr>
              <w:t>..</w:t>
            </w:r>
            <w:proofErr w:type="gramEnd"/>
            <w:r w:rsidRPr="00D82A73">
              <w:rPr>
                <w:rFonts w:eastAsia="Arial Unicode MS"/>
              </w:rPr>
              <w:t>1</w:t>
            </w:r>
          </w:p>
        </w:tc>
        <w:tc>
          <w:tcPr>
            <w:tcW w:w="1800" w:type="dxa"/>
          </w:tcPr>
          <w:p w14:paraId="27ABB115" w14:textId="77777777" w:rsidR="00F963D1" w:rsidRPr="00D82A73" w:rsidRDefault="00F963D1" w:rsidP="00F963D1">
            <w:pPr>
              <w:rPr>
                <w:rFonts w:eastAsia="Arial Unicode MS"/>
              </w:rPr>
            </w:pPr>
          </w:p>
        </w:tc>
        <w:tc>
          <w:tcPr>
            <w:tcW w:w="1920" w:type="dxa"/>
          </w:tcPr>
          <w:p w14:paraId="00B529A1" w14:textId="77777777" w:rsidR="00F963D1" w:rsidRPr="00D82A73" w:rsidRDefault="00F963D1" w:rsidP="00F963D1">
            <w:pPr>
              <w:rPr>
                <w:rFonts w:ascii="Arial" w:eastAsia="Arial Unicode MS" w:hAnsi="Arial"/>
              </w:rPr>
            </w:pPr>
          </w:p>
        </w:tc>
        <w:tc>
          <w:tcPr>
            <w:tcW w:w="1200" w:type="dxa"/>
            <w:shd w:val="clear" w:color="auto" w:fill="auto"/>
          </w:tcPr>
          <w:p w14:paraId="410AC567" w14:textId="77777777" w:rsidR="00F963D1" w:rsidRPr="00D82A73" w:rsidRDefault="00F963D1" w:rsidP="00F963D1">
            <w:pPr>
              <w:rPr>
                <w:rFonts w:ascii="Arial" w:eastAsia="Arial Unicode MS" w:hAnsi="Arial"/>
              </w:rPr>
            </w:pPr>
          </w:p>
        </w:tc>
        <w:tc>
          <w:tcPr>
            <w:tcW w:w="1080" w:type="dxa"/>
            <w:shd w:val="clear" w:color="auto" w:fill="auto"/>
          </w:tcPr>
          <w:p w14:paraId="5543D7EF" w14:textId="77777777" w:rsidR="00F963D1" w:rsidRPr="00D82A73" w:rsidRDefault="00F963D1" w:rsidP="00F963D1">
            <w:pPr>
              <w:rPr>
                <w:rFonts w:ascii="Arial" w:eastAsia="Arial Unicode MS" w:hAnsi="Arial"/>
              </w:rPr>
            </w:pPr>
          </w:p>
        </w:tc>
        <w:tc>
          <w:tcPr>
            <w:tcW w:w="1160" w:type="dxa"/>
            <w:shd w:val="clear" w:color="auto" w:fill="auto"/>
          </w:tcPr>
          <w:p w14:paraId="26BFD720" w14:textId="77777777" w:rsidR="00F963D1" w:rsidRPr="00D82A73" w:rsidRDefault="00F963D1" w:rsidP="00F963D1">
            <w:pPr>
              <w:rPr>
                <w:rFonts w:ascii="Arial" w:eastAsia="Arial Unicode MS" w:hAnsi="Arial"/>
              </w:rPr>
            </w:pPr>
          </w:p>
        </w:tc>
      </w:tr>
      <w:tr w:rsidR="00F963D1" w:rsidRPr="00D82A73" w14:paraId="6E101976" w14:textId="77777777" w:rsidTr="00F963D1">
        <w:trPr>
          <w:gridBefore w:val="1"/>
          <w:wBefore w:w="15" w:type="dxa"/>
          <w:trHeight w:val="217"/>
        </w:trPr>
        <w:tc>
          <w:tcPr>
            <w:tcW w:w="7080" w:type="dxa"/>
            <w:gridSpan w:val="3"/>
            <w:shd w:val="pct25" w:color="auto" w:fill="auto"/>
          </w:tcPr>
          <w:p w14:paraId="0141A1E1" w14:textId="77777777" w:rsidR="00F963D1" w:rsidRPr="00D82A73" w:rsidRDefault="00F963D1" w:rsidP="00F963D1">
            <w:r w:rsidRPr="00D82A73">
              <w:lastRenderedPageBreak/>
              <w:t>Associationer</w:t>
            </w:r>
          </w:p>
        </w:tc>
        <w:tc>
          <w:tcPr>
            <w:tcW w:w="7880" w:type="dxa"/>
            <w:gridSpan w:val="6"/>
            <w:shd w:val="pct25" w:color="auto" w:fill="auto"/>
          </w:tcPr>
          <w:p w14:paraId="4DEBE72A" w14:textId="77777777" w:rsidR="00F963D1" w:rsidRPr="00D82A73" w:rsidRDefault="00F963D1" w:rsidP="00F963D1">
            <w:pPr>
              <w:rPr>
                <w:rFonts w:eastAsia="Arial Unicode MS"/>
              </w:rPr>
            </w:pPr>
            <w:r w:rsidRPr="00D82A73">
              <w:t>Beslutsregel</w:t>
            </w:r>
          </w:p>
        </w:tc>
      </w:tr>
      <w:tr w:rsidR="00F963D1" w:rsidRPr="00D82A73" w14:paraId="7E0486C7" w14:textId="77777777" w:rsidTr="00F963D1">
        <w:trPr>
          <w:gridBefore w:val="1"/>
          <w:wBefore w:w="15" w:type="dxa"/>
          <w:trHeight w:val="217"/>
        </w:trPr>
        <w:tc>
          <w:tcPr>
            <w:tcW w:w="7080" w:type="dxa"/>
            <w:gridSpan w:val="3"/>
          </w:tcPr>
          <w:p w14:paraId="7AADBC0D" w14:textId="77777777" w:rsidR="00F963D1" w:rsidRPr="00D82A73" w:rsidRDefault="00F963D1" w:rsidP="00F963D1">
            <w:pPr>
              <w:rPr>
                <w:rFonts w:ascii="Arial" w:eastAsia="Arial Unicode MS" w:hAnsi="Arial"/>
                <w:color w:val="000000"/>
              </w:rPr>
            </w:pPr>
          </w:p>
        </w:tc>
        <w:tc>
          <w:tcPr>
            <w:tcW w:w="7880" w:type="dxa"/>
            <w:gridSpan w:val="6"/>
          </w:tcPr>
          <w:p w14:paraId="7614260C" w14:textId="77777777" w:rsidR="00F963D1" w:rsidRPr="00D82A73" w:rsidRDefault="00F963D1" w:rsidP="00F963D1">
            <w:pPr>
              <w:rPr>
                <w:rFonts w:ascii="Arial" w:eastAsia="Arial Unicode MS" w:hAnsi="Arial"/>
                <w:color w:val="000000"/>
              </w:rPr>
            </w:pPr>
          </w:p>
        </w:tc>
      </w:tr>
      <w:tr w:rsidR="00F963D1" w:rsidRPr="00D82A73" w14:paraId="114B54A6" w14:textId="77777777" w:rsidTr="00F963D1">
        <w:trPr>
          <w:gridBefore w:val="1"/>
          <w:wBefore w:w="15" w:type="dxa"/>
          <w:trHeight w:val="217"/>
        </w:trPr>
        <w:tc>
          <w:tcPr>
            <w:tcW w:w="7080" w:type="dxa"/>
            <w:gridSpan w:val="3"/>
          </w:tcPr>
          <w:p w14:paraId="0EB37A34" w14:textId="77777777" w:rsidR="00F963D1" w:rsidRPr="00D82A73" w:rsidRDefault="00F963D1" w:rsidP="00F963D1">
            <w:pPr>
              <w:rPr>
                <w:rFonts w:ascii="Arial" w:eastAsia="Arial Unicode MS" w:hAnsi="Arial"/>
                <w:color w:val="000000"/>
              </w:rPr>
            </w:pPr>
          </w:p>
        </w:tc>
        <w:tc>
          <w:tcPr>
            <w:tcW w:w="7880" w:type="dxa"/>
            <w:gridSpan w:val="6"/>
          </w:tcPr>
          <w:p w14:paraId="1663E4C0" w14:textId="77777777" w:rsidR="00F963D1" w:rsidRPr="00D82A73" w:rsidRDefault="00F963D1" w:rsidP="00F963D1">
            <w:pPr>
              <w:rPr>
                <w:rFonts w:ascii="Arial" w:eastAsia="Arial Unicode MS" w:hAnsi="Arial"/>
                <w:color w:val="000000"/>
              </w:rPr>
            </w:pPr>
          </w:p>
        </w:tc>
      </w:tr>
    </w:tbl>
    <w:p w14:paraId="3E85D53C" w14:textId="77777777" w:rsidR="00F963D1" w:rsidRPr="00D82A73" w:rsidRDefault="00F963D1" w:rsidP="00F963D1"/>
    <w:p w14:paraId="2F52393D" w14:textId="77777777" w:rsidR="00F963D1" w:rsidRPr="00D82A73" w:rsidRDefault="00F963D1" w:rsidP="00F963D1"/>
    <w:p w14:paraId="589D8F26" w14:textId="77777777" w:rsidR="00C71C39" w:rsidRPr="00E91314" w:rsidRDefault="00C71C39" w:rsidP="00C71C39">
      <w:pPr>
        <w:pStyle w:val="Rubrik2"/>
        <w:keepLines w:val="0"/>
        <w:numPr>
          <w:ilvl w:val="1"/>
          <w:numId w:val="24"/>
        </w:numPr>
        <w:spacing w:before="240" w:after="0" w:line="240" w:lineRule="auto"/>
        <w:ind w:left="851" w:hanging="851"/>
      </w:pPr>
      <w:bookmarkStart w:id="149" w:name="_Toc138576302"/>
      <w:bookmarkStart w:id="150" w:name="_Toc193243795"/>
      <w:bookmarkStart w:id="151" w:name="_Toc220986057"/>
      <w:bookmarkStart w:id="152" w:name="_Toc259358487"/>
      <w:bookmarkEnd w:id="106"/>
      <w:r w:rsidRPr="00E91314">
        <w:t>Terminologier, kodverk</w:t>
      </w:r>
      <w:bookmarkEnd w:id="149"/>
      <w:r w:rsidRPr="00E91314">
        <w:t xml:space="preserve"> och identifierare (</w:t>
      </w:r>
      <w:r w:rsidRPr="00E91314">
        <w:rPr>
          <w:sz w:val="26"/>
        </w:rPr>
        <w:t>t/k/i)</w:t>
      </w:r>
      <w:bookmarkEnd w:id="150"/>
      <w:bookmarkEnd w:id="151"/>
      <w:bookmarkEnd w:id="152"/>
    </w:p>
    <w:p w14:paraId="2F899353" w14:textId="77777777" w:rsidR="00C71C39" w:rsidRPr="00E91314" w:rsidRDefault="00C71C39" w:rsidP="00C71C39">
      <w:pPr>
        <w:rPr>
          <w:i/>
        </w:rPr>
      </w:pPr>
      <w:r w:rsidRPr="00E91314">
        <w:t>Terminologier, kodverk och indentifikationssystem som hanteras i informationsutbytet inom formulärtjänst.</w:t>
      </w:r>
    </w:p>
    <w:tbl>
      <w:tblPr>
        <w:tblW w:w="57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902"/>
        <w:gridCol w:w="2824"/>
        <w:gridCol w:w="2541"/>
        <w:gridCol w:w="1418"/>
        <w:gridCol w:w="956"/>
        <w:gridCol w:w="1767"/>
        <w:gridCol w:w="1800"/>
        <w:gridCol w:w="969"/>
        <w:gridCol w:w="1418"/>
      </w:tblGrid>
      <w:tr w:rsidR="00C71C39" w:rsidRPr="00E91314" w14:paraId="4E860509" w14:textId="77777777" w:rsidTr="00C40D0C">
        <w:trPr>
          <w:tblHeader/>
        </w:trPr>
        <w:tc>
          <w:tcPr>
            <w:tcW w:w="455" w:type="pct"/>
            <w:shd w:val="clear" w:color="auto" w:fill="C0C0C0"/>
          </w:tcPr>
          <w:p w14:paraId="4BE5ADEB" w14:textId="77777777" w:rsidR="00C71C39" w:rsidRPr="00E91314" w:rsidRDefault="00C71C39" w:rsidP="00C40D0C">
            <w:r w:rsidRPr="00E91314">
              <w:t>Namn</w:t>
            </w:r>
          </w:p>
        </w:tc>
        <w:tc>
          <w:tcPr>
            <w:tcW w:w="449" w:type="pct"/>
            <w:shd w:val="clear" w:color="auto" w:fill="C0C0C0"/>
          </w:tcPr>
          <w:p w14:paraId="454DF73F" w14:textId="77777777" w:rsidR="00C71C39" w:rsidRPr="00E91314" w:rsidRDefault="00C71C39" w:rsidP="00C40D0C">
            <w:r w:rsidRPr="00E91314">
              <w:t>Syfte</w:t>
            </w:r>
          </w:p>
        </w:tc>
        <w:tc>
          <w:tcPr>
            <w:tcW w:w="960" w:type="pct"/>
            <w:shd w:val="clear" w:color="auto" w:fill="C0C0C0"/>
          </w:tcPr>
          <w:p w14:paraId="5B1314C9" w14:textId="77777777" w:rsidR="00C71C39" w:rsidRPr="00E91314" w:rsidRDefault="00C71C39" w:rsidP="00C40D0C">
            <w:r w:rsidRPr="00E91314">
              <w:t>Innehåll. språk</w:t>
            </w:r>
          </w:p>
        </w:tc>
        <w:tc>
          <w:tcPr>
            <w:tcW w:w="742" w:type="pct"/>
            <w:shd w:val="clear" w:color="auto" w:fill="C0C0C0"/>
          </w:tcPr>
          <w:p w14:paraId="06114840" w14:textId="77777777" w:rsidR="00C71C39" w:rsidRPr="00E91314" w:rsidRDefault="00C71C39" w:rsidP="00C40D0C">
            <w:r w:rsidRPr="00E91314">
              <w:t>Föreskrift, standard, internationellt kodverk</w:t>
            </w:r>
          </w:p>
        </w:tc>
        <w:tc>
          <w:tcPr>
            <w:tcW w:w="424" w:type="pct"/>
            <w:shd w:val="clear" w:color="auto" w:fill="C0C0C0"/>
          </w:tcPr>
          <w:p w14:paraId="600D81EF" w14:textId="77777777" w:rsidR="00C71C39" w:rsidRPr="00E91314" w:rsidRDefault="00C71C39" w:rsidP="00C40D0C">
            <w:r w:rsidRPr="00E91314">
              <w:t>Fastställt av</w:t>
            </w:r>
          </w:p>
        </w:tc>
        <w:tc>
          <w:tcPr>
            <w:tcW w:w="534" w:type="pct"/>
            <w:shd w:val="clear" w:color="auto" w:fill="C0C0C0"/>
          </w:tcPr>
          <w:p w14:paraId="013EA0FE" w14:textId="77777777" w:rsidR="00C71C39" w:rsidRPr="00E91314" w:rsidRDefault="00C71C39" w:rsidP="00C40D0C">
            <w:r w:rsidRPr="00E91314">
              <w:t>OID-nummer och ägaren av OID-numret</w:t>
            </w:r>
          </w:p>
        </w:tc>
        <w:tc>
          <w:tcPr>
            <w:tcW w:w="609" w:type="pct"/>
            <w:shd w:val="clear" w:color="auto" w:fill="C0C0C0"/>
          </w:tcPr>
          <w:p w14:paraId="5AB2EAB7" w14:textId="77777777" w:rsidR="00C71C39" w:rsidRPr="00E91314" w:rsidRDefault="00C71C39" w:rsidP="00C40D0C">
            <w:r w:rsidRPr="00E91314">
              <w:t xml:space="preserve">Ägare/förvaltare, länkar och revideringsprocess </w:t>
            </w:r>
          </w:p>
        </w:tc>
        <w:tc>
          <w:tcPr>
            <w:tcW w:w="344" w:type="pct"/>
            <w:shd w:val="clear" w:color="auto" w:fill="C0C0C0"/>
          </w:tcPr>
          <w:p w14:paraId="1CE36266" w14:textId="77777777" w:rsidR="00C71C39" w:rsidRPr="00E91314" w:rsidRDefault="00C71C39" w:rsidP="00C40D0C">
            <w:r w:rsidRPr="00E91314">
              <w:t xml:space="preserve">Återfinns i </w:t>
            </w:r>
            <w:proofErr w:type="gramStart"/>
            <w:r w:rsidRPr="00E91314">
              <w:t>Klass / attribut</w:t>
            </w:r>
            <w:proofErr w:type="gramEnd"/>
          </w:p>
        </w:tc>
        <w:tc>
          <w:tcPr>
            <w:tcW w:w="483" w:type="pct"/>
            <w:shd w:val="clear" w:color="auto" w:fill="C0C0C0"/>
          </w:tcPr>
          <w:p w14:paraId="5A42A1EB" w14:textId="77777777" w:rsidR="00C71C39" w:rsidRPr="00E91314" w:rsidRDefault="00C71C39" w:rsidP="00C40D0C">
            <w:r w:rsidRPr="00E91314">
              <w:t>Ev begränsningar</w:t>
            </w:r>
          </w:p>
          <w:p w14:paraId="494A9D6C" w14:textId="77777777" w:rsidR="00C71C39" w:rsidRPr="00E91314" w:rsidRDefault="00C71C39" w:rsidP="00C40D0C"/>
        </w:tc>
      </w:tr>
      <w:tr w:rsidR="00C71C39" w:rsidRPr="00E91314" w14:paraId="5AB0C73E" w14:textId="77777777" w:rsidTr="00C40D0C">
        <w:tc>
          <w:tcPr>
            <w:tcW w:w="455" w:type="pct"/>
            <w:vAlign w:val="center"/>
          </w:tcPr>
          <w:p w14:paraId="067C0B15" w14:textId="77777777" w:rsidR="00C71C39" w:rsidRPr="00E91314" w:rsidRDefault="00C71C39" w:rsidP="00C40D0C">
            <w:r w:rsidRPr="00E91314">
              <w:t>KV Formulärkategori</w:t>
            </w:r>
          </w:p>
        </w:tc>
        <w:tc>
          <w:tcPr>
            <w:tcW w:w="449" w:type="pct"/>
            <w:vAlign w:val="center"/>
          </w:tcPr>
          <w:p w14:paraId="5FC1CBD1" w14:textId="77777777" w:rsidR="00C71C39" w:rsidRPr="00E91314" w:rsidRDefault="00C71C39" w:rsidP="00C40D0C">
            <w:r w:rsidRPr="00E91314">
              <w:t>Kodverk för formulärkategori</w:t>
            </w:r>
          </w:p>
          <w:p w14:paraId="28B4EAB1" w14:textId="77777777" w:rsidR="00C71C39" w:rsidRPr="00E91314" w:rsidRDefault="00C71C39" w:rsidP="00C40D0C"/>
        </w:tc>
        <w:tc>
          <w:tcPr>
            <w:tcW w:w="960" w:type="pct"/>
            <w:vAlign w:val="center"/>
          </w:tcPr>
          <w:p w14:paraId="3F9C5301" w14:textId="77777777" w:rsidR="00C71C39" w:rsidRPr="00E91314" w:rsidRDefault="00C71C39" w:rsidP="00C40D0C">
            <w:r w:rsidRPr="00E91314">
              <w:t>Kodverk saknas</w:t>
            </w:r>
          </w:p>
          <w:p w14:paraId="6B292ADF" w14:textId="77777777" w:rsidR="00C71C39" w:rsidRPr="00E91314" w:rsidRDefault="00C71C39" w:rsidP="00C40D0C"/>
          <w:p w14:paraId="255EA13A" w14:textId="77777777" w:rsidR="00C71C39" w:rsidRPr="00E91314" w:rsidRDefault="00C71C39" w:rsidP="00C40D0C">
            <w:r w:rsidRPr="00E91314">
              <w:t>Exempel</w:t>
            </w:r>
          </w:p>
          <w:p w14:paraId="3A5BFD6C" w14:textId="77777777" w:rsidR="00C71C39" w:rsidRPr="00E91314" w:rsidRDefault="00C71C39" w:rsidP="00C40D0C">
            <w:r w:rsidRPr="00E91314">
              <w:t>Anmälan</w:t>
            </w:r>
          </w:p>
          <w:p w14:paraId="7615D96B" w14:textId="77777777" w:rsidR="00C71C39" w:rsidRPr="00E91314" w:rsidRDefault="00C71C39" w:rsidP="00C40D0C">
            <w:r w:rsidRPr="00E91314">
              <w:t>Registrering</w:t>
            </w:r>
          </w:p>
          <w:p w14:paraId="3F42DF1F" w14:textId="77777777" w:rsidR="00C71C39" w:rsidRPr="00E91314" w:rsidRDefault="00C71C39" w:rsidP="00C40D0C">
            <w:r w:rsidRPr="00E91314">
              <w:t>Deklaration</w:t>
            </w:r>
          </w:p>
        </w:tc>
        <w:tc>
          <w:tcPr>
            <w:tcW w:w="742" w:type="pct"/>
          </w:tcPr>
          <w:p w14:paraId="03768ED8" w14:textId="77777777" w:rsidR="00C71C39" w:rsidRPr="00E91314" w:rsidRDefault="00C71C39" w:rsidP="00C40D0C"/>
        </w:tc>
        <w:tc>
          <w:tcPr>
            <w:tcW w:w="424" w:type="pct"/>
          </w:tcPr>
          <w:p w14:paraId="76529B21" w14:textId="77777777" w:rsidR="00C71C39" w:rsidRPr="00E91314" w:rsidRDefault="00C71C39" w:rsidP="00C40D0C"/>
        </w:tc>
        <w:tc>
          <w:tcPr>
            <w:tcW w:w="534" w:type="pct"/>
          </w:tcPr>
          <w:p w14:paraId="5A1636B3" w14:textId="77777777" w:rsidR="00C71C39" w:rsidRPr="00E91314" w:rsidRDefault="00C71C39" w:rsidP="00C40D0C"/>
        </w:tc>
        <w:tc>
          <w:tcPr>
            <w:tcW w:w="609" w:type="pct"/>
          </w:tcPr>
          <w:p w14:paraId="213D58A8" w14:textId="77777777" w:rsidR="00C71C39" w:rsidRPr="00E91314" w:rsidRDefault="00C71C39" w:rsidP="00C40D0C"/>
        </w:tc>
        <w:tc>
          <w:tcPr>
            <w:tcW w:w="344" w:type="pct"/>
          </w:tcPr>
          <w:p w14:paraId="497EE086" w14:textId="77777777" w:rsidR="00C71C39" w:rsidRPr="00E91314" w:rsidRDefault="00C71C39" w:rsidP="00C40D0C"/>
        </w:tc>
        <w:tc>
          <w:tcPr>
            <w:tcW w:w="483" w:type="pct"/>
          </w:tcPr>
          <w:p w14:paraId="23785710" w14:textId="77777777" w:rsidR="00C71C39" w:rsidRPr="00E91314" w:rsidRDefault="00C71C39" w:rsidP="00C40D0C"/>
        </w:tc>
      </w:tr>
      <w:tr w:rsidR="00C71C39" w:rsidRPr="00E91314" w14:paraId="7CBC81C1" w14:textId="77777777" w:rsidTr="00C40D0C">
        <w:tc>
          <w:tcPr>
            <w:tcW w:w="455" w:type="pct"/>
            <w:vAlign w:val="center"/>
          </w:tcPr>
          <w:p w14:paraId="4AD88BD6" w14:textId="77777777" w:rsidR="00C71C39" w:rsidRPr="00E91314" w:rsidRDefault="00C71C39" w:rsidP="00C40D0C">
            <w:r w:rsidRPr="00E91314">
              <w:t>KV Malltyp</w:t>
            </w:r>
          </w:p>
        </w:tc>
        <w:tc>
          <w:tcPr>
            <w:tcW w:w="449" w:type="pct"/>
            <w:vAlign w:val="center"/>
          </w:tcPr>
          <w:p w14:paraId="7079634F" w14:textId="77777777" w:rsidR="00C71C39" w:rsidRPr="00E91314" w:rsidRDefault="00C71C39" w:rsidP="00C40D0C">
            <w:r w:rsidRPr="00E91314">
              <w:t>Kodverk för malltyp</w:t>
            </w:r>
          </w:p>
        </w:tc>
        <w:tc>
          <w:tcPr>
            <w:tcW w:w="960" w:type="pct"/>
            <w:vAlign w:val="center"/>
          </w:tcPr>
          <w:p w14:paraId="7BE3D458" w14:textId="77777777" w:rsidR="00C71C39" w:rsidRPr="00E91314" w:rsidRDefault="00C71C39" w:rsidP="00C40D0C">
            <w:r w:rsidRPr="00E91314">
              <w:t>Kodverk saknas</w:t>
            </w:r>
          </w:p>
          <w:p w14:paraId="6E561D8A" w14:textId="77777777" w:rsidR="00C71C39" w:rsidRPr="00E91314" w:rsidRDefault="00C71C39" w:rsidP="00C40D0C"/>
          <w:p w14:paraId="78B834C9" w14:textId="77777777" w:rsidR="00C71C39" w:rsidRPr="00E91314" w:rsidRDefault="00C71C39" w:rsidP="00C40D0C">
            <w:r w:rsidRPr="00E91314">
              <w:t>Exempel</w:t>
            </w:r>
          </w:p>
          <w:p w14:paraId="4DCDF463" w14:textId="77777777" w:rsidR="00C71C39" w:rsidRPr="00E91314" w:rsidRDefault="00C71C39" w:rsidP="00C40D0C">
            <w:r w:rsidRPr="00E91314">
              <w:t>Mödrahälsovårdsjournal 1 - MHV1</w:t>
            </w:r>
          </w:p>
        </w:tc>
        <w:tc>
          <w:tcPr>
            <w:tcW w:w="742" w:type="pct"/>
          </w:tcPr>
          <w:p w14:paraId="71254D0F" w14:textId="77777777" w:rsidR="00C71C39" w:rsidRPr="00E91314" w:rsidRDefault="00C71C39" w:rsidP="00C40D0C"/>
        </w:tc>
        <w:tc>
          <w:tcPr>
            <w:tcW w:w="424" w:type="pct"/>
          </w:tcPr>
          <w:p w14:paraId="3F0A2326" w14:textId="77777777" w:rsidR="00C71C39" w:rsidRPr="00E91314" w:rsidRDefault="00C71C39" w:rsidP="00C40D0C"/>
        </w:tc>
        <w:tc>
          <w:tcPr>
            <w:tcW w:w="534" w:type="pct"/>
          </w:tcPr>
          <w:p w14:paraId="02F33576" w14:textId="77777777" w:rsidR="00C71C39" w:rsidRPr="00E91314" w:rsidRDefault="00C71C39" w:rsidP="00C40D0C"/>
        </w:tc>
        <w:tc>
          <w:tcPr>
            <w:tcW w:w="609" w:type="pct"/>
          </w:tcPr>
          <w:p w14:paraId="47569C60" w14:textId="77777777" w:rsidR="00C71C39" w:rsidRPr="00E91314" w:rsidRDefault="00C71C39" w:rsidP="00C40D0C"/>
        </w:tc>
        <w:tc>
          <w:tcPr>
            <w:tcW w:w="344" w:type="pct"/>
          </w:tcPr>
          <w:p w14:paraId="60B9E4AB" w14:textId="77777777" w:rsidR="00C71C39" w:rsidRPr="00E91314" w:rsidRDefault="00C71C39" w:rsidP="00C40D0C"/>
        </w:tc>
        <w:tc>
          <w:tcPr>
            <w:tcW w:w="483" w:type="pct"/>
          </w:tcPr>
          <w:p w14:paraId="56866423" w14:textId="77777777" w:rsidR="00C71C39" w:rsidRPr="00E91314" w:rsidRDefault="00C71C39" w:rsidP="00C40D0C"/>
        </w:tc>
      </w:tr>
      <w:tr w:rsidR="00C71C39" w:rsidRPr="00E91314" w14:paraId="6DEDD596" w14:textId="77777777" w:rsidTr="00C40D0C">
        <w:tc>
          <w:tcPr>
            <w:tcW w:w="455" w:type="pct"/>
            <w:vAlign w:val="center"/>
          </w:tcPr>
          <w:p w14:paraId="66CAD0A8" w14:textId="77777777" w:rsidR="00C71C39" w:rsidRPr="00E91314" w:rsidRDefault="00C71C39" w:rsidP="00C40D0C">
            <w:r w:rsidRPr="00E91314">
              <w:t>KV Språk</w:t>
            </w:r>
          </w:p>
        </w:tc>
        <w:tc>
          <w:tcPr>
            <w:tcW w:w="449" w:type="pct"/>
            <w:vAlign w:val="center"/>
          </w:tcPr>
          <w:p w14:paraId="0DB3AD81" w14:textId="77777777" w:rsidR="00C71C39" w:rsidRPr="00E91314" w:rsidRDefault="00C71C39" w:rsidP="00C40D0C">
            <w:r w:rsidRPr="00E91314">
              <w:t>Kodverk för formulärspråk.</w:t>
            </w:r>
          </w:p>
        </w:tc>
        <w:tc>
          <w:tcPr>
            <w:tcW w:w="960" w:type="pct"/>
            <w:vAlign w:val="center"/>
          </w:tcPr>
          <w:p w14:paraId="4113D3A1" w14:textId="77777777" w:rsidR="00C71C39" w:rsidRPr="00E91314" w:rsidRDefault="00C71C39" w:rsidP="00C40D0C"/>
        </w:tc>
        <w:tc>
          <w:tcPr>
            <w:tcW w:w="742" w:type="pct"/>
          </w:tcPr>
          <w:p w14:paraId="30AA8FF2" w14:textId="77777777" w:rsidR="00C71C39" w:rsidRPr="00E91314" w:rsidRDefault="00C71C39" w:rsidP="00C40D0C"/>
        </w:tc>
        <w:tc>
          <w:tcPr>
            <w:tcW w:w="424" w:type="pct"/>
          </w:tcPr>
          <w:p w14:paraId="1A610332" w14:textId="77777777" w:rsidR="00C71C39" w:rsidRPr="00E91314" w:rsidRDefault="00C71C39" w:rsidP="00C40D0C">
            <w:r w:rsidRPr="00E91314">
              <w:t>CeHis</w:t>
            </w:r>
          </w:p>
        </w:tc>
        <w:tc>
          <w:tcPr>
            <w:tcW w:w="534" w:type="pct"/>
          </w:tcPr>
          <w:p w14:paraId="16C44532" w14:textId="77777777" w:rsidR="00C71C39" w:rsidRPr="00E91314" w:rsidRDefault="00C71C39" w:rsidP="00C40D0C">
            <w:pPr>
              <w:rPr>
                <w:szCs w:val="20"/>
              </w:rPr>
            </w:pPr>
            <w:r w:rsidRPr="00E91314">
              <w:rPr>
                <w:szCs w:val="20"/>
              </w:rPr>
              <w:t>1.2.752.129.2.2.1.9</w:t>
            </w:r>
          </w:p>
          <w:p w14:paraId="029F5334" w14:textId="77777777" w:rsidR="00C71C39" w:rsidRPr="00E91314" w:rsidRDefault="00C71C39" w:rsidP="00C40D0C">
            <w:pPr>
              <w:rPr>
                <w:szCs w:val="20"/>
              </w:rPr>
            </w:pPr>
          </w:p>
        </w:tc>
        <w:tc>
          <w:tcPr>
            <w:tcW w:w="609" w:type="pct"/>
          </w:tcPr>
          <w:p w14:paraId="3547A2AC" w14:textId="77777777" w:rsidR="00C71C39" w:rsidRPr="00E91314" w:rsidRDefault="00C71C39" w:rsidP="00C40D0C">
            <w:pPr>
              <w:rPr>
                <w:szCs w:val="20"/>
              </w:rPr>
            </w:pPr>
            <w:r w:rsidRPr="00E91314">
              <w:rPr>
                <w:szCs w:val="20"/>
              </w:rPr>
              <w:t>Sveriges Kommuner och Landsting</w:t>
            </w:r>
          </w:p>
          <w:p w14:paraId="18385D7B" w14:textId="77777777" w:rsidR="00C71C39" w:rsidRPr="00E91314" w:rsidRDefault="00C71C39" w:rsidP="00C40D0C">
            <w:pPr>
              <w:rPr>
                <w:szCs w:val="20"/>
              </w:rPr>
            </w:pPr>
          </w:p>
        </w:tc>
        <w:tc>
          <w:tcPr>
            <w:tcW w:w="344" w:type="pct"/>
          </w:tcPr>
          <w:p w14:paraId="4566FC9E" w14:textId="77777777" w:rsidR="00C71C39" w:rsidRPr="00E91314" w:rsidRDefault="00C71C39" w:rsidP="00C40D0C"/>
        </w:tc>
        <w:tc>
          <w:tcPr>
            <w:tcW w:w="483" w:type="pct"/>
          </w:tcPr>
          <w:p w14:paraId="1AF61770" w14:textId="77777777" w:rsidR="00C71C39" w:rsidRPr="00E91314" w:rsidRDefault="00C71C39" w:rsidP="00C40D0C"/>
        </w:tc>
      </w:tr>
      <w:tr w:rsidR="00C71C39" w:rsidRPr="00E91314" w14:paraId="6C7DF078" w14:textId="77777777" w:rsidTr="00C40D0C">
        <w:tc>
          <w:tcPr>
            <w:tcW w:w="455" w:type="pct"/>
            <w:vAlign w:val="center"/>
          </w:tcPr>
          <w:p w14:paraId="5827DAA5" w14:textId="77777777" w:rsidR="00C71C39" w:rsidRPr="00E91314" w:rsidRDefault="00C71C39" w:rsidP="00C40D0C">
            <w:r>
              <w:t>KV Inmatnings</w:t>
            </w:r>
            <w:r w:rsidRPr="00E91314">
              <w:t>typ</w:t>
            </w:r>
          </w:p>
        </w:tc>
        <w:tc>
          <w:tcPr>
            <w:tcW w:w="449" w:type="pct"/>
            <w:vAlign w:val="center"/>
          </w:tcPr>
          <w:p w14:paraId="0BFBCF3A" w14:textId="77777777" w:rsidR="00C71C39" w:rsidRPr="00E91314" w:rsidRDefault="00C71C39" w:rsidP="00C40D0C">
            <w:r w:rsidRPr="00E91314">
              <w:t>Kodverk för inmatningstyp</w:t>
            </w:r>
          </w:p>
        </w:tc>
        <w:tc>
          <w:tcPr>
            <w:tcW w:w="960" w:type="pct"/>
            <w:vAlign w:val="center"/>
          </w:tcPr>
          <w:p w14:paraId="56498B08" w14:textId="77777777" w:rsidR="00C71C39" w:rsidRPr="00E91314" w:rsidRDefault="00C71C39" w:rsidP="00C40D0C">
            <w:r w:rsidRPr="00E91314">
              <w:t>Följande typer stödjs.</w:t>
            </w:r>
          </w:p>
          <w:p w14:paraId="5E679D21" w14:textId="77777777" w:rsidR="00C71C39" w:rsidRPr="00E91314" w:rsidRDefault="00C71C39" w:rsidP="00C40D0C">
            <w:r w:rsidRPr="00E91314">
              <w:lastRenderedPageBreak/>
              <w:t>Inmatning kan vara av följande huvudtyper:</w:t>
            </w:r>
          </w:p>
          <w:p w14:paraId="4803D20E" w14:textId="77777777" w:rsidR="00C71C39" w:rsidRPr="00E91314" w:rsidRDefault="00C71C39" w:rsidP="00C40D0C">
            <w:r w:rsidRPr="00E91314">
              <w:t>Enkelvärde</w:t>
            </w:r>
          </w:p>
          <w:p w14:paraId="559E3F79" w14:textId="77777777" w:rsidR="00C71C39" w:rsidRPr="00E91314" w:rsidRDefault="00C71C39" w:rsidP="00C40D0C">
            <w:r w:rsidRPr="00E91314">
              <w:t>Multivärde</w:t>
            </w:r>
          </w:p>
          <w:p w14:paraId="32F5DD60" w14:textId="77777777" w:rsidR="00C71C39" w:rsidRPr="00E91314" w:rsidRDefault="00C71C39" w:rsidP="00C40D0C">
            <w:r w:rsidRPr="00E91314">
              <w:t xml:space="preserve">Fritext </w:t>
            </w:r>
          </w:p>
          <w:p w14:paraId="1D3A6C3E" w14:textId="77777777" w:rsidR="00C71C39" w:rsidRPr="00E91314" w:rsidRDefault="00C71C39" w:rsidP="00C40D0C">
            <w:r w:rsidRPr="00E91314">
              <w:t>Exempel på inmatningstyper:</w:t>
            </w:r>
          </w:p>
          <w:p w14:paraId="65573B1F" w14:textId="77777777" w:rsidR="00C71C39" w:rsidRDefault="00C71C39" w:rsidP="00C40D0C">
            <w:pPr>
              <w:rPr>
                <w:lang w:val="en-US"/>
              </w:rPr>
            </w:pPr>
            <w:r>
              <w:rPr>
                <w:lang w:val="en-US"/>
              </w:rPr>
              <w:t>T</w:t>
            </w:r>
            <w:r w:rsidRPr="00E963D8">
              <w:rPr>
                <w:lang w:val="en-US"/>
              </w:rPr>
              <w:t>ext</w:t>
            </w:r>
          </w:p>
          <w:p w14:paraId="5E8401BB" w14:textId="77777777" w:rsidR="00C71C39" w:rsidRPr="00E963D8" w:rsidRDefault="00C71C39" w:rsidP="00C40D0C">
            <w:pPr>
              <w:rPr>
                <w:lang w:val="en-US"/>
              </w:rPr>
            </w:pPr>
            <w:proofErr w:type="gramStart"/>
            <w:r>
              <w:rPr>
                <w:lang w:val="en-US"/>
              </w:rPr>
              <w:t>textarea</w:t>
            </w:r>
            <w:proofErr w:type="gramEnd"/>
          </w:p>
          <w:p w14:paraId="09434B3D" w14:textId="77777777" w:rsidR="00C71C39" w:rsidRPr="00E963D8" w:rsidRDefault="00C71C39" w:rsidP="00C40D0C">
            <w:pPr>
              <w:rPr>
                <w:lang w:val="en-US"/>
              </w:rPr>
            </w:pPr>
            <w:r w:rsidRPr="00E963D8">
              <w:rPr>
                <w:lang w:val="en-US"/>
              </w:rPr>
              <w:t>Checkbox</w:t>
            </w:r>
          </w:p>
          <w:p w14:paraId="75AA10A4" w14:textId="77777777" w:rsidR="00C71C39" w:rsidRDefault="00C71C39" w:rsidP="00C40D0C">
            <w:pPr>
              <w:rPr>
                <w:lang w:val="en-US"/>
              </w:rPr>
            </w:pPr>
            <w:r>
              <w:rPr>
                <w:lang w:val="en-US"/>
              </w:rPr>
              <w:t>Radio</w:t>
            </w:r>
          </w:p>
          <w:p w14:paraId="184D473C" w14:textId="77777777" w:rsidR="00C71C39" w:rsidRDefault="00C71C39" w:rsidP="00C40D0C">
            <w:pPr>
              <w:rPr>
                <w:lang w:val="en-US"/>
              </w:rPr>
            </w:pPr>
            <w:r>
              <w:rPr>
                <w:lang w:val="en-US"/>
              </w:rPr>
              <w:t>Select</w:t>
            </w:r>
          </w:p>
          <w:p w14:paraId="67B292C0" w14:textId="77777777" w:rsidR="00C71C39" w:rsidRPr="00E963D8" w:rsidRDefault="00C71C39" w:rsidP="00C40D0C">
            <w:pPr>
              <w:rPr>
                <w:lang w:val="en-US"/>
              </w:rPr>
            </w:pPr>
            <w:r>
              <w:rPr>
                <w:lang w:val="en-US"/>
              </w:rPr>
              <w:t>SelectMultiple</w:t>
            </w:r>
          </w:p>
          <w:p w14:paraId="48B4B44E" w14:textId="77777777" w:rsidR="00C71C39" w:rsidRPr="00E963D8" w:rsidRDefault="00C71C39" w:rsidP="00C40D0C">
            <w:pPr>
              <w:rPr>
                <w:lang w:val="en-US"/>
              </w:rPr>
            </w:pPr>
            <w:r w:rsidRPr="00E963D8">
              <w:rPr>
                <w:lang w:val="en-US"/>
              </w:rPr>
              <w:t>Number</w:t>
            </w:r>
          </w:p>
          <w:p w14:paraId="5775E508" w14:textId="77777777" w:rsidR="00C71C39" w:rsidRPr="00E963D8" w:rsidRDefault="00C71C39" w:rsidP="00C40D0C">
            <w:pPr>
              <w:rPr>
                <w:lang w:val="en-US"/>
              </w:rPr>
            </w:pPr>
            <w:r w:rsidRPr="00E963D8">
              <w:rPr>
                <w:lang w:val="en-US"/>
              </w:rPr>
              <w:t>URL</w:t>
            </w:r>
          </w:p>
          <w:p w14:paraId="60E055CC" w14:textId="77777777" w:rsidR="00C71C39" w:rsidRPr="00E963D8" w:rsidRDefault="00C71C39" w:rsidP="00C40D0C">
            <w:pPr>
              <w:rPr>
                <w:lang w:val="en-US"/>
              </w:rPr>
            </w:pPr>
            <w:r w:rsidRPr="00E963D8">
              <w:rPr>
                <w:lang w:val="en-US"/>
              </w:rPr>
              <w:t>Date and time</w:t>
            </w:r>
          </w:p>
          <w:p w14:paraId="1948508C" w14:textId="77777777" w:rsidR="00C71C39" w:rsidRPr="00E963D8" w:rsidRDefault="00C71C39" w:rsidP="00C40D0C">
            <w:pPr>
              <w:rPr>
                <w:lang w:val="en-US"/>
              </w:rPr>
            </w:pPr>
            <w:r w:rsidRPr="00E963D8">
              <w:rPr>
                <w:lang w:val="en-US"/>
              </w:rPr>
              <w:t>Date</w:t>
            </w:r>
          </w:p>
          <w:p w14:paraId="0646D1BF" w14:textId="77777777" w:rsidR="00C71C39" w:rsidRPr="00E963D8" w:rsidRDefault="00C71C39" w:rsidP="00C40D0C">
            <w:pPr>
              <w:rPr>
                <w:lang w:val="en-US"/>
              </w:rPr>
            </w:pPr>
            <w:r w:rsidRPr="00E963D8">
              <w:rPr>
                <w:lang w:val="en-US"/>
              </w:rPr>
              <w:t>Month</w:t>
            </w:r>
          </w:p>
          <w:p w14:paraId="65E9396B" w14:textId="77777777" w:rsidR="00C71C39" w:rsidRPr="00E963D8" w:rsidRDefault="00C71C39" w:rsidP="00C40D0C">
            <w:pPr>
              <w:rPr>
                <w:lang w:val="en-US"/>
              </w:rPr>
            </w:pPr>
            <w:r w:rsidRPr="00E963D8">
              <w:rPr>
                <w:lang w:val="en-US"/>
              </w:rPr>
              <w:t>Week</w:t>
            </w:r>
          </w:p>
          <w:p w14:paraId="3F4C9E14" w14:textId="77777777" w:rsidR="00C71C39" w:rsidRPr="00E963D8" w:rsidRDefault="00C71C39" w:rsidP="00C40D0C">
            <w:pPr>
              <w:rPr>
                <w:lang w:val="en-US"/>
              </w:rPr>
            </w:pPr>
            <w:r w:rsidRPr="00E963D8">
              <w:rPr>
                <w:lang w:val="en-US"/>
              </w:rPr>
              <w:t>Time</w:t>
            </w:r>
          </w:p>
          <w:p w14:paraId="795947CB" w14:textId="77777777" w:rsidR="00C71C39" w:rsidRPr="00E963D8" w:rsidRDefault="00C71C39" w:rsidP="00C40D0C">
            <w:pPr>
              <w:rPr>
                <w:lang w:val="en-US"/>
              </w:rPr>
            </w:pPr>
            <w:r w:rsidRPr="00E963D8">
              <w:rPr>
                <w:lang w:val="en-US"/>
              </w:rPr>
              <w:t>Local date and time</w:t>
            </w:r>
          </w:p>
          <w:p w14:paraId="7124317A" w14:textId="77777777" w:rsidR="00C71C39" w:rsidRDefault="00C71C39" w:rsidP="00C40D0C">
            <w:pPr>
              <w:rPr>
                <w:lang w:val="en-US"/>
              </w:rPr>
            </w:pPr>
            <w:r w:rsidRPr="00E963D8">
              <w:rPr>
                <w:lang w:val="en-US"/>
              </w:rPr>
              <w:t>Range</w:t>
            </w:r>
          </w:p>
          <w:p w14:paraId="148B038B" w14:textId="77777777" w:rsidR="00C71C39" w:rsidRDefault="00C71C39" w:rsidP="00C40D0C">
            <w:pPr>
              <w:rPr>
                <w:lang w:val="en-US"/>
              </w:rPr>
            </w:pPr>
            <w:r>
              <w:rPr>
                <w:lang w:val="en-US"/>
              </w:rPr>
              <w:t>Image</w:t>
            </w:r>
          </w:p>
          <w:p w14:paraId="3413A677" w14:textId="77777777" w:rsidR="00C71C39" w:rsidRPr="00754ECA" w:rsidRDefault="00C71C39" w:rsidP="00C40D0C">
            <w:pPr>
              <w:rPr>
                <w:lang w:val="en-US"/>
              </w:rPr>
            </w:pPr>
            <w:r w:rsidRPr="00754ECA">
              <w:rPr>
                <w:lang w:val="en-US"/>
              </w:rPr>
              <w:t>MatrixText</w:t>
            </w:r>
          </w:p>
          <w:p w14:paraId="70E5FB32" w14:textId="77777777" w:rsidR="00C71C39" w:rsidRPr="00754ECA" w:rsidRDefault="00C71C39" w:rsidP="00C40D0C">
            <w:pPr>
              <w:rPr>
                <w:lang w:val="en-US"/>
              </w:rPr>
            </w:pPr>
            <w:r w:rsidRPr="00754ECA">
              <w:rPr>
                <w:lang w:val="en-US"/>
              </w:rPr>
              <w:t>MatrixRadio</w:t>
            </w:r>
          </w:p>
          <w:p w14:paraId="41E29072" w14:textId="77777777" w:rsidR="00C71C39" w:rsidRPr="00754ECA" w:rsidRDefault="00C71C39" w:rsidP="00C40D0C">
            <w:pPr>
              <w:rPr>
                <w:lang w:val="en-US"/>
              </w:rPr>
            </w:pPr>
            <w:r w:rsidRPr="00754ECA">
              <w:rPr>
                <w:lang w:val="en-US"/>
              </w:rPr>
              <w:t>MatrixCheckbox</w:t>
            </w:r>
          </w:p>
          <w:p w14:paraId="2BCC32D1" w14:textId="77777777" w:rsidR="00C71C39" w:rsidRDefault="00C71C39" w:rsidP="00C40D0C">
            <w:pPr>
              <w:rPr>
                <w:lang w:val="en-US"/>
              </w:rPr>
            </w:pPr>
            <w:r w:rsidRPr="00754ECA">
              <w:rPr>
                <w:lang w:val="en-US"/>
              </w:rPr>
              <w:lastRenderedPageBreak/>
              <w:t>MatrixMulti</w:t>
            </w:r>
          </w:p>
          <w:p w14:paraId="53C647C1" w14:textId="77777777" w:rsidR="00C71C39" w:rsidRPr="00875C03" w:rsidRDefault="00C71C39" w:rsidP="00C40D0C">
            <w:pPr>
              <w:rPr>
                <w:lang w:val="en-US"/>
              </w:rPr>
            </w:pPr>
            <w:r>
              <w:rPr>
                <w:lang w:val="en-US"/>
              </w:rPr>
              <w:t>Scale</w:t>
            </w:r>
          </w:p>
        </w:tc>
        <w:tc>
          <w:tcPr>
            <w:tcW w:w="742" w:type="pct"/>
          </w:tcPr>
          <w:p w14:paraId="78BB8A0E" w14:textId="77777777" w:rsidR="00C71C39" w:rsidRPr="00E91314" w:rsidRDefault="00C71C39" w:rsidP="00C40D0C"/>
        </w:tc>
        <w:tc>
          <w:tcPr>
            <w:tcW w:w="424" w:type="pct"/>
          </w:tcPr>
          <w:p w14:paraId="4DAC3E36" w14:textId="77777777" w:rsidR="00C71C39" w:rsidRPr="00E91314" w:rsidRDefault="00C71C39" w:rsidP="00C40D0C">
            <w:r w:rsidRPr="00E91314">
              <w:t>W3C *</w:t>
            </w:r>
          </w:p>
        </w:tc>
        <w:tc>
          <w:tcPr>
            <w:tcW w:w="534" w:type="pct"/>
          </w:tcPr>
          <w:p w14:paraId="63DB72A9" w14:textId="77777777" w:rsidR="00C71C39" w:rsidRPr="00E91314" w:rsidRDefault="00C71C39" w:rsidP="00C40D0C">
            <w:r w:rsidRPr="00E91314">
              <w:t>Version HTML5</w:t>
            </w:r>
          </w:p>
        </w:tc>
        <w:tc>
          <w:tcPr>
            <w:tcW w:w="609" w:type="pct"/>
          </w:tcPr>
          <w:p w14:paraId="74CA9D73" w14:textId="77777777" w:rsidR="00C71C39" w:rsidRPr="00E91314" w:rsidRDefault="00C71C39" w:rsidP="00C40D0C">
            <w:r w:rsidRPr="00E91314">
              <w:t>W3C *</w:t>
            </w:r>
          </w:p>
        </w:tc>
        <w:tc>
          <w:tcPr>
            <w:tcW w:w="344" w:type="pct"/>
          </w:tcPr>
          <w:p w14:paraId="1C073FBD" w14:textId="77777777" w:rsidR="00C71C39" w:rsidRPr="00E91314" w:rsidRDefault="00C71C39" w:rsidP="00C40D0C"/>
        </w:tc>
        <w:tc>
          <w:tcPr>
            <w:tcW w:w="483" w:type="pct"/>
          </w:tcPr>
          <w:p w14:paraId="5D24EBFB" w14:textId="77777777" w:rsidR="00C71C39" w:rsidRPr="00E91314" w:rsidRDefault="00C71C39" w:rsidP="00C40D0C"/>
        </w:tc>
      </w:tr>
      <w:tr w:rsidR="00C71C39" w:rsidRPr="00E91314" w14:paraId="21EF528A" w14:textId="77777777" w:rsidTr="00C40D0C">
        <w:tc>
          <w:tcPr>
            <w:tcW w:w="455" w:type="pct"/>
            <w:vAlign w:val="center"/>
          </w:tcPr>
          <w:p w14:paraId="367F2833" w14:textId="77777777" w:rsidR="00C71C39" w:rsidRPr="00E91314" w:rsidRDefault="00C71C39" w:rsidP="00C40D0C">
            <w:r w:rsidRPr="00E91314">
              <w:lastRenderedPageBreak/>
              <w:t>KV Form Status</w:t>
            </w:r>
          </w:p>
        </w:tc>
        <w:tc>
          <w:tcPr>
            <w:tcW w:w="449" w:type="pct"/>
            <w:vAlign w:val="center"/>
          </w:tcPr>
          <w:p w14:paraId="47360910" w14:textId="77777777" w:rsidR="00C71C39" w:rsidRPr="00E91314" w:rsidRDefault="00C71C39" w:rsidP="00C40D0C">
            <w:r w:rsidRPr="00E91314">
              <w:t>Kodverk för formuläretsstatus</w:t>
            </w:r>
          </w:p>
        </w:tc>
        <w:tc>
          <w:tcPr>
            <w:tcW w:w="960" w:type="pct"/>
            <w:vAlign w:val="center"/>
          </w:tcPr>
          <w:p w14:paraId="7F069129" w14:textId="77777777" w:rsidR="00C71C39" w:rsidRPr="00E91314" w:rsidRDefault="00C71C39" w:rsidP="00C40D0C">
            <w:r w:rsidRPr="00E91314">
              <w:t>COMPLETED = Skickat</w:t>
            </w:r>
          </w:p>
          <w:p w14:paraId="39FBD6BE" w14:textId="77777777" w:rsidR="00C71C39" w:rsidRPr="00E91314" w:rsidRDefault="00C71C39" w:rsidP="00C40D0C">
            <w:r w:rsidRPr="00E91314">
              <w:t>ONGOING = Pågående, svar har temporärsparats</w:t>
            </w:r>
          </w:p>
          <w:p w14:paraId="0D6A12D0" w14:textId="77777777" w:rsidR="00C71C39" w:rsidRPr="00E91314" w:rsidRDefault="00C71C39" w:rsidP="00C40D0C">
            <w:r w:rsidRPr="00E91314">
              <w:t xml:space="preserve">PENDING_COMPLETION = Pågående, svarr har temporärsparats. Alla frågor är </w:t>
            </w:r>
            <w:proofErr w:type="gramStart"/>
            <w:r w:rsidRPr="00E91314">
              <w:t>bes     varade</w:t>
            </w:r>
            <w:proofErr w:type="gramEnd"/>
            <w:r w:rsidRPr="00E91314">
              <w:t xml:space="preserve"> (färdigt ej skickat).</w:t>
            </w:r>
          </w:p>
        </w:tc>
        <w:tc>
          <w:tcPr>
            <w:tcW w:w="742" w:type="pct"/>
          </w:tcPr>
          <w:p w14:paraId="39607C98" w14:textId="77777777" w:rsidR="00C71C39" w:rsidRPr="00E91314" w:rsidRDefault="00C71C39" w:rsidP="00C40D0C"/>
        </w:tc>
        <w:tc>
          <w:tcPr>
            <w:tcW w:w="424" w:type="pct"/>
          </w:tcPr>
          <w:p w14:paraId="4598B48D" w14:textId="77777777" w:rsidR="00C71C39" w:rsidRPr="00E91314" w:rsidRDefault="00C71C39" w:rsidP="00C40D0C"/>
        </w:tc>
        <w:tc>
          <w:tcPr>
            <w:tcW w:w="534" w:type="pct"/>
          </w:tcPr>
          <w:p w14:paraId="0E535D31" w14:textId="77777777" w:rsidR="00C71C39" w:rsidRPr="00E91314" w:rsidRDefault="00C71C39" w:rsidP="00C40D0C"/>
        </w:tc>
        <w:tc>
          <w:tcPr>
            <w:tcW w:w="609" w:type="pct"/>
          </w:tcPr>
          <w:p w14:paraId="2F2ADDB8" w14:textId="77777777" w:rsidR="00C71C39" w:rsidRPr="00E91314" w:rsidRDefault="00C71C39" w:rsidP="00C40D0C"/>
        </w:tc>
        <w:tc>
          <w:tcPr>
            <w:tcW w:w="344" w:type="pct"/>
          </w:tcPr>
          <w:p w14:paraId="1A88A92C" w14:textId="77777777" w:rsidR="00C71C39" w:rsidRPr="00E91314" w:rsidRDefault="00C71C39" w:rsidP="00C40D0C"/>
        </w:tc>
        <w:tc>
          <w:tcPr>
            <w:tcW w:w="483" w:type="pct"/>
          </w:tcPr>
          <w:p w14:paraId="07CEC1D9" w14:textId="77777777" w:rsidR="00C71C39" w:rsidRPr="00E91314" w:rsidRDefault="00C71C39" w:rsidP="00C40D0C"/>
        </w:tc>
      </w:tr>
      <w:tr w:rsidR="00C71C39" w:rsidRPr="00E91314" w14:paraId="05CEE194" w14:textId="77777777" w:rsidTr="00C40D0C">
        <w:tc>
          <w:tcPr>
            <w:tcW w:w="455" w:type="pct"/>
            <w:vAlign w:val="center"/>
          </w:tcPr>
          <w:p w14:paraId="753E2E27" w14:textId="77777777" w:rsidR="00C71C39" w:rsidRPr="00E91314" w:rsidRDefault="00C71C39" w:rsidP="00C40D0C">
            <w:r w:rsidRPr="00E91314">
              <w:t>KV Statuskod</w:t>
            </w:r>
          </w:p>
        </w:tc>
        <w:tc>
          <w:tcPr>
            <w:tcW w:w="449" w:type="pct"/>
            <w:vAlign w:val="center"/>
          </w:tcPr>
          <w:p w14:paraId="6D7D8CF2" w14:textId="77777777" w:rsidR="00C71C39" w:rsidRPr="00E91314" w:rsidRDefault="00C71C39" w:rsidP="00C40D0C">
            <w:r w:rsidRPr="00E91314">
              <w:t>Kodverk för logisk felhantering</w:t>
            </w:r>
          </w:p>
        </w:tc>
        <w:tc>
          <w:tcPr>
            <w:tcW w:w="960" w:type="pct"/>
            <w:vAlign w:val="center"/>
          </w:tcPr>
          <w:p w14:paraId="049506A5" w14:textId="77777777" w:rsidR="00C71C39" w:rsidRPr="00E91314" w:rsidRDefault="00C71C39" w:rsidP="00C40D0C">
            <w:r w:rsidRPr="00E91314">
              <w:t>OK - Transaktion utförd</w:t>
            </w:r>
          </w:p>
          <w:p w14:paraId="642C9C9D" w14:textId="77777777" w:rsidR="00C71C39" w:rsidRPr="00E91314" w:rsidRDefault="00C71C39" w:rsidP="00C40D0C">
            <w:r w:rsidRPr="00E91314">
              <w:t>INFO - Transaktion utförd med kommentar.</w:t>
            </w:r>
          </w:p>
          <w:p w14:paraId="1E81277A" w14:textId="77777777" w:rsidR="00C71C39" w:rsidRPr="00E91314" w:rsidRDefault="00C71C39" w:rsidP="00C40D0C">
            <w:r w:rsidRPr="00E91314">
              <w:t xml:space="preserve">ERROR - Transaktion </w:t>
            </w:r>
            <w:proofErr w:type="gramStart"/>
            <w:r w:rsidRPr="00E91314">
              <w:t>ej</w:t>
            </w:r>
            <w:proofErr w:type="gramEnd"/>
            <w:r w:rsidRPr="00E91314">
              <w:t xml:space="preserve"> genomförd</w:t>
            </w:r>
          </w:p>
        </w:tc>
        <w:tc>
          <w:tcPr>
            <w:tcW w:w="742" w:type="pct"/>
          </w:tcPr>
          <w:p w14:paraId="5BD43123" w14:textId="77777777" w:rsidR="00C71C39" w:rsidRPr="00E91314" w:rsidRDefault="00C71C39" w:rsidP="00C40D0C"/>
        </w:tc>
        <w:tc>
          <w:tcPr>
            <w:tcW w:w="424" w:type="pct"/>
          </w:tcPr>
          <w:p w14:paraId="766DDFEE" w14:textId="77777777" w:rsidR="00C71C39" w:rsidRPr="00E91314" w:rsidRDefault="00C71C39" w:rsidP="00C40D0C"/>
        </w:tc>
        <w:tc>
          <w:tcPr>
            <w:tcW w:w="534" w:type="pct"/>
          </w:tcPr>
          <w:p w14:paraId="7034B3F4" w14:textId="77777777" w:rsidR="00C71C39" w:rsidRPr="00E91314" w:rsidRDefault="00C71C39" w:rsidP="00C40D0C"/>
        </w:tc>
        <w:tc>
          <w:tcPr>
            <w:tcW w:w="609" w:type="pct"/>
          </w:tcPr>
          <w:p w14:paraId="30E899A4" w14:textId="77777777" w:rsidR="00C71C39" w:rsidRPr="00E91314" w:rsidRDefault="00C71C39" w:rsidP="00C40D0C"/>
        </w:tc>
        <w:tc>
          <w:tcPr>
            <w:tcW w:w="344" w:type="pct"/>
          </w:tcPr>
          <w:p w14:paraId="665B081C" w14:textId="77777777" w:rsidR="00C71C39" w:rsidRPr="00E91314" w:rsidRDefault="00C71C39" w:rsidP="00C40D0C"/>
        </w:tc>
        <w:tc>
          <w:tcPr>
            <w:tcW w:w="483" w:type="pct"/>
          </w:tcPr>
          <w:p w14:paraId="4D530AB7" w14:textId="77777777" w:rsidR="00C71C39" w:rsidRPr="00E91314" w:rsidRDefault="00C71C39" w:rsidP="00C40D0C"/>
        </w:tc>
      </w:tr>
      <w:tr w:rsidR="00C71C39" w:rsidRPr="00E91314" w14:paraId="6A972C72" w14:textId="77777777" w:rsidTr="00C40D0C">
        <w:tc>
          <w:tcPr>
            <w:tcW w:w="455" w:type="pct"/>
            <w:vAlign w:val="center"/>
          </w:tcPr>
          <w:p w14:paraId="6CB0AF19" w14:textId="77777777" w:rsidR="00C71C39" w:rsidRPr="00E91314" w:rsidRDefault="00C71C39" w:rsidP="00C40D0C">
            <w:r w:rsidRPr="00E91314">
              <w:t>KV enhet</w:t>
            </w:r>
          </w:p>
        </w:tc>
        <w:tc>
          <w:tcPr>
            <w:tcW w:w="449" w:type="pct"/>
            <w:vAlign w:val="center"/>
          </w:tcPr>
          <w:p w14:paraId="513A4519" w14:textId="77777777" w:rsidR="00C71C39" w:rsidRPr="00E91314" w:rsidRDefault="00C71C39" w:rsidP="00C40D0C">
            <w:r w:rsidRPr="00E91314">
              <w:t>Kodverk för måttenheter</w:t>
            </w:r>
          </w:p>
        </w:tc>
        <w:tc>
          <w:tcPr>
            <w:tcW w:w="960" w:type="pct"/>
            <w:vAlign w:val="center"/>
          </w:tcPr>
          <w:p w14:paraId="4379A307" w14:textId="77777777" w:rsidR="00C71C39" w:rsidRPr="00E91314" w:rsidRDefault="00C71C39" w:rsidP="00C40D0C">
            <w:r w:rsidRPr="00E91314">
              <w:t>Grundenheter samt härledda SI-enheter beskrivs med dess beteckning.</w:t>
            </w:r>
          </w:p>
          <w:p w14:paraId="2C70204E" w14:textId="77777777" w:rsidR="00C71C39" w:rsidRPr="00E91314" w:rsidRDefault="00C71C39" w:rsidP="00C40D0C">
            <w:r w:rsidRPr="00E91314">
              <w:t>T.ex. km, m, cm, kg, mm Hg etc</w:t>
            </w:r>
          </w:p>
        </w:tc>
        <w:tc>
          <w:tcPr>
            <w:tcW w:w="742" w:type="pct"/>
          </w:tcPr>
          <w:p w14:paraId="6494253A" w14:textId="77777777" w:rsidR="00C71C39" w:rsidRPr="00E91314" w:rsidRDefault="00C71C39" w:rsidP="00C40D0C">
            <w:r w:rsidRPr="00E91314">
              <w:t>Måttenheter enligt SI-systemet. SWEDAC (STAFS 2009:26)</w:t>
            </w:r>
          </w:p>
        </w:tc>
        <w:tc>
          <w:tcPr>
            <w:tcW w:w="424" w:type="pct"/>
          </w:tcPr>
          <w:p w14:paraId="22651A8F" w14:textId="77777777" w:rsidR="00C71C39" w:rsidRPr="00E91314" w:rsidRDefault="00C71C39" w:rsidP="00C40D0C"/>
        </w:tc>
        <w:tc>
          <w:tcPr>
            <w:tcW w:w="534" w:type="pct"/>
          </w:tcPr>
          <w:p w14:paraId="1BB8966D" w14:textId="77777777" w:rsidR="00C71C39" w:rsidRPr="00E91314" w:rsidRDefault="00C71C39" w:rsidP="00C40D0C"/>
        </w:tc>
        <w:tc>
          <w:tcPr>
            <w:tcW w:w="609" w:type="pct"/>
          </w:tcPr>
          <w:p w14:paraId="136F8919" w14:textId="77777777" w:rsidR="00C71C39" w:rsidRPr="00E91314" w:rsidRDefault="00C71C39" w:rsidP="00C40D0C"/>
        </w:tc>
        <w:tc>
          <w:tcPr>
            <w:tcW w:w="344" w:type="pct"/>
          </w:tcPr>
          <w:p w14:paraId="38EB5215" w14:textId="77777777" w:rsidR="00C71C39" w:rsidRPr="00E91314" w:rsidRDefault="00C71C39" w:rsidP="00C40D0C"/>
        </w:tc>
        <w:tc>
          <w:tcPr>
            <w:tcW w:w="483" w:type="pct"/>
          </w:tcPr>
          <w:p w14:paraId="36B8CCD7" w14:textId="77777777" w:rsidR="00C71C39" w:rsidRPr="00E91314" w:rsidRDefault="00C71C39" w:rsidP="00C40D0C"/>
        </w:tc>
      </w:tr>
      <w:tr w:rsidR="00C71C39" w:rsidRPr="00E91314" w14:paraId="16C7442A" w14:textId="77777777" w:rsidTr="00C40D0C">
        <w:tc>
          <w:tcPr>
            <w:tcW w:w="455" w:type="pct"/>
            <w:vAlign w:val="center"/>
          </w:tcPr>
          <w:p w14:paraId="4490F12C" w14:textId="77777777" w:rsidR="00C71C39" w:rsidRPr="00E91314" w:rsidRDefault="00C71C39" w:rsidP="00C40D0C">
            <w:r w:rsidRPr="00B944DA">
              <w:t>KV Länskod</w:t>
            </w:r>
          </w:p>
        </w:tc>
        <w:tc>
          <w:tcPr>
            <w:tcW w:w="449" w:type="pct"/>
            <w:vAlign w:val="center"/>
          </w:tcPr>
          <w:p w14:paraId="07810412" w14:textId="77777777" w:rsidR="00C71C39" w:rsidRPr="00E91314" w:rsidRDefault="00C71C39" w:rsidP="00C40D0C">
            <w:r>
              <w:t>Kodverk för länskod,</w:t>
            </w:r>
          </w:p>
        </w:tc>
        <w:tc>
          <w:tcPr>
            <w:tcW w:w="960" w:type="pct"/>
            <w:vAlign w:val="center"/>
          </w:tcPr>
          <w:p w14:paraId="7B85ED45" w14:textId="77777777" w:rsidR="00C71C39" w:rsidRPr="00E91314" w:rsidRDefault="00C71C39" w:rsidP="00C40D0C">
            <w:r>
              <w:t>Kodverk för länskod.</w:t>
            </w:r>
            <w:r w:rsidRPr="00B944DA">
              <w:t xml:space="preserve"> </w:t>
            </w:r>
          </w:p>
        </w:tc>
        <w:tc>
          <w:tcPr>
            <w:tcW w:w="742" w:type="pct"/>
          </w:tcPr>
          <w:p w14:paraId="5BEC5BE3" w14:textId="77777777" w:rsidR="00C71C39" w:rsidRPr="00E91314" w:rsidRDefault="00C71C39" w:rsidP="00C40D0C">
            <w:r>
              <w:t>Länskod enligt SCB</w:t>
            </w:r>
          </w:p>
        </w:tc>
        <w:tc>
          <w:tcPr>
            <w:tcW w:w="424" w:type="pct"/>
          </w:tcPr>
          <w:p w14:paraId="158DFBFE" w14:textId="77777777" w:rsidR="00C71C39" w:rsidRPr="00E91314" w:rsidRDefault="00C71C39" w:rsidP="00C40D0C"/>
        </w:tc>
        <w:tc>
          <w:tcPr>
            <w:tcW w:w="534" w:type="pct"/>
          </w:tcPr>
          <w:p w14:paraId="030901AA" w14:textId="77777777" w:rsidR="00C71C39" w:rsidRPr="00E91314" w:rsidRDefault="00C71C39" w:rsidP="00C40D0C"/>
        </w:tc>
        <w:tc>
          <w:tcPr>
            <w:tcW w:w="609" w:type="pct"/>
          </w:tcPr>
          <w:p w14:paraId="0B9187B1" w14:textId="77777777" w:rsidR="00C71C39" w:rsidRPr="00E91314" w:rsidRDefault="00C71C39" w:rsidP="00C40D0C"/>
        </w:tc>
        <w:tc>
          <w:tcPr>
            <w:tcW w:w="344" w:type="pct"/>
          </w:tcPr>
          <w:p w14:paraId="690F35DE" w14:textId="77777777" w:rsidR="00C71C39" w:rsidRPr="00E91314" w:rsidRDefault="00C71C39" w:rsidP="00C40D0C"/>
        </w:tc>
        <w:tc>
          <w:tcPr>
            <w:tcW w:w="483" w:type="pct"/>
          </w:tcPr>
          <w:p w14:paraId="079268B3" w14:textId="77777777" w:rsidR="00C71C39" w:rsidRPr="00E91314" w:rsidRDefault="00C71C39" w:rsidP="00C40D0C"/>
        </w:tc>
      </w:tr>
      <w:tr w:rsidR="00C71C39" w:rsidRPr="00E91314" w14:paraId="5F9F8BD5" w14:textId="77777777" w:rsidTr="00C40D0C">
        <w:tc>
          <w:tcPr>
            <w:tcW w:w="455" w:type="pct"/>
            <w:vAlign w:val="center"/>
          </w:tcPr>
          <w:p w14:paraId="758ECE61" w14:textId="77777777" w:rsidR="00C71C39" w:rsidRPr="00B944DA" w:rsidRDefault="00C71C39" w:rsidP="00C40D0C">
            <w:r>
              <w:t>KV valideringshändelse</w:t>
            </w:r>
          </w:p>
        </w:tc>
        <w:tc>
          <w:tcPr>
            <w:tcW w:w="449" w:type="pct"/>
            <w:vAlign w:val="center"/>
          </w:tcPr>
          <w:p w14:paraId="02905840" w14:textId="77777777" w:rsidR="00C71C39" w:rsidRDefault="00C71C39" w:rsidP="00C40D0C">
            <w:r>
              <w:t>Kodverk för formulärvalideringshändelser.</w:t>
            </w:r>
          </w:p>
        </w:tc>
        <w:tc>
          <w:tcPr>
            <w:tcW w:w="960" w:type="pct"/>
            <w:vAlign w:val="center"/>
          </w:tcPr>
          <w:p w14:paraId="76965036" w14:textId="77777777" w:rsidR="00C71C39" w:rsidRDefault="00C71C39" w:rsidP="00C40D0C">
            <w:pPr>
              <w:rPr>
                <w:rFonts w:eastAsia="Arial Unicode MS"/>
              </w:rPr>
            </w:pPr>
            <w:r>
              <w:rPr>
                <w:rFonts w:eastAsia="Arial Unicode MS"/>
              </w:rPr>
              <w:t>Gilgitga värden</w:t>
            </w:r>
          </w:p>
          <w:p w14:paraId="7F9013F6" w14:textId="77777777" w:rsidR="00C71C39" w:rsidRDefault="00C71C39" w:rsidP="00C40D0C">
            <w:pPr>
              <w:rPr>
                <w:rFonts w:eastAsia="Arial Unicode MS"/>
              </w:rPr>
            </w:pPr>
            <w:r w:rsidRPr="00DC028F">
              <w:rPr>
                <w:rFonts w:eastAsia="Arial Unicode MS"/>
              </w:rPr>
              <w:t xml:space="preserve">mandatory </w:t>
            </w:r>
          </w:p>
          <w:p w14:paraId="555ACE4F" w14:textId="77777777" w:rsidR="00C71C39" w:rsidRDefault="00C71C39" w:rsidP="00C40D0C">
            <w:pPr>
              <w:rPr>
                <w:rFonts w:eastAsia="Arial Unicode MS"/>
              </w:rPr>
            </w:pPr>
            <w:r w:rsidRPr="00DC028F">
              <w:rPr>
                <w:rFonts w:eastAsia="Arial Unicode MS"/>
              </w:rPr>
              <w:t xml:space="preserve">answerMax </w:t>
            </w:r>
          </w:p>
          <w:p w14:paraId="17A995FA" w14:textId="77777777" w:rsidR="00C71C39" w:rsidRDefault="00C71C39" w:rsidP="00C40D0C">
            <w:pPr>
              <w:rPr>
                <w:rFonts w:eastAsia="Arial Unicode MS"/>
              </w:rPr>
            </w:pPr>
            <w:r w:rsidRPr="00DC028F">
              <w:rPr>
                <w:rFonts w:eastAsia="Arial Unicode MS"/>
              </w:rPr>
              <w:lastRenderedPageBreak/>
              <w:t xml:space="preserve">answerMin </w:t>
            </w:r>
          </w:p>
          <w:p w14:paraId="5FEB5329" w14:textId="77777777" w:rsidR="00C71C39" w:rsidRDefault="00C71C39" w:rsidP="00C40D0C">
            <w:pPr>
              <w:rPr>
                <w:rFonts w:eastAsia="Arial Unicode MS"/>
              </w:rPr>
            </w:pPr>
            <w:r w:rsidRPr="00DC028F">
              <w:rPr>
                <w:rFonts w:eastAsia="Arial Unicode MS"/>
              </w:rPr>
              <w:t>answerMaxLength answerPattern</w:t>
            </w:r>
          </w:p>
          <w:p w14:paraId="61E246B3" w14:textId="77777777" w:rsidR="00C71C39" w:rsidRDefault="00C71C39" w:rsidP="00C40D0C">
            <w:r>
              <w:rPr>
                <w:rFonts w:eastAsia="Arial Unicode MS"/>
              </w:rPr>
              <w:t>m</w:t>
            </w:r>
            <w:r w:rsidRPr="00DC028F">
              <w:rPr>
                <w:rFonts w:eastAsia="Arial Unicode MS"/>
              </w:rPr>
              <w:t>axNumberOfChoises minNumberOfChoises answerSuperior</w:t>
            </w:r>
          </w:p>
        </w:tc>
        <w:tc>
          <w:tcPr>
            <w:tcW w:w="742" w:type="pct"/>
          </w:tcPr>
          <w:p w14:paraId="40BF3611" w14:textId="77777777" w:rsidR="00C71C39" w:rsidRDefault="00C71C39" w:rsidP="00C40D0C"/>
        </w:tc>
        <w:tc>
          <w:tcPr>
            <w:tcW w:w="424" w:type="pct"/>
          </w:tcPr>
          <w:p w14:paraId="0289F961" w14:textId="77777777" w:rsidR="00C71C39" w:rsidRPr="00E91314" w:rsidRDefault="00C71C39" w:rsidP="00C40D0C"/>
        </w:tc>
        <w:tc>
          <w:tcPr>
            <w:tcW w:w="534" w:type="pct"/>
          </w:tcPr>
          <w:p w14:paraId="0230B17E" w14:textId="77777777" w:rsidR="00C71C39" w:rsidRPr="00E91314" w:rsidRDefault="00C71C39" w:rsidP="00C40D0C"/>
        </w:tc>
        <w:tc>
          <w:tcPr>
            <w:tcW w:w="609" w:type="pct"/>
          </w:tcPr>
          <w:p w14:paraId="2115EB8B" w14:textId="77777777" w:rsidR="00C71C39" w:rsidRPr="00E91314" w:rsidRDefault="00C71C39" w:rsidP="00C40D0C"/>
        </w:tc>
        <w:tc>
          <w:tcPr>
            <w:tcW w:w="344" w:type="pct"/>
          </w:tcPr>
          <w:p w14:paraId="60FA09E2" w14:textId="77777777" w:rsidR="00C71C39" w:rsidRPr="00E91314" w:rsidRDefault="00C71C39" w:rsidP="00C40D0C"/>
        </w:tc>
        <w:tc>
          <w:tcPr>
            <w:tcW w:w="483" w:type="pct"/>
          </w:tcPr>
          <w:p w14:paraId="735A05DB" w14:textId="77777777" w:rsidR="00C71C39" w:rsidRPr="00E91314" w:rsidRDefault="00C71C39" w:rsidP="00C40D0C"/>
        </w:tc>
      </w:tr>
      <w:tr w:rsidR="00C71C39" w:rsidRPr="00E91314" w14:paraId="13DB300F" w14:textId="77777777" w:rsidTr="00C40D0C">
        <w:tc>
          <w:tcPr>
            <w:tcW w:w="455" w:type="pct"/>
            <w:vAlign w:val="center"/>
          </w:tcPr>
          <w:p w14:paraId="06C44C2A" w14:textId="77777777" w:rsidR="00C71C39" w:rsidRDefault="00C71C39" w:rsidP="00C40D0C">
            <w:r>
              <w:rPr>
                <w:rFonts w:eastAsia="Arial Unicode MS"/>
              </w:rPr>
              <w:lastRenderedPageBreak/>
              <w:t>KV Publicerings status</w:t>
            </w:r>
          </w:p>
        </w:tc>
        <w:tc>
          <w:tcPr>
            <w:tcW w:w="449" w:type="pct"/>
            <w:vAlign w:val="center"/>
          </w:tcPr>
          <w:p w14:paraId="33AA9C4F" w14:textId="77777777" w:rsidR="00C71C39" w:rsidRDefault="00C71C39" w:rsidP="00C40D0C"/>
        </w:tc>
        <w:tc>
          <w:tcPr>
            <w:tcW w:w="960" w:type="pct"/>
            <w:vAlign w:val="center"/>
          </w:tcPr>
          <w:p w14:paraId="333B4D41" w14:textId="77777777" w:rsidR="00C71C39" w:rsidRPr="00E80F66" w:rsidRDefault="00C71C39" w:rsidP="00C40D0C">
            <w:pPr>
              <w:rPr>
                <w:rFonts w:eastAsia="Arial Unicode MS"/>
              </w:rPr>
            </w:pPr>
            <w:r w:rsidRPr="00E80F66">
              <w:rPr>
                <w:rFonts w:eastAsia="Arial Unicode MS"/>
              </w:rPr>
              <w:t>Unpublished</w:t>
            </w:r>
          </w:p>
          <w:p w14:paraId="050F8631" w14:textId="77777777" w:rsidR="00C71C39" w:rsidRPr="00E80F66" w:rsidRDefault="00C71C39" w:rsidP="00C40D0C">
            <w:pPr>
              <w:rPr>
                <w:rFonts w:eastAsia="Arial Unicode MS"/>
              </w:rPr>
            </w:pPr>
            <w:r w:rsidRPr="00E80F66">
              <w:rPr>
                <w:rFonts w:eastAsia="Arial Unicode MS"/>
              </w:rPr>
              <w:t>Pending</w:t>
            </w:r>
          </w:p>
          <w:p w14:paraId="3F9BB588" w14:textId="77777777" w:rsidR="00C71C39" w:rsidRPr="00E80F66" w:rsidRDefault="00C71C39" w:rsidP="00C40D0C">
            <w:pPr>
              <w:rPr>
                <w:rFonts w:eastAsia="Arial Unicode MS"/>
              </w:rPr>
            </w:pPr>
            <w:r w:rsidRPr="00E80F66">
              <w:rPr>
                <w:rFonts w:eastAsia="Arial Unicode MS"/>
              </w:rPr>
              <w:t>Published</w:t>
            </w:r>
          </w:p>
          <w:p w14:paraId="538FF0EE" w14:textId="77777777" w:rsidR="00C71C39" w:rsidRDefault="00C71C39" w:rsidP="00C40D0C">
            <w:pPr>
              <w:rPr>
                <w:rFonts w:eastAsia="Arial Unicode MS"/>
              </w:rPr>
            </w:pPr>
            <w:r w:rsidRPr="00E80F66">
              <w:rPr>
                <w:rFonts w:eastAsia="Arial Unicode MS"/>
              </w:rPr>
              <w:t>Archived</w:t>
            </w:r>
          </w:p>
        </w:tc>
        <w:tc>
          <w:tcPr>
            <w:tcW w:w="742" w:type="pct"/>
          </w:tcPr>
          <w:p w14:paraId="541AC216" w14:textId="77777777" w:rsidR="00C71C39" w:rsidRDefault="00C71C39" w:rsidP="00C40D0C"/>
        </w:tc>
        <w:tc>
          <w:tcPr>
            <w:tcW w:w="424" w:type="pct"/>
          </w:tcPr>
          <w:p w14:paraId="2194A7DA" w14:textId="77777777" w:rsidR="00C71C39" w:rsidRPr="00E91314" w:rsidRDefault="00C71C39" w:rsidP="00C40D0C"/>
        </w:tc>
        <w:tc>
          <w:tcPr>
            <w:tcW w:w="534" w:type="pct"/>
          </w:tcPr>
          <w:p w14:paraId="5EF81236" w14:textId="77777777" w:rsidR="00C71C39" w:rsidRPr="00E91314" w:rsidRDefault="00C71C39" w:rsidP="00C40D0C"/>
        </w:tc>
        <w:tc>
          <w:tcPr>
            <w:tcW w:w="609" w:type="pct"/>
          </w:tcPr>
          <w:p w14:paraId="6DDF8E69" w14:textId="77777777" w:rsidR="00C71C39" w:rsidRPr="00E91314" w:rsidRDefault="00C71C39" w:rsidP="00C40D0C"/>
        </w:tc>
        <w:tc>
          <w:tcPr>
            <w:tcW w:w="344" w:type="pct"/>
          </w:tcPr>
          <w:p w14:paraId="34674875" w14:textId="77777777" w:rsidR="00C71C39" w:rsidRPr="00E91314" w:rsidRDefault="00C71C39" w:rsidP="00C40D0C"/>
        </w:tc>
        <w:tc>
          <w:tcPr>
            <w:tcW w:w="483" w:type="pct"/>
          </w:tcPr>
          <w:p w14:paraId="79538326" w14:textId="77777777" w:rsidR="00C71C39" w:rsidRPr="00E91314" w:rsidRDefault="00C71C39" w:rsidP="00C40D0C"/>
        </w:tc>
      </w:tr>
    </w:tbl>
    <w:p w14:paraId="5ACF6E9D" w14:textId="77777777" w:rsidR="00C71C39" w:rsidRPr="00E91314" w:rsidRDefault="00C71C39" w:rsidP="00C71C39">
      <w:r w:rsidRPr="00E91314">
        <w:t>* http://www.w3.org/TR/html5/the-input-element.html#attr-input-type</w:t>
      </w:r>
    </w:p>
    <w:p w14:paraId="46347150" w14:textId="77777777" w:rsidR="00B767DA" w:rsidRPr="00D82A73" w:rsidRDefault="00B767DA" w:rsidP="007E47C0"/>
    <w:p w14:paraId="38DA2285" w14:textId="77777777" w:rsidR="00AE1B20" w:rsidRPr="00D82A73" w:rsidRDefault="00AE1B20">
      <w:pPr>
        <w:spacing w:line="240" w:lineRule="auto"/>
        <w:rPr>
          <w:rFonts w:eastAsia="Times New Roman"/>
          <w:bCs/>
          <w:sz w:val="24"/>
          <w:szCs w:val="26"/>
        </w:rPr>
      </w:pPr>
      <w:bookmarkStart w:id="153" w:name="_Toc357754857"/>
      <w:r w:rsidRPr="00D82A73">
        <w:br w:type="page"/>
      </w:r>
    </w:p>
    <w:p w14:paraId="50A199FB" w14:textId="77777777" w:rsidR="00BB5F93" w:rsidRPr="00D82A73" w:rsidRDefault="00BB5F93" w:rsidP="007E47C0">
      <w:pPr>
        <w:pStyle w:val="Rubrik2"/>
        <w:sectPr w:rsidR="00BB5F93" w:rsidRPr="00D82A73" w:rsidSect="002A3E6A">
          <w:pgSz w:w="16838" w:h="11906" w:orient="landscape" w:code="9"/>
          <w:pgMar w:top="1701" w:right="2495" w:bottom="1531" w:left="1701" w:header="1304" w:footer="907" w:gutter="0"/>
          <w:cols w:space="708"/>
          <w:titlePg/>
          <w:docGrid w:linePitch="360"/>
        </w:sectPr>
      </w:pPr>
    </w:p>
    <w:p w14:paraId="64EBE9AB" w14:textId="1106E591" w:rsidR="007E47C0" w:rsidRPr="00D82A73" w:rsidRDefault="007E47C0" w:rsidP="007E47C0">
      <w:pPr>
        <w:pStyle w:val="Rubrik2"/>
      </w:pPr>
      <w:bookmarkStart w:id="154" w:name="_Toc259358488"/>
      <w:r w:rsidRPr="00D82A73">
        <w:lastRenderedPageBreak/>
        <w:t>Formatregler</w:t>
      </w:r>
      <w:bookmarkEnd w:id="153"/>
      <w:bookmarkEnd w:id="154"/>
    </w:p>
    <w:p w14:paraId="3C39F5DD" w14:textId="77777777" w:rsidR="00BB5F93" w:rsidRPr="00D82A73" w:rsidRDefault="00BB5F93" w:rsidP="00BB5F93">
      <w:pPr>
        <w:pStyle w:val="Rubrik3"/>
      </w:pPr>
      <w:bookmarkStart w:id="155" w:name="_Toc258862131"/>
      <w:bookmarkStart w:id="156" w:name="_Toc259358489"/>
      <w:r w:rsidRPr="00D82A73">
        <w:t>Format för datum</w:t>
      </w:r>
      <w:bookmarkEnd w:id="155"/>
      <w:bookmarkEnd w:id="156"/>
    </w:p>
    <w:p w14:paraId="1699E33F" w14:textId="77777777" w:rsidR="00BB5F93" w:rsidRPr="00D82A73" w:rsidRDefault="00BB5F93" w:rsidP="00BB5F93">
      <w:r w:rsidRPr="00D82A73">
        <w:t xml:space="preserve">Datum anges alltid på formatet ”ÅÅÅÅMMDD”, vilket motsvara den ISO </w:t>
      </w:r>
      <w:proofErr w:type="gramStart"/>
      <w:r w:rsidRPr="00D82A73">
        <w:t>8601:2004</w:t>
      </w:r>
      <w:proofErr w:type="gramEnd"/>
      <w:r w:rsidRPr="00D82A73">
        <w:t>-kompatibla formatbeskrivningen ”YYYYMMDD”.</w:t>
      </w:r>
    </w:p>
    <w:p w14:paraId="3BF6C6F3" w14:textId="77777777" w:rsidR="00BB5F93" w:rsidRPr="00D82A73" w:rsidRDefault="00BB5F93" w:rsidP="00BB5F93"/>
    <w:p w14:paraId="28AFB810" w14:textId="77777777" w:rsidR="00BB5F93" w:rsidRPr="00D82A73" w:rsidRDefault="00BB5F93" w:rsidP="00BB5F93">
      <w:pPr>
        <w:pStyle w:val="Rubrik3"/>
      </w:pPr>
      <w:bookmarkStart w:id="157" w:name="_Toc258862132"/>
      <w:bookmarkStart w:id="158" w:name="_Toc259358490"/>
      <w:r w:rsidRPr="00D82A73">
        <w:t>Format för tidpunkter</w:t>
      </w:r>
      <w:bookmarkEnd w:id="157"/>
      <w:bookmarkEnd w:id="158"/>
    </w:p>
    <w:p w14:paraId="7834FEEC" w14:textId="77777777" w:rsidR="00BB5F93" w:rsidRPr="00D82A73" w:rsidRDefault="00BB5F93" w:rsidP="00BB5F93">
      <w:r w:rsidRPr="00D82A73">
        <w:t xml:space="preserve">Tidpunkter anges alltid på formatet ”ÅÅÅÅMMDDTttmmss”, vilket motsvara den ISO </w:t>
      </w:r>
      <w:proofErr w:type="gramStart"/>
      <w:r w:rsidRPr="00D82A73">
        <w:t>8601:2004</w:t>
      </w:r>
      <w:proofErr w:type="gramEnd"/>
      <w:r w:rsidRPr="00D82A73">
        <w:t>-kompatibla formatbeskrivningen ”YYYYMMDDTttmmss”.</w:t>
      </w:r>
    </w:p>
    <w:p w14:paraId="053B2F46" w14:textId="77777777" w:rsidR="00BB5F93" w:rsidRPr="00D82A73" w:rsidRDefault="00BB5F93" w:rsidP="00BB5F93"/>
    <w:p w14:paraId="24249E05" w14:textId="77777777" w:rsidR="00BB5F93" w:rsidRPr="00D82A73" w:rsidRDefault="00BB5F93" w:rsidP="00BB5F93">
      <w:pPr>
        <w:pStyle w:val="Rubrik3"/>
      </w:pPr>
      <w:bookmarkStart w:id="159" w:name="_Toc258862133"/>
      <w:bookmarkStart w:id="160" w:name="_Toc259358491"/>
      <w:r w:rsidRPr="00D82A73">
        <w:t>Tidszon för tidpunkter</w:t>
      </w:r>
      <w:bookmarkEnd w:id="159"/>
      <w:bookmarkEnd w:id="160"/>
    </w:p>
    <w:p w14:paraId="2BCEEA14" w14:textId="77777777" w:rsidR="00BB5F93" w:rsidRPr="00D82A73" w:rsidRDefault="00BB5F93" w:rsidP="00BB5F93">
      <w:r w:rsidRPr="00D82A73">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422E46BA" w14:textId="77777777" w:rsidR="007E47C0" w:rsidRPr="00D82A73" w:rsidRDefault="007E47C0" w:rsidP="007E47C0"/>
    <w:p w14:paraId="24C8D98F" w14:textId="3D19E5C6" w:rsidR="003D0313" w:rsidRPr="00D82A73" w:rsidRDefault="00265F33" w:rsidP="005B069E">
      <w:r w:rsidRPr="00D82A73">
        <w:br w:type="page"/>
      </w:r>
      <w:bookmarkStart w:id="161" w:name="_Toc258862136"/>
    </w:p>
    <w:p w14:paraId="2B94C8D7" w14:textId="7292693A" w:rsidR="003D0313" w:rsidRPr="00D82A73" w:rsidRDefault="005B069E" w:rsidP="00575314">
      <w:pPr>
        <w:pStyle w:val="Rubrik1"/>
      </w:pPr>
      <w:bookmarkStart w:id="162" w:name="_Toc259358492"/>
      <w:r>
        <w:lastRenderedPageBreak/>
        <w:t>Tjäns</w:t>
      </w:r>
      <w:r w:rsidR="00F84BDA">
        <w:t>ter</w:t>
      </w:r>
      <w:r w:rsidR="007360AF">
        <w:t xml:space="preserve"> sammanställning</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2744"/>
        <w:gridCol w:w="3782"/>
      </w:tblGrid>
      <w:tr w:rsidR="003D0313" w:rsidRPr="00D82A73" w14:paraId="1DEE52AB" w14:textId="77777777" w:rsidTr="006A53CD">
        <w:tc>
          <w:tcPr>
            <w:tcW w:w="2376" w:type="dxa"/>
            <w:shd w:val="clear" w:color="auto" w:fill="auto"/>
          </w:tcPr>
          <w:p w14:paraId="719255F7" w14:textId="77777777" w:rsidR="003D0313" w:rsidRPr="00D82A73" w:rsidRDefault="003D0313" w:rsidP="006A53CD">
            <w:pPr>
              <w:rPr>
                <w:b/>
              </w:rPr>
            </w:pPr>
            <w:r w:rsidRPr="00D82A73">
              <w:rPr>
                <w:b/>
              </w:rPr>
              <w:t>Namn på tjänst</w:t>
            </w:r>
          </w:p>
        </w:tc>
        <w:tc>
          <w:tcPr>
            <w:tcW w:w="2835" w:type="dxa"/>
            <w:shd w:val="clear" w:color="auto" w:fill="auto"/>
          </w:tcPr>
          <w:p w14:paraId="15F8CF82" w14:textId="77777777" w:rsidR="003D0313" w:rsidRPr="00D82A73" w:rsidRDefault="003D0313" w:rsidP="006A53CD">
            <w:pPr>
              <w:rPr>
                <w:b/>
              </w:rPr>
            </w:pPr>
            <w:r w:rsidRPr="00D82A73">
              <w:rPr>
                <w:b/>
              </w:rPr>
              <w:t>Aktiviteter</w:t>
            </w:r>
          </w:p>
        </w:tc>
        <w:tc>
          <w:tcPr>
            <w:tcW w:w="3969" w:type="dxa"/>
            <w:shd w:val="clear" w:color="auto" w:fill="auto"/>
          </w:tcPr>
          <w:p w14:paraId="053D5B90" w14:textId="77777777" w:rsidR="003D0313" w:rsidRPr="00D82A73" w:rsidRDefault="003D0313" w:rsidP="006A53CD">
            <w:pPr>
              <w:rPr>
                <w:b/>
              </w:rPr>
            </w:pPr>
            <w:r w:rsidRPr="00D82A73">
              <w:rPr>
                <w:b/>
              </w:rPr>
              <w:t>Beskrivning</w:t>
            </w:r>
          </w:p>
        </w:tc>
      </w:tr>
      <w:tr w:rsidR="003D0313" w:rsidRPr="00D82A73" w14:paraId="36862A51" w14:textId="77777777" w:rsidTr="006A53CD">
        <w:tc>
          <w:tcPr>
            <w:tcW w:w="2376" w:type="dxa"/>
            <w:shd w:val="clear" w:color="auto" w:fill="auto"/>
          </w:tcPr>
          <w:p w14:paraId="5AE63C2B" w14:textId="77777777" w:rsidR="003D0313" w:rsidRPr="00D82A73" w:rsidRDefault="003D0313" w:rsidP="006A53CD">
            <w:r w:rsidRPr="00D82A73">
              <w:t>GetFormTempates</w:t>
            </w:r>
          </w:p>
        </w:tc>
        <w:tc>
          <w:tcPr>
            <w:tcW w:w="2835" w:type="dxa"/>
            <w:shd w:val="clear" w:color="auto" w:fill="auto"/>
          </w:tcPr>
          <w:p w14:paraId="4D9F137D" w14:textId="77777777" w:rsidR="003D0313" w:rsidRPr="00D82A73" w:rsidRDefault="003D0313" w:rsidP="006A53CD">
            <w:r w:rsidRPr="00D82A73">
              <w:t>Hämta valbara formulärmallar</w:t>
            </w:r>
          </w:p>
        </w:tc>
        <w:tc>
          <w:tcPr>
            <w:tcW w:w="3969" w:type="dxa"/>
            <w:shd w:val="clear" w:color="auto" w:fill="auto"/>
          </w:tcPr>
          <w:p w14:paraId="6ABB8264" w14:textId="77777777" w:rsidR="003D0313" w:rsidRPr="00D82A73" w:rsidRDefault="003D0313" w:rsidP="006A53CD">
            <w:r w:rsidRPr="00D82A73">
              <w:t>Tjänsten används för att lista valbara formulär för en användare.</w:t>
            </w:r>
          </w:p>
        </w:tc>
      </w:tr>
      <w:tr w:rsidR="003D0313" w:rsidRPr="00D82A73" w14:paraId="406E6A95" w14:textId="77777777" w:rsidTr="006A53CD">
        <w:tc>
          <w:tcPr>
            <w:tcW w:w="2376" w:type="dxa"/>
            <w:shd w:val="clear" w:color="auto" w:fill="auto"/>
          </w:tcPr>
          <w:p w14:paraId="54124628" w14:textId="77777777" w:rsidR="003D0313" w:rsidRPr="00D82A73" w:rsidRDefault="003D0313" w:rsidP="006A53CD">
            <w:r w:rsidRPr="00D82A73">
              <w:t>GetForms</w:t>
            </w:r>
          </w:p>
        </w:tc>
        <w:tc>
          <w:tcPr>
            <w:tcW w:w="2835" w:type="dxa"/>
            <w:shd w:val="clear" w:color="auto" w:fill="auto"/>
          </w:tcPr>
          <w:p w14:paraId="5C1A597A" w14:textId="77777777" w:rsidR="003D0313" w:rsidRPr="00D82A73" w:rsidRDefault="003D0313" w:rsidP="006A53CD">
            <w:r w:rsidRPr="00D82A73">
              <w:t>Hämta användarens formulär</w:t>
            </w:r>
          </w:p>
        </w:tc>
        <w:tc>
          <w:tcPr>
            <w:tcW w:w="3969" w:type="dxa"/>
            <w:shd w:val="clear" w:color="auto" w:fill="auto"/>
          </w:tcPr>
          <w:p w14:paraId="79E77B34" w14:textId="77777777" w:rsidR="003D0313" w:rsidRPr="00D82A73" w:rsidRDefault="003D0313" w:rsidP="006A53CD">
            <w:r w:rsidRPr="00D82A73">
              <w:t xml:space="preserve">Tjänsten används för att hämta alla pågående eller avslutade formulär.  </w:t>
            </w:r>
          </w:p>
        </w:tc>
      </w:tr>
      <w:tr w:rsidR="003D0313" w:rsidRPr="00D82A73" w14:paraId="60977EE8" w14:textId="77777777" w:rsidTr="006A53CD">
        <w:tc>
          <w:tcPr>
            <w:tcW w:w="2376" w:type="dxa"/>
            <w:shd w:val="clear" w:color="auto" w:fill="auto"/>
          </w:tcPr>
          <w:p w14:paraId="66FBB729" w14:textId="77777777" w:rsidR="003D0313" w:rsidRPr="00D82A73" w:rsidRDefault="003D0313" w:rsidP="006A53CD">
            <w:r w:rsidRPr="00D82A73">
              <w:t>GetForm</w:t>
            </w:r>
          </w:p>
        </w:tc>
        <w:tc>
          <w:tcPr>
            <w:tcW w:w="2835" w:type="dxa"/>
            <w:shd w:val="clear" w:color="auto" w:fill="auto"/>
          </w:tcPr>
          <w:p w14:paraId="61AE8259" w14:textId="77777777" w:rsidR="003D0313" w:rsidRPr="00D82A73" w:rsidRDefault="003D0313" w:rsidP="006A53CD">
            <w:r w:rsidRPr="00D82A73">
              <w:t>Hämta ett specifikt formulär</w:t>
            </w:r>
          </w:p>
        </w:tc>
        <w:tc>
          <w:tcPr>
            <w:tcW w:w="3969" w:type="dxa"/>
            <w:shd w:val="clear" w:color="auto" w:fill="auto"/>
          </w:tcPr>
          <w:p w14:paraId="7ECB8418" w14:textId="77777777" w:rsidR="003D0313" w:rsidRPr="00D82A73" w:rsidRDefault="003D0313" w:rsidP="006A53CD">
            <w:r w:rsidRPr="00D82A73">
              <w:t>Tjänsten används för att hämta ett specifikt formulär.</w:t>
            </w:r>
          </w:p>
        </w:tc>
      </w:tr>
      <w:tr w:rsidR="003D0313" w:rsidRPr="00D82A73" w14:paraId="51C3FD5E" w14:textId="77777777" w:rsidTr="006A53CD">
        <w:tc>
          <w:tcPr>
            <w:tcW w:w="2376" w:type="dxa"/>
            <w:shd w:val="clear" w:color="auto" w:fill="auto"/>
          </w:tcPr>
          <w:p w14:paraId="2EEC8397" w14:textId="77777777" w:rsidR="003D0313" w:rsidRPr="00D82A73" w:rsidRDefault="003D0313" w:rsidP="006A53CD">
            <w:r w:rsidRPr="00D82A73">
              <w:t>CreateForm</w:t>
            </w:r>
          </w:p>
        </w:tc>
        <w:tc>
          <w:tcPr>
            <w:tcW w:w="2835" w:type="dxa"/>
            <w:shd w:val="clear" w:color="auto" w:fill="auto"/>
          </w:tcPr>
          <w:p w14:paraId="4281149E" w14:textId="77777777" w:rsidR="003D0313" w:rsidRPr="00D82A73" w:rsidRDefault="003D0313" w:rsidP="006A53CD">
            <w:r w:rsidRPr="00D82A73">
              <w:t>Skapa formulär</w:t>
            </w:r>
          </w:p>
        </w:tc>
        <w:tc>
          <w:tcPr>
            <w:tcW w:w="3969" w:type="dxa"/>
            <w:shd w:val="clear" w:color="auto" w:fill="auto"/>
          </w:tcPr>
          <w:p w14:paraId="6D00C64A" w14:textId="77777777" w:rsidR="003D0313" w:rsidRPr="00D82A73" w:rsidRDefault="003D0313" w:rsidP="006A53CD">
            <w:r w:rsidRPr="00D82A73">
              <w:t>Tjänsten används för att skapa och starta ett formulär.</w:t>
            </w:r>
          </w:p>
        </w:tc>
      </w:tr>
      <w:tr w:rsidR="003D0313" w:rsidRPr="00D82A73" w14:paraId="5271A8A7" w14:textId="77777777" w:rsidTr="006A53CD">
        <w:tc>
          <w:tcPr>
            <w:tcW w:w="2376" w:type="dxa"/>
            <w:shd w:val="clear" w:color="auto" w:fill="auto"/>
          </w:tcPr>
          <w:p w14:paraId="66DBDBFC" w14:textId="77777777" w:rsidR="003D0313" w:rsidRPr="00D82A73" w:rsidRDefault="003D0313" w:rsidP="006A53CD">
            <w:r w:rsidRPr="00D82A73">
              <w:t>SaveFormPage</w:t>
            </w:r>
          </w:p>
        </w:tc>
        <w:tc>
          <w:tcPr>
            <w:tcW w:w="2835" w:type="dxa"/>
            <w:shd w:val="clear" w:color="auto" w:fill="auto"/>
          </w:tcPr>
          <w:p w14:paraId="1B932E69" w14:textId="77777777" w:rsidR="003D0313" w:rsidRPr="00D82A73" w:rsidRDefault="003D0313" w:rsidP="006A53CD">
            <w:r w:rsidRPr="00D82A73">
              <w:t>Temporärspara</w:t>
            </w:r>
          </w:p>
        </w:tc>
        <w:tc>
          <w:tcPr>
            <w:tcW w:w="3969" w:type="dxa"/>
            <w:shd w:val="clear" w:color="auto" w:fill="auto"/>
          </w:tcPr>
          <w:p w14:paraId="78684024" w14:textId="77777777" w:rsidR="003D0313" w:rsidRPr="00D82A73" w:rsidRDefault="003D0313" w:rsidP="006A53CD">
            <w:r w:rsidRPr="00D82A73">
              <w:t>Spara och hämta formulärfrågor</w:t>
            </w:r>
          </w:p>
        </w:tc>
      </w:tr>
      <w:tr w:rsidR="003D0313" w:rsidRPr="00D82A73" w14:paraId="5FE7D1D3" w14:textId="77777777" w:rsidTr="006A53CD">
        <w:tc>
          <w:tcPr>
            <w:tcW w:w="2376" w:type="dxa"/>
            <w:shd w:val="clear" w:color="auto" w:fill="auto"/>
          </w:tcPr>
          <w:p w14:paraId="6D5FE702" w14:textId="77777777" w:rsidR="003D0313" w:rsidRPr="00D82A73" w:rsidRDefault="003D0313" w:rsidP="006A53CD">
            <w:r w:rsidRPr="00D82A73">
              <w:t>SaveForm</w:t>
            </w:r>
          </w:p>
        </w:tc>
        <w:tc>
          <w:tcPr>
            <w:tcW w:w="2835" w:type="dxa"/>
            <w:shd w:val="clear" w:color="auto" w:fill="auto"/>
          </w:tcPr>
          <w:p w14:paraId="132E177D" w14:textId="77777777" w:rsidR="003D0313" w:rsidRPr="00D82A73" w:rsidRDefault="003D0313" w:rsidP="006A53CD">
            <w:r w:rsidRPr="00D82A73">
              <w:t>Spara och avsluta</w:t>
            </w:r>
          </w:p>
        </w:tc>
        <w:tc>
          <w:tcPr>
            <w:tcW w:w="3969" w:type="dxa"/>
            <w:shd w:val="clear" w:color="auto" w:fill="auto"/>
          </w:tcPr>
          <w:p w14:paraId="6A47CF47" w14:textId="77777777" w:rsidR="003D0313" w:rsidRPr="00D82A73" w:rsidRDefault="003D0313" w:rsidP="006A53CD">
            <w:r w:rsidRPr="00D82A73">
              <w:t>Spara och avsluta formulär.</w:t>
            </w:r>
          </w:p>
        </w:tc>
      </w:tr>
      <w:tr w:rsidR="003D0313" w:rsidRPr="00D82A73" w14:paraId="3221617F" w14:textId="77777777" w:rsidTr="006A53CD">
        <w:tc>
          <w:tcPr>
            <w:tcW w:w="2376" w:type="dxa"/>
            <w:shd w:val="clear" w:color="auto" w:fill="auto"/>
          </w:tcPr>
          <w:p w14:paraId="5B696F3B" w14:textId="77777777" w:rsidR="003D0313" w:rsidRPr="00D82A73" w:rsidRDefault="003D0313" w:rsidP="006A53CD">
            <w:r w:rsidRPr="00D82A73">
              <w:t>CancelForm</w:t>
            </w:r>
          </w:p>
        </w:tc>
        <w:tc>
          <w:tcPr>
            <w:tcW w:w="2835" w:type="dxa"/>
            <w:shd w:val="clear" w:color="auto" w:fill="auto"/>
          </w:tcPr>
          <w:p w14:paraId="76DD13A1" w14:textId="77777777" w:rsidR="003D0313" w:rsidRPr="00D82A73" w:rsidRDefault="003D0313" w:rsidP="006A53CD">
            <w:r w:rsidRPr="00D82A73">
              <w:t>Avbryt/radera formulär</w:t>
            </w:r>
          </w:p>
        </w:tc>
        <w:tc>
          <w:tcPr>
            <w:tcW w:w="3969" w:type="dxa"/>
            <w:shd w:val="clear" w:color="auto" w:fill="auto"/>
          </w:tcPr>
          <w:p w14:paraId="1A470898" w14:textId="77777777" w:rsidR="003D0313" w:rsidRPr="00D82A73" w:rsidRDefault="003D0313" w:rsidP="006A53CD">
            <w:r w:rsidRPr="00D82A73">
              <w:t>Avbryter och radera ett pågående formulär.</w:t>
            </w:r>
          </w:p>
        </w:tc>
      </w:tr>
      <w:tr w:rsidR="003D0313" w:rsidRPr="00D82A73" w14:paraId="717E0A1D" w14:textId="77777777" w:rsidTr="006A53CD">
        <w:tc>
          <w:tcPr>
            <w:tcW w:w="2376" w:type="dxa"/>
            <w:shd w:val="clear" w:color="auto" w:fill="auto"/>
          </w:tcPr>
          <w:p w14:paraId="45A61A68" w14:textId="77777777" w:rsidR="003D0313" w:rsidRPr="00D82A73" w:rsidRDefault="003D0313" w:rsidP="006A53CD">
            <w:r w:rsidRPr="00D82A73">
              <w:t>GetFormQuestionPage</w:t>
            </w:r>
          </w:p>
        </w:tc>
        <w:tc>
          <w:tcPr>
            <w:tcW w:w="2835" w:type="dxa"/>
            <w:shd w:val="clear" w:color="auto" w:fill="auto"/>
          </w:tcPr>
          <w:p w14:paraId="104FD662" w14:textId="77777777" w:rsidR="003D0313" w:rsidRPr="00D82A73" w:rsidRDefault="003D0313" w:rsidP="006A53CD">
            <w:r w:rsidRPr="00D82A73">
              <w:t xml:space="preserve">Tjänst för hoppa till en sida. </w:t>
            </w:r>
          </w:p>
        </w:tc>
        <w:tc>
          <w:tcPr>
            <w:tcW w:w="3969" w:type="dxa"/>
            <w:shd w:val="clear" w:color="auto" w:fill="auto"/>
          </w:tcPr>
          <w:p w14:paraId="61E035D5" w14:textId="77777777" w:rsidR="003D0313" w:rsidRPr="00D82A73" w:rsidRDefault="003D0313" w:rsidP="006A53CD">
            <w:r w:rsidRPr="00D82A73">
              <w:t>Tjänst för att hoppa till en specifik sida(grupp med frågor). Används typiskt för att navigera fram/bak i ett formulär med många frågor.</w:t>
            </w:r>
          </w:p>
        </w:tc>
      </w:tr>
      <w:tr w:rsidR="003D0313" w:rsidRPr="00D82A73" w14:paraId="54F07D62" w14:textId="77777777" w:rsidTr="006A53CD">
        <w:tc>
          <w:tcPr>
            <w:tcW w:w="2376" w:type="dxa"/>
            <w:shd w:val="clear" w:color="auto" w:fill="auto"/>
          </w:tcPr>
          <w:p w14:paraId="0B56DD4B" w14:textId="77777777" w:rsidR="003D0313" w:rsidRPr="00D82A73" w:rsidRDefault="003D0313" w:rsidP="006A53CD">
            <w:r w:rsidRPr="00D82A73">
              <w:t>CreateFormRequest</w:t>
            </w:r>
          </w:p>
        </w:tc>
        <w:tc>
          <w:tcPr>
            <w:tcW w:w="2835" w:type="dxa"/>
            <w:shd w:val="clear" w:color="auto" w:fill="auto"/>
          </w:tcPr>
          <w:p w14:paraId="1E74494F" w14:textId="77777777" w:rsidR="003D0313" w:rsidRPr="00D82A73" w:rsidRDefault="003D0313" w:rsidP="006A53CD">
            <w:r w:rsidRPr="00D82A73">
              <w:t>Skapa en formulärbegäran.</w:t>
            </w:r>
          </w:p>
        </w:tc>
        <w:tc>
          <w:tcPr>
            <w:tcW w:w="3969" w:type="dxa"/>
            <w:shd w:val="clear" w:color="auto" w:fill="auto"/>
          </w:tcPr>
          <w:p w14:paraId="6E2D24FA" w14:textId="77777777" w:rsidR="003D0313" w:rsidRPr="00D82A73" w:rsidRDefault="003D0313" w:rsidP="006A53CD">
            <w:r w:rsidRPr="00D82A73">
              <w:t xml:space="preserve">Ett vårdsystem använder tjänsten för att skapa en begäran om formulär. </w:t>
            </w:r>
          </w:p>
        </w:tc>
      </w:tr>
      <w:tr w:rsidR="006A53CD" w:rsidRPr="00D82A73" w14:paraId="71D1F020" w14:textId="77777777" w:rsidTr="006A53CD">
        <w:tc>
          <w:tcPr>
            <w:tcW w:w="2376" w:type="dxa"/>
            <w:shd w:val="clear" w:color="auto" w:fill="auto"/>
          </w:tcPr>
          <w:p w14:paraId="3E0E68F7" w14:textId="1DF5F59C" w:rsidR="006A53CD" w:rsidRPr="00D82A73" w:rsidRDefault="006A53CD" w:rsidP="006A53CD">
            <w:r w:rsidRPr="00D82A73">
              <w:t>GetFormTemplate</w:t>
            </w:r>
          </w:p>
        </w:tc>
        <w:tc>
          <w:tcPr>
            <w:tcW w:w="2835" w:type="dxa"/>
            <w:shd w:val="clear" w:color="auto" w:fill="auto"/>
          </w:tcPr>
          <w:p w14:paraId="49DD9EFA" w14:textId="17C2600B" w:rsidR="006A53CD" w:rsidRPr="00D82A73" w:rsidRDefault="006A53CD" w:rsidP="006A53CD">
            <w:r w:rsidRPr="00D82A73">
              <w:t>Hämta formulärmall.</w:t>
            </w:r>
          </w:p>
        </w:tc>
        <w:tc>
          <w:tcPr>
            <w:tcW w:w="3969" w:type="dxa"/>
            <w:shd w:val="clear" w:color="auto" w:fill="auto"/>
          </w:tcPr>
          <w:p w14:paraId="5628AF17" w14:textId="5C476341" w:rsidR="006A53CD" w:rsidRPr="00D82A73" w:rsidRDefault="006A53CD" w:rsidP="006A53CD">
            <w:r w:rsidRPr="00D82A73">
              <w:t>Tjänst för att hämta formulärmall från tjänsteproducent.</w:t>
            </w:r>
          </w:p>
        </w:tc>
      </w:tr>
      <w:tr w:rsidR="006A53CD" w:rsidRPr="00D82A73" w14:paraId="4D00DFEB" w14:textId="77777777" w:rsidTr="006A53CD">
        <w:tc>
          <w:tcPr>
            <w:tcW w:w="2376" w:type="dxa"/>
            <w:shd w:val="clear" w:color="auto" w:fill="auto"/>
          </w:tcPr>
          <w:p w14:paraId="2CD91EE4" w14:textId="359B0959" w:rsidR="006A53CD" w:rsidRPr="00D82A73" w:rsidRDefault="006A53CD" w:rsidP="006A53CD">
            <w:r w:rsidRPr="00D82A73">
              <w:t>SaveFormTemplate</w:t>
            </w:r>
          </w:p>
        </w:tc>
        <w:tc>
          <w:tcPr>
            <w:tcW w:w="2835" w:type="dxa"/>
            <w:shd w:val="clear" w:color="auto" w:fill="auto"/>
          </w:tcPr>
          <w:p w14:paraId="2082EAD2" w14:textId="16EB4F21" w:rsidR="006A53CD" w:rsidRPr="00D82A73" w:rsidRDefault="006A53CD" w:rsidP="006A53CD">
            <w:r w:rsidRPr="00D82A73">
              <w:t>Spara formulärmall.</w:t>
            </w:r>
          </w:p>
        </w:tc>
        <w:tc>
          <w:tcPr>
            <w:tcW w:w="3969" w:type="dxa"/>
            <w:shd w:val="clear" w:color="auto" w:fill="auto"/>
          </w:tcPr>
          <w:p w14:paraId="59773388" w14:textId="39B78C48" w:rsidR="006A53CD" w:rsidRPr="00D82A73" w:rsidRDefault="006A53CD" w:rsidP="006A53CD">
            <w:r w:rsidRPr="00D82A73">
              <w:t>Tjänst för att spara formulärmall hos tjänsteproducent.</w:t>
            </w:r>
          </w:p>
        </w:tc>
      </w:tr>
    </w:tbl>
    <w:p w14:paraId="05E9B35B" w14:textId="77777777" w:rsidR="003D0313" w:rsidRPr="00D82A73" w:rsidRDefault="003D0313" w:rsidP="003D0313"/>
    <w:p w14:paraId="39B10B20" w14:textId="77777777" w:rsidR="006A53CD" w:rsidRPr="00D82A73" w:rsidRDefault="006A53CD">
      <w:pPr>
        <w:spacing w:line="240" w:lineRule="auto"/>
        <w:rPr>
          <w:rFonts w:eastAsia="Times New Roman"/>
          <w:bCs/>
          <w:sz w:val="30"/>
          <w:szCs w:val="28"/>
        </w:rPr>
      </w:pPr>
      <w:r w:rsidRPr="00D82A73">
        <w:br w:type="page"/>
      </w:r>
    </w:p>
    <w:p w14:paraId="204A8BF3" w14:textId="518D6D90" w:rsidR="00A1023C" w:rsidRPr="00D82A73" w:rsidRDefault="00A1023C" w:rsidP="007360AF">
      <w:pPr>
        <w:pStyle w:val="Rubrik1"/>
      </w:pPr>
      <w:bookmarkStart w:id="163" w:name="_Toc259358493"/>
      <w:r w:rsidRPr="00D82A73">
        <w:lastRenderedPageBreak/>
        <w:t>Tjänstekontrakt GetFormTemplates</w:t>
      </w:r>
      <w:bookmarkEnd w:id="161"/>
      <w:bookmarkEnd w:id="163"/>
    </w:p>
    <w:p w14:paraId="66E7A5AB" w14:textId="77777777" w:rsidR="00A1023C" w:rsidRPr="00D82A73" w:rsidRDefault="00A1023C" w:rsidP="00A1023C">
      <w:r w:rsidRPr="00D82A73">
        <w:t>Tjänst för att hämta tillgängliga formulär för invånare. Tjänsten används för att lista de formulär som invånaren kan använda för att skapa formulär.</w:t>
      </w:r>
    </w:p>
    <w:p w14:paraId="5FCB7A65" w14:textId="77777777" w:rsidR="00A1023C" w:rsidRPr="00D82A73" w:rsidRDefault="00A1023C" w:rsidP="00A1023C"/>
    <w:p w14:paraId="1C235667" w14:textId="77777777" w:rsidR="00A1023C" w:rsidRPr="00D82A73" w:rsidRDefault="00A1023C" w:rsidP="00A1023C">
      <w:r w:rsidRPr="00D82A73">
        <w:t xml:space="preserve">Tjänsten returnerar formulär baserat på olika parametrar. </w:t>
      </w:r>
    </w:p>
    <w:p w14:paraId="12B65B81" w14:textId="77777777" w:rsidR="00A1023C" w:rsidRPr="00D82A73" w:rsidRDefault="00A1023C" w:rsidP="00A1023C">
      <w:pPr>
        <w:numPr>
          <w:ilvl w:val="0"/>
          <w:numId w:val="47"/>
        </w:numPr>
        <w:spacing w:line="240" w:lineRule="auto"/>
      </w:pPr>
      <w:r w:rsidRPr="00D82A73">
        <w:t>Vårdenhets hsa-id.</w:t>
      </w:r>
    </w:p>
    <w:p w14:paraId="78E10C2C" w14:textId="77777777" w:rsidR="00A1023C" w:rsidRPr="00D82A73" w:rsidRDefault="00A1023C" w:rsidP="00A1023C">
      <w:pPr>
        <w:numPr>
          <w:ilvl w:val="0"/>
          <w:numId w:val="47"/>
        </w:numPr>
        <w:spacing w:line="240" w:lineRule="auto"/>
      </w:pPr>
      <w:r w:rsidRPr="00D82A73">
        <w:t>Personnummer.</w:t>
      </w:r>
    </w:p>
    <w:p w14:paraId="6C9CE98B" w14:textId="77777777" w:rsidR="00A1023C" w:rsidRPr="00D82A73" w:rsidRDefault="00A1023C" w:rsidP="00A1023C">
      <w:pPr>
        <w:numPr>
          <w:ilvl w:val="1"/>
          <w:numId w:val="47"/>
        </w:numPr>
        <w:spacing w:line="240" w:lineRule="auto"/>
      </w:pPr>
      <w:r w:rsidRPr="00D82A73">
        <w:t>Indikerar att producerande system kan presentera formulär anpassat till användaren.</w:t>
      </w:r>
    </w:p>
    <w:p w14:paraId="5AB8798C" w14:textId="77777777" w:rsidR="00A1023C" w:rsidRPr="00D82A73" w:rsidRDefault="00A1023C" w:rsidP="00A1023C">
      <w:pPr>
        <w:numPr>
          <w:ilvl w:val="0"/>
          <w:numId w:val="47"/>
        </w:numPr>
        <w:spacing w:line="240" w:lineRule="auto"/>
      </w:pPr>
      <w:r w:rsidRPr="00D82A73">
        <w:t>Formulärmall.</w:t>
      </w:r>
    </w:p>
    <w:p w14:paraId="721BDA08" w14:textId="77777777" w:rsidR="00A1023C" w:rsidRPr="00D82A73" w:rsidRDefault="00A1023C" w:rsidP="00A1023C">
      <w:pPr>
        <w:numPr>
          <w:ilvl w:val="1"/>
          <w:numId w:val="47"/>
        </w:numPr>
        <w:spacing w:line="240" w:lineRule="auto"/>
      </w:pPr>
      <w:r w:rsidRPr="00D82A73">
        <w:t>Indikerar att producerandesystem skall presentera formulärmall om denna finns tillgänglig.</w:t>
      </w:r>
    </w:p>
    <w:p w14:paraId="31884D82" w14:textId="77777777" w:rsidR="00A1023C" w:rsidRPr="00D82A73" w:rsidRDefault="00A1023C" w:rsidP="00A1023C">
      <w:pPr>
        <w:numPr>
          <w:ilvl w:val="0"/>
          <w:numId w:val="47"/>
        </w:numPr>
        <w:spacing w:line="240" w:lineRule="auto"/>
      </w:pPr>
      <w:r w:rsidRPr="00D82A73">
        <w:t>Hälsoärende.</w:t>
      </w:r>
    </w:p>
    <w:p w14:paraId="55123D95" w14:textId="77777777" w:rsidR="00A1023C" w:rsidRPr="00D82A73" w:rsidRDefault="00A1023C" w:rsidP="00A1023C">
      <w:pPr>
        <w:numPr>
          <w:ilvl w:val="1"/>
          <w:numId w:val="47"/>
        </w:numPr>
        <w:spacing w:line="240" w:lineRule="auto"/>
      </w:pPr>
      <w:r w:rsidRPr="00D82A73">
        <w:t>Indikerar att producerande system skall visa formulär kopplade till hälsoärende.</w:t>
      </w:r>
    </w:p>
    <w:p w14:paraId="37D1504D" w14:textId="77777777" w:rsidR="00A1023C" w:rsidRPr="00D82A73" w:rsidRDefault="00A1023C" w:rsidP="00A1023C"/>
    <w:p w14:paraId="74026546" w14:textId="77777777" w:rsidR="00A1023C" w:rsidRPr="00D82A73" w:rsidRDefault="00A1023C" w:rsidP="00A1023C"/>
    <w:p w14:paraId="1AF41D53" w14:textId="77777777" w:rsidR="00A1023C" w:rsidRPr="00D82A73" w:rsidRDefault="00A1023C" w:rsidP="00A1023C">
      <w:r w:rsidRPr="00D82A73">
        <w:t>Tjänst används för att:</w:t>
      </w:r>
    </w:p>
    <w:p w14:paraId="2215CC66" w14:textId="77777777" w:rsidR="00A1023C" w:rsidRPr="00D82A73" w:rsidRDefault="00A1023C" w:rsidP="00A1023C">
      <w:pPr>
        <w:numPr>
          <w:ilvl w:val="0"/>
          <w:numId w:val="38"/>
        </w:numPr>
        <w:spacing w:line="240" w:lineRule="auto"/>
      </w:pPr>
      <w:r w:rsidRPr="00D82A73">
        <w:t>Hämta och lista formulär som användaren kan använda/fylla i.</w:t>
      </w:r>
    </w:p>
    <w:p w14:paraId="394F3754" w14:textId="77777777" w:rsidR="00A1023C" w:rsidRPr="00D82A73" w:rsidRDefault="00A1023C" w:rsidP="00A1023C">
      <w:pPr>
        <w:numPr>
          <w:ilvl w:val="0"/>
          <w:numId w:val="38"/>
        </w:numPr>
        <w:spacing w:line="240" w:lineRule="auto"/>
      </w:pPr>
      <w:r w:rsidRPr="00D82A73">
        <w:t>Hämta specifika formulär som användaren skall fylla i.</w:t>
      </w:r>
    </w:p>
    <w:p w14:paraId="2F0A55ED" w14:textId="77777777" w:rsidR="00A1023C" w:rsidRPr="00D82A73" w:rsidRDefault="00A1023C" w:rsidP="00A1023C">
      <w:pPr>
        <w:numPr>
          <w:ilvl w:val="0"/>
          <w:numId w:val="38"/>
        </w:numPr>
        <w:spacing w:line="240" w:lineRule="auto"/>
      </w:pPr>
      <w:r w:rsidRPr="00D82A73">
        <w:t xml:space="preserve">Hämta formulär som användaren skall använda som resultat av en vårdprocess/vårdaktivitet. </w:t>
      </w:r>
    </w:p>
    <w:p w14:paraId="3A8F38B8" w14:textId="77777777" w:rsidR="00A1023C" w:rsidRPr="00D82A73" w:rsidRDefault="00A1023C" w:rsidP="00A1023C"/>
    <w:p w14:paraId="237FB998" w14:textId="77777777" w:rsidR="00A1023C" w:rsidRPr="00D82A73" w:rsidRDefault="00A1023C" w:rsidP="00A1023C">
      <w:r w:rsidRPr="00D82A73">
        <w:t xml:space="preserve"> </w:t>
      </w:r>
    </w:p>
    <w:p w14:paraId="75FFD262" w14:textId="77777777" w:rsidR="00A1023C" w:rsidRPr="00D82A73" w:rsidRDefault="00A1023C" w:rsidP="00A1023C">
      <w:pPr>
        <w:rPr>
          <w:i/>
        </w:rPr>
      </w:pPr>
    </w:p>
    <w:p w14:paraId="7236F575" w14:textId="77777777" w:rsidR="00A1023C" w:rsidRPr="00D82A73" w:rsidRDefault="00A1023C" w:rsidP="007360AF">
      <w:pPr>
        <w:pStyle w:val="Rubrik2"/>
      </w:pPr>
      <w:bookmarkStart w:id="164" w:name="_Toc258862137"/>
      <w:bookmarkStart w:id="165" w:name="_Toc259358494"/>
      <w:r w:rsidRPr="00D82A73">
        <w:t>Frivillighet</w:t>
      </w:r>
      <w:bookmarkEnd w:id="164"/>
      <w:bookmarkEnd w:id="165"/>
    </w:p>
    <w:p w14:paraId="41736D15" w14:textId="77777777" w:rsidR="00A1023C" w:rsidRPr="00D82A73" w:rsidRDefault="00A1023C" w:rsidP="001253FA">
      <w:r w:rsidRPr="00D82A73">
        <w:t xml:space="preserve">Obligatoriskt </w:t>
      </w:r>
    </w:p>
    <w:p w14:paraId="042CA7E8" w14:textId="77777777" w:rsidR="00A1023C" w:rsidRPr="00D82A73" w:rsidRDefault="00A1023C" w:rsidP="007360AF">
      <w:pPr>
        <w:pStyle w:val="Rubrik2"/>
      </w:pPr>
      <w:bookmarkStart w:id="166" w:name="_Toc258862138"/>
      <w:bookmarkStart w:id="167" w:name="_Toc259358495"/>
      <w:r w:rsidRPr="00D82A73">
        <w:t>Version</w:t>
      </w:r>
      <w:bookmarkEnd w:id="166"/>
      <w:bookmarkEnd w:id="167"/>
    </w:p>
    <w:p w14:paraId="40322AA0" w14:textId="51C21279" w:rsidR="00A1023C" w:rsidRPr="00D82A73" w:rsidRDefault="001253FA" w:rsidP="001253FA">
      <w:r>
        <w:t>2.0</w:t>
      </w:r>
    </w:p>
    <w:p w14:paraId="5F9A1091" w14:textId="77777777" w:rsidR="00A1023C" w:rsidRPr="00D82A73" w:rsidRDefault="00A1023C" w:rsidP="007360AF">
      <w:pPr>
        <w:pStyle w:val="Rubrik2"/>
      </w:pPr>
      <w:bookmarkStart w:id="168" w:name="_Toc258862139"/>
      <w:bookmarkStart w:id="169" w:name="_Toc259358496"/>
      <w:r w:rsidRPr="00D82A73">
        <w:t>Tjänstens signatur</w:t>
      </w:r>
      <w:bookmarkEnd w:id="168"/>
      <w:bookmarkEnd w:id="169"/>
    </w:p>
    <w:p w14:paraId="347A7FB7" w14:textId="77777777" w:rsidR="00A1023C" w:rsidRPr="00D82A73" w:rsidRDefault="00A1023C" w:rsidP="00A1023C">
      <w:r w:rsidRPr="00D82A73">
        <w:t>Request</w:t>
      </w:r>
    </w:p>
    <w:p w14:paraId="5A825EAE" w14:textId="77777777" w:rsidR="00A1023C" w:rsidRPr="00D82A73" w:rsidRDefault="00A1023C" w:rsidP="00A1023C">
      <w:pPr>
        <w:numPr>
          <w:ilvl w:val="0"/>
          <w:numId w:val="39"/>
        </w:numPr>
        <w:spacing w:line="240" w:lineRule="auto"/>
      </w:pPr>
      <w:r w:rsidRPr="00D82A73">
        <w:t>Healthcare_Facility_CareUnit[1</w:t>
      </w:r>
      <w:proofErr w:type="gramStart"/>
      <w:r w:rsidRPr="00D82A73">
        <w:t>..</w:t>
      </w:r>
      <w:proofErr w:type="gramEnd"/>
      <w:r w:rsidRPr="00D82A73">
        <w:t>1]</w:t>
      </w:r>
    </w:p>
    <w:p w14:paraId="567712D3" w14:textId="77777777" w:rsidR="00A1023C" w:rsidRPr="00D82A73" w:rsidRDefault="00A1023C" w:rsidP="00A1023C">
      <w:pPr>
        <w:numPr>
          <w:ilvl w:val="0"/>
          <w:numId w:val="39"/>
        </w:numPr>
        <w:spacing w:line="240" w:lineRule="auto"/>
      </w:pPr>
      <w:r w:rsidRPr="00D82A73">
        <w:t>PublishedStatus [0</w:t>
      </w:r>
      <w:proofErr w:type="gramStart"/>
      <w:r w:rsidRPr="00D82A73">
        <w:t>..</w:t>
      </w:r>
      <w:proofErr w:type="gramEnd"/>
      <w:r w:rsidRPr="00D82A73">
        <w:t>*]</w:t>
      </w:r>
    </w:p>
    <w:p w14:paraId="311A0BC9" w14:textId="77777777" w:rsidR="00A1023C" w:rsidRPr="00D82A73" w:rsidRDefault="00A1023C" w:rsidP="00A1023C">
      <w:pPr>
        <w:numPr>
          <w:ilvl w:val="0"/>
          <w:numId w:val="39"/>
        </w:numPr>
        <w:spacing w:line="240" w:lineRule="auto"/>
      </w:pPr>
      <w:r w:rsidRPr="00D82A73">
        <w:t>SubjectOfCare [0</w:t>
      </w:r>
      <w:proofErr w:type="gramStart"/>
      <w:r w:rsidRPr="00D82A73">
        <w:t>..</w:t>
      </w:r>
      <w:proofErr w:type="gramEnd"/>
      <w:r w:rsidRPr="00D82A73">
        <w:t>1]</w:t>
      </w:r>
    </w:p>
    <w:p w14:paraId="4F42DD69" w14:textId="77777777" w:rsidR="00A1023C" w:rsidRPr="00D82A73" w:rsidRDefault="00A1023C" w:rsidP="00A1023C">
      <w:pPr>
        <w:numPr>
          <w:ilvl w:val="0"/>
          <w:numId w:val="39"/>
        </w:numPr>
        <w:spacing w:line="240" w:lineRule="auto"/>
      </w:pPr>
      <w:r w:rsidRPr="00D82A73">
        <w:rPr>
          <w:rFonts w:eastAsia="Arial Unicode MS"/>
        </w:rPr>
        <w:t>TemplateId</w:t>
      </w:r>
      <w:r w:rsidRPr="00D82A73">
        <w:t xml:space="preserve"> [0</w:t>
      </w:r>
      <w:proofErr w:type="gramStart"/>
      <w:r w:rsidRPr="00D82A73">
        <w:t>..</w:t>
      </w:r>
      <w:proofErr w:type="gramEnd"/>
      <w:r w:rsidRPr="00D82A73">
        <w:t>*]</w:t>
      </w:r>
    </w:p>
    <w:p w14:paraId="5334D23F" w14:textId="77777777" w:rsidR="00A1023C" w:rsidRPr="00D82A73" w:rsidRDefault="00A1023C" w:rsidP="00A1023C">
      <w:pPr>
        <w:numPr>
          <w:ilvl w:val="0"/>
          <w:numId w:val="39"/>
        </w:numPr>
        <w:spacing w:line="240" w:lineRule="auto"/>
      </w:pPr>
      <w:r w:rsidRPr="00D82A73">
        <w:t>ClinicalProcessInterestId [0</w:t>
      </w:r>
      <w:proofErr w:type="gramStart"/>
      <w:r w:rsidRPr="00D82A73">
        <w:t>..</w:t>
      </w:r>
      <w:proofErr w:type="gramEnd"/>
      <w:r w:rsidRPr="00D82A73">
        <w:t>*]</w:t>
      </w:r>
    </w:p>
    <w:p w14:paraId="2C729135" w14:textId="77777777" w:rsidR="00A1023C" w:rsidRPr="00D82A73" w:rsidRDefault="00A1023C" w:rsidP="00A1023C">
      <w:r w:rsidRPr="00D82A73">
        <w:t xml:space="preserve">Response </w:t>
      </w:r>
    </w:p>
    <w:p w14:paraId="42395B52" w14:textId="77777777" w:rsidR="00A1023C" w:rsidRPr="00D82A73" w:rsidRDefault="00A1023C" w:rsidP="00A1023C">
      <w:pPr>
        <w:numPr>
          <w:ilvl w:val="0"/>
          <w:numId w:val="40"/>
        </w:numPr>
        <w:spacing w:line="240" w:lineRule="auto"/>
      </w:pPr>
      <w:r w:rsidRPr="00D82A73">
        <w:t>FormsTemplatesType [0</w:t>
      </w:r>
      <w:proofErr w:type="gramStart"/>
      <w:r w:rsidRPr="00D82A73">
        <w:t>..</w:t>
      </w:r>
      <w:proofErr w:type="gramEnd"/>
      <w:r w:rsidRPr="00D82A73">
        <w:t>*]</w:t>
      </w:r>
    </w:p>
    <w:p w14:paraId="2D71340E" w14:textId="77777777" w:rsidR="00A1023C" w:rsidRPr="00D82A73" w:rsidRDefault="00A1023C" w:rsidP="00A1023C"/>
    <w:p w14:paraId="6AE6B9B3"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r w:rsidRPr="00D82A73">
        <w:br w:type="page"/>
      </w:r>
      <w:bookmarkStart w:id="170" w:name="_Toc258862140"/>
      <w:bookmarkStart w:id="171" w:name="_Toc259358497"/>
      <w:r w:rsidRPr="00D82A73">
        <w:lastRenderedPageBreak/>
        <w:t>Begäran (Request) och Svar (Response)</w:t>
      </w:r>
      <w:bookmarkEnd w:id="170"/>
      <w:bookmarkEnd w:id="171"/>
    </w:p>
    <w:p w14:paraId="306F0635" w14:textId="77777777" w:rsidR="00A1023C" w:rsidRPr="00D82A73" w:rsidRDefault="00A1023C" w:rsidP="00A1023C"/>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2E85B906" w14:textId="77777777" w:rsidTr="00A1023C">
        <w:tc>
          <w:tcPr>
            <w:tcW w:w="2628" w:type="dxa"/>
            <w:shd w:val="clear" w:color="auto" w:fill="auto"/>
          </w:tcPr>
          <w:p w14:paraId="2E4DF499" w14:textId="77777777" w:rsidR="00A1023C" w:rsidRPr="00D82A73" w:rsidRDefault="00A1023C" w:rsidP="00A1023C">
            <w:pPr>
              <w:rPr>
                <w:b/>
              </w:rPr>
            </w:pPr>
            <w:r w:rsidRPr="00D82A73">
              <w:rPr>
                <w:b/>
              </w:rPr>
              <w:t>Namn</w:t>
            </w:r>
          </w:p>
        </w:tc>
        <w:tc>
          <w:tcPr>
            <w:tcW w:w="1260" w:type="dxa"/>
            <w:shd w:val="clear" w:color="auto" w:fill="auto"/>
          </w:tcPr>
          <w:p w14:paraId="7FAD6726" w14:textId="77777777" w:rsidR="00A1023C" w:rsidRPr="00D82A73" w:rsidRDefault="00A1023C" w:rsidP="00A1023C">
            <w:pPr>
              <w:rPr>
                <w:b/>
              </w:rPr>
            </w:pPr>
            <w:r w:rsidRPr="00D82A73">
              <w:rPr>
                <w:b/>
              </w:rPr>
              <w:t>Typ</w:t>
            </w:r>
          </w:p>
        </w:tc>
        <w:tc>
          <w:tcPr>
            <w:tcW w:w="4867" w:type="dxa"/>
            <w:shd w:val="clear" w:color="auto" w:fill="auto"/>
          </w:tcPr>
          <w:p w14:paraId="3A5B0747" w14:textId="77777777" w:rsidR="00A1023C" w:rsidRPr="00D82A73" w:rsidRDefault="00A1023C" w:rsidP="00A1023C">
            <w:pPr>
              <w:rPr>
                <w:b/>
              </w:rPr>
            </w:pPr>
            <w:r w:rsidRPr="00D82A73">
              <w:rPr>
                <w:b/>
              </w:rPr>
              <w:t>Kommentar</w:t>
            </w:r>
          </w:p>
        </w:tc>
        <w:tc>
          <w:tcPr>
            <w:tcW w:w="1134" w:type="dxa"/>
            <w:shd w:val="clear" w:color="auto" w:fill="auto"/>
          </w:tcPr>
          <w:p w14:paraId="51330CFA" w14:textId="77777777" w:rsidR="00A1023C" w:rsidRPr="00D82A73" w:rsidRDefault="00A1023C" w:rsidP="00A1023C">
            <w:pPr>
              <w:rPr>
                <w:b/>
              </w:rPr>
            </w:pPr>
            <w:r w:rsidRPr="00D82A73">
              <w:rPr>
                <w:b/>
              </w:rPr>
              <w:t>Kardi-nalitet</w:t>
            </w:r>
          </w:p>
        </w:tc>
      </w:tr>
      <w:tr w:rsidR="00A1023C" w:rsidRPr="00D82A73" w14:paraId="07B00907" w14:textId="77777777" w:rsidTr="00A1023C">
        <w:tc>
          <w:tcPr>
            <w:tcW w:w="2628" w:type="dxa"/>
            <w:shd w:val="clear" w:color="auto" w:fill="auto"/>
          </w:tcPr>
          <w:p w14:paraId="5B17EBBA" w14:textId="77777777" w:rsidR="00A1023C" w:rsidRPr="00D82A73" w:rsidRDefault="00A1023C" w:rsidP="00A1023C">
            <w:pPr>
              <w:rPr>
                <w:i/>
              </w:rPr>
            </w:pPr>
            <w:r w:rsidRPr="00D82A73">
              <w:rPr>
                <w:i/>
              </w:rPr>
              <w:t>Begäran</w:t>
            </w:r>
          </w:p>
        </w:tc>
        <w:tc>
          <w:tcPr>
            <w:tcW w:w="1260" w:type="dxa"/>
            <w:shd w:val="clear" w:color="auto" w:fill="auto"/>
          </w:tcPr>
          <w:p w14:paraId="3FBB2286" w14:textId="77777777" w:rsidR="00A1023C" w:rsidRPr="00D82A73" w:rsidRDefault="00A1023C" w:rsidP="00A1023C"/>
        </w:tc>
        <w:tc>
          <w:tcPr>
            <w:tcW w:w="4867" w:type="dxa"/>
            <w:shd w:val="clear" w:color="auto" w:fill="auto"/>
          </w:tcPr>
          <w:p w14:paraId="0928545C" w14:textId="77777777" w:rsidR="00A1023C" w:rsidRPr="00D82A73" w:rsidRDefault="00A1023C" w:rsidP="00A1023C"/>
        </w:tc>
        <w:tc>
          <w:tcPr>
            <w:tcW w:w="1134" w:type="dxa"/>
            <w:shd w:val="clear" w:color="auto" w:fill="auto"/>
          </w:tcPr>
          <w:p w14:paraId="6B39138D" w14:textId="77777777" w:rsidR="00A1023C" w:rsidRPr="00D82A73" w:rsidRDefault="00A1023C" w:rsidP="00A1023C"/>
        </w:tc>
      </w:tr>
      <w:tr w:rsidR="00A1023C" w:rsidRPr="00D82A73" w14:paraId="5089AF1B" w14:textId="77777777" w:rsidTr="00A1023C">
        <w:tc>
          <w:tcPr>
            <w:tcW w:w="2628" w:type="dxa"/>
            <w:shd w:val="clear" w:color="auto" w:fill="auto"/>
          </w:tcPr>
          <w:p w14:paraId="07570E50" w14:textId="77777777" w:rsidR="00A1023C" w:rsidRPr="00D82A73" w:rsidRDefault="00A1023C" w:rsidP="00A1023C">
            <w:pPr>
              <w:rPr>
                <w:b/>
              </w:rPr>
            </w:pPr>
            <w:r w:rsidRPr="00D82A73">
              <w:t>Healthcare_Facility_CareUnit</w:t>
            </w:r>
          </w:p>
        </w:tc>
        <w:tc>
          <w:tcPr>
            <w:tcW w:w="1260" w:type="dxa"/>
            <w:shd w:val="clear" w:color="auto" w:fill="auto"/>
          </w:tcPr>
          <w:p w14:paraId="31CCD274" w14:textId="77777777" w:rsidR="00A1023C" w:rsidRPr="00D82A73" w:rsidRDefault="00A1023C" w:rsidP="00A1023C"/>
        </w:tc>
        <w:tc>
          <w:tcPr>
            <w:tcW w:w="4867" w:type="dxa"/>
            <w:shd w:val="clear" w:color="auto" w:fill="auto"/>
          </w:tcPr>
          <w:p w14:paraId="19B2793F" w14:textId="77777777" w:rsidR="00A1023C" w:rsidRPr="00D82A73" w:rsidRDefault="00A1023C" w:rsidP="00A1023C">
            <w:r w:rsidRPr="00D82A73">
              <w:t xml:space="preserve">Hsa-Id (Vårdenhet/enhets-id).   </w:t>
            </w:r>
          </w:p>
          <w:p w14:paraId="6EE215D7" w14:textId="77777777" w:rsidR="00A1023C" w:rsidRPr="00D82A73" w:rsidRDefault="00A1023C" w:rsidP="00A1023C">
            <w:r w:rsidRPr="00D82A73">
              <w:t>T.ex. se2321000016-1hz3</w:t>
            </w:r>
          </w:p>
        </w:tc>
        <w:tc>
          <w:tcPr>
            <w:tcW w:w="1134" w:type="dxa"/>
            <w:shd w:val="clear" w:color="auto" w:fill="auto"/>
          </w:tcPr>
          <w:p w14:paraId="726CBC88"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52F64FEC" w14:textId="77777777" w:rsidTr="00A1023C">
        <w:tc>
          <w:tcPr>
            <w:tcW w:w="2628" w:type="dxa"/>
            <w:shd w:val="clear" w:color="auto" w:fill="auto"/>
          </w:tcPr>
          <w:p w14:paraId="4D0F88D5" w14:textId="77777777" w:rsidR="00A1023C" w:rsidRPr="00D82A73" w:rsidRDefault="00A1023C" w:rsidP="00A1023C">
            <w:r w:rsidRPr="00D82A73">
              <w:t>PublishedStatus</w:t>
            </w:r>
          </w:p>
        </w:tc>
        <w:tc>
          <w:tcPr>
            <w:tcW w:w="1260" w:type="dxa"/>
            <w:shd w:val="clear" w:color="auto" w:fill="auto"/>
          </w:tcPr>
          <w:p w14:paraId="68012E0A" w14:textId="77777777" w:rsidR="00A1023C" w:rsidRPr="00D82A73" w:rsidRDefault="00A1023C" w:rsidP="00A1023C"/>
        </w:tc>
        <w:tc>
          <w:tcPr>
            <w:tcW w:w="4867" w:type="dxa"/>
            <w:shd w:val="clear" w:color="auto" w:fill="auto"/>
          </w:tcPr>
          <w:p w14:paraId="10502D99" w14:textId="77777777" w:rsidR="00A1023C" w:rsidRPr="00D82A73" w:rsidRDefault="00A1023C" w:rsidP="00A1023C">
            <w:r w:rsidRPr="00D82A73">
              <w:t>Indikerar vilken status en malla skall ha.</w:t>
            </w:r>
          </w:p>
        </w:tc>
        <w:tc>
          <w:tcPr>
            <w:tcW w:w="1134" w:type="dxa"/>
            <w:shd w:val="clear" w:color="auto" w:fill="auto"/>
          </w:tcPr>
          <w:p w14:paraId="6EF1F2A3" w14:textId="77777777" w:rsidR="00A1023C" w:rsidRPr="00D82A73" w:rsidRDefault="00A1023C" w:rsidP="00A1023C">
            <w:r w:rsidRPr="00D82A73">
              <w:t>0</w:t>
            </w:r>
            <w:proofErr w:type="gramStart"/>
            <w:r w:rsidRPr="00D82A73">
              <w:t>..</w:t>
            </w:r>
            <w:proofErr w:type="gramEnd"/>
            <w:r w:rsidRPr="00D82A73">
              <w:t>*</w:t>
            </w:r>
          </w:p>
        </w:tc>
      </w:tr>
      <w:tr w:rsidR="00A1023C" w:rsidRPr="00D82A73" w14:paraId="2E949207" w14:textId="77777777" w:rsidTr="00A1023C">
        <w:tc>
          <w:tcPr>
            <w:tcW w:w="2628" w:type="dxa"/>
            <w:shd w:val="clear" w:color="auto" w:fill="auto"/>
          </w:tcPr>
          <w:p w14:paraId="4E65028D" w14:textId="77777777" w:rsidR="00A1023C" w:rsidRPr="00D82A73" w:rsidRDefault="00A1023C" w:rsidP="00A1023C">
            <w:pPr>
              <w:rPr>
                <w:b/>
              </w:rPr>
            </w:pPr>
            <w:r w:rsidRPr="00D82A73">
              <w:t>SubjectOfCare</w:t>
            </w:r>
          </w:p>
        </w:tc>
        <w:tc>
          <w:tcPr>
            <w:tcW w:w="1260" w:type="dxa"/>
            <w:shd w:val="clear" w:color="auto" w:fill="auto"/>
          </w:tcPr>
          <w:p w14:paraId="141FB1B1" w14:textId="77777777" w:rsidR="00A1023C" w:rsidRPr="00D82A73" w:rsidRDefault="00A1023C" w:rsidP="00A1023C"/>
        </w:tc>
        <w:tc>
          <w:tcPr>
            <w:tcW w:w="4867" w:type="dxa"/>
            <w:shd w:val="clear" w:color="auto" w:fill="auto"/>
          </w:tcPr>
          <w:p w14:paraId="1EF09E4E" w14:textId="77777777" w:rsidR="00A1023C" w:rsidRPr="00D82A73" w:rsidRDefault="00A1023C" w:rsidP="00A1023C">
            <w:r w:rsidRPr="00D82A73">
              <w:t xml:space="preserve">Starkt autentiserad användares personnummer. </w:t>
            </w:r>
          </w:p>
          <w:p w14:paraId="0FF5E95C" w14:textId="77777777" w:rsidR="00A1023C" w:rsidRPr="00D82A73" w:rsidRDefault="00A1023C" w:rsidP="00A1023C">
            <w:r w:rsidRPr="00D82A73">
              <w:t>T.ex. 191212121212 (yyyymmddnnnn)</w:t>
            </w:r>
          </w:p>
          <w:p w14:paraId="68062BC9"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4FCAB528" w14:textId="77777777" w:rsidR="00A1023C" w:rsidRPr="00D82A73" w:rsidRDefault="00A1023C" w:rsidP="00A1023C">
            <w:pPr>
              <w:rPr>
                <w:b/>
              </w:rPr>
            </w:pPr>
            <w:r w:rsidRPr="00D82A73">
              <w:t>0</w:t>
            </w:r>
            <w:proofErr w:type="gramStart"/>
            <w:r w:rsidRPr="00D82A73">
              <w:t>..</w:t>
            </w:r>
            <w:proofErr w:type="gramEnd"/>
            <w:r w:rsidRPr="00D82A73">
              <w:t>1</w:t>
            </w:r>
          </w:p>
        </w:tc>
      </w:tr>
      <w:tr w:rsidR="00A1023C" w:rsidRPr="00D82A73" w14:paraId="43FC1933" w14:textId="77777777" w:rsidTr="00A1023C">
        <w:tc>
          <w:tcPr>
            <w:tcW w:w="2628" w:type="dxa"/>
            <w:shd w:val="clear" w:color="auto" w:fill="auto"/>
          </w:tcPr>
          <w:p w14:paraId="14B2EFDC" w14:textId="77777777" w:rsidR="00A1023C" w:rsidRPr="00D82A73" w:rsidRDefault="00A1023C" w:rsidP="00A1023C">
            <w:r w:rsidRPr="00D82A73">
              <w:rPr>
                <w:rFonts w:eastAsia="Arial Unicode MS"/>
              </w:rPr>
              <w:t>TemplateId</w:t>
            </w:r>
          </w:p>
        </w:tc>
        <w:tc>
          <w:tcPr>
            <w:tcW w:w="1260" w:type="dxa"/>
            <w:shd w:val="clear" w:color="auto" w:fill="auto"/>
          </w:tcPr>
          <w:p w14:paraId="2FA8922E" w14:textId="77777777" w:rsidR="00A1023C" w:rsidRPr="00D82A73" w:rsidRDefault="00A1023C" w:rsidP="00A1023C"/>
        </w:tc>
        <w:tc>
          <w:tcPr>
            <w:tcW w:w="4867" w:type="dxa"/>
            <w:shd w:val="clear" w:color="auto" w:fill="auto"/>
          </w:tcPr>
          <w:p w14:paraId="70FCBE95" w14:textId="77777777" w:rsidR="00A1023C" w:rsidRPr="00D82A73" w:rsidRDefault="00A1023C" w:rsidP="00A1023C">
            <w:r w:rsidRPr="00D82A73">
              <w:t>Typ av formulärmall. Kodverk. Om denna inte anges skall formulärtjänsten som default returnera ALLA tillgängliga formulär för medborgaren.</w:t>
            </w:r>
          </w:p>
        </w:tc>
        <w:tc>
          <w:tcPr>
            <w:tcW w:w="1134" w:type="dxa"/>
            <w:shd w:val="clear" w:color="auto" w:fill="auto"/>
          </w:tcPr>
          <w:p w14:paraId="2B284C19" w14:textId="77777777" w:rsidR="00A1023C" w:rsidRPr="00D82A73" w:rsidRDefault="00A1023C" w:rsidP="00A1023C">
            <w:r w:rsidRPr="00D82A73">
              <w:t>0</w:t>
            </w:r>
            <w:proofErr w:type="gramStart"/>
            <w:r w:rsidRPr="00D82A73">
              <w:t>..</w:t>
            </w:r>
            <w:proofErr w:type="gramEnd"/>
            <w:r w:rsidRPr="00D82A73">
              <w:t>*</w:t>
            </w:r>
          </w:p>
        </w:tc>
      </w:tr>
      <w:tr w:rsidR="00A1023C" w:rsidRPr="00D82A73" w14:paraId="4551901B" w14:textId="77777777" w:rsidTr="00A1023C">
        <w:tc>
          <w:tcPr>
            <w:tcW w:w="2628" w:type="dxa"/>
            <w:shd w:val="clear" w:color="auto" w:fill="auto"/>
          </w:tcPr>
          <w:p w14:paraId="395F8342" w14:textId="77777777" w:rsidR="00A1023C" w:rsidRPr="00D82A73" w:rsidRDefault="00A1023C" w:rsidP="00A1023C">
            <w:pPr>
              <w:rPr>
                <w:i/>
              </w:rPr>
            </w:pPr>
            <w:r w:rsidRPr="00D82A73">
              <w:t>ClinicalProcessInterestId</w:t>
            </w:r>
          </w:p>
        </w:tc>
        <w:tc>
          <w:tcPr>
            <w:tcW w:w="1260" w:type="dxa"/>
            <w:shd w:val="clear" w:color="auto" w:fill="auto"/>
          </w:tcPr>
          <w:p w14:paraId="203B4AA1" w14:textId="77777777" w:rsidR="00A1023C" w:rsidRPr="00D82A73" w:rsidRDefault="00A1023C" w:rsidP="00A1023C"/>
        </w:tc>
        <w:tc>
          <w:tcPr>
            <w:tcW w:w="4867" w:type="dxa"/>
            <w:shd w:val="clear" w:color="auto" w:fill="auto"/>
          </w:tcPr>
          <w:p w14:paraId="1DAAB930" w14:textId="77777777" w:rsidR="00A1023C" w:rsidRPr="00D82A73" w:rsidRDefault="00A1023C" w:rsidP="00A1023C">
            <w:r w:rsidRPr="00D82A73">
              <w:t>Hälsoärende.</w:t>
            </w:r>
          </w:p>
        </w:tc>
        <w:tc>
          <w:tcPr>
            <w:tcW w:w="1134" w:type="dxa"/>
            <w:shd w:val="clear" w:color="auto" w:fill="auto"/>
          </w:tcPr>
          <w:p w14:paraId="398F30D8" w14:textId="77777777" w:rsidR="00A1023C" w:rsidRPr="00D82A73" w:rsidRDefault="00A1023C" w:rsidP="00A1023C">
            <w:r w:rsidRPr="00D82A73">
              <w:t>0</w:t>
            </w:r>
            <w:proofErr w:type="gramStart"/>
            <w:r w:rsidRPr="00D82A73">
              <w:t>..</w:t>
            </w:r>
            <w:proofErr w:type="gramEnd"/>
            <w:r w:rsidRPr="00D82A73">
              <w:t>*</w:t>
            </w:r>
          </w:p>
        </w:tc>
      </w:tr>
      <w:tr w:rsidR="00A1023C" w:rsidRPr="00D82A73" w14:paraId="1D3A5F5D" w14:textId="77777777" w:rsidTr="00A1023C">
        <w:tc>
          <w:tcPr>
            <w:tcW w:w="2628" w:type="dxa"/>
            <w:shd w:val="clear" w:color="auto" w:fill="auto"/>
          </w:tcPr>
          <w:p w14:paraId="65123A24" w14:textId="77777777" w:rsidR="00A1023C" w:rsidRPr="00D82A73" w:rsidRDefault="00A1023C" w:rsidP="00A1023C">
            <w:pPr>
              <w:rPr>
                <w:i/>
              </w:rPr>
            </w:pPr>
            <w:r w:rsidRPr="00D82A73">
              <w:rPr>
                <w:i/>
              </w:rPr>
              <w:t>Svar</w:t>
            </w:r>
          </w:p>
        </w:tc>
        <w:tc>
          <w:tcPr>
            <w:tcW w:w="1260" w:type="dxa"/>
            <w:shd w:val="clear" w:color="auto" w:fill="auto"/>
          </w:tcPr>
          <w:p w14:paraId="074D6B39" w14:textId="77777777" w:rsidR="00A1023C" w:rsidRPr="00D82A73" w:rsidRDefault="00A1023C" w:rsidP="00A1023C"/>
        </w:tc>
        <w:tc>
          <w:tcPr>
            <w:tcW w:w="4867" w:type="dxa"/>
            <w:shd w:val="clear" w:color="auto" w:fill="auto"/>
          </w:tcPr>
          <w:p w14:paraId="40170BA6" w14:textId="77777777" w:rsidR="00A1023C" w:rsidRPr="00D82A73" w:rsidRDefault="00A1023C" w:rsidP="00A1023C"/>
        </w:tc>
        <w:tc>
          <w:tcPr>
            <w:tcW w:w="1134" w:type="dxa"/>
            <w:shd w:val="clear" w:color="auto" w:fill="auto"/>
          </w:tcPr>
          <w:p w14:paraId="4F26C402" w14:textId="77777777" w:rsidR="00A1023C" w:rsidRPr="00D82A73" w:rsidRDefault="00A1023C" w:rsidP="00A1023C"/>
        </w:tc>
      </w:tr>
      <w:tr w:rsidR="00A1023C" w:rsidRPr="00D82A73" w14:paraId="40030341" w14:textId="77777777" w:rsidTr="00A1023C">
        <w:tc>
          <w:tcPr>
            <w:tcW w:w="2628" w:type="dxa"/>
            <w:shd w:val="clear" w:color="auto" w:fill="auto"/>
          </w:tcPr>
          <w:p w14:paraId="63693612" w14:textId="77777777" w:rsidR="00A1023C" w:rsidRPr="00D82A73" w:rsidRDefault="00A1023C" w:rsidP="00A1023C">
            <w:pPr>
              <w:rPr>
                <w:b/>
              </w:rPr>
            </w:pPr>
            <w:r w:rsidRPr="00D82A73">
              <w:t>FormTemplate</w:t>
            </w:r>
          </w:p>
        </w:tc>
        <w:tc>
          <w:tcPr>
            <w:tcW w:w="1260" w:type="dxa"/>
            <w:shd w:val="clear" w:color="auto" w:fill="auto"/>
          </w:tcPr>
          <w:p w14:paraId="564C2EB9" w14:textId="77777777" w:rsidR="00A1023C" w:rsidRPr="00D82A73" w:rsidRDefault="00A1023C" w:rsidP="00A1023C">
            <w:pPr>
              <w:rPr>
                <w:b/>
              </w:rPr>
            </w:pPr>
            <w:r w:rsidRPr="00D82A73">
              <w:t xml:space="preserve"> </w:t>
            </w:r>
          </w:p>
        </w:tc>
        <w:tc>
          <w:tcPr>
            <w:tcW w:w="4867" w:type="dxa"/>
            <w:shd w:val="clear" w:color="auto" w:fill="auto"/>
          </w:tcPr>
          <w:p w14:paraId="43A95569" w14:textId="77777777" w:rsidR="00A1023C" w:rsidRPr="00D82A73" w:rsidRDefault="00A1023C" w:rsidP="00A1023C">
            <w:pPr>
              <w:rPr>
                <w:b/>
              </w:rPr>
            </w:pPr>
            <w:r w:rsidRPr="00D82A73">
              <w:t>Objekt FormTemplateType.</w:t>
            </w:r>
          </w:p>
        </w:tc>
        <w:tc>
          <w:tcPr>
            <w:tcW w:w="1134" w:type="dxa"/>
            <w:shd w:val="clear" w:color="auto" w:fill="auto"/>
          </w:tcPr>
          <w:p w14:paraId="523E6DB1" w14:textId="77777777" w:rsidR="00A1023C" w:rsidRPr="00D82A73" w:rsidRDefault="00A1023C" w:rsidP="00A1023C">
            <w:pPr>
              <w:rPr>
                <w:b/>
              </w:rPr>
            </w:pPr>
            <w:r w:rsidRPr="00D82A73">
              <w:t>0</w:t>
            </w:r>
            <w:proofErr w:type="gramStart"/>
            <w:r w:rsidRPr="00D82A73">
              <w:t>..</w:t>
            </w:r>
            <w:proofErr w:type="gramEnd"/>
            <w:r w:rsidRPr="00D82A73">
              <w:t>*</w:t>
            </w:r>
          </w:p>
        </w:tc>
      </w:tr>
    </w:tbl>
    <w:p w14:paraId="4EA0BA4A" w14:textId="77777777" w:rsidR="00A1023C" w:rsidRPr="00D82A73" w:rsidRDefault="00A1023C" w:rsidP="00A1023C"/>
    <w:p w14:paraId="07179562" w14:textId="77777777" w:rsidR="00A1023C" w:rsidRPr="00D82A73" w:rsidRDefault="00A1023C" w:rsidP="00A1023C"/>
    <w:p w14:paraId="2ECA84A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72" w:name="_Toc258862141"/>
      <w:bookmarkStart w:id="173" w:name="_Toc259358498"/>
      <w:r w:rsidRPr="00D82A73">
        <w:t>Regler</w:t>
      </w:r>
      <w:bookmarkEnd w:id="172"/>
      <w:bookmarkEnd w:id="173"/>
    </w:p>
    <w:p w14:paraId="2A50C3E8" w14:textId="77777777" w:rsidR="00A1023C" w:rsidRPr="00D82A73" w:rsidRDefault="00A1023C" w:rsidP="00A1023C">
      <w:pPr>
        <w:pStyle w:val="Rubrik3"/>
        <w:keepLines w:val="0"/>
        <w:widowControl w:val="0"/>
        <w:numPr>
          <w:ilvl w:val="0"/>
          <w:numId w:val="45"/>
        </w:numPr>
        <w:spacing w:before="120" w:after="60" w:line="240" w:lineRule="atLeast"/>
      </w:pPr>
      <w:bookmarkStart w:id="174" w:name="_Toc258862142"/>
      <w:bookmarkStart w:id="175" w:name="_Toc259358499"/>
      <w:r w:rsidRPr="00D82A73">
        <w:t>Begäran</w:t>
      </w:r>
      <w:bookmarkEnd w:id="174"/>
      <w:bookmarkEnd w:id="175"/>
    </w:p>
    <w:p w14:paraId="777853B3" w14:textId="77777777" w:rsidR="00A1023C" w:rsidRPr="00D82A73" w:rsidRDefault="00A1023C" w:rsidP="00A1023C">
      <w:r w:rsidRPr="00D82A73">
        <w:t>Tjänsteproducenten validerar begäran enligt regler som specificerats i per attribut ovan. Anropande system kan begära filtrerade svar med följande parametrar.</w:t>
      </w:r>
    </w:p>
    <w:p w14:paraId="5E2FF19D" w14:textId="77777777" w:rsidR="00A1023C" w:rsidRPr="00D82A73" w:rsidRDefault="00A1023C" w:rsidP="00A1023C"/>
    <w:p w14:paraId="7054E9FA" w14:textId="77777777" w:rsidR="00A1023C" w:rsidRPr="00D82A73" w:rsidRDefault="00A1023C" w:rsidP="00A1023C">
      <w:r w:rsidRPr="00D82A73">
        <w:t>Filtreringsprioritet</w:t>
      </w:r>
    </w:p>
    <w:p w14:paraId="04A102C7" w14:textId="77777777" w:rsidR="00A1023C" w:rsidRPr="00D82A73" w:rsidRDefault="00A1023C" w:rsidP="00575314">
      <w:pPr>
        <w:numPr>
          <w:ilvl w:val="0"/>
          <w:numId w:val="48"/>
        </w:numPr>
        <w:spacing w:line="240" w:lineRule="auto"/>
      </w:pPr>
      <w:r w:rsidRPr="00D82A73">
        <w:t>Personnummer (subjectOfCare).</w:t>
      </w:r>
    </w:p>
    <w:p w14:paraId="2FF42F96" w14:textId="77777777" w:rsidR="00A1023C" w:rsidRPr="00D82A73" w:rsidRDefault="00A1023C" w:rsidP="00575314">
      <w:pPr>
        <w:numPr>
          <w:ilvl w:val="0"/>
          <w:numId w:val="48"/>
        </w:numPr>
        <w:spacing w:line="240" w:lineRule="auto"/>
      </w:pPr>
      <w:r w:rsidRPr="00D82A73">
        <w:t>Hälsoärende (ClinicalProcessInterestId). Formulär relaterade till ett eller flera hälsoärenden.</w:t>
      </w:r>
    </w:p>
    <w:p w14:paraId="45D2562C" w14:textId="77777777" w:rsidR="00A1023C" w:rsidRPr="00D82A73" w:rsidRDefault="00A1023C" w:rsidP="00575314">
      <w:pPr>
        <w:numPr>
          <w:ilvl w:val="0"/>
          <w:numId w:val="48"/>
        </w:numPr>
        <w:spacing w:line="240" w:lineRule="auto"/>
      </w:pPr>
      <w:r w:rsidRPr="00D82A73">
        <w:t>Formulärtyp (TemplateId).</w:t>
      </w:r>
    </w:p>
    <w:p w14:paraId="3140B72B" w14:textId="77777777" w:rsidR="00A1023C" w:rsidRPr="00D82A73" w:rsidRDefault="00A1023C" w:rsidP="00A1023C">
      <w:r w:rsidRPr="00D82A73">
        <w:t xml:space="preserve"> </w:t>
      </w:r>
    </w:p>
    <w:p w14:paraId="1ABFB6A7" w14:textId="77777777" w:rsidR="00A1023C" w:rsidRPr="00D82A73" w:rsidRDefault="00A1023C" w:rsidP="00A1023C">
      <w:pPr>
        <w:pStyle w:val="Rubrik3"/>
        <w:keepLines w:val="0"/>
        <w:widowControl w:val="0"/>
        <w:numPr>
          <w:ilvl w:val="0"/>
          <w:numId w:val="45"/>
        </w:numPr>
        <w:spacing w:before="120" w:after="60" w:line="240" w:lineRule="atLeast"/>
      </w:pPr>
      <w:bookmarkStart w:id="176" w:name="_Toc258862143"/>
      <w:bookmarkStart w:id="177" w:name="_Toc259358500"/>
      <w:r w:rsidRPr="00D82A73">
        <w:t>Svar</w:t>
      </w:r>
      <w:bookmarkEnd w:id="176"/>
      <w:bookmarkEnd w:id="177"/>
    </w:p>
    <w:p w14:paraId="47CEE9D4" w14:textId="77777777" w:rsidR="00A1023C" w:rsidRPr="00D82A73" w:rsidRDefault="00A1023C" w:rsidP="00A1023C">
      <w:r w:rsidRPr="00D82A73">
        <w:t xml:space="preserve">Sökresultatet framställs genom att svaret begränsas av de värden som angivits i begäran. </w:t>
      </w:r>
    </w:p>
    <w:p w14:paraId="67ED3697" w14:textId="77777777" w:rsidR="00A1023C" w:rsidRPr="00D82A73" w:rsidRDefault="00A1023C" w:rsidP="00A1023C"/>
    <w:p w14:paraId="12543120" w14:textId="0D0E74BC" w:rsidR="00A1023C" w:rsidRPr="00D82A73" w:rsidRDefault="00A1023C" w:rsidP="00A1023C">
      <w:r w:rsidRPr="00D82A73">
        <w:rPr>
          <w:highlight w:val="yellow"/>
        </w:rPr>
        <w:t>Null/tomt</w:t>
      </w:r>
      <w:r w:rsidRPr="00D82A73">
        <w:t xml:space="preserve"> indikerar att det inte finns något formulär för </w:t>
      </w:r>
      <w:r w:rsidR="007360AF" w:rsidRPr="00D82A73">
        <w:t>angivna</w:t>
      </w:r>
      <w:r w:rsidRPr="00D82A73">
        <w:t xml:space="preserve"> sökparametrar.</w:t>
      </w:r>
    </w:p>
    <w:p w14:paraId="42ED4C2D" w14:textId="77777777" w:rsidR="00A1023C" w:rsidRPr="00D82A73" w:rsidRDefault="00A1023C" w:rsidP="00A1023C"/>
    <w:p w14:paraId="249032F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78" w:name="_Toc258862144"/>
      <w:bookmarkStart w:id="179" w:name="_Toc259358501"/>
      <w:r w:rsidRPr="00D82A73">
        <w:t>Tjänsteinteraktion</w:t>
      </w:r>
      <w:bookmarkEnd w:id="178"/>
      <w:bookmarkEnd w:id="179"/>
    </w:p>
    <w:p w14:paraId="4B00E92E" w14:textId="77777777" w:rsidR="00A1023C" w:rsidRPr="00D82A73" w:rsidRDefault="00A1023C" w:rsidP="00A1023C">
      <w:pPr>
        <w:numPr>
          <w:ilvl w:val="0"/>
          <w:numId w:val="44"/>
        </w:numPr>
        <w:spacing w:line="240" w:lineRule="auto"/>
      </w:pPr>
      <w:r w:rsidRPr="00D82A73">
        <w:t>GetFormTempatesInteraction</w:t>
      </w:r>
    </w:p>
    <w:p w14:paraId="3300C3FC"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180" w:name="_Toc184091415"/>
      <w:bookmarkStart w:id="181" w:name="_Toc258862145"/>
      <w:bookmarkStart w:id="182" w:name="_Toc259358502"/>
      <w:r w:rsidRPr="00D82A73">
        <w:lastRenderedPageBreak/>
        <w:t>Tjänstekontrakt Create</w:t>
      </w:r>
      <w:bookmarkEnd w:id="180"/>
      <w:r w:rsidRPr="00D82A73">
        <w:t>Form</w:t>
      </w:r>
      <w:bookmarkEnd w:id="181"/>
      <w:bookmarkEnd w:id="182"/>
      <w:r w:rsidRPr="00D82A73">
        <w:t xml:space="preserve"> </w:t>
      </w:r>
    </w:p>
    <w:p w14:paraId="3F6B56F0" w14:textId="77777777" w:rsidR="00A1023C" w:rsidRPr="00D82A73" w:rsidRDefault="00A1023C" w:rsidP="00A1023C">
      <w:r w:rsidRPr="00D82A73">
        <w:t xml:space="preserve">Tjänsten används för att skapa och initiera/starta ett formulär. </w:t>
      </w:r>
    </w:p>
    <w:p w14:paraId="13F31E77" w14:textId="77777777" w:rsidR="00A1023C" w:rsidRPr="00D82A73" w:rsidRDefault="00A1023C" w:rsidP="00A1023C"/>
    <w:p w14:paraId="70E47692" w14:textId="77777777" w:rsidR="00A1023C" w:rsidRPr="00D82A73" w:rsidRDefault="00A1023C" w:rsidP="00A1023C">
      <w:r w:rsidRPr="00D82A73">
        <w:t>Tjänsten anropas när användaren vill:</w:t>
      </w:r>
    </w:p>
    <w:p w14:paraId="07A5B9DA" w14:textId="77777777" w:rsidR="00A1023C" w:rsidRPr="00D82A73" w:rsidRDefault="00A1023C" w:rsidP="00A1023C">
      <w:pPr>
        <w:numPr>
          <w:ilvl w:val="0"/>
          <w:numId w:val="46"/>
        </w:numPr>
        <w:spacing w:line="240" w:lineRule="auto"/>
      </w:pPr>
      <w:r w:rsidRPr="00D82A73">
        <w:t xml:space="preserve">Starta/skapa ett nytt formulär. </w:t>
      </w:r>
    </w:p>
    <w:p w14:paraId="7BD78894" w14:textId="77777777" w:rsidR="00A1023C" w:rsidRPr="00D82A73" w:rsidRDefault="00A1023C" w:rsidP="00A1023C"/>
    <w:p w14:paraId="169F924D" w14:textId="77777777" w:rsidR="00A1023C" w:rsidRPr="00D82A73" w:rsidRDefault="00A1023C" w:rsidP="00A1023C">
      <w:r w:rsidRPr="00D82A73">
        <w:t>En ”CreateForm” kan hämta nödvändiga parametrar från tjänsten GetFormTemplates eller från en alternativ källa som engagemangsindex.</w:t>
      </w:r>
    </w:p>
    <w:p w14:paraId="02BC4342" w14:textId="77777777" w:rsidR="00A1023C" w:rsidRPr="00D82A73" w:rsidRDefault="00A1023C" w:rsidP="00A1023C">
      <w:pPr>
        <w:rPr>
          <w:i/>
        </w:rPr>
      </w:pPr>
    </w:p>
    <w:p w14:paraId="0B6CDFB2"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83" w:name="_Toc258862146"/>
      <w:bookmarkStart w:id="184" w:name="_Toc259358503"/>
      <w:r w:rsidRPr="00D82A73">
        <w:t>Frivillighet</w:t>
      </w:r>
      <w:bookmarkEnd w:id="183"/>
      <w:bookmarkEnd w:id="184"/>
    </w:p>
    <w:p w14:paraId="6ACE634A" w14:textId="77777777" w:rsidR="00A1023C" w:rsidRPr="00D82A73" w:rsidRDefault="00A1023C" w:rsidP="001253FA">
      <w:r w:rsidRPr="00D82A73">
        <w:t xml:space="preserve">Obligatoriskt </w:t>
      </w:r>
    </w:p>
    <w:p w14:paraId="0AC4047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85" w:name="_Toc258862147"/>
      <w:bookmarkStart w:id="186" w:name="_Toc259358504"/>
      <w:r w:rsidRPr="00D82A73">
        <w:t>Version</w:t>
      </w:r>
      <w:bookmarkEnd w:id="185"/>
      <w:bookmarkEnd w:id="186"/>
    </w:p>
    <w:p w14:paraId="1CECE848" w14:textId="4B0440E7" w:rsidR="00A1023C" w:rsidRPr="00D82A73" w:rsidRDefault="001253FA" w:rsidP="001253FA">
      <w:r>
        <w:t>2.0</w:t>
      </w:r>
    </w:p>
    <w:p w14:paraId="4797E6D3"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87" w:name="_Toc258862148"/>
      <w:bookmarkStart w:id="188" w:name="_Toc259358505"/>
      <w:r w:rsidRPr="00D82A73">
        <w:t>Tjänstens signatur</w:t>
      </w:r>
      <w:bookmarkEnd w:id="187"/>
      <w:bookmarkEnd w:id="188"/>
    </w:p>
    <w:p w14:paraId="297F103C" w14:textId="77777777" w:rsidR="00A1023C" w:rsidRPr="00D82A73" w:rsidRDefault="00A1023C" w:rsidP="00A1023C">
      <w:r w:rsidRPr="00D82A73">
        <w:t xml:space="preserve">Request </w:t>
      </w:r>
    </w:p>
    <w:p w14:paraId="0A9E90A3" w14:textId="77777777" w:rsidR="00A1023C" w:rsidRPr="00D82A73" w:rsidRDefault="00A1023C" w:rsidP="00A1023C">
      <w:pPr>
        <w:numPr>
          <w:ilvl w:val="0"/>
          <w:numId w:val="36"/>
        </w:numPr>
        <w:spacing w:line="240" w:lineRule="auto"/>
      </w:pPr>
      <w:r w:rsidRPr="00D82A73">
        <w:t>Healthcare_Facility_CareUnit [1</w:t>
      </w:r>
      <w:proofErr w:type="gramStart"/>
      <w:r w:rsidRPr="00D82A73">
        <w:t>..</w:t>
      </w:r>
      <w:proofErr w:type="gramEnd"/>
      <w:r w:rsidRPr="00D82A73">
        <w:t>1]</w:t>
      </w:r>
    </w:p>
    <w:p w14:paraId="001F7198" w14:textId="77777777" w:rsidR="00A1023C" w:rsidRPr="00D82A73" w:rsidRDefault="00A1023C" w:rsidP="00A1023C">
      <w:pPr>
        <w:numPr>
          <w:ilvl w:val="0"/>
          <w:numId w:val="36"/>
        </w:numPr>
        <w:spacing w:line="240" w:lineRule="auto"/>
      </w:pPr>
      <w:r w:rsidRPr="00D82A73">
        <w:t>SubjectOfCare [0</w:t>
      </w:r>
      <w:proofErr w:type="gramStart"/>
      <w:r w:rsidRPr="00D82A73">
        <w:t>..</w:t>
      </w:r>
      <w:proofErr w:type="gramEnd"/>
      <w:r w:rsidRPr="00D82A73">
        <w:t>1]</w:t>
      </w:r>
    </w:p>
    <w:p w14:paraId="5155866C" w14:textId="77777777" w:rsidR="00A1023C" w:rsidRPr="00D82A73" w:rsidRDefault="00A1023C" w:rsidP="00A1023C">
      <w:pPr>
        <w:numPr>
          <w:ilvl w:val="0"/>
          <w:numId w:val="36"/>
        </w:numPr>
        <w:spacing w:line="240" w:lineRule="auto"/>
      </w:pPr>
      <w:r w:rsidRPr="00D82A73">
        <w:rPr>
          <w:rFonts w:eastAsia="Arial Unicode MS"/>
        </w:rPr>
        <w:t>TemplateId</w:t>
      </w:r>
      <w:r w:rsidRPr="00D82A73">
        <w:t xml:space="preserve"> [1</w:t>
      </w:r>
      <w:proofErr w:type="gramStart"/>
      <w:r w:rsidRPr="00D82A73">
        <w:t>..</w:t>
      </w:r>
      <w:proofErr w:type="gramEnd"/>
      <w:r w:rsidRPr="00D82A73">
        <w:t>1]</w:t>
      </w:r>
    </w:p>
    <w:p w14:paraId="5912AB89" w14:textId="77777777" w:rsidR="00A1023C" w:rsidRPr="00D82A73" w:rsidRDefault="00A1023C" w:rsidP="00A1023C">
      <w:pPr>
        <w:numPr>
          <w:ilvl w:val="0"/>
          <w:numId w:val="36"/>
        </w:numPr>
        <w:spacing w:line="240" w:lineRule="auto"/>
      </w:pPr>
      <w:r w:rsidRPr="00D82A73">
        <w:t>TemplateVersion [0</w:t>
      </w:r>
      <w:proofErr w:type="gramStart"/>
      <w:r w:rsidRPr="00D82A73">
        <w:t>..</w:t>
      </w:r>
      <w:proofErr w:type="gramEnd"/>
      <w:r w:rsidRPr="00D82A73">
        <w:t>1]</w:t>
      </w:r>
    </w:p>
    <w:p w14:paraId="3C4B87E1" w14:textId="77777777" w:rsidR="00A1023C" w:rsidRPr="00D82A73" w:rsidRDefault="00A1023C" w:rsidP="00A1023C">
      <w:pPr>
        <w:numPr>
          <w:ilvl w:val="0"/>
          <w:numId w:val="36"/>
        </w:numPr>
        <w:spacing w:line="240" w:lineRule="auto"/>
      </w:pPr>
      <w:r w:rsidRPr="00D82A73">
        <w:t>ClinicalProcessInterestId [0</w:t>
      </w:r>
      <w:proofErr w:type="gramStart"/>
      <w:r w:rsidRPr="00D82A73">
        <w:t>..</w:t>
      </w:r>
      <w:proofErr w:type="gramEnd"/>
      <w:r w:rsidRPr="00D82A73">
        <w:t>1]</w:t>
      </w:r>
    </w:p>
    <w:p w14:paraId="38A885CD" w14:textId="77777777" w:rsidR="00A1023C" w:rsidRPr="00D82A73" w:rsidRDefault="00A1023C" w:rsidP="00A1023C">
      <w:r w:rsidRPr="00D82A73">
        <w:t xml:space="preserve">Response </w:t>
      </w:r>
    </w:p>
    <w:p w14:paraId="3421D2C1" w14:textId="77777777" w:rsidR="00A1023C" w:rsidRPr="00D82A73" w:rsidRDefault="00A1023C" w:rsidP="00A1023C">
      <w:pPr>
        <w:numPr>
          <w:ilvl w:val="0"/>
          <w:numId w:val="37"/>
        </w:numPr>
        <w:spacing w:line="240" w:lineRule="auto"/>
      </w:pPr>
      <w:r w:rsidRPr="00D82A73">
        <w:t>Form [1</w:t>
      </w:r>
      <w:proofErr w:type="gramStart"/>
      <w:r w:rsidRPr="00D82A73">
        <w:t>..</w:t>
      </w:r>
      <w:proofErr w:type="gramEnd"/>
      <w:r w:rsidRPr="00D82A73">
        <w:t>1]</w:t>
      </w:r>
    </w:p>
    <w:p w14:paraId="109F0252" w14:textId="77777777" w:rsidR="00A1023C" w:rsidRPr="00D82A73" w:rsidRDefault="00A1023C" w:rsidP="00A1023C"/>
    <w:p w14:paraId="3F28ACDA" w14:textId="77777777" w:rsidR="00A1023C" w:rsidRPr="00D82A73" w:rsidRDefault="00A1023C" w:rsidP="00A1023C"/>
    <w:p w14:paraId="167BEF5B" w14:textId="77777777" w:rsidR="00A1023C" w:rsidRPr="00D82A73" w:rsidRDefault="00A1023C" w:rsidP="00A1023C">
      <w:pPr>
        <w:pStyle w:val="Rubrik3"/>
        <w:numPr>
          <w:ilvl w:val="0"/>
          <w:numId w:val="0"/>
        </w:numPr>
        <w:ind w:left="720"/>
      </w:pPr>
    </w:p>
    <w:p w14:paraId="2B9A2677" w14:textId="77777777" w:rsidR="00A1023C" w:rsidRPr="00D82A73" w:rsidRDefault="00A1023C" w:rsidP="00A1023C">
      <w:pPr>
        <w:pStyle w:val="Rubrik3"/>
        <w:numPr>
          <w:ilvl w:val="0"/>
          <w:numId w:val="0"/>
        </w:numPr>
        <w:ind w:left="720" w:hanging="360"/>
      </w:pPr>
      <w:r w:rsidRPr="00D82A73">
        <w:t xml:space="preserve"> </w:t>
      </w:r>
      <w:r w:rsidRPr="00D82A73">
        <w:br w:type="page"/>
      </w:r>
    </w:p>
    <w:p w14:paraId="53C263B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89" w:name="_Toc258862149"/>
      <w:bookmarkStart w:id="190" w:name="_Toc259358506"/>
      <w:r w:rsidRPr="00D82A73">
        <w:lastRenderedPageBreak/>
        <w:t>Begäran (Request) och Svar (Response)</w:t>
      </w:r>
      <w:bookmarkEnd w:id="189"/>
      <w:bookmarkEnd w:id="190"/>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397AA05E" w14:textId="77777777" w:rsidTr="00A1023C">
        <w:tc>
          <w:tcPr>
            <w:tcW w:w="2628" w:type="dxa"/>
            <w:shd w:val="clear" w:color="auto" w:fill="auto"/>
          </w:tcPr>
          <w:p w14:paraId="637958EC" w14:textId="77777777" w:rsidR="00A1023C" w:rsidRPr="00D82A73" w:rsidRDefault="00A1023C" w:rsidP="00A1023C">
            <w:pPr>
              <w:rPr>
                <w:b/>
              </w:rPr>
            </w:pPr>
            <w:r w:rsidRPr="00D82A73">
              <w:rPr>
                <w:b/>
              </w:rPr>
              <w:br w:type="page"/>
              <w:t>Attribut</w:t>
            </w:r>
          </w:p>
        </w:tc>
        <w:tc>
          <w:tcPr>
            <w:tcW w:w="1260" w:type="dxa"/>
            <w:shd w:val="clear" w:color="auto" w:fill="auto"/>
          </w:tcPr>
          <w:p w14:paraId="41553AF6" w14:textId="77777777" w:rsidR="00A1023C" w:rsidRPr="00D82A73" w:rsidRDefault="00A1023C" w:rsidP="00A1023C">
            <w:pPr>
              <w:rPr>
                <w:b/>
              </w:rPr>
            </w:pPr>
            <w:r w:rsidRPr="00D82A73">
              <w:rPr>
                <w:b/>
              </w:rPr>
              <w:t>Typ</w:t>
            </w:r>
          </w:p>
        </w:tc>
        <w:tc>
          <w:tcPr>
            <w:tcW w:w="4867" w:type="dxa"/>
            <w:shd w:val="clear" w:color="auto" w:fill="auto"/>
          </w:tcPr>
          <w:p w14:paraId="7DC3D86A" w14:textId="77777777" w:rsidR="00A1023C" w:rsidRPr="00D82A73" w:rsidRDefault="00A1023C" w:rsidP="00A1023C">
            <w:pPr>
              <w:rPr>
                <w:b/>
              </w:rPr>
            </w:pPr>
            <w:r w:rsidRPr="00D82A73">
              <w:rPr>
                <w:b/>
              </w:rPr>
              <w:t>Kommentar</w:t>
            </w:r>
          </w:p>
        </w:tc>
        <w:tc>
          <w:tcPr>
            <w:tcW w:w="1134" w:type="dxa"/>
            <w:shd w:val="clear" w:color="auto" w:fill="auto"/>
          </w:tcPr>
          <w:p w14:paraId="5D524DAC" w14:textId="77777777" w:rsidR="00A1023C" w:rsidRPr="00D82A73" w:rsidRDefault="00A1023C" w:rsidP="00A1023C">
            <w:pPr>
              <w:rPr>
                <w:b/>
              </w:rPr>
            </w:pPr>
            <w:r w:rsidRPr="00D82A73">
              <w:rPr>
                <w:b/>
              </w:rPr>
              <w:t>Kardi-nalitet</w:t>
            </w:r>
          </w:p>
        </w:tc>
      </w:tr>
      <w:tr w:rsidR="00A1023C" w:rsidRPr="00D82A73" w14:paraId="7B712BCA" w14:textId="77777777" w:rsidTr="00A1023C">
        <w:tc>
          <w:tcPr>
            <w:tcW w:w="2628" w:type="dxa"/>
            <w:shd w:val="clear" w:color="auto" w:fill="auto"/>
          </w:tcPr>
          <w:p w14:paraId="30670AAB" w14:textId="77777777" w:rsidR="00A1023C" w:rsidRPr="00D82A73" w:rsidRDefault="00A1023C" w:rsidP="00A1023C">
            <w:pPr>
              <w:rPr>
                <w:i/>
              </w:rPr>
            </w:pPr>
            <w:r w:rsidRPr="00D82A73">
              <w:rPr>
                <w:i/>
              </w:rPr>
              <w:t>Begäran</w:t>
            </w:r>
          </w:p>
        </w:tc>
        <w:tc>
          <w:tcPr>
            <w:tcW w:w="1260" w:type="dxa"/>
            <w:shd w:val="clear" w:color="auto" w:fill="auto"/>
          </w:tcPr>
          <w:p w14:paraId="7C1117C3" w14:textId="77777777" w:rsidR="00A1023C" w:rsidRPr="00D82A73" w:rsidRDefault="00A1023C" w:rsidP="00A1023C"/>
        </w:tc>
        <w:tc>
          <w:tcPr>
            <w:tcW w:w="4867" w:type="dxa"/>
            <w:shd w:val="clear" w:color="auto" w:fill="auto"/>
          </w:tcPr>
          <w:p w14:paraId="36C98548" w14:textId="77777777" w:rsidR="00A1023C" w:rsidRPr="00D82A73" w:rsidRDefault="00A1023C" w:rsidP="00A1023C"/>
        </w:tc>
        <w:tc>
          <w:tcPr>
            <w:tcW w:w="1134" w:type="dxa"/>
            <w:shd w:val="clear" w:color="auto" w:fill="auto"/>
          </w:tcPr>
          <w:p w14:paraId="6C0AF54B" w14:textId="77777777" w:rsidR="00A1023C" w:rsidRPr="00D82A73" w:rsidRDefault="00A1023C" w:rsidP="00A1023C"/>
        </w:tc>
      </w:tr>
      <w:tr w:rsidR="00A1023C" w:rsidRPr="00D82A73" w14:paraId="1955E473" w14:textId="77777777" w:rsidTr="00A1023C">
        <w:tc>
          <w:tcPr>
            <w:tcW w:w="2628" w:type="dxa"/>
            <w:shd w:val="clear" w:color="auto" w:fill="auto"/>
          </w:tcPr>
          <w:p w14:paraId="3FA9D3CD" w14:textId="77777777" w:rsidR="00A1023C" w:rsidRPr="00D82A73" w:rsidRDefault="00A1023C" w:rsidP="00A1023C">
            <w:pPr>
              <w:rPr>
                <w:b/>
              </w:rPr>
            </w:pPr>
          </w:p>
        </w:tc>
        <w:tc>
          <w:tcPr>
            <w:tcW w:w="1260" w:type="dxa"/>
            <w:shd w:val="clear" w:color="auto" w:fill="auto"/>
          </w:tcPr>
          <w:p w14:paraId="712F3D35" w14:textId="77777777" w:rsidR="00A1023C" w:rsidRPr="00D82A73" w:rsidRDefault="00A1023C" w:rsidP="00A1023C"/>
        </w:tc>
        <w:tc>
          <w:tcPr>
            <w:tcW w:w="4867" w:type="dxa"/>
            <w:shd w:val="clear" w:color="auto" w:fill="auto"/>
          </w:tcPr>
          <w:p w14:paraId="3C4BFD03" w14:textId="77777777" w:rsidR="00A1023C" w:rsidRPr="00D82A73" w:rsidRDefault="00A1023C" w:rsidP="00A1023C"/>
        </w:tc>
        <w:tc>
          <w:tcPr>
            <w:tcW w:w="1134" w:type="dxa"/>
            <w:shd w:val="clear" w:color="auto" w:fill="auto"/>
          </w:tcPr>
          <w:p w14:paraId="4A361F26" w14:textId="77777777" w:rsidR="00A1023C" w:rsidRPr="00D82A73" w:rsidRDefault="00A1023C" w:rsidP="00A1023C">
            <w:pPr>
              <w:rPr>
                <w:b/>
              </w:rPr>
            </w:pPr>
          </w:p>
        </w:tc>
      </w:tr>
      <w:tr w:rsidR="00A1023C" w:rsidRPr="00D82A73" w14:paraId="1D69B362" w14:textId="77777777" w:rsidTr="00A1023C">
        <w:tc>
          <w:tcPr>
            <w:tcW w:w="2628" w:type="dxa"/>
            <w:shd w:val="clear" w:color="auto" w:fill="auto"/>
          </w:tcPr>
          <w:p w14:paraId="0F29DBFC" w14:textId="77777777" w:rsidR="00A1023C" w:rsidRPr="00D82A73" w:rsidRDefault="00A1023C" w:rsidP="00A1023C">
            <w:pPr>
              <w:rPr>
                <w:b/>
              </w:rPr>
            </w:pPr>
            <w:r w:rsidRPr="00D82A73">
              <w:t>Healthcare_Facility_CareUnit</w:t>
            </w:r>
          </w:p>
        </w:tc>
        <w:tc>
          <w:tcPr>
            <w:tcW w:w="1260" w:type="dxa"/>
            <w:shd w:val="clear" w:color="auto" w:fill="auto"/>
          </w:tcPr>
          <w:p w14:paraId="53E8FB9B" w14:textId="77777777" w:rsidR="00A1023C" w:rsidRPr="00D82A73" w:rsidRDefault="00A1023C" w:rsidP="00A1023C"/>
        </w:tc>
        <w:tc>
          <w:tcPr>
            <w:tcW w:w="4867" w:type="dxa"/>
            <w:shd w:val="clear" w:color="auto" w:fill="auto"/>
          </w:tcPr>
          <w:p w14:paraId="2C0957D4" w14:textId="77777777" w:rsidR="00A1023C" w:rsidRPr="00D82A73" w:rsidRDefault="00A1023C" w:rsidP="00A1023C">
            <w:r w:rsidRPr="00D82A73">
              <w:t>Hsa-Id (Vårdenhet/enhets-id).</w:t>
            </w:r>
          </w:p>
          <w:p w14:paraId="7D7B36C7" w14:textId="77777777" w:rsidR="00A1023C" w:rsidRPr="00D82A73" w:rsidRDefault="00A1023C" w:rsidP="00A1023C">
            <w:r w:rsidRPr="00D82A73">
              <w:t>T.ex. se2321000016-1hz3</w:t>
            </w:r>
          </w:p>
        </w:tc>
        <w:tc>
          <w:tcPr>
            <w:tcW w:w="1134" w:type="dxa"/>
            <w:shd w:val="clear" w:color="auto" w:fill="auto"/>
          </w:tcPr>
          <w:p w14:paraId="7AF17D88"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50182494" w14:textId="77777777" w:rsidTr="00A1023C">
        <w:tc>
          <w:tcPr>
            <w:tcW w:w="2628" w:type="dxa"/>
            <w:shd w:val="clear" w:color="auto" w:fill="auto"/>
          </w:tcPr>
          <w:p w14:paraId="7B137C82" w14:textId="77777777" w:rsidR="00A1023C" w:rsidRPr="00D82A73" w:rsidRDefault="00A1023C" w:rsidP="00A1023C">
            <w:pPr>
              <w:rPr>
                <w:b/>
                <w:i/>
              </w:rPr>
            </w:pPr>
            <w:r w:rsidRPr="00D82A73">
              <w:t>SubjectOfCare</w:t>
            </w:r>
          </w:p>
        </w:tc>
        <w:tc>
          <w:tcPr>
            <w:tcW w:w="1260" w:type="dxa"/>
            <w:shd w:val="clear" w:color="auto" w:fill="auto"/>
          </w:tcPr>
          <w:p w14:paraId="359C7320" w14:textId="77777777" w:rsidR="00A1023C" w:rsidRPr="00D82A73" w:rsidRDefault="00A1023C" w:rsidP="00A1023C"/>
        </w:tc>
        <w:tc>
          <w:tcPr>
            <w:tcW w:w="4867" w:type="dxa"/>
            <w:shd w:val="clear" w:color="auto" w:fill="auto"/>
          </w:tcPr>
          <w:p w14:paraId="4DF95BAE" w14:textId="77777777" w:rsidR="00A1023C" w:rsidRPr="00D82A73" w:rsidRDefault="00A1023C" w:rsidP="00A1023C">
            <w:r w:rsidRPr="00D82A73">
              <w:t xml:space="preserve">Starkt autentiserad användares personnummer. </w:t>
            </w:r>
          </w:p>
          <w:p w14:paraId="723EFFDE" w14:textId="77777777" w:rsidR="00A1023C" w:rsidRPr="00D82A73" w:rsidRDefault="00A1023C" w:rsidP="00A1023C">
            <w:r w:rsidRPr="00D82A73">
              <w:t>T.ex. 191212121212 (yyyymmddnnnn). FormTemplate attributet ”anonymousForm” styr huruvida formulärmotorn hanterar detta fält som obligatoriskt eller frivilligt.</w:t>
            </w:r>
          </w:p>
        </w:tc>
        <w:tc>
          <w:tcPr>
            <w:tcW w:w="1134" w:type="dxa"/>
            <w:shd w:val="clear" w:color="auto" w:fill="auto"/>
          </w:tcPr>
          <w:p w14:paraId="75EAE9CC" w14:textId="77777777" w:rsidR="00A1023C" w:rsidRPr="00D82A73" w:rsidRDefault="00A1023C" w:rsidP="00A1023C">
            <w:pPr>
              <w:rPr>
                <w:b/>
              </w:rPr>
            </w:pPr>
            <w:r w:rsidRPr="00D82A73">
              <w:t>0</w:t>
            </w:r>
            <w:proofErr w:type="gramStart"/>
            <w:r w:rsidRPr="00D82A73">
              <w:t>..</w:t>
            </w:r>
            <w:proofErr w:type="gramEnd"/>
            <w:r w:rsidRPr="00D82A73">
              <w:t>1</w:t>
            </w:r>
          </w:p>
        </w:tc>
      </w:tr>
      <w:tr w:rsidR="00A1023C" w:rsidRPr="00D82A73" w14:paraId="07896AD4" w14:textId="77777777" w:rsidTr="00A1023C">
        <w:tc>
          <w:tcPr>
            <w:tcW w:w="2628" w:type="dxa"/>
            <w:shd w:val="clear" w:color="auto" w:fill="auto"/>
          </w:tcPr>
          <w:p w14:paraId="49402A24" w14:textId="77777777" w:rsidR="00A1023C" w:rsidRPr="00D82A73" w:rsidRDefault="00A1023C" w:rsidP="00A1023C">
            <w:pPr>
              <w:rPr>
                <w:highlight w:val="yellow"/>
              </w:rPr>
            </w:pPr>
            <w:r w:rsidRPr="00D82A73">
              <w:rPr>
                <w:rFonts w:eastAsia="Arial Unicode MS"/>
              </w:rPr>
              <w:t>TemplateId</w:t>
            </w:r>
          </w:p>
        </w:tc>
        <w:tc>
          <w:tcPr>
            <w:tcW w:w="1260" w:type="dxa"/>
            <w:shd w:val="clear" w:color="auto" w:fill="auto"/>
          </w:tcPr>
          <w:p w14:paraId="3D9D81E4" w14:textId="77777777" w:rsidR="00A1023C" w:rsidRPr="00D82A73" w:rsidRDefault="00A1023C" w:rsidP="00A1023C"/>
        </w:tc>
        <w:tc>
          <w:tcPr>
            <w:tcW w:w="4867" w:type="dxa"/>
            <w:shd w:val="clear" w:color="auto" w:fill="auto"/>
          </w:tcPr>
          <w:p w14:paraId="5E8CE75C" w14:textId="77777777" w:rsidR="00A1023C" w:rsidRPr="00D82A73" w:rsidRDefault="00A1023C" w:rsidP="00A1023C">
            <w:r w:rsidRPr="00D82A73">
              <w:t>Mallid.</w:t>
            </w:r>
          </w:p>
        </w:tc>
        <w:tc>
          <w:tcPr>
            <w:tcW w:w="1134" w:type="dxa"/>
            <w:shd w:val="clear" w:color="auto" w:fill="auto"/>
          </w:tcPr>
          <w:p w14:paraId="5E94A4F6" w14:textId="77777777" w:rsidR="00A1023C" w:rsidRPr="00D82A73" w:rsidRDefault="00A1023C" w:rsidP="00A1023C">
            <w:r w:rsidRPr="00D82A73">
              <w:t>1</w:t>
            </w:r>
            <w:proofErr w:type="gramStart"/>
            <w:r w:rsidRPr="00D82A73">
              <w:t>..</w:t>
            </w:r>
            <w:proofErr w:type="gramEnd"/>
            <w:r w:rsidRPr="00D82A73">
              <w:t>1</w:t>
            </w:r>
          </w:p>
        </w:tc>
      </w:tr>
      <w:tr w:rsidR="00A1023C" w:rsidRPr="00D82A73" w14:paraId="1649CB98" w14:textId="77777777" w:rsidTr="00A1023C">
        <w:tc>
          <w:tcPr>
            <w:tcW w:w="2628" w:type="dxa"/>
            <w:shd w:val="clear" w:color="auto" w:fill="auto"/>
          </w:tcPr>
          <w:p w14:paraId="3DD40B5A" w14:textId="77777777" w:rsidR="00A1023C" w:rsidRPr="00D82A73" w:rsidRDefault="00A1023C" w:rsidP="00A1023C">
            <w:r w:rsidRPr="00D82A73">
              <w:t>TemplateVersion</w:t>
            </w:r>
          </w:p>
        </w:tc>
        <w:tc>
          <w:tcPr>
            <w:tcW w:w="1260" w:type="dxa"/>
            <w:shd w:val="clear" w:color="auto" w:fill="auto"/>
          </w:tcPr>
          <w:p w14:paraId="0AC4485A" w14:textId="77777777" w:rsidR="00A1023C" w:rsidRPr="00D82A73" w:rsidRDefault="00A1023C" w:rsidP="00A1023C"/>
        </w:tc>
        <w:tc>
          <w:tcPr>
            <w:tcW w:w="4867" w:type="dxa"/>
            <w:shd w:val="clear" w:color="auto" w:fill="auto"/>
          </w:tcPr>
          <w:p w14:paraId="27185134" w14:textId="77777777" w:rsidR="00A1023C" w:rsidRPr="00D82A73" w:rsidRDefault="00A1023C" w:rsidP="00A1023C">
            <w:r w:rsidRPr="00D82A73">
              <w:t>Mallens version. Utelämnas denna parameter skall producerande system använda den senaste versionen.</w:t>
            </w:r>
          </w:p>
        </w:tc>
        <w:tc>
          <w:tcPr>
            <w:tcW w:w="1134" w:type="dxa"/>
            <w:shd w:val="clear" w:color="auto" w:fill="auto"/>
          </w:tcPr>
          <w:p w14:paraId="6AF00DAE" w14:textId="77777777" w:rsidR="00A1023C" w:rsidRPr="00D82A73" w:rsidRDefault="00A1023C" w:rsidP="00A1023C">
            <w:r w:rsidRPr="00D82A73">
              <w:t>0</w:t>
            </w:r>
            <w:proofErr w:type="gramStart"/>
            <w:r w:rsidRPr="00D82A73">
              <w:t>..</w:t>
            </w:r>
            <w:proofErr w:type="gramEnd"/>
            <w:r w:rsidRPr="00D82A73">
              <w:t>1</w:t>
            </w:r>
          </w:p>
        </w:tc>
      </w:tr>
      <w:tr w:rsidR="00A1023C" w:rsidRPr="00D82A73" w14:paraId="6F732B2A" w14:textId="77777777" w:rsidTr="00A1023C">
        <w:tc>
          <w:tcPr>
            <w:tcW w:w="2628" w:type="dxa"/>
            <w:shd w:val="clear" w:color="auto" w:fill="auto"/>
          </w:tcPr>
          <w:p w14:paraId="2814319B" w14:textId="77777777" w:rsidR="00A1023C" w:rsidRPr="00D82A73" w:rsidRDefault="00A1023C" w:rsidP="00A1023C">
            <w:r w:rsidRPr="00D82A73">
              <w:t>ClinicalProcessInterestId</w:t>
            </w:r>
          </w:p>
        </w:tc>
        <w:tc>
          <w:tcPr>
            <w:tcW w:w="1260" w:type="dxa"/>
            <w:shd w:val="clear" w:color="auto" w:fill="auto"/>
          </w:tcPr>
          <w:p w14:paraId="29BFC14E" w14:textId="77777777" w:rsidR="00A1023C" w:rsidRPr="00D82A73" w:rsidRDefault="00A1023C" w:rsidP="00A1023C"/>
        </w:tc>
        <w:tc>
          <w:tcPr>
            <w:tcW w:w="4867" w:type="dxa"/>
            <w:shd w:val="clear" w:color="auto" w:fill="auto"/>
          </w:tcPr>
          <w:p w14:paraId="3C679771" w14:textId="77777777" w:rsidR="00A1023C" w:rsidRPr="00D82A73" w:rsidRDefault="00A1023C" w:rsidP="00A1023C">
            <w:r w:rsidRPr="00D82A73">
              <w:t>Hälsoärende id. Parameter indikerar att formiuläret ingår i ett Hälsoärende.</w:t>
            </w:r>
          </w:p>
        </w:tc>
        <w:tc>
          <w:tcPr>
            <w:tcW w:w="1134" w:type="dxa"/>
            <w:shd w:val="clear" w:color="auto" w:fill="auto"/>
          </w:tcPr>
          <w:p w14:paraId="6D29962D" w14:textId="77777777" w:rsidR="00A1023C" w:rsidRPr="00D82A73" w:rsidRDefault="00A1023C" w:rsidP="00A1023C">
            <w:r w:rsidRPr="00D82A73">
              <w:t>0</w:t>
            </w:r>
            <w:proofErr w:type="gramStart"/>
            <w:r w:rsidRPr="00D82A73">
              <w:t>..</w:t>
            </w:r>
            <w:proofErr w:type="gramEnd"/>
            <w:r w:rsidRPr="00D82A73">
              <w:t>1</w:t>
            </w:r>
          </w:p>
        </w:tc>
      </w:tr>
      <w:tr w:rsidR="00A1023C" w:rsidRPr="00D82A73" w14:paraId="0D9914D2" w14:textId="77777777" w:rsidTr="00A1023C">
        <w:tc>
          <w:tcPr>
            <w:tcW w:w="2628" w:type="dxa"/>
            <w:shd w:val="clear" w:color="auto" w:fill="auto"/>
          </w:tcPr>
          <w:p w14:paraId="304BDCF9" w14:textId="77777777" w:rsidR="00A1023C" w:rsidRPr="00D82A73" w:rsidRDefault="00A1023C" w:rsidP="00A1023C">
            <w:pPr>
              <w:rPr>
                <w:i/>
              </w:rPr>
            </w:pPr>
          </w:p>
        </w:tc>
        <w:tc>
          <w:tcPr>
            <w:tcW w:w="1260" w:type="dxa"/>
            <w:shd w:val="clear" w:color="auto" w:fill="auto"/>
          </w:tcPr>
          <w:p w14:paraId="696919E4" w14:textId="77777777" w:rsidR="00A1023C" w:rsidRPr="00D82A73" w:rsidRDefault="00A1023C" w:rsidP="00A1023C"/>
        </w:tc>
        <w:tc>
          <w:tcPr>
            <w:tcW w:w="4867" w:type="dxa"/>
            <w:shd w:val="clear" w:color="auto" w:fill="auto"/>
          </w:tcPr>
          <w:p w14:paraId="00132D14" w14:textId="77777777" w:rsidR="00A1023C" w:rsidRPr="00D82A73" w:rsidRDefault="00A1023C" w:rsidP="00A1023C"/>
        </w:tc>
        <w:tc>
          <w:tcPr>
            <w:tcW w:w="1134" w:type="dxa"/>
            <w:shd w:val="clear" w:color="auto" w:fill="auto"/>
          </w:tcPr>
          <w:p w14:paraId="7AB5054B" w14:textId="77777777" w:rsidR="00A1023C" w:rsidRPr="00D82A73" w:rsidRDefault="00A1023C" w:rsidP="00A1023C"/>
        </w:tc>
      </w:tr>
      <w:tr w:rsidR="00A1023C" w:rsidRPr="00D82A73" w14:paraId="2D63CC6A" w14:textId="77777777" w:rsidTr="00A1023C">
        <w:tc>
          <w:tcPr>
            <w:tcW w:w="2628" w:type="dxa"/>
            <w:shd w:val="clear" w:color="auto" w:fill="auto"/>
          </w:tcPr>
          <w:p w14:paraId="44C0863E" w14:textId="77777777" w:rsidR="00A1023C" w:rsidRPr="00D82A73" w:rsidRDefault="00A1023C" w:rsidP="00A1023C">
            <w:pPr>
              <w:rPr>
                <w:i/>
              </w:rPr>
            </w:pPr>
            <w:r w:rsidRPr="00D82A73">
              <w:rPr>
                <w:i/>
              </w:rPr>
              <w:t>Svar</w:t>
            </w:r>
          </w:p>
        </w:tc>
        <w:tc>
          <w:tcPr>
            <w:tcW w:w="1260" w:type="dxa"/>
            <w:shd w:val="clear" w:color="auto" w:fill="auto"/>
          </w:tcPr>
          <w:p w14:paraId="28EADD14" w14:textId="77777777" w:rsidR="00A1023C" w:rsidRPr="00D82A73" w:rsidRDefault="00A1023C" w:rsidP="00A1023C"/>
        </w:tc>
        <w:tc>
          <w:tcPr>
            <w:tcW w:w="4867" w:type="dxa"/>
            <w:shd w:val="clear" w:color="auto" w:fill="auto"/>
          </w:tcPr>
          <w:p w14:paraId="553018F6" w14:textId="77777777" w:rsidR="00A1023C" w:rsidRPr="00D82A73" w:rsidRDefault="00A1023C" w:rsidP="00A1023C"/>
        </w:tc>
        <w:tc>
          <w:tcPr>
            <w:tcW w:w="1134" w:type="dxa"/>
            <w:shd w:val="clear" w:color="auto" w:fill="auto"/>
          </w:tcPr>
          <w:p w14:paraId="313A8742" w14:textId="77777777" w:rsidR="00A1023C" w:rsidRPr="00D82A73" w:rsidRDefault="00A1023C" w:rsidP="00A1023C"/>
        </w:tc>
      </w:tr>
      <w:tr w:rsidR="00A1023C" w:rsidRPr="00D82A73" w14:paraId="4C70E600" w14:textId="77777777" w:rsidTr="00A1023C">
        <w:tc>
          <w:tcPr>
            <w:tcW w:w="2628" w:type="dxa"/>
            <w:shd w:val="clear" w:color="auto" w:fill="auto"/>
          </w:tcPr>
          <w:p w14:paraId="68A5C563" w14:textId="77777777" w:rsidR="00A1023C" w:rsidRPr="00D82A73" w:rsidRDefault="00A1023C" w:rsidP="00A1023C">
            <w:pPr>
              <w:rPr>
                <w:b/>
              </w:rPr>
            </w:pPr>
            <w:r w:rsidRPr="00D82A73">
              <w:t>Form</w:t>
            </w:r>
          </w:p>
        </w:tc>
        <w:tc>
          <w:tcPr>
            <w:tcW w:w="1260" w:type="dxa"/>
            <w:shd w:val="clear" w:color="auto" w:fill="auto"/>
          </w:tcPr>
          <w:p w14:paraId="3A9260B9" w14:textId="77777777" w:rsidR="00A1023C" w:rsidRPr="00D82A73" w:rsidRDefault="00A1023C" w:rsidP="00A1023C">
            <w:pPr>
              <w:rPr>
                <w:i/>
              </w:rPr>
            </w:pPr>
            <w:r w:rsidRPr="00D82A73">
              <w:rPr>
                <w:i/>
              </w:rPr>
              <w:t>FormType</w:t>
            </w:r>
          </w:p>
        </w:tc>
        <w:tc>
          <w:tcPr>
            <w:tcW w:w="4867" w:type="dxa"/>
            <w:shd w:val="clear" w:color="auto" w:fill="auto"/>
          </w:tcPr>
          <w:p w14:paraId="1C95796B" w14:textId="77777777" w:rsidR="00A1023C" w:rsidRPr="00D82A73" w:rsidRDefault="00A1023C" w:rsidP="00A1023C">
            <w:r w:rsidRPr="00D82A73">
              <w:t>Objekt CreateFormResponseType</w:t>
            </w:r>
          </w:p>
        </w:tc>
        <w:tc>
          <w:tcPr>
            <w:tcW w:w="1134" w:type="dxa"/>
            <w:shd w:val="clear" w:color="auto" w:fill="auto"/>
          </w:tcPr>
          <w:p w14:paraId="2D5FBA0A" w14:textId="77777777" w:rsidR="00A1023C" w:rsidRPr="00D82A73" w:rsidRDefault="00A1023C" w:rsidP="00A1023C">
            <w:pPr>
              <w:rPr>
                <w:b/>
              </w:rPr>
            </w:pPr>
            <w:r w:rsidRPr="00D82A73">
              <w:t>1</w:t>
            </w:r>
            <w:proofErr w:type="gramStart"/>
            <w:r w:rsidRPr="00D82A73">
              <w:t>..</w:t>
            </w:r>
            <w:proofErr w:type="gramEnd"/>
            <w:r w:rsidRPr="00D82A73">
              <w:t>1</w:t>
            </w:r>
          </w:p>
        </w:tc>
      </w:tr>
    </w:tbl>
    <w:p w14:paraId="22347C12"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91" w:name="_Toc258862150"/>
      <w:bookmarkStart w:id="192" w:name="_Toc259358507"/>
      <w:r w:rsidRPr="00D82A73">
        <w:t>Regler</w:t>
      </w:r>
      <w:bookmarkEnd w:id="191"/>
      <w:bookmarkEnd w:id="192"/>
    </w:p>
    <w:p w14:paraId="528891DC" w14:textId="77777777" w:rsidR="00A1023C" w:rsidRPr="00D82A73" w:rsidRDefault="00A1023C" w:rsidP="00A1023C">
      <w:pPr>
        <w:pStyle w:val="Rubrik3"/>
        <w:keepLines w:val="0"/>
        <w:widowControl w:val="0"/>
        <w:numPr>
          <w:ilvl w:val="0"/>
          <w:numId w:val="45"/>
        </w:numPr>
        <w:spacing w:before="120" w:after="60" w:line="240" w:lineRule="atLeast"/>
      </w:pPr>
      <w:bookmarkStart w:id="193" w:name="_Toc258862151"/>
      <w:bookmarkStart w:id="194" w:name="_Toc259358508"/>
      <w:r w:rsidRPr="00D82A73">
        <w:t>Begäran</w:t>
      </w:r>
      <w:bookmarkEnd w:id="193"/>
      <w:bookmarkEnd w:id="194"/>
    </w:p>
    <w:p w14:paraId="5C507E29" w14:textId="77777777" w:rsidR="00A1023C" w:rsidRPr="00D82A73" w:rsidRDefault="00A1023C" w:rsidP="00A1023C">
      <w:r w:rsidRPr="00D82A73">
        <w:t>Tjänsteproducenten validerar begäran enligt regler som specificerats i per attribut ovan. Anropande system kan använda följande parametrar.</w:t>
      </w:r>
    </w:p>
    <w:p w14:paraId="1704D18D" w14:textId="77777777" w:rsidR="00A1023C" w:rsidRPr="00D82A73" w:rsidRDefault="00A1023C" w:rsidP="00A1023C"/>
    <w:p w14:paraId="2EE7BBDB" w14:textId="77777777" w:rsidR="00A1023C" w:rsidRPr="00D82A73" w:rsidRDefault="00A1023C" w:rsidP="00A1023C">
      <w:r w:rsidRPr="00D82A73">
        <w:t>Filtreringsprioritet</w:t>
      </w:r>
    </w:p>
    <w:p w14:paraId="0B1E8BCA" w14:textId="77777777" w:rsidR="00A1023C" w:rsidRPr="00D82A73" w:rsidRDefault="00A1023C" w:rsidP="00575314">
      <w:pPr>
        <w:numPr>
          <w:ilvl w:val="0"/>
          <w:numId w:val="49"/>
        </w:numPr>
        <w:spacing w:line="240" w:lineRule="auto"/>
      </w:pPr>
      <w:r w:rsidRPr="00D82A73">
        <w:t>Personnummer (subjectOfCare)</w:t>
      </w:r>
    </w:p>
    <w:p w14:paraId="2DE585F2" w14:textId="77777777" w:rsidR="00A1023C" w:rsidRPr="00D82A73" w:rsidRDefault="00A1023C" w:rsidP="00575314">
      <w:pPr>
        <w:numPr>
          <w:ilvl w:val="1"/>
          <w:numId w:val="49"/>
        </w:numPr>
        <w:spacing w:line="240" w:lineRule="auto"/>
      </w:pPr>
      <w:r w:rsidRPr="00D82A73">
        <w:t xml:space="preserve">Personnummer indikerar </w:t>
      </w:r>
      <w:r w:rsidRPr="00D82A73">
        <w:rPr>
          <w:b/>
        </w:rPr>
        <w:t>starkt autentiserad</w:t>
      </w:r>
      <w:r w:rsidRPr="00D82A73">
        <w:t xml:space="preserve"> invånare.</w:t>
      </w:r>
    </w:p>
    <w:p w14:paraId="59506C47" w14:textId="77777777" w:rsidR="00A1023C" w:rsidRPr="00D82A73" w:rsidRDefault="00A1023C" w:rsidP="00575314">
      <w:pPr>
        <w:numPr>
          <w:ilvl w:val="1"/>
          <w:numId w:val="49"/>
        </w:numPr>
        <w:spacing w:line="240" w:lineRule="auto"/>
      </w:pPr>
      <w:r w:rsidRPr="00D82A73">
        <w:t>Tomt fält indikerar anonym anänvdare.</w:t>
      </w:r>
    </w:p>
    <w:p w14:paraId="7D56D80D" w14:textId="77777777" w:rsidR="00A1023C" w:rsidRPr="00D82A73" w:rsidRDefault="00A1023C" w:rsidP="00575314">
      <w:pPr>
        <w:numPr>
          <w:ilvl w:val="0"/>
          <w:numId w:val="49"/>
        </w:numPr>
        <w:spacing w:line="240" w:lineRule="auto"/>
      </w:pPr>
      <w:r w:rsidRPr="00D82A73">
        <w:t>Hälsoärende (ClinicalProcessInterestId)</w:t>
      </w:r>
    </w:p>
    <w:p w14:paraId="07AB5905" w14:textId="77777777" w:rsidR="00A1023C" w:rsidRPr="00D82A73" w:rsidRDefault="00A1023C" w:rsidP="00575314">
      <w:pPr>
        <w:numPr>
          <w:ilvl w:val="1"/>
          <w:numId w:val="49"/>
        </w:numPr>
        <w:spacing w:line="240" w:lineRule="auto"/>
      </w:pPr>
      <w:r w:rsidRPr="00D82A73">
        <w:t>Indikerar att formuläret skall kopplas till ett hälsoärende.</w:t>
      </w:r>
    </w:p>
    <w:p w14:paraId="5382D6AD" w14:textId="77777777" w:rsidR="00A1023C" w:rsidRPr="00D82A73" w:rsidRDefault="00A1023C" w:rsidP="00A1023C"/>
    <w:p w14:paraId="5D729E16" w14:textId="77777777" w:rsidR="00A1023C" w:rsidRPr="00D82A73" w:rsidRDefault="00A1023C" w:rsidP="00A1023C">
      <w:pPr>
        <w:pStyle w:val="Rubrik3"/>
        <w:keepLines w:val="0"/>
        <w:widowControl w:val="0"/>
        <w:numPr>
          <w:ilvl w:val="0"/>
          <w:numId w:val="45"/>
        </w:numPr>
        <w:spacing w:before="120" w:after="60" w:line="240" w:lineRule="atLeast"/>
      </w:pPr>
      <w:bookmarkStart w:id="195" w:name="_Toc258862152"/>
      <w:bookmarkStart w:id="196" w:name="_Toc259358509"/>
      <w:r w:rsidRPr="00D82A73">
        <w:t>Svar</w:t>
      </w:r>
      <w:bookmarkEnd w:id="195"/>
      <w:bookmarkEnd w:id="196"/>
    </w:p>
    <w:p w14:paraId="112799C5" w14:textId="77777777" w:rsidR="00A1023C" w:rsidRPr="00D82A73" w:rsidRDefault="00A1023C" w:rsidP="00A1023C">
      <w:r w:rsidRPr="00D82A73">
        <w:t xml:space="preserve">Sökresultatet framställs genom att svaret begränsas av de värden som angivits i begäran. Formulärets (Form, FormTemplate) sida med frågor (Page) skall av konsumerande system(e-tjänst) presenteras för invånaren utan uppdelning. </w:t>
      </w:r>
    </w:p>
    <w:p w14:paraId="3742E3FF" w14:textId="77777777" w:rsidR="00A1023C" w:rsidRPr="00D82A73" w:rsidRDefault="00A1023C" w:rsidP="00A1023C"/>
    <w:p w14:paraId="1C3187C7" w14:textId="77777777" w:rsidR="00A1023C" w:rsidRPr="00D82A73" w:rsidRDefault="00A1023C" w:rsidP="00A1023C">
      <w:r w:rsidRPr="00D82A73">
        <w:t xml:space="preserve">Vid komplexa formulär med många frågor bör frågor delas upp i flera sidor (Page).  </w:t>
      </w:r>
    </w:p>
    <w:p w14:paraId="3332A47A" w14:textId="77777777" w:rsidR="00A1023C" w:rsidRPr="00D82A73" w:rsidRDefault="00A1023C" w:rsidP="00A1023C"/>
    <w:p w14:paraId="38DCA53A" w14:textId="77777777" w:rsidR="00A1023C" w:rsidRPr="00D82A73" w:rsidRDefault="00A1023C" w:rsidP="00A1023C"/>
    <w:p w14:paraId="03BB71CC"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197" w:name="_Toc258862153"/>
      <w:bookmarkStart w:id="198" w:name="_Toc259358510"/>
      <w:r w:rsidRPr="00D82A73">
        <w:lastRenderedPageBreak/>
        <w:t>Tjänsteinteraktion</w:t>
      </w:r>
      <w:bookmarkEnd w:id="197"/>
      <w:bookmarkEnd w:id="198"/>
    </w:p>
    <w:p w14:paraId="49095CC6" w14:textId="77777777" w:rsidR="00A1023C" w:rsidRPr="00D82A73" w:rsidRDefault="00A1023C" w:rsidP="00A1023C">
      <w:pPr>
        <w:numPr>
          <w:ilvl w:val="0"/>
          <w:numId w:val="44"/>
        </w:numPr>
        <w:spacing w:line="240" w:lineRule="auto"/>
      </w:pPr>
      <w:r w:rsidRPr="00D82A73">
        <w:t>CreateFormInteraction</w:t>
      </w:r>
    </w:p>
    <w:p w14:paraId="07390494" w14:textId="77777777" w:rsidR="00A1023C" w:rsidRPr="00D82A73" w:rsidRDefault="00A1023C" w:rsidP="00A1023C"/>
    <w:p w14:paraId="317163C7" w14:textId="77777777" w:rsidR="00A1023C" w:rsidRPr="00D82A73" w:rsidRDefault="00A1023C" w:rsidP="00A1023C"/>
    <w:p w14:paraId="660DA41B"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199" w:name="_Toc258862154"/>
      <w:bookmarkStart w:id="200" w:name="_Toc259358511"/>
      <w:r w:rsidRPr="00D82A73">
        <w:lastRenderedPageBreak/>
        <w:t>Tjänstekontrakt GetForms</w:t>
      </w:r>
      <w:bookmarkEnd w:id="199"/>
      <w:bookmarkEnd w:id="200"/>
      <w:r w:rsidRPr="00D82A73">
        <w:t xml:space="preserve"> </w:t>
      </w:r>
    </w:p>
    <w:p w14:paraId="345D7F58" w14:textId="77777777" w:rsidR="00A1023C" w:rsidRPr="00D82A73" w:rsidRDefault="00A1023C" w:rsidP="00A1023C">
      <w:r w:rsidRPr="00D82A73">
        <w:t xml:space="preserve">Tjänsten används för att lista alla pågående/avslutade formulär.   </w:t>
      </w:r>
    </w:p>
    <w:p w14:paraId="01EB1D27" w14:textId="77777777" w:rsidR="00A1023C" w:rsidRPr="00D82A73" w:rsidRDefault="00A1023C" w:rsidP="00A1023C"/>
    <w:p w14:paraId="33CA0DE7" w14:textId="77777777" w:rsidR="00A1023C" w:rsidRPr="00D82A73" w:rsidRDefault="00A1023C" w:rsidP="00A1023C">
      <w:r w:rsidRPr="00D82A73">
        <w:t>Tjänsten returnerar formulär baserat på olika parametrar.</w:t>
      </w:r>
    </w:p>
    <w:p w14:paraId="69841B41" w14:textId="77777777" w:rsidR="00A1023C" w:rsidRPr="00D82A73" w:rsidRDefault="00A1023C" w:rsidP="00A1023C">
      <w:pPr>
        <w:numPr>
          <w:ilvl w:val="0"/>
          <w:numId w:val="47"/>
        </w:numPr>
        <w:spacing w:line="240" w:lineRule="auto"/>
      </w:pPr>
      <w:r w:rsidRPr="00D82A73">
        <w:t>Vårdenhets hsa-id</w:t>
      </w:r>
    </w:p>
    <w:p w14:paraId="0C167045" w14:textId="77777777" w:rsidR="00A1023C" w:rsidRPr="00D82A73" w:rsidRDefault="00A1023C" w:rsidP="00A1023C">
      <w:pPr>
        <w:numPr>
          <w:ilvl w:val="0"/>
          <w:numId w:val="47"/>
        </w:numPr>
        <w:spacing w:line="240" w:lineRule="auto"/>
      </w:pPr>
      <w:r w:rsidRPr="00D82A73">
        <w:t>Personnummer</w:t>
      </w:r>
    </w:p>
    <w:p w14:paraId="53DDD0DF" w14:textId="77777777" w:rsidR="00A1023C" w:rsidRPr="00D82A73" w:rsidRDefault="00A1023C" w:rsidP="00A1023C">
      <w:pPr>
        <w:numPr>
          <w:ilvl w:val="1"/>
          <w:numId w:val="47"/>
        </w:numPr>
        <w:spacing w:line="240" w:lineRule="auto"/>
      </w:pPr>
      <w:r w:rsidRPr="00D82A73">
        <w:t>Indikerar att producerande system skall hämta formulär för den specifika användaren.</w:t>
      </w:r>
    </w:p>
    <w:p w14:paraId="7FA2D1A0" w14:textId="77777777" w:rsidR="00A1023C" w:rsidRPr="00D82A73" w:rsidRDefault="00A1023C" w:rsidP="00A1023C">
      <w:pPr>
        <w:numPr>
          <w:ilvl w:val="0"/>
          <w:numId w:val="47"/>
        </w:numPr>
        <w:spacing w:line="240" w:lineRule="auto"/>
      </w:pPr>
      <w:r w:rsidRPr="00D82A73">
        <w:t>Formulärtyp</w:t>
      </w:r>
    </w:p>
    <w:p w14:paraId="2450E66E" w14:textId="77777777" w:rsidR="00A1023C" w:rsidRPr="00D82A73" w:rsidRDefault="00A1023C" w:rsidP="00A1023C">
      <w:pPr>
        <w:numPr>
          <w:ilvl w:val="1"/>
          <w:numId w:val="47"/>
        </w:numPr>
        <w:spacing w:line="240" w:lineRule="auto"/>
      </w:pPr>
      <w:r w:rsidRPr="00D82A73">
        <w:t>Indikerar att producerandesystem skall filtrerar sitt svar baserat på formulärtypen (om denna finns tillgänglig).</w:t>
      </w:r>
    </w:p>
    <w:p w14:paraId="4EA4D4D0" w14:textId="77777777" w:rsidR="00A1023C" w:rsidRPr="00D82A73" w:rsidRDefault="00A1023C" w:rsidP="00A1023C">
      <w:pPr>
        <w:numPr>
          <w:ilvl w:val="0"/>
          <w:numId w:val="47"/>
        </w:numPr>
        <w:spacing w:line="240" w:lineRule="auto"/>
      </w:pPr>
      <w:r w:rsidRPr="00D82A73">
        <w:t>Hälsoärende.</w:t>
      </w:r>
    </w:p>
    <w:p w14:paraId="24851B03" w14:textId="77777777" w:rsidR="00A1023C" w:rsidRPr="00D82A73" w:rsidRDefault="00A1023C" w:rsidP="00A1023C">
      <w:pPr>
        <w:numPr>
          <w:ilvl w:val="1"/>
          <w:numId w:val="47"/>
        </w:numPr>
        <w:spacing w:line="240" w:lineRule="auto"/>
      </w:pPr>
      <w:r w:rsidRPr="00D82A73">
        <w:t>Indikerar att producerande system skall filtrera formulär kopplade till ett specifikt hälsoärende.</w:t>
      </w:r>
    </w:p>
    <w:p w14:paraId="216A07B3" w14:textId="77777777" w:rsidR="00A1023C" w:rsidRPr="00D82A73" w:rsidRDefault="00A1023C" w:rsidP="00A1023C"/>
    <w:p w14:paraId="7BB62E0C" w14:textId="77777777" w:rsidR="00A1023C" w:rsidRPr="00D82A73" w:rsidRDefault="00A1023C" w:rsidP="00A1023C"/>
    <w:p w14:paraId="17118244" w14:textId="77777777" w:rsidR="00A1023C" w:rsidRPr="00D82A73" w:rsidRDefault="00A1023C" w:rsidP="00A1023C">
      <w:r w:rsidRPr="00D82A73">
        <w:t>Tjänsten anropas när användaren vill:</w:t>
      </w:r>
    </w:p>
    <w:p w14:paraId="15BF2094" w14:textId="77777777" w:rsidR="00A1023C" w:rsidRPr="00D82A73" w:rsidRDefault="00A1023C" w:rsidP="00A1023C">
      <w:pPr>
        <w:numPr>
          <w:ilvl w:val="0"/>
          <w:numId w:val="46"/>
        </w:numPr>
        <w:spacing w:line="240" w:lineRule="auto"/>
      </w:pPr>
      <w:r w:rsidRPr="00D82A73">
        <w:t xml:space="preserve">Lista användarens alla formulär. </w:t>
      </w:r>
    </w:p>
    <w:p w14:paraId="6051983E" w14:textId="77777777" w:rsidR="00A1023C" w:rsidRPr="00D82A73" w:rsidRDefault="00A1023C" w:rsidP="00A1023C">
      <w:pPr>
        <w:numPr>
          <w:ilvl w:val="0"/>
          <w:numId w:val="46"/>
        </w:numPr>
        <w:spacing w:line="240" w:lineRule="auto"/>
      </w:pPr>
      <w:r w:rsidRPr="00D82A73">
        <w:t>Formulär kan ha följande status:</w:t>
      </w:r>
    </w:p>
    <w:p w14:paraId="354A717E" w14:textId="77777777" w:rsidR="00A1023C" w:rsidRPr="00D82A73" w:rsidRDefault="00A1023C" w:rsidP="00A1023C">
      <w:pPr>
        <w:numPr>
          <w:ilvl w:val="1"/>
          <w:numId w:val="46"/>
        </w:numPr>
        <w:spacing w:line="240" w:lineRule="auto"/>
      </w:pPr>
      <w:r w:rsidRPr="00D82A73">
        <w:t>ONGOING = Formulär skapat/formulärbegäran skapad. Pågående, frågor har temporärsparats</w:t>
      </w:r>
    </w:p>
    <w:p w14:paraId="03F0C8FE" w14:textId="77777777" w:rsidR="00A1023C" w:rsidRPr="00D82A73" w:rsidRDefault="00A1023C" w:rsidP="00A1023C">
      <w:pPr>
        <w:numPr>
          <w:ilvl w:val="1"/>
          <w:numId w:val="46"/>
        </w:numPr>
        <w:spacing w:line="240" w:lineRule="auto"/>
      </w:pPr>
      <w:r w:rsidRPr="00D82A73">
        <w:t>PENDING_COMPLETION = Pågående, frågor har temporärsparats. Alla frågor är besvarade.</w:t>
      </w:r>
    </w:p>
    <w:p w14:paraId="475B600F" w14:textId="77777777" w:rsidR="00A1023C" w:rsidRPr="00D82A73" w:rsidRDefault="00A1023C" w:rsidP="00A1023C">
      <w:pPr>
        <w:numPr>
          <w:ilvl w:val="1"/>
          <w:numId w:val="46"/>
        </w:numPr>
        <w:spacing w:line="240" w:lineRule="auto"/>
      </w:pPr>
      <w:r w:rsidRPr="00D82A73">
        <w:t>COMPLETED = Avslutad</w:t>
      </w:r>
    </w:p>
    <w:p w14:paraId="17810A99" w14:textId="77777777" w:rsidR="00A1023C" w:rsidRPr="00D82A73" w:rsidRDefault="00A1023C" w:rsidP="00A1023C"/>
    <w:p w14:paraId="4C805FA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01" w:name="_Toc258862155"/>
      <w:bookmarkStart w:id="202" w:name="_Toc259358512"/>
      <w:r w:rsidRPr="00D82A73">
        <w:t>Frivillighet</w:t>
      </w:r>
      <w:bookmarkEnd w:id="201"/>
      <w:bookmarkEnd w:id="202"/>
    </w:p>
    <w:p w14:paraId="73E376B7" w14:textId="77777777" w:rsidR="00A1023C" w:rsidRPr="00D82A73" w:rsidRDefault="00A1023C" w:rsidP="007969CB">
      <w:r w:rsidRPr="00D82A73">
        <w:t xml:space="preserve">Obligatoriskt </w:t>
      </w:r>
    </w:p>
    <w:p w14:paraId="784E48E2"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03" w:name="_Toc258862156"/>
      <w:bookmarkStart w:id="204" w:name="_Toc259358513"/>
      <w:r w:rsidRPr="00D82A73">
        <w:t>Version</w:t>
      </w:r>
      <w:bookmarkEnd w:id="203"/>
      <w:bookmarkEnd w:id="204"/>
    </w:p>
    <w:p w14:paraId="6E4EF06C" w14:textId="76BC2D15" w:rsidR="00A1023C" w:rsidRPr="00D82A73" w:rsidRDefault="007969CB" w:rsidP="007969CB">
      <w:r>
        <w:t>2.0</w:t>
      </w:r>
    </w:p>
    <w:p w14:paraId="656A55D8"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05" w:name="_Toc258862157"/>
      <w:bookmarkStart w:id="206" w:name="_Toc259358514"/>
      <w:r w:rsidRPr="00D82A73">
        <w:t>Tjänstens signatur</w:t>
      </w:r>
      <w:bookmarkEnd w:id="205"/>
      <w:bookmarkEnd w:id="206"/>
    </w:p>
    <w:p w14:paraId="3B6C2DFD" w14:textId="77777777" w:rsidR="00A1023C" w:rsidRPr="00D82A73" w:rsidRDefault="00A1023C" w:rsidP="00A1023C">
      <w:r w:rsidRPr="00D82A73">
        <w:t xml:space="preserve">Request </w:t>
      </w:r>
    </w:p>
    <w:p w14:paraId="402D19AD" w14:textId="2BEED711" w:rsidR="00A1023C" w:rsidRPr="00D82A73" w:rsidRDefault="00D60E21" w:rsidP="00A1023C">
      <w:pPr>
        <w:numPr>
          <w:ilvl w:val="0"/>
          <w:numId w:val="36"/>
        </w:numPr>
        <w:spacing w:line="240" w:lineRule="auto"/>
      </w:pPr>
      <w:r>
        <w:t>Healthcare_Facility_CareUnit [0</w:t>
      </w:r>
      <w:proofErr w:type="gramStart"/>
      <w:r w:rsidR="00A1023C" w:rsidRPr="00D82A73">
        <w:t>..</w:t>
      </w:r>
      <w:proofErr w:type="gramEnd"/>
      <w:r w:rsidR="00A1023C" w:rsidRPr="00D82A73">
        <w:t>1]</w:t>
      </w:r>
    </w:p>
    <w:p w14:paraId="1D3EE8BA" w14:textId="77777777" w:rsidR="00A1023C" w:rsidRPr="00D82A73" w:rsidRDefault="00A1023C" w:rsidP="00A1023C">
      <w:pPr>
        <w:numPr>
          <w:ilvl w:val="0"/>
          <w:numId w:val="36"/>
        </w:numPr>
        <w:spacing w:line="240" w:lineRule="auto"/>
      </w:pPr>
      <w:r w:rsidRPr="00D82A73">
        <w:t>SubjectOfCare [0</w:t>
      </w:r>
      <w:proofErr w:type="gramStart"/>
      <w:r w:rsidRPr="00D82A73">
        <w:t>..</w:t>
      </w:r>
      <w:proofErr w:type="gramEnd"/>
      <w:r w:rsidRPr="00D82A73">
        <w:t>1]</w:t>
      </w:r>
    </w:p>
    <w:p w14:paraId="1172EA1C" w14:textId="77777777" w:rsidR="00A1023C" w:rsidRPr="00D82A73" w:rsidRDefault="00A1023C" w:rsidP="00A1023C">
      <w:pPr>
        <w:numPr>
          <w:ilvl w:val="0"/>
          <w:numId w:val="36"/>
        </w:numPr>
        <w:spacing w:line="240" w:lineRule="auto"/>
      </w:pPr>
      <w:r w:rsidRPr="00D82A73">
        <w:t>TemplateId [0</w:t>
      </w:r>
      <w:proofErr w:type="gramStart"/>
      <w:r w:rsidRPr="00D82A73">
        <w:t>..</w:t>
      </w:r>
      <w:proofErr w:type="gramEnd"/>
      <w:r w:rsidRPr="00D82A73">
        <w:t>*]</w:t>
      </w:r>
    </w:p>
    <w:p w14:paraId="008BF30A" w14:textId="77777777" w:rsidR="00A1023C" w:rsidRPr="00D82A73" w:rsidRDefault="00A1023C" w:rsidP="00A1023C">
      <w:pPr>
        <w:numPr>
          <w:ilvl w:val="0"/>
          <w:numId w:val="36"/>
        </w:numPr>
        <w:spacing w:line="240" w:lineRule="auto"/>
      </w:pPr>
      <w:r w:rsidRPr="00D82A73">
        <w:t>ClinicalProcessInterestId [0</w:t>
      </w:r>
      <w:proofErr w:type="gramStart"/>
      <w:r w:rsidRPr="00D82A73">
        <w:t>..</w:t>
      </w:r>
      <w:proofErr w:type="gramEnd"/>
      <w:r w:rsidRPr="00D82A73">
        <w:t>*]</w:t>
      </w:r>
    </w:p>
    <w:p w14:paraId="13F78952" w14:textId="77777777" w:rsidR="00A1023C" w:rsidRPr="00D82A73" w:rsidRDefault="00A1023C" w:rsidP="00A1023C">
      <w:r w:rsidRPr="00D82A73">
        <w:t xml:space="preserve">Response </w:t>
      </w:r>
    </w:p>
    <w:p w14:paraId="1A5BDB98" w14:textId="77777777" w:rsidR="00A1023C" w:rsidRPr="00D82A73" w:rsidRDefault="00A1023C" w:rsidP="00A1023C">
      <w:pPr>
        <w:numPr>
          <w:ilvl w:val="0"/>
          <w:numId w:val="37"/>
        </w:numPr>
        <w:spacing w:line="240" w:lineRule="auto"/>
      </w:pPr>
      <w:r w:rsidRPr="00D82A73">
        <w:t>Forms [0</w:t>
      </w:r>
      <w:proofErr w:type="gramStart"/>
      <w:r w:rsidRPr="00D82A73">
        <w:t>..</w:t>
      </w:r>
      <w:proofErr w:type="gramEnd"/>
      <w:r w:rsidRPr="00D82A73">
        <w:t>*]</w:t>
      </w:r>
    </w:p>
    <w:p w14:paraId="51041C2A" w14:textId="77777777" w:rsidR="00A1023C" w:rsidRPr="00D82A73" w:rsidRDefault="00A1023C" w:rsidP="00A1023C">
      <w:pPr>
        <w:pStyle w:val="Rubrik3"/>
        <w:numPr>
          <w:ilvl w:val="0"/>
          <w:numId w:val="0"/>
        </w:numPr>
        <w:ind w:left="720"/>
      </w:pPr>
    </w:p>
    <w:p w14:paraId="25B95376" w14:textId="77777777" w:rsidR="00A1023C" w:rsidRPr="00D82A73" w:rsidRDefault="00A1023C" w:rsidP="00A1023C">
      <w:pPr>
        <w:pStyle w:val="Rubrik3"/>
        <w:numPr>
          <w:ilvl w:val="0"/>
          <w:numId w:val="0"/>
        </w:numPr>
        <w:ind w:left="720" w:hanging="360"/>
      </w:pPr>
      <w:r w:rsidRPr="00D82A73">
        <w:t xml:space="preserve"> </w:t>
      </w:r>
      <w:r w:rsidRPr="00D82A73">
        <w:br w:type="page"/>
      </w:r>
    </w:p>
    <w:p w14:paraId="51C389B8"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07" w:name="_Toc258862158"/>
      <w:bookmarkStart w:id="208" w:name="_Toc259358515"/>
      <w:r w:rsidRPr="00D82A73">
        <w:lastRenderedPageBreak/>
        <w:t>Begäran (Request) och Svar (Response)</w:t>
      </w:r>
      <w:bookmarkEnd w:id="207"/>
      <w:bookmarkEnd w:id="208"/>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440E0A01" w14:textId="77777777" w:rsidTr="00A1023C">
        <w:tc>
          <w:tcPr>
            <w:tcW w:w="2628" w:type="dxa"/>
            <w:shd w:val="clear" w:color="auto" w:fill="auto"/>
          </w:tcPr>
          <w:p w14:paraId="558725FE" w14:textId="77777777" w:rsidR="00A1023C" w:rsidRPr="00D82A73" w:rsidRDefault="00A1023C" w:rsidP="00A1023C">
            <w:pPr>
              <w:rPr>
                <w:b/>
              </w:rPr>
            </w:pPr>
            <w:r w:rsidRPr="00D82A73">
              <w:rPr>
                <w:b/>
              </w:rPr>
              <w:br w:type="page"/>
              <w:t>Attribut</w:t>
            </w:r>
          </w:p>
        </w:tc>
        <w:tc>
          <w:tcPr>
            <w:tcW w:w="1260" w:type="dxa"/>
            <w:shd w:val="clear" w:color="auto" w:fill="auto"/>
          </w:tcPr>
          <w:p w14:paraId="3CC96C6C" w14:textId="77777777" w:rsidR="00A1023C" w:rsidRPr="00D82A73" w:rsidRDefault="00A1023C" w:rsidP="00A1023C">
            <w:pPr>
              <w:rPr>
                <w:b/>
              </w:rPr>
            </w:pPr>
            <w:r w:rsidRPr="00D82A73">
              <w:rPr>
                <w:b/>
              </w:rPr>
              <w:t>Typ</w:t>
            </w:r>
          </w:p>
        </w:tc>
        <w:tc>
          <w:tcPr>
            <w:tcW w:w="4867" w:type="dxa"/>
            <w:shd w:val="clear" w:color="auto" w:fill="auto"/>
          </w:tcPr>
          <w:p w14:paraId="16513B56" w14:textId="77777777" w:rsidR="00A1023C" w:rsidRPr="00D82A73" w:rsidRDefault="00A1023C" w:rsidP="00A1023C">
            <w:pPr>
              <w:rPr>
                <w:b/>
              </w:rPr>
            </w:pPr>
            <w:r w:rsidRPr="00D82A73">
              <w:rPr>
                <w:b/>
              </w:rPr>
              <w:t>Kommentar</w:t>
            </w:r>
          </w:p>
        </w:tc>
        <w:tc>
          <w:tcPr>
            <w:tcW w:w="1134" w:type="dxa"/>
            <w:shd w:val="clear" w:color="auto" w:fill="auto"/>
          </w:tcPr>
          <w:p w14:paraId="455E0C63" w14:textId="77777777" w:rsidR="00A1023C" w:rsidRPr="00D82A73" w:rsidRDefault="00A1023C" w:rsidP="00A1023C">
            <w:pPr>
              <w:rPr>
                <w:b/>
              </w:rPr>
            </w:pPr>
            <w:r w:rsidRPr="00D82A73">
              <w:rPr>
                <w:b/>
              </w:rPr>
              <w:t>Kardi-nalitet</w:t>
            </w:r>
          </w:p>
        </w:tc>
      </w:tr>
      <w:tr w:rsidR="00A1023C" w:rsidRPr="00D82A73" w14:paraId="3975E4F6" w14:textId="77777777" w:rsidTr="00A1023C">
        <w:tc>
          <w:tcPr>
            <w:tcW w:w="2628" w:type="dxa"/>
            <w:shd w:val="clear" w:color="auto" w:fill="auto"/>
          </w:tcPr>
          <w:p w14:paraId="69A2B29C" w14:textId="77777777" w:rsidR="00A1023C" w:rsidRPr="00D82A73" w:rsidRDefault="00A1023C" w:rsidP="00A1023C">
            <w:pPr>
              <w:rPr>
                <w:i/>
              </w:rPr>
            </w:pPr>
            <w:r w:rsidRPr="00D82A73">
              <w:rPr>
                <w:i/>
              </w:rPr>
              <w:t>Begäran</w:t>
            </w:r>
          </w:p>
        </w:tc>
        <w:tc>
          <w:tcPr>
            <w:tcW w:w="1260" w:type="dxa"/>
            <w:shd w:val="clear" w:color="auto" w:fill="auto"/>
          </w:tcPr>
          <w:p w14:paraId="21AAFA3E" w14:textId="77777777" w:rsidR="00A1023C" w:rsidRPr="00D82A73" w:rsidRDefault="00A1023C" w:rsidP="00A1023C"/>
        </w:tc>
        <w:tc>
          <w:tcPr>
            <w:tcW w:w="4867" w:type="dxa"/>
            <w:shd w:val="clear" w:color="auto" w:fill="auto"/>
          </w:tcPr>
          <w:p w14:paraId="374EE1C2" w14:textId="77777777" w:rsidR="00A1023C" w:rsidRPr="00D82A73" w:rsidRDefault="00A1023C" w:rsidP="00A1023C"/>
        </w:tc>
        <w:tc>
          <w:tcPr>
            <w:tcW w:w="1134" w:type="dxa"/>
            <w:shd w:val="clear" w:color="auto" w:fill="auto"/>
          </w:tcPr>
          <w:p w14:paraId="6837A305" w14:textId="77777777" w:rsidR="00A1023C" w:rsidRPr="00D82A73" w:rsidRDefault="00A1023C" w:rsidP="00A1023C"/>
        </w:tc>
      </w:tr>
      <w:tr w:rsidR="00A1023C" w:rsidRPr="00D82A73" w14:paraId="141C5283" w14:textId="77777777" w:rsidTr="00A1023C">
        <w:tc>
          <w:tcPr>
            <w:tcW w:w="2628" w:type="dxa"/>
            <w:shd w:val="clear" w:color="auto" w:fill="auto"/>
          </w:tcPr>
          <w:p w14:paraId="7ADD8BA7" w14:textId="77777777" w:rsidR="00A1023C" w:rsidRPr="00D82A73" w:rsidRDefault="00A1023C" w:rsidP="00A1023C">
            <w:pPr>
              <w:rPr>
                <w:b/>
              </w:rPr>
            </w:pPr>
            <w:r w:rsidRPr="00D82A73">
              <w:t>Healthcare_Facility_CareUnit</w:t>
            </w:r>
          </w:p>
        </w:tc>
        <w:tc>
          <w:tcPr>
            <w:tcW w:w="1260" w:type="dxa"/>
            <w:shd w:val="clear" w:color="auto" w:fill="auto"/>
          </w:tcPr>
          <w:p w14:paraId="20438127" w14:textId="77777777" w:rsidR="00A1023C" w:rsidRPr="00D82A73" w:rsidRDefault="00A1023C" w:rsidP="00A1023C"/>
        </w:tc>
        <w:tc>
          <w:tcPr>
            <w:tcW w:w="4867" w:type="dxa"/>
            <w:shd w:val="clear" w:color="auto" w:fill="auto"/>
          </w:tcPr>
          <w:p w14:paraId="58BE75D4" w14:textId="77777777" w:rsidR="00A1023C" w:rsidRPr="00D82A73" w:rsidRDefault="00A1023C" w:rsidP="00A1023C">
            <w:r w:rsidRPr="00D82A73">
              <w:t>Hsa-Id (Vårdenhet/enhets-id).</w:t>
            </w:r>
          </w:p>
          <w:p w14:paraId="1DBB3CDB" w14:textId="77777777" w:rsidR="00A1023C" w:rsidRPr="00D82A73" w:rsidRDefault="00A1023C" w:rsidP="00A1023C">
            <w:r w:rsidRPr="00D82A73">
              <w:t>T.ex. se2321000016-1hz3</w:t>
            </w:r>
          </w:p>
        </w:tc>
        <w:tc>
          <w:tcPr>
            <w:tcW w:w="1134" w:type="dxa"/>
            <w:shd w:val="clear" w:color="auto" w:fill="auto"/>
          </w:tcPr>
          <w:p w14:paraId="331A542F" w14:textId="725C4708" w:rsidR="00A1023C" w:rsidRPr="00D82A73" w:rsidRDefault="00D60E21" w:rsidP="00A1023C">
            <w:pPr>
              <w:rPr>
                <w:b/>
              </w:rPr>
            </w:pPr>
            <w:r>
              <w:t>0</w:t>
            </w:r>
            <w:proofErr w:type="gramStart"/>
            <w:r w:rsidR="00A1023C" w:rsidRPr="00D82A73">
              <w:t>..</w:t>
            </w:r>
            <w:proofErr w:type="gramEnd"/>
            <w:r w:rsidR="00A1023C" w:rsidRPr="00D82A73">
              <w:t>1</w:t>
            </w:r>
          </w:p>
        </w:tc>
      </w:tr>
      <w:tr w:rsidR="00A1023C" w:rsidRPr="00D82A73" w14:paraId="08560699" w14:textId="77777777" w:rsidTr="00A1023C">
        <w:tc>
          <w:tcPr>
            <w:tcW w:w="2628" w:type="dxa"/>
            <w:shd w:val="clear" w:color="auto" w:fill="auto"/>
          </w:tcPr>
          <w:p w14:paraId="1D96315A" w14:textId="77777777" w:rsidR="00A1023C" w:rsidRPr="00D82A73" w:rsidRDefault="00A1023C" w:rsidP="00A1023C">
            <w:pPr>
              <w:rPr>
                <w:b/>
                <w:i/>
              </w:rPr>
            </w:pPr>
            <w:r w:rsidRPr="00D82A73">
              <w:t>SubjectOfCare</w:t>
            </w:r>
          </w:p>
        </w:tc>
        <w:tc>
          <w:tcPr>
            <w:tcW w:w="1260" w:type="dxa"/>
            <w:shd w:val="clear" w:color="auto" w:fill="auto"/>
          </w:tcPr>
          <w:p w14:paraId="25F0014B" w14:textId="77777777" w:rsidR="00A1023C" w:rsidRPr="00D82A73" w:rsidRDefault="00A1023C" w:rsidP="00A1023C"/>
        </w:tc>
        <w:tc>
          <w:tcPr>
            <w:tcW w:w="4867" w:type="dxa"/>
            <w:shd w:val="clear" w:color="auto" w:fill="auto"/>
          </w:tcPr>
          <w:p w14:paraId="036E6B8C" w14:textId="77777777" w:rsidR="00A1023C" w:rsidRPr="00D82A73" w:rsidRDefault="00A1023C" w:rsidP="00A1023C">
            <w:r w:rsidRPr="00D82A73">
              <w:t xml:space="preserve">Starkt autentiserad användares personnummer. </w:t>
            </w:r>
          </w:p>
          <w:p w14:paraId="3E209068" w14:textId="77777777" w:rsidR="00A1023C" w:rsidRPr="00D82A73" w:rsidRDefault="00A1023C" w:rsidP="00A1023C">
            <w:r w:rsidRPr="00D82A73">
              <w:t>T.ex. 191212121212 (yyyymmddnnnn)</w:t>
            </w:r>
          </w:p>
          <w:p w14:paraId="0250C89E"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702CF8E9" w14:textId="77777777" w:rsidR="00A1023C" w:rsidRPr="00D82A73" w:rsidRDefault="00A1023C" w:rsidP="00A1023C">
            <w:pPr>
              <w:rPr>
                <w:b/>
              </w:rPr>
            </w:pPr>
            <w:r w:rsidRPr="00D82A73">
              <w:t>0</w:t>
            </w:r>
            <w:proofErr w:type="gramStart"/>
            <w:r w:rsidRPr="00D82A73">
              <w:t>..</w:t>
            </w:r>
            <w:proofErr w:type="gramEnd"/>
            <w:r w:rsidRPr="00D82A73">
              <w:t>1</w:t>
            </w:r>
          </w:p>
        </w:tc>
      </w:tr>
      <w:tr w:rsidR="00A1023C" w:rsidRPr="00D82A73" w14:paraId="5E6D4B80" w14:textId="77777777" w:rsidTr="00A1023C">
        <w:tc>
          <w:tcPr>
            <w:tcW w:w="2628" w:type="dxa"/>
            <w:shd w:val="clear" w:color="auto" w:fill="auto"/>
          </w:tcPr>
          <w:p w14:paraId="6747E10A" w14:textId="77777777" w:rsidR="00A1023C" w:rsidRPr="00D82A73" w:rsidRDefault="00A1023C" w:rsidP="00A1023C">
            <w:pPr>
              <w:rPr>
                <w:highlight w:val="yellow"/>
              </w:rPr>
            </w:pPr>
            <w:r w:rsidRPr="00D82A73">
              <w:rPr>
                <w:rFonts w:eastAsia="Arial Unicode MS"/>
              </w:rPr>
              <w:t>TemplateId</w:t>
            </w:r>
          </w:p>
        </w:tc>
        <w:tc>
          <w:tcPr>
            <w:tcW w:w="1260" w:type="dxa"/>
            <w:shd w:val="clear" w:color="auto" w:fill="auto"/>
          </w:tcPr>
          <w:p w14:paraId="4B912515" w14:textId="77777777" w:rsidR="00A1023C" w:rsidRPr="00D82A73" w:rsidRDefault="00A1023C" w:rsidP="00A1023C"/>
        </w:tc>
        <w:tc>
          <w:tcPr>
            <w:tcW w:w="4867" w:type="dxa"/>
            <w:shd w:val="clear" w:color="auto" w:fill="auto"/>
          </w:tcPr>
          <w:p w14:paraId="1A48786A" w14:textId="77777777" w:rsidR="00A1023C" w:rsidRPr="00D82A73" w:rsidRDefault="00A1023C" w:rsidP="00A1023C">
            <w:r w:rsidRPr="00D82A73">
              <w:t>Ett unikt id för en formulärtyp.</w:t>
            </w:r>
          </w:p>
        </w:tc>
        <w:tc>
          <w:tcPr>
            <w:tcW w:w="1134" w:type="dxa"/>
            <w:shd w:val="clear" w:color="auto" w:fill="auto"/>
          </w:tcPr>
          <w:p w14:paraId="69402F8E" w14:textId="77777777" w:rsidR="00A1023C" w:rsidRPr="00D82A73" w:rsidRDefault="00A1023C" w:rsidP="00A1023C">
            <w:r w:rsidRPr="00D82A73">
              <w:t>0</w:t>
            </w:r>
            <w:proofErr w:type="gramStart"/>
            <w:r w:rsidRPr="00D82A73">
              <w:t>..</w:t>
            </w:r>
            <w:proofErr w:type="gramEnd"/>
            <w:r w:rsidRPr="00D82A73">
              <w:t>*</w:t>
            </w:r>
          </w:p>
        </w:tc>
      </w:tr>
      <w:tr w:rsidR="00A1023C" w:rsidRPr="00D82A73" w14:paraId="65140919" w14:textId="77777777" w:rsidTr="00A1023C">
        <w:tc>
          <w:tcPr>
            <w:tcW w:w="2628" w:type="dxa"/>
            <w:shd w:val="clear" w:color="auto" w:fill="auto"/>
          </w:tcPr>
          <w:p w14:paraId="21F66370" w14:textId="77777777" w:rsidR="00A1023C" w:rsidRPr="00D82A73" w:rsidRDefault="00A1023C" w:rsidP="00A1023C">
            <w:r w:rsidRPr="00D82A73">
              <w:t>ClinicalProcessInterestId</w:t>
            </w:r>
          </w:p>
        </w:tc>
        <w:tc>
          <w:tcPr>
            <w:tcW w:w="1260" w:type="dxa"/>
            <w:shd w:val="clear" w:color="auto" w:fill="auto"/>
          </w:tcPr>
          <w:p w14:paraId="045195C9" w14:textId="77777777" w:rsidR="00A1023C" w:rsidRPr="00D82A73" w:rsidRDefault="00A1023C" w:rsidP="00A1023C"/>
        </w:tc>
        <w:tc>
          <w:tcPr>
            <w:tcW w:w="4867" w:type="dxa"/>
            <w:shd w:val="clear" w:color="auto" w:fill="auto"/>
          </w:tcPr>
          <w:p w14:paraId="48EBE82E" w14:textId="77777777" w:rsidR="00A1023C" w:rsidRPr="00D82A73" w:rsidRDefault="00A1023C" w:rsidP="00A1023C">
            <w:r w:rsidRPr="00D82A73">
              <w:t>Hälsoärende ID</w:t>
            </w:r>
          </w:p>
        </w:tc>
        <w:tc>
          <w:tcPr>
            <w:tcW w:w="1134" w:type="dxa"/>
            <w:shd w:val="clear" w:color="auto" w:fill="auto"/>
          </w:tcPr>
          <w:p w14:paraId="1D371457" w14:textId="77777777" w:rsidR="00A1023C" w:rsidRPr="00D82A73" w:rsidRDefault="00A1023C" w:rsidP="00A1023C">
            <w:r w:rsidRPr="00D82A73">
              <w:t>0</w:t>
            </w:r>
            <w:proofErr w:type="gramStart"/>
            <w:r w:rsidRPr="00D82A73">
              <w:t>..</w:t>
            </w:r>
            <w:proofErr w:type="gramEnd"/>
            <w:r w:rsidRPr="00D82A73">
              <w:t>*</w:t>
            </w:r>
          </w:p>
        </w:tc>
      </w:tr>
      <w:tr w:rsidR="00A1023C" w:rsidRPr="00D82A73" w14:paraId="75B0586F" w14:textId="77777777" w:rsidTr="00A1023C">
        <w:tc>
          <w:tcPr>
            <w:tcW w:w="2628" w:type="dxa"/>
            <w:shd w:val="clear" w:color="auto" w:fill="auto"/>
          </w:tcPr>
          <w:p w14:paraId="4CADE676" w14:textId="77777777" w:rsidR="00A1023C" w:rsidRPr="00D82A73" w:rsidRDefault="00A1023C" w:rsidP="00A1023C">
            <w:pPr>
              <w:rPr>
                <w:i/>
              </w:rPr>
            </w:pPr>
          </w:p>
        </w:tc>
        <w:tc>
          <w:tcPr>
            <w:tcW w:w="1260" w:type="dxa"/>
            <w:shd w:val="clear" w:color="auto" w:fill="auto"/>
          </w:tcPr>
          <w:p w14:paraId="466F29AA" w14:textId="77777777" w:rsidR="00A1023C" w:rsidRPr="00D82A73" w:rsidRDefault="00A1023C" w:rsidP="00A1023C"/>
        </w:tc>
        <w:tc>
          <w:tcPr>
            <w:tcW w:w="4867" w:type="dxa"/>
            <w:shd w:val="clear" w:color="auto" w:fill="auto"/>
          </w:tcPr>
          <w:p w14:paraId="319E2EB5" w14:textId="77777777" w:rsidR="00A1023C" w:rsidRPr="00D82A73" w:rsidRDefault="00A1023C" w:rsidP="00A1023C"/>
        </w:tc>
        <w:tc>
          <w:tcPr>
            <w:tcW w:w="1134" w:type="dxa"/>
            <w:shd w:val="clear" w:color="auto" w:fill="auto"/>
          </w:tcPr>
          <w:p w14:paraId="1C72A854" w14:textId="77777777" w:rsidR="00A1023C" w:rsidRPr="00D82A73" w:rsidRDefault="00A1023C" w:rsidP="00A1023C"/>
        </w:tc>
      </w:tr>
      <w:tr w:rsidR="00A1023C" w:rsidRPr="00D82A73" w14:paraId="58CCDF2E" w14:textId="77777777" w:rsidTr="00A1023C">
        <w:tc>
          <w:tcPr>
            <w:tcW w:w="2628" w:type="dxa"/>
            <w:shd w:val="clear" w:color="auto" w:fill="auto"/>
          </w:tcPr>
          <w:p w14:paraId="093D83D4" w14:textId="77777777" w:rsidR="00A1023C" w:rsidRPr="00D82A73" w:rsidRDefault="00A1023C" w:rsidP="00A1023C">
            <w:pPr>
              <w:rPr>
                <w:i/>
              </w:rPr>
            </w:pPr>
            <w:r w:rsidRPr="00D82A73">
              <w:rPr>
                <w:i/>
              </w:rPr>
              <w:t>Svar</w:t>
            </w:r>
          </w:p>
        </w:tc>
        <w:tc>
          <w:tcPr>
            <w:tcW w:w="1260" w:type="dxa"/>
            <w:shd w:val="clear" w:color="auto" w:fill="auto"/>
          </w:tcPr>
          <w:p w14:paraId="17F705E7" w14:textId="77777777" w:rsidR="00A1023C" w:rsidRPr="00D82A73" w:rsidRDefault="00A1023C" w:rsidP="00A1023C"/>
        </w:tc>
        <w:tc>
          <w:tcPr>
            <w:tcW w:w="4867" w:type="dxa"/>
            <w:shd w:val="clear" w:color="auto" w:fill="auto"/>
          </w:tcPr>
          <w:p w14:paraId="7AAA36FF" w14:textId="77777777" w:rsidR="00A1023C" w:rsidRPr="00D82A73" w:rsidRDefault="00A1023C" w:rsidP="00A1023C"/>
        </w:tc>
        <w:tc>
          <w:tcPr>
            <w:tcW w:w="1134" w:type="dxa"/>
            <w:shd w:val="clear" w:color="auto" w:fill="auto"/>
          </w:tcPr>
          <w:p w14:paraId="6F0CCACC" w14:textId="77777777" w:rsidR="00A1023C" w:rsidRPr="00D82A73" w:rsidRDefault="00A1023C" w:rsidP="00A1023C"/>
        </w:tc>
      </w:tr>
      <w:tr w:rsidR="00A1023C" w:rsidRPr="00D82A73" w14:paraId="3AE006D2" w14:textId="77777777" w:rsidTr="00A1023C">
        <w:tc>
          <w:tcPr>
            <w:tcW w:w="2628" w:type="dxa"/>
            <w:shd w:val="clear" w:color="auto" w:fill="auto"/>
          </w:tcPr>
          <w:p w14:paraId="469AD747" w14:textId="77777777" w:rsidR="00A1023C" w:rsidRPr="00D82A73" w:rsidRDefault="00A1023C" w:rsidP="00A1023C">
            <w:pPr>
              <w:rPr>
                <w:b/>
              </w:rPr>
            </w:pPr>
            <w:r w:rsidRPr="00D82A73">
              <w:t xml:space="preserve">Formulär </w:t>
            </w:r>
            <w:r w:rsidRPr="00D82A73">
              <w:br/>
              <w:t>(Form)</w:t>
            </w:r>
          </w:p>
        </w:tc>
        <w:tc>
          <w:tcPr>
            <w:tcW w:w="1260" w:type="dxa"/>
            <w:shd w:val="clear" w:color="auto" w:fill="auto"/>
          </w:tcPr>
          <w:p w14:paraId="3D41AA64" w14:textId="77777777" w:rsidR="00A1023C" w:rsidRPr="00D82A73" w:rsidRDefault="00A1023C" w:rsidP="00A1023C">
            <w:r w:rsidRPr="00D82A73">
              <w:t>FormsType</w:t>
            </w:r>
          </w:p>
        </w:tc>
        <w:tc>
          <w:tcPr>
            <w:tcW w:w="4867" w:type="dxa"/>
            <w:shd w:val="clear" w:color="auto" w:fill="auto"/>
          </w:tcPr>
          <w:p w14:paraId="1B3291E0" w14:textId="77777777" w:rsidR="00A1023C" w:rsidRPr="00D82A73" w:rsidRDefault="00A1023C" w:rsidP="00A1023C">
            <w:r w:rsidRPr="00D82A73">
              <w:t>Objekt GetFormsResponse</w:t>
            </w:r>
          </w:p>
        </w:tc>
        <w:tc>
          <w:tcPr>
            <w:tcW w:w="1134" w:type="dxa"/>
            <w:shd w:val="clear" w:color="auto" w:fill="auto"/>
          </w:tcPr>
          <w:p w14:paraId="7E130627" w14:textId="77777777" w:rsidR="00A1023C" w:rsidRPr="00D82A73" w:rsidRDefault="00A1023C" w:rsidP="00A1023C">
            <w:pPr>
              <w:rPr>
                <w:b/>
              </w:rPr>
            </w:pPr>
            <w:r w:rsidRPr="00D82A73">
              <w:t>0</w:t>
            </w:r>
            <w:proofErr w:type="gramStart"/>
            <w:r w:rsidRPr="00D82A73">
              <w:t>..</w:t>
            </w:r>
            <w:proofErr w:type="gramEnd"/>
            <w:r w:rsidRPr="00D82A73">
              <w:t>*</w:t>
            </w:r>
          </w:p>
        </w:tc>
      </w:tr>
    </w:tbl>
    <w:p w14:paraId="3F727B7C"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09" w:name="_Toc258862159"/>
      <w:bookmarkStart w:id="210" w:name="_Toc259358516"/>
      <w:r w:rsidRPr="00D82A73">
        <w:t>Regler</w:t>
      </w:r>
      <w:bookmarkEnd w:id="209"/>
      <w:bookmarkEnd w:id="210"/>
    </w:p>
    <w:p w14:paraId="25F80BAE" w14:textId="77777777" w:rsidR="00A1023C" w:rsidRPr="00D82A73" w:rsidRDefault="00A1023C" w:rsidP="00A1023C">
      <w:pPr>
        <w:pStyle w:val="Rubrik3"/>
        <w:keepLines w:val="0"/>
        <w:widowControl w:val="0"/>
        <w:numPr>
          <w:ilvl w:val="0"/>
          <w:numId w:val="45"/>
        </w:numPr>
        <w:spacing w:before="120" w:after="60" w:line="240" w:lineRule="atLeast"/>
      </w:pPr>
      <w:bookmarkStart w:id="211" w:name="_Toc258862160"/>
      <w:bookmarkStart w:id="212" w:name="_Toc259358517"/>
      <w:r w:rsidRPr="00D82A73">
        <w:t>Begäran</w:t>
      </w:r>
      <w:bookmarkEnd w:id="211"/>
      <w:bookmarkEnd w:id="212"/>
    </w:p>
    <w:p w14:paraId="37E4DE90" w14:textId="77777777" w:rsidR="00A1023C" w:rsidRPr="00D82A73" w:rsidRDefault="00A1023C" w:rsidP="00A1023C">
      <w:r w:rsidRPr="00D82A73">
        <w:t>Tjänsteproducenten validerar begäran enligt regler som specificerats i per attribut ovan. Anropande system kan begära filtrerade svar med följande parametrar.</w:t>
      </w:r>
    </w:p>
    <w:p w14:paraId="623B17AC" w14:textId="77777777" w:rsidR="00A1023C" w:rsidRPr="00D82A73" w:rsidRDefault="00A1023C" w:rsidP="00A1023C"/>
    <w:p w14:paraId="100807C4" w14:textId="77777777" w:rsidR="00A1023C" w:rsidRPr="00D82A73" w:rsidRDefault="00A1023C" w:rsidP="00A1023C">
      <w:r w:rsidRPr="00D82A73">
        <w:t>Filtreringsprioritet</w:t>
      </w:r>
    </w:p>
    <w:p w14:paraId="45229C35" w14:textId="5BCF6A34" w:rsidR="000F6474" w:rsidRDefault="000F6474" w:rsidP="00575314">
      <w:pPr>
        <w:numPr>
          <w:ilvl w:val="0"/>
          <w:numId w:val="50"/>
        </w:numPr>
        <w:spacing w:line="240" w:lineRule="auto"/>
      </w:pPr>
      <w:r w:rsidRPr="00D82A73">
        <w:t>Healthcare_Facility_CareUnit</w:t>
      </w:r>
    </w:p>
    <w:p w14:paraId="1F1E9B5C" w14:textId="77777777" w:rsidR="00A1023C" w:rsidRPr="00D82A73" w:rsidRDefault="00A1023C" w:rsidP="00575314">
      <w:pPr>
        <w:numPr>
          <w:ilvl w:val="0"/>
          <w:numId w:val="50"/>
        </w:numPr>
        <w:spacing w:line="240" w:lineRule="auto"/>
      </w:pPr>
      <w:r w:rsidRPr="00D82A73">
        <w:t>Personnummer (subjectOfCare)</w:t>
      </w:r>
    </w:p>
    <w:p w14:paraId="743AD1E4" w14:textId="77777777" w:rsidR="00A1023C" w:rsidRPr="00D82A73" w:rsidRDefault="00A1023C" w:rsidP="00575314">
      <w:pPr>
        <w:numPr>
          <w:ilvl w:val="0"/>
          <w:numId w:val="50"/>
        </w:numPr>
        <w:spacing w:line="240" w:lineRule="auto"/>
      </w:pPr>
      <w:r w:rsidRPr="00D82A73">
        <w:t>Hälsoärende (ClinicalProcessInterestId)</w:t>
      </w:r>
    </w:p>
    <w:p w14:paraId="0F92FDE2" w14:textId="77777777" w:rsidR="00A1023C" w:rsidRPr="00D82A73" w:rsidRDefault="00A1023C" w:rsidP="00575314">
      <w:pPr>
        <w:numPr>
          <w:ilvl w:val="0"/>
          <w:numId w:val="50"/>
        </w:numPr>
        <w:spacing w:line="240" w:lineRule="auto"/>
      </w:pPr>
      <w:r w:rsidRPr="00D82A73">
        <w:t>Formulärtyp (TemplateId)</w:t>
      </w:r>
    </w:p>
    <w:p w14:paraId="152289DE" w14:textId="77777777" w:rsidR="00A1023C" w:rsidRPr="00D82A73" w:rsidRDefault="00A1023C" w:rsidP="00A1023C"/>
    <w:p w14:paraId="690FB70E" w14:textId="77777777" w:rsidR="00A1023C" w:rsidRPr="00D82A73" w:rsidRDefault="00A1023C" w:rsidP="00A1023C">
      <w:pPr>
        <w:pStyle w:val="Rubrik3"/>
        <w:keepLines w:val="0"/>
        <w:widowControl w:val="0"/>
        <w:numPr>
          <w:ilvl w:val="0"/>
          <w:numId w:val="45"/>
        </w:numPr>
        <w:spacing w:before="120" w:after="60" w:line="240" w:lineRule="atLeast"/>
      </w:pPr>
      <w:bookmarkStart w:id="213" w:name="_Toc258862161"/>
      <w:bookmarkStart w:id="214" w:name="_Toc259358518"/>
      <w:r w:rsidRPr="00D82A73">
        <w:t>Svar</w:t>
      </w:r>
      <w:bookmarkEnd w:id="213"/>
      <w:bookmarkEnd w:id="214"/>
    </w:p>
    <w:p w14:paraId="1AEE70C6" w14:textId="77777777" w:rsidR="00A1023C" w:rsidRPr="00D82A73" w:rsidRDefault="00A1023C" w:rsidP="00A1023C">
      <w:r w:rsidRPr="00D82A73">
        <w:t>Sökresultatet framställs genom att svaret begränsas av de värden som angivits i begäran. Formulär som returneras kan ha följande status:</w:t>
      </w:r>
    </w:p>
    <w:p w14:paraId="486929DB" w14:textId="77777777" w:rsidR="00A1023C" w:rsidRPr="00D82A73" w:rsidRDefault="00A1023C" w:rsidP="00A1023C">
      <w:pPr>
        <w:numPr>
          <w:ilvl w:val="0"/>
          <w:numId w:val="46"/>
        </w:numPr>
        <w:spacing w:line="240" w:lineRule="auto"/>
      </w:pPr>
      <w:r w:rsidRPr="00D82A73">
        <w:t xml:space="preserve">ONGOING = Pågående, frågor har temporärsparats </w:t>
      </w:r>
    </w:p>
    <w:p w14:paraId="05778CCE" w14:textId="77777777" w:rsidR="00A1023C" w:rsidRPr="00D82A73" w:rsidRDefault="00A1023C" w:rsidP="00A1023C">
      <w:pPr>
        <w:numPr>
          <w:ilvl w:val="0"/>
          <w:numId w:val="46"/>
        </w:numPr>
        <w:spacing w:line="240" w:lineRule="auto"/>
      </w:pPr>
      <w:r w:rsidRPr="00D82A73">
        <w:t>PENDING_COMPLETION = Pågående, frågor har temporärsparats. Alla frågor är besvarade.</w:t>
      </w:r>
    </w:p>
    <w:p w14:paraId="566170EF" w14:textId="77777777" w:rsidR="00A1023C" w:rsidRPr="00D82A73" w:rsidRDefault="00A1023C" w:rsidP="00A1023C">
      <w:pPr>
        <w:numPr>
          <w:ilvl w:val="0"/>
          <w:numId w:val="46"/>
        </w:numPr>
        <w:spacing w:line="240" w:lineRule="auto"/>
      </w:pPr>
      <w:r w:rsidRPr="00D82A73">
        <w:t xml:space="preserve">COMPLETED </w:t>
      </w:r>
      <w:proofErr w:type="gramStart"/>
      <w:r w:rsidRPr="00D82A73">
        <w:t>=  Formulär</w:t>
      </w:r>
      <w:proofErr w:type="gramEnd"/>
      <w:r w:rsidRPr="00D82A73">
        <w:t xml:space="preserve"> kan endast visas i ”läsläge”.</w:t>
      </w:r>
    </w:p>
    <w:p w14:paraId="73366035" w14:textId="77777777" w:rsidR="00A1023C" w:rsidRPr="00D82A73" w:rsidRDefault="00A1023C" w:rsidP="00A1023C"/>
    <w:p w14:paraId="0815B3D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15" w:name="_Toc258862162"/>
      <w:bookmarkStart w:id="216" w:name="_Toc259358519"/>
      <w:r w:rsidRPr="00D82A73">
        <w:t>Tjänsteinteraktion</w:t>
      </w:r>
      <w:bookmarkEnd w:id="215"/>
      <w:bookmarkEnd w:id="216"/>
    </w:p>
    <w:p w14:paraId="43A1DA42" w14:textId="77777777" w:rsidR="00A1023C" w:rsidRPr="00D82A73" w:rsidRDefault="00A1023C" w:rsidP="00A1023C">
      <w:pPr>
        <w:numPr>
          <w:ilvl w:val="0"/>
          <w:numId w:val="44"/>
        </w:numPr>
        <w:spacing w:line="240" w:lineRule="auto"/>
      </w:pPr>
      <w:r w:rsidRPr="00D82A73">
        <w:t>GetFormsInteraction</w:t>
      </w:r>
    </w:p>
    <w:p w14:paraId="333EFFED" w14:textId="77777777" w:rsidR="00A1023C" w:rsidRPr="00D82A73" w:rsidRDefault="00A1023C" w:rsidP="00A1023C"/>
    <w:p w14:paraId="12ECFACC" w14:textId="77777777" w:rsidR="00A1023C" w:rsidRPr="00D82A73" w:rsidRDefault="00A1023C" w:rsidP="00A1023C"/>
    <w:p w14:paraId="285E1377" w14:textId="77777777" w:rsidR="00A1023C" w:rsidRPr="00D82A73" w:rsidRDefault="00A1023C" w:rsidP="00A1023C"/>
    <w:p w14:paraId="3C1D8E47"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217" w:name="_Toc258862163"/>
      <w:bookmarkStart w:id="218" w:name="_Toc259358520"/>
      <w:r w:rsidRPr="00D82A73">
        <w:lastRenderedPageBreak/>
        <w:t>Tjänstekontrakt GetForm</w:t>
      </w:r>
      <w:bookmarkEnd w:id="217"/>
      <w:bookmarkEnd w:id="218"/>
      <w:r w:rsidRPr="00D82A73">
        <w:t xml:space="preserve"> </w:t>
      </w:r>
    </w:p>
    <w:p w14:paraId="54E80FA9" w14:textId="77777777" w:rsidR="00A1023C" w:rsidRPr="00D82A73" w:rsidRDefault="00A1023C" w:rsidP="00A1023C">
      <w:r w:rsidRPr="00D82A73">
        <w:t xml:space="preserve">Tjänsten används för att hämta ett specifikt formulär. Nödvändiga parametrar </w:t>
      </w:r>
      <w:r w:rsidRPr="00D82A73">
        <w:rPr>
          <w:b/>
        </w:rPr>
        <w:t>kan</w:t>
      </w:r>
      <w:r w:rsidRPr="00D82A73">
        <w:t xml:space="preserve"> hämtas från tjänsten </w:t>
      </w:r>
      <w:r w:rsidRPr="00D82A73">
        <w:rPr>
          <w:b/>
        </w:rPr>
        <w:t>GetForms(GetFormsInteraction) alternativt engagemangsindex</w:t>
      </w:r>
      <w:r w:rsidRPr="00D82A73">
        <w:t xml:space="preserve">. </w:t>
      </w:r>
    </w:p>
    <w:p w14:paraId="65ADA660" w14:textId="77777777" w:rsidR="00A1023C" w:rsidRPr="00D82A73" w:rsidRDefault="00A1023C" w:rsidP="00A1023C"/>
    <w:p w14:paraId="51D4A4DD" w14:textId="77777777" w:rsidR="00A1023C" w:rsidRPr="00D82A73" w:rsidRDefault="00A1023C" w:rsidP="00A1023C"/>
    <w:p w14:paraId="65C59304" w14:textId="77777777" w:rsidR="00A1023C" w:rsidRPr="00D82A73" w:rsidRDefault="00A1023C" w:rsidP="00A1023C">
      <w:r w:rsidRPr="00D82A73">
        <w:t xml:space="preserve">Tjänsten </w:t>
      </w:r>
      <w:proofErr w:type="gramStart"/>
      <w:r w:rsidRPr="00D82A73">
        <w:t>anropas</w:t>
      </w:r>
      <w:proofErr w:type="gramEnd"/>
      <w:r w:rsidRPr="00D82A73">
        <w:t xml:space="preserve"> </w:t>
      </w:r>
      <w:proofErr w:type="gramStart"/>
      <w:r w:rsidRPr="00D82A73">
        <w:t>när</w:t>
      </w:r>
      <w:proofErr w:type="gramEnd"/>
      <w:r w:rsidRPr="00D82A73">
        <w:t>:</w:t>
      </w:r>
    </w:p>
    <w:p w14:paraId="67A5ED66" w14:textId="77777777" w:rsidR="00A1023C" w:rsidRPr="00D82A73" w:rsidRDefault="00A1023C" w:rsidP="00A1023C">
      <w:pPr>
        <w:numPr>
          <w:ilvl w:val="0"/>
          <w:numId w:val="46"/>
        </w:numPr>
        <w:spacing w:line="240" w:lineRule="auto"/>
      </w:pPr>
      <w:r w:rsidRPr="00D82A73">
        <w:t>En invånare vill återuppta ett formulär (ONGOING).</w:t>
      </w:r>
    </w:p>
    <w:p w14:paraId="63913FF0" w14:textId="77777777" w:rsidR="00A1023C" w:rsidRPr="00D82A73" w:rsidRDefault="00A1023C" w:rsidP="00A1023C">
      <w:pPr>
        <w:numPr>
          <w:ilvl w:val="0"/>
          <w:numId w:val="46"/>
        </w:numPr>
        <w:spacing w:line="240" w:lineRule="auto"/>
      </w:pPr>
      <w:r w:rsidRPr="00D82A73">
        <w:t>En invånare vill se en sammanställning av ifyllt formulär. (PENDING_COMPLETE).</w:t>
      </w:r>
    </w:p>
    <w:p w14:paraId="564ECAE1" w14:textId="77777777" w:rsidR="00A1023C" w:rsidRPr="00D82A73" w:rsidRDefault="00A1023C" w:rsidP="00A1023C">
      <w:pPr>
        <w:numPr>
          <w:ilvl w:val="0"/>
          <w:numId w:val="46"/>
        </w:numPr>
        <w:spacing w:line="240" w:lineRule="auto"/>
      </w:pPr>
      <w:r w:rsidRPr="00D82A73">
        <w:t xml:space="preserve">Ett vårdsystem skall hämta ett ifyllt, avslutat formulär (COMPLETED). </w:t>
      </w:r>
    </w:p>
    <w:p w14:paraId="27C9FAC6" w14:textId="77777777" w:rsidR="00A1023C" w:rsidRPr="00D82A73" w:rsidRDefault="00A1023C" w:rsidP="00A1023C"/>
    <w:p w14:paraId="0AA63A07" w14:textId="77777777" w:rsidR="00A1023C" w:rsidRPr="00D82A73" w:rsidRDefault="00A1023C" w:rsidP="00A1023C">
      <w:r w:rsidRPr="00D82A73">
        <w:t xml:space="preserve">FormID kan t.ex. hämtas via </w:t>
      </w:r>
    </w:p>
    <w:p w14:paraId="260CC595" w14:textId="77777777" w:rsidR="00A1023C" w:rsidRPr="00D82A73" w:rsidRDefault="00A1023C" w:rsidP="00A1023C">
      <w:pPr>
        <w:numPr>
          <w:ilvl w:val="0"/>
          <w:numId w:val="46"/>
        </w:numPr>
        <w:spacing w:line="240" w:lineRule="auto"/>
      </w:pPr>
      <w:r w:rsidRPr="00D82A73">
        <w:t>GetFormsInteraction.</w:t>
      </w:r>
    </w:p>
    <w:p w14:paraId="5304B0F5" w14:textId="77777777" w:rsidR="00A1023C" w:rsidRPr="00D82A73" w:rsidRDefault="00A1023C" w:rsidP="00A1023C">
      <w:pPr>
        <w:numPr>
          <w:ilvl w:val="0"/>
          <w:numId w:val="46"/>
        </w:numPr>
        <w:spacing w:line="240" w:lineRule="auto"/>
      </w:pPr>
      <w:proofErr w:type="gramStart"/>
      <w:r w:rsidRPr="00D82A73">
        <w:t>Notifiering</w:t>
      </w:r>
      <w:proofErr w:type="gramEnd"/>
      <w:r w:rsidRPr="00D82A73">
        <w:t xml:space="preserve"> via Engagemangsindex.</w:t>
      </w:r>
    </w:p>
    <w:p w14:paraId="760579F2" w14:textId="77777777" w:rsidR="00A1023C" w:rsidRPr="00D82A73" w:rsidRDefault="00A1023C" w:rsidP="00A1023C"/>
    <w:p w14:paraId="4B243C0A" w14:textId="77777777" w:rsidR="00A1023C" w:rsidRPr="00D82A73" w:rsidRDefault="00A1023C" w:rsidP="00A1023C"/>
    <w:p w14:paraId="482020A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19" w:name="_Toc258862164"/>
      <w:bookmarkStart w:id="220" w:name="_Toc259358521"/>
      <w:r w:rsidRPr="00D82A73">
        <w:t>Frivillighet</w:t>
      </w:r>
      <w:bookmarkEnd w:id="219"/>
      <w:bookmarkEnd w:id="220"/>
    </w:p>
    <w:p w14:paraId="13926CE9" w14:textId="77777777" w:rsidR="00A1023C" w:rsidRPr="00D82A73" w:rsidRDefault="00A1023C" w:rsidP="007969CB">
      <w:r w:rsidRPr="00D82A73">
        <w:t xml:space="preserve">Obligatoriskt </w:t>
      </w:r>
    </w:p>
    <w:p w14:paraId="7368D4DF"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21" w:name="_Toc258862165"/>
      <w:bookmarkStart w:id="222" w:name="_Toc259358522"/>
      <w:r w:rsidRPr="00D82A73">
        <w:t>Version</w:t>
      </w:r>
      <w:bookmarkEnd w:id="221"/>
      <w:bookmarkEnd w:id="222"/>
    </w:p>
    <w:p w14:paraId="17BB71FD" w14:textId="759A9C7A" w:rsidR="00A1023C" w:rsidRPr="00D82A73" w:rsidRDefault="007969CB" w:rsidP="007969CB">
      <w:r>
        <w:t>2.0</w:t>
      </w:r>
    </w:p>
    <w:p w14:paraId="0D10BDDF"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23" w:name="_Toc258862166"/>
      <w:bookmarkStart w:id="224" w:name="_Toc259358523"/>
      <w:r w:rsidRPr="00D82A73">
        <w:t>Tjänstens signatur</w:t>
      </w:r>
      <w:bookmarkEnd w:id="223"/>
      <w:bookmarkEnd w:id="224"/>
    </w:p>
    <w:p w14:paraId="5650C803" w14:textId="77777777" w:rsidR="00A1023C" w:rsidRPr="00D82A73" w:rsidRDefault="00A1023C" w:rsidP="00A1023C">
      <w:r w:rsidRPr="00D82A73">
        <w:t xml:space="preserve">Request </w:t>
      </w:r>
    </w:p>
    <w:p w14:paraId="7415F72D" w14:textId="77777777" w:rsidR="00A1023C" w:rsidRPr="00D82A73" w:rsidRDefault="00A1023C" w:rsidP="00A1023C">
      <w:pPr>
        <w:numPr>
          <w:ilvl w:val="0"/>
          <w:numId w:val="36"/>
        </w:numPr>
        <w:spacing w:line="240" w:lineRule="auto"/>
      </w:pPr>
      <w:r w:rsidRPr="00D82A73">
        <w:rPr>
          <w:rFonts w:eastAsia="Arial Unicode MS"/>
        </w:rPr>
        <w:t>FormID</w:t>
      </w:r>
      <w:r w:rsidRPr="00D82A73">
        <w:t xml:space="preserve"> [1</w:t>
      </w:r>
      <w:proofErr w:type="gramStart"/>
      <w:r w:rsidRPr="00D82A73">
        <w:t>..</w:t>
      </w:r>
      <w:proofErr w:type="gramEnd"/>
      <w:r w:rsidRPr="00D82A73">
        <w:t>1]</w:t>
      </w:r>
    </w:p>
    <w:p w14:paraId="09B85C42" w14:textId="77777777" w:rsidR="00A1023C" w:rsidRPr="00D82A73" w:rsidRDefault="00A1023C" w:rsidP="00A1023C">
      <w:pPr>
        <w:numPr>
          <w:ilvl w:val="0"/>
          <w:numId w:val="36"/>
        </w:numPr>
        <w:spacing w:line="240" w:lineRule="auto"/>
      </w:pPr>
      <w:r w:rsidRPr="00D82A73">
        <w:t>SubjectOfCare [0</w:t>
      </w:r>
      <w:proofErr w:type="gramStart"/>
      <w:r w:rsidRPr="00D82A73">
        <w:t>..</w:t>
      </w:r>
      <w:proofErr w:type="gramEnd"/>
      <w:r w:rsidRPr="00D82A73">
        <w:t>1]</w:t>
      </w:r>
    </w:p>
    <w:p w14:paraId="00B7FA77" w14:textId="77777777" w:rsidR="00A1023C" w:rsidRPr="00D82A73" w:rsidRDefault="00A1023C" w:rsidP="00A1023C">
      <w:r w:rsidRPr="00D82A73">
        <w:t xml:space="preserve">Response </w:t>
      </w:r>
    </w:p>
    <w:p w14:paraId="2D105A55" w14:textId="77777777" w:rsidR="00A1023C" w:rsidRPr="00D82A73" w:rsidRDefault="00A1023C" w:rsidP="00A1023C">
      <w:pPr>
        <w:numPr>
          <w:ilvl w:val="0"/>
          <w:numId w:val="37"/>
        </w:numPr>
        <w:spacing w:line="240" w:lineRule="auto"/>
      </w:pPr>
      <w:r w:rsidRPr="00D82A73">
        <w:t>Form [0</w:t>
      </w:r>
      <w:proofErr w:type="gramStart"/>
      <w:r w:rsidRPr="00D82A73">
        <w:t>..</w:t>
      </w:r>
      <w:proofErr w:type="gramEnd"/>
      <w:r w:rsidRPr="00D82A73">
        <w:t>1]</w:t>
      </w:r>
    </w:p>
    <w:p w14:paraId="67664412" w14:textId="77777777" w:rsidR="00A1023C" w:rsidRPr="00D82A73" w:rsidRDefault="00A1023C" w:rsidP="00A1023C">
      <w:pPr>
        <w:pStyle w:val="Rubrik3"/>
        <w:numPr>
          <w:ilvl w:val="0"/>
          <w:numId w:val="0"/>
        </w:numPr>
        <w:ind w:left="720" w:hanging="360"/>
      </w:pPr>
      <w:r w:rsidRPr="00D82A73">
        <w:br w:type="page"/>
      </w:r>
    </w:p>
    <w:p w14:paraId="594E6009"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25" w:name="_Toc258862167"/>
      <w:bookmarkStart w:id="226" w:name="_Toc259358524"/>
      <w:r w:rsidRPr="00D82A73">
        <w:lastRenderedPageBreak/>
        <w:t>Begäran (Request) och Svar (Response)</w:t>
      </w:r>
      <w:bookmarkEnd w:id="225"/>
      <w:bookmarkEnd w:id="226"/>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5E77CB17" w14:textId="77777777" w:rsidTr="00A1023C">
        <w:tc>
          <w:tcPr>
            <w:tcW w:w="2628" w:type="dxa"/>
            <w:shd w:val="clear" w:color="auto" w:fill="auto"/>
          </w:tcPr>
          <w:p w14:paraId="2EC7143C" w14:textId="77777777" w:rsidR="00A1023C" w:rsidRPr="00D82A73" w:rsidRDefault="00A1023C" w:rsidP="00A1023C">
            <w:pPr>
              <w:rPr>
                <w:b/>
              </w:rPr>
            </w:pPr>
            <w:r w:rsidRPr="00D82A73">
              <w:rPr>
                <w:b/>
              </w:rPr>
              <w:br w:type="page"/>
              <w:t>Attribut</w:t>
            </w:r>
          </w:p>
        </w:tc>
        <w:tc>
          <w:tcPr>
            <w:tcW w:w="1260" w:type="dxa"/>
            <w:shd w:val="clear" w:color="auto" w:fill="auto"/>
          </w:tcPr>
          <w:p w14:paraId="266008E8" w14:textId="77777777" w:rsidR="00A1023C" w:rsidRPr="00D82A73" w:rsidRDefault="00A1023C" w:rsidP="00A1023C">
            <w:pPr>
              <w:rPr>
                <w:b/>
              </w:rPr>
            </w:pPr>
            <w:r w:rsidRPr="00D82A73">
              <w:rPr>
                <w:b/>
              </w:rPr>
              <w:t>Typ</w:t>
            </w:r>
          </w:p>
        </w:tc>
        <w:tc>
          <w:tcPr>
            <w:tcW w:w="4867" w:type="dxa"/>
            <w:shd w:val="clear" w:color="auto" w:fill="auto"/>
          </w:tcPr>
          <w:p w14:paraId="4D426E38" w14:textId="77777777" w:rsidR="00A1023C" w:rsidRPr="00D82A73" w:rsidRDefault="00A1023C" w:rsidP="00A1023C">
            <w:pPr>
              <w:rPr>
                <w:b/>
              </w:rPr>
            </w:pPr>
            <w:r w:rsidRPr="00D82A73">
              <w:rPr>
                <w:b/>
              </w:rPr>
              <w:t>Kommentar</w:t>
            </w:r>
          </w:p>
        </w:tc>
        <w:tc>
          <w:tcPr>
            <w:tcW w:w="1134" w:type="dxa"/>
            <w:shd w:val="clear" w:color="auto" w:fill="auto"/>
          </w:tcPr>
          <w:p w14:paraId="088B2E31" w14:textId="77777777" w:rsidR="00A1023C" w:rsidRPr="00D82A73" w:rsidRDefault="00A1023C" w:rsidP="00A1023C">
            <w:pPr>
              <w:rPr>
                <w:b/>
              </w:rPr>
            </w:pPr>
            <w:r w:rsidRPr="00D82A73">
              <w:rPr>
                <w:b/>
              </w:rPr>
              <w:t>Kardi-nalitet</w:t>
            </w:r>
          </w:p>
        </w:tc>
      </w:tr>
      <w:tr w:rsidR="00A1023C" w:rsidRPr="00D82A73" w14:paraId="35C3245A" w14:textId="77777777" w:rsidTr="00A1023C">
        <w:tc>
          <w:tcPr>
            <w:tcW w:w="2628" w:type="dxa"/>
            <w:shd w:val="clear" w:color="auto" w:fill="auto"/>
          </w:tcPr>
          <w:p w14:paraId="34B72186" w14:textId="77777777" w:rsidR="00A1023C" w:rsidRPr="00D82A73" w:rsidRDefault="00A1023C" w:rsidP="00A1023C">
            <w:pPr>
              <w:rPr>
                <w:i/>
              </w:rPr>
            </w:pPr>
            <w:r w:rsidRPr="00D82A73">
              <w:rPr>
                <w:i/>
              </w:rPr>
              <w:t>Begäran</w:t>
            </w:r>
          </w:p>
        </w:tc>
        <w:tc>
          <w:tcPr>
            <w:tcW w:w="1260" w:type="dxa"/>
            <w:shd w:val="clear" w:color="auto" w:fill="auto"/>
          </w:tcPr>
          <w:p w14:paraId="708DE84B" w14:textId="77777777" w:rsidR="00A1023C" w:rsidRPr="00D82A73" w:rsidRDefault="00A1023C" w:rsidP="00A1023C"/>
        </w:tc>
        <w:tc>
          <w:tcPr>
            <w:tcW w:w="4867" w:type="dxa"/>
            <w:shd w:val="clear" w:color="auto" w:fill="auto"/>
          </w:tcPr>
          <w:p w14:paraId="0F15848D" w14:textId="77777777" w:rsidR="00A1023C" w:rsidRPr="00D82A73" w:rsidRDefault="00A1023C" w:rsidP="00A1023C"/>
        </w:tc>
        <w:tc>
          <w:tcPr>
            <w:tcW w:w="1134" w:type="dxa"/>
            <w:shd w:val="clear" w:color="auto" w:fill="auto"/>
          </w:tcPr>
          <w:p w14:paraId="478AE013" w14:textId="77777777" w:rsidR="00A1023C" w:rsidRPr="00D82A73" w:rsidRDefault="00A1023C" w:rsidP="00A1023C"/>
        </w:tc>
      </w:tr>
      <w:tr w:rsidR="00A1023C" w:rsidRPr="00D82A73" w14:paraId="55BE21C9" w14:textId="77777777" w:rsidTr="00A1023C">
        <w:tc>
          <w:tcPr>
            <w:tcW w:w="2628" w:type="dxa"/>
            <w:shd w:val="clear" w:color="auto" w:fill="auto"/>
          </w:tcPr>
          <w:p w14:paraId="1A56564E" w14:textId="77777777" w:rsidR="00A1023C" w:rsidRPr="00D82A73" w:rsidRDefault="00A1023C" w:rsidP="00A1023C">
            <w:pPr>
              <w:rPr>
                <w:highlight w:val="yellow"/>
              </w:rPr>
            </w:pPr>
            <w:r w:rsidRPr="00D82A73">
              <w:rPr>
                <w:rFonts w:eastAsia="Arial Unicode MS"/>
              </w:rPr>
              <w:t>FormID</w:t>
            </w:r>
          </w:p>
        </w:tc>
        <w:tc>
          <w:tcPr>
            <w:tcW w:w="1260" w:type="dxa"/>
            <w:shd w:val="clear" w:color="auto" w:fill="auto"/>
          </w:tcPr>
          <w:p w14:paraId="7D39BE5B" w14:textId="77777777" w:rsidR="00A1023C" w:rsidRPr="00D82A73" w:rsidRDefault="00A1023C" w:rsidP="00A1023C"/>
        </w:tc>
        <w:tc>
          <w:tcPr>
            <w:tcW w:w="4867" w:type="dxa"/>
            <w:shd w:val="clear" w:color="auto" w:fill="auto"/>
          </w:tcPr>
          <w:p w14:paraId="2B48A8F6" w14:textId="77777777" w:rsidR="00A1023C" w:rsidRPr="00D82A73" w:rsidRDefault="00A1023C" w:rsidP="00A1023C">
            <w:r w:rsidRPr="00D82A73">
              <w:t>Ett unikt id (GUID) för ett formulär.</w:t>
            </w:r>
          </w:p>
        </w:tc>
        <w:tc>
          <w:tcPr>
            <w:tcW w:w="1134" w:type="dxa"/>
            <w:shd w:val="clear" w:color="auto" w:fill="auto"/>
          </w:tcPr>
          <w:p w14:paraId="1D86C19B" w14:textId="77777777" w:rsidR="00A1023C" w:rsidRPr="00D82A73" w:rsidRDefault="00A1023C" w:rsidP="00A1023C">
            <w:r w:rsidRPr="00D82A73">
              <w:t>1</w:t>
            </w:r>
            <w:proofErr w:type="gramStart"/>
            <w:r w:rsidRPr="00D82A73">
              <w:t>..</w:t>
            </w:r>
            <w:proofErr w:type="gramEnd"/>
            <w:r w:rsidRPr="00D82A73">
              <w:t>1</w:t>
            </w:r>
          </w:p>
        </w:tc>
      </w:tr>
      <w:tr w:rsidR="00A1023C" w:rsidRPr="00D82A73" w14:paraId="2127764A" w14:textId="77777777" w:rsidTr="00A1023C">
        <w:tc>
          <w:tcPr>
            <w:tcW w:w="2628" w:type="dxa"/>
            <w:shd w:val="clear" w:color="auto" w:fill="auto"/>
          </w:tcPr>
          <w:p w14:paraId="7A230AFC" w14:textId="77777777" w:rsidR="00A1023C" w:rsidRPr="00D82A73" w:rsidRDefault="00A1023C" w:rsidP="00A1023C">
            <w:r w:rsidRPr="00D82A73">
              <w:t>SubjectOfCare</w:t>
            </w:r>
          </w:p>
        </w:tc>
        <w:tc>
          <w:tcPr>
            <w:tcW w:w="1260" w:type="dxa"/>
            <w:shd w:val="clear" w:color="auto" w:fill="auto"/>
          </w:tcPr>
          <w:p w14:paraId="2D696620" w14:textId="77777777" w:rsidR="00A1023C" w:rsidRPr="00D82A73" w:rsidRDefault="00A1023C" w:rsidP="00A1023C"/>
        </w:tc>
        <w:tc>
          <w:tcPr>
            <w:tcW w:w="4867" w:type="dxa"/>
            <w:shd w:val="clear" w:color="auto" w:fill="auto"/>
          </w:tcPr>
          <w:p w14:paraId="3F7FA7C7" w14:textId="77777777" w:rsidR="00A1023C" w:rsidRPr="00D82A73" w:rsidRDefault="00A1023C" w:rsidP="00A1023C">
            <w:r w:rsidRPr="00D82A73">
              <w:t xml:space="preserve">Starkt autentiserad användares personnummer. </w:t>
            </w:r>
          </w:p>
          <w:p w14:paraId="1F544214" w14:textId="77777777" w:rsidR="00A1023C" w:rsidRPr="00D82A73" w:rsidRDefault="00A1023C" w:rsidP="00A1023C">
            <w:r w:rsidRPr="00D82A73">
              <w:t>T.ex. 191212121212 (yyyymmddnnnn)</w:t>
            </w:r>
          </w:p>
          <w:p w14:paraId="7E77C95C"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5474D54B" w14:textId="77777777" w:rsidR="00A1023C" w:rsidRPr="00D82A73" w:rsidRDefault="00A1023C" w:rsidP="00A1023C">
            <w:r w:rsidRPr="00D82A73">
              <w:t>0</w:t>
            </w:r>
            <w:proofErr w:type="gramStart"/>
            <w:r w:rsidRPr="00D82A73">
              <w:t>..</w:t>
            </w:r>
            <w:proofErr w:type="gramEnd"/>
            <w:r w:rsidRPr="00D82A73">
              <w:t>1</w:t>
            </w:r>
          </w:p>
        </w:tc>
      </w:tr>
      <w:tr w:rsidR="00A1023C" w:rsidRPr="00D82A73" w14:paraId="79E67BE9" w14:textId="77777777" w:rsidTr="00A1023C">
        <w:tc>
          <w:tcPr>
            <w:tcW w:w="2628" w:type="dxa"/>
            <w:shd w:val="clear" w:color="auto" w:fill="auto"/>
          </w:tcPr>
          <w:p w14:paraId="01F1B8C6" w14:textId="77777777" w:rsidR="00A1023C" w:rsidRPr="00D82A73" w:rsidRDefault="00A1023C" w:rsidP="00A1023C">
            <w:pPr>
              <w:rPr>
                <w:i/>
              </w:rPr>
            </w:pPr>
          </w:p>
        </w:tc>
        <w:tc>
          <w:tcPr>
            <w:tcW w:w="1260" w:type="dxa"/>
            <w:shd w:val="clear" w:color="auto" w:fill="auto"/>
          </w:tcPr>
          <w:p w14:paraId="314A26C6" w14:textId="77777777" w:rsidR="00A1023C" w:rsidRPr="00D82A73" w:rsidRDefault="00A1023C" w:rsidP="00A1023C"/>
        </w:tc>
        <w:tc>
          <w:tcPr>
            <w:tcW w:w="4867" w:type="dxa"/>
            <w:shd w:val="clear" w:color="auto" w:fill="auto"/>
          </w:tcPr>
          <w:p w14:paraId="04BE3F2B" w14:textId="77777777" w:rsidR="00A1023C" w:rsidRPr="00D82A73" w:rsidRDefault="00A1023C" w:rsidP="00A1023C"/>
        </w:tc>
        <w:tc>
          <w:tcPr>
            <w:tcW w:w="1134" w:type="dxa"/>
            <w:shd w:val="clear" w:color="auto" w:fill="auto"/>
          </w:tcPr>
          <w:p w14:paraId="118A18CF" w14:textId="77777777" w:rsidR="00A1023C" w:rsidRPr="00D82A73" w:rsidRDefault="00A1023C" w:rsidP="00A1023C"/>
        </w:tc>
      </w:tr>
      <w:tr w:rsidR="00A1023C" w:rsidRPr="00D82A73" w14:paraId="60F28521" w14:textId="77777777" w:rsidTr="00A1023C">
        <w:tc>
          <w:tcPr>
            <w:tcW w:w="2628" w:type="dxa"/>
            <w:shd w:val="clear" w:color="auto" w:fill="auto"/>
          </w:tcPr>
          <w:p w14:paraId="1A2C9B20" w14:textId="77777777" w:rsidR="00A1023C" w:rsidRPr="00D82A73" w:rsidRDefault="00A1023C" w:rsidP="00A1023C">
            <w:pPr>
              <w:rPr>
                <w:i/>
              </w:rPr>
            </w:pPr>
            <w:r w:rsidRPr="00D82A73">
              <w:rPr>
                <w:i/>
              </w:rPr>
              <w:t>Svar</w:t>
            </w:r>
          </w:p>
        </w:tc>
        <w:tc>
          <w:tcPr>
            <w:tcW w:w="1260" w:type="dxa"/>
            <w:shd w:val="clear" w:color="auto" w:fill="auto"/>
          </w:tcPr>
          <w:p w14:paraId="3C47C94E" w14:textId="77777777" w:rsidR="00A1023C" w:rsidRPr="00D82A73" w:rsidRDefault="00A1023C" w:rsidP="00A1023C"/>
        </w:tc>
        <w:tc>
          <w:tcPr>
            <w:tcW w:w="4867" w:type="dxa"/>
            <w:shd w:val="clear" w:color="auto" w:fill="auto"/>
          </w:tcPr>
          <w:p w14:paraId="29029565" w14:textId="77777777" w:rsidR="00A1023C" w:rsidRPr="00D82A73" w:rsidRDefault="00A1023C" w:rsidP="00A1023C"/>
        </w:tc>
        <w:tc>
          <w:tcPr>
            <w:tcW w:w="1134" w:type="dxa"/>
            <w:shd w:val="clear" w:color="auto" w:fill="auto"/>
          </w:tcPr>
          <w:p w14:paraId="632A1849" w14:textId="77777777" w:rsidR="00A1023C" w:rsidRPr="00D82A73" w:rsidRDefault="00A1023C" w:rsidP="00A1023C"/>
        </w:tc>
      </w:tr>
      <w:tr w:rsidR="00A1023C" w:rsidRPr="00D82A73" w14:paraId="22ECBFAA" w14:textId="77777777" w:rsidTr="00A1023C">
        <w:tc>
          <w:tcPr>
            <w:tcW w:w="2628" w:type="dxa"/>
            <w:shd w:val="clear" w:color="auto" w:fill="auto"/>
          </w:tcPr>
          <w:p w14:paraId="52EA304F" w14:textId="77777777" w:rsidR="00A1023C" w:rsidRPr="00D82A73" w:rsidRDefault="00A1023C" w:rsidP="00A1023C">
            <w:pPr>
              <w:rPr>
                <w:b/>
              </w:rPr>
            </w:pPr>
            <w:r w:rsidRPr="00D82A73">
              <w:t>Form</w:t>
            </w:r>
          </w:p>
        </w:tc>
        <w:tc>
          <w:tcPr>
            <w:tcW w:w="1260" w:type="dxa"/>
            <w:shd w:val="clear" w:color="auto" w:fill="auto"/>
          </w:tcPr>
          <w:p w14:paraId="7D4C210F" w14:textId="77777777" w:rsidR="00A1023C" w:rsidRPr="00D82A73" w:rsidRDefault="00A1023C" w:rsidP="00A1023C">
            <w:pPr>
              <w:rPr>
                <w:i/>
              </w:rPr>
            </w:pPr>
            <w:r w:rsidRPr="00D82A73">
              <w:rPr>
                <w:i/>
              </w:rPr>
              <w:t>FormType</w:t>
            </w:r>
          </w:p>
        </w:tc>
        <w:tc>
          <w:tcPr>
            <w:tcW w:w="4867" w:type="dxa"/>
            <w:shd w:val="clear" w:color="auto" w:fill="auto"/>
          </w:tcPr>
          <w:p w14:paraId="6C9D3EE6" w14:textId="77777777" w:rsidR="00A1023C" w:rsidRPr="00D82A73" w:rsidRDefault="00A1023C" w:rsidP="00A1023C">
            <w:r w:rsidRPr="00D82A73">
              <w:t>Objekt FormResponseType</w:t>
            </w:r>
          </w:p>
        </w:tc>
        <w:tc>
          <w:tcPr>
            <w:tcW w:w="1134" w:type="dxa"/>
            <w:shd w:val="clear" w:color="auto" w:fill="auto"/>
          </w:tcPr>
          <w:p w14:paraId="6782E088" w14:textId="77777777" w:rsidR="00A1023C" w:rsidRPr="00D82A73" w:rsidRDefault="00A1023C" w:rsidP="00A1023C">
            <w:pPr>
              <w:rPr>
                <w:b/>
              </w:rPr>
            </w:pPr>
            <w:r w:rsidRPr="00D82A73">
              <w:t>1</w:t>
            </w:r>
            <w:proofErr w:type="gramStart"/>
            <w:r w:rsidRPr="00D82A73">
              <w:t>..</w:t>
            </w:r>
            <w:proofErr w:type="gramEnd"/>
            <w:r w:rsidRPr="00D82A73">
              <w:t>1</w:t>
            </w:r>
          </w:p>
        </w:tc>
      </w:tr>
    </w:tbl>
    <w:p w14:paraId="6F8192B4"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27" w:name="_Toc258862168"/>
      <w:bookmarkStart w:id="228" w:name="_Toc259358525"/>
      <w:r w:rsidRPr="00D82A73">
        <w:t>Regler</w:t>
      </w:r>
      <w:bookmarkEnd w:id="227"/>
      <w:bookmarkEnd w:id="228"/>
    </w:p>
    <w:p w14:paraId="58E5FB33" w14:textId="77777777" w:rsidR="00A1023C" w:rsidRPr="00D82A73" w:rsidRDefault="00A1023C" w:rsidP="00A1023C">
      <w:pPr>
        <w:pStyle w:val="Rubrik3"/>
        <w:keepLines w:val="0"/>
        <w:widowControl w:val="0"/>
        <w:numPr>
          <w:ilvl w:val="0"/>
          <w:numId w:val="45"/>
        </w:numPr>
        <w:spacing w:before="120" w:after="60" w:line="240" w:lineRule="atLeast"/>
      </w:pPr>
      <w:bookmarkStart w:id="229" w:name="_Toc258862169"/>
      <w:bookmarkStart w:id="230" w:name="_Toc259358526"/>
      <w:r w:rsidRPr="00D82A73">
        <w:t>Begäran</w:t>
      </w:r>
      <w:bookmarkEnd w:id="229"/>
      <w:bookmarkEnd w:id="230"/>
    </w:p>
    <w:p w14:paraId="09E2BE74" w14:textId="77777777" w:rsidR="00A1023C" w:rsidRPr="00D82A73" w:rsidRDefault="00A1023C" w:rsidP="00A1023C">
      <w:r w:rsidRPr="00D82A73">
        <w:t>Tjänsteproducenten validerar begäran enligt regler som specificerats i per attribut ovan.</w:t>
      </w:r>
    </w:p>
    <w:p w14:paraId="5AB12355" w14:textId="77777777" w:rsidR="00A1023C" w:rsidRPr="00D82A73" w:rsidRDefault="00A1023C" w:rsidP="00A1023C">
      <w:pPr>
        <w:pStyle w:val="Rubrik3"/>
        <w:keepLines w:val="0"/>
        <w:widowControl w:val="0"/>
        <w:numPr>
          <w:ilvl w:val="0"/>
          <w:numId w:val="45"/>
        </w:numPr>
        <w:spacing w:before="120" w:after="60" w:line="240" w:lineRule="atLeast"/>
      </w:pPr>
      <w:bookmarkStart w:id="231" w:name="_Toc258862170"/>
      <w:bookmarkStart w:id="232" w:name="_Toc259358527"/>
      <w:r w:rsidRPr="00D82A73">
        <w:t>Svar</w:t>
      </w:r>
      <w:bookmarkEnd w:id="231"/>
      <w:bookmarkEnd w:id="232"/>
    </w:p>
    <w:p w14:paraId="58A560C0" w14:textId="77777777" w:rsidR="00A1023C" w:rsidRPr="00D82A73" w:rsidRDefault="00A1023C" w:rsidP="00A1023C">
      <w:r w:rsidRPr="00D82A73">
        <w:t xml:space="preserve">Sökresultatet framställs genom att svaret begränsas av de värden som angivits i begäran. Om formuläret är uppdelat i sidor (Page) skall </w:t>
      </w:r>
      <w:r w:rsidRPr="00D82A73">
        <w:rPr>
          <w:b/>
        </w:rPr>
        <w:t>det sista ifyllda sidan i sekvensen returneras</w:t>
      </w:r>
      <w:r w:rsidRPr="00D82A73">
        <w:t>.</w:t>
      </w:r>
    </w:p>
    <w:p w14:paraId="5B7D7CAA" w14:textId="77777777" w:rsidR="00A1023C" w:rsidRPr="00D82A73" w:rsidRDefault="00A1023C" w:rsidP="00A1023C">
      <w:pPr>
        <w:numPr>
          <w:ilvl w:val="0"/>
          <w:numId w:val="46"/>
        </w:numPr>
        <w:spacing w:line="240" w:lineRule="auto"/>
      </w:pPr>
      <w:r w:rsidRPr="00D82A73">
        <w:t xml:space="preserve">COMPLETED </w:t>
      </w:r>
      <w:proofErr w:type="gramStart"/>
      <w:r w:rsidRPr="00D82A73">
        <w:t>=  Avslutat</w:t>
      </w:r>
      <w:proofErr w:type="gramEnd"/>
      <w:r w:rsidRPr="00D82A73">
        <w:t>. Formuläret är besvarat och avslutat av invånaren. Konsumerande system (e-tjänst) kan endast visass formulär i ”läsläge”.</w:t>
      </w:r>
    </w:p>
    <w:p w14:paraId="78247A91" w14:textId="77777777" w:rsidR="00A1023C" w:rsidRPr="00D82A73" w:rsidRDefault="00A1023C" w:rsidP="00A1023C">
      <w:pPr>
        <w:numPr>
          <w:ilvl w:val="0"/>
          <w:numId w:val="46"/>
        </w:numPr>
        <w:spacing w:line="240" w:lineRule="auto"/>
      </w:pPr>
      <w:r w:rsidRPr="00D82A73">
        <w:t xml:space="preserve">ONGOING = Pågående, frågor har temporärsparats. Producenten skall returnera det </w:t>
      </w:r>
      <w:r w:rsidRPr="00D82A73">
        <w:rPr>
          <w:b/>
        </w:rPr>
        <w:t>sista/senaste</w:t>
      </w:r>
      <w:r w:rsidRPr="00D82A73">
        <w:t xml:space="preserve"> Page i sekvensen(currentPage).</w:t>
      </w:r>
    </w:p>
    <w:p w14:paraId="2A7F13B3" w14:textId="77777777" w:rsidR="00A1023C" w:rsidRPr="00D82A73" w:rsidRDefault="00A1023C" w:rsidP="00A1023C">
      <w:pPr>
        <w:widowControl w:val="0"/>
        <w:numPr>
          <w:ilvl w:val="0"/>
          <w:numId w:val="46"/>
        </w:numPr>
        <w:autoSpaceDE w:val="0"/>
        <w:autoSpaceDN w:val="0"/>
        <w:adjustRightInd w:val="0"/>
        <w:spacing w:line="240" w:lineRule="auto"/>
        <w:rPr>
          <w:rFonts w:ascii="Calibri" w:hAnsi="Calibri" w:cs="Calibri"/>
          <w:sz w:val="22"/>
        </w:rPr>
      </w:pPr>
      <w:r w:rsidRPr="00D82A73">
        <w:t xml:space="preserve">PENDING_COMPLETION = Invånaren har besvarat(och temporärsparats) formulärets samtliga frågor. Formuläret byter status till COMPLETED genom att uppdateras via tjänsten ”SaveForm”. </w:t>
      </w:r>
    </w:p>
    <w:p w14:paraId="682379CA" w14:textId="77777777" w:rsidR="00A1023C" w:rsidRPr="00D82A73" w:rsidRDefault="00A1023C" w:rsidP="00A1023C"/>
    <w:p w14:paraId="34042A54" w14:textId="77777777" w:rsidR="00A1023C" w:rsidRPr="00D82A73" w:rsidRDefault="00A1023C" w:rsidP="00A1023C">
      <w:r w:rsidRPr="00D82A73">
        <w:t>Om formulär saknas returneras ett SOAP exception.</w:t>
      </w:r>
    </w:p>
    <w:p w14:paraId="1ED89A3B"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33" w:name="_Toc258862171"/>
      <w:bookmarkStart w:id="234" w:name="_Toc259358528"/>
      <w:r w:rsidRPr="00D82A73">
        <w:t>Tjänsteinteraktion</w:t>
      </w:r>
      <w:bookmarkEnd w:id="233"/>
      <w:bookmarkEnd w:id="234"/>
    </w:p>
    <w:p w14:paraId="76A1885F" w14:textId="77777777" w:rsidR="00A1023C" w:rsidRPr="00D82A73" w:rsidRDefault="00A1023C" w:rsidP="00A1023C">
      <w:pPr>
        <w:numPr>
          <w:ilvl w:val="0"/>
          <w:numId w:val="44"/>
        </w:numPr>
        <w:spacing w:line="240" w:lineRule="auto"/>
      </w:pPr>
      <w:r w:rsidRPr="00D82A73">
        <w:t>GetFormInteraction</w:t>
      </w:r>
    </w:p>
    <w:p w14:paraId="2DF99488" w14:textId="77777777" w:rsidR="00A1023C" w:rsidRPr="00D82A73" w:rsidRDefault="00A1023C" w:rsidP="00A1023C"/>
    <w:p w14:paraId="5AC3EE29" w14:textId="77777777" w:rsidR="00A1023C" w:rsidRPr="00D82A73" w:rsidRDefault="00A1023C" w:rsidP="00A1023C"/>
    <w:p w14:paraId="2994830C"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235" w:name="_Toc258862172"/>
      <w:bookmarkStart w:id="236" w:name="_Toc259358529"/>
      <w:r w:rsidRPr="00D82A73">
        <w:lastRenderedPageBreak/>
        <w:t>Tjänstekontrakt GetFormQuestionPage</w:t>
      </w:r>
      <w:bookmarkEnd w:id="235"/>
      <w:bookmarkEnd w:id="236"/>
      <w:r w:rsidRPr="00D82A73">
        <w:t xml:space="preserve">  </w:t>
      </w:r>
    </w:p>
    <w:p w14:paraId="41742945" w14:textId="77777777" w:rsidR="00A1023C" w:rsidRPr="00D82A73" w:rsidRDefault="00A1023C" w:rsidP="00A1023C">
      <w:r w:rsidRPr="00D82A73">
        <w:t xml:space="preserve">Tjänsten används för att hoppa/navigera framåt eller bakåt i ett formulär. </w:t>
      </w:r>
    </w:p>
    <w:p w14:paraId="2060019A" w14:textId="77777777" w:rsidR="00A1023C" w:rsidRPr="00D82A73" w:rsidRDefault="00A1023C" w:rsidP="00A1023C"/>
    <w:p w14:paraId="1E2A3A01" w14:textId="77777777" w:rsidR="00A1023C" w:rsidRPr="00D82A73" w:rsidRDefault="00A1023C" w:rsidP="00A1023C">
      <w:r w:rsidRPr="00D82A73">
        <w:t>Tjänsten anropas när användaren vill:</w:t>
      </w:r>
    </w:p>
    <w:p w14:paraId="54FFEFA9" w14:textId="77777777" w:rsidR="00A1023C" w:rsidRPr="00D82A73" w:rsidRDefault="00A1023C" w:rsidP="00A1023C">
      <w:pPr>
        <w:numPr>
          <w:ilvl w:val="0"/>
          <w:numId w:val="46"/>
        </w:numPr>
        <w:spacing w:line="240" w:lineRule="auto"/>
      </w:pPr>
      <w:r w:rsidRPr="00D82A73">
        <w:t xml:space="preserve">Hoppa framåt eller bakåt bland besvarade och sparade frågor. </w:t>
      </w:r>
    </w:p>
    <w:p w14:paraId="799A022E" w14:textId="77777777" w:rsidR="00A1023C" w:rsidRPr="00D82A73" w:rsidRDefault="00A1023C" w:rsidP="00A1023C">
      <w:pPr>
        <w:rPr>
          <w:i/>
        </w:rPr>
      </w:pPr>
    </w:p>
    <w:p w14:paraId="24528C1C"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37" w:name="_Toc258862173"/>
      <w:bookmarkStart w:id="238" w:name="_Toc259358530"/>
      <w:r w:rsidRPr="00D82A73">
        <w:t>Frivillighet</w:t>
      </w:r>
      <w:bookmarkEnd w:id="237"/>
      <w:bookmarkEnd w:id="238"/>
    </w:p>
    <w:p w14:paraId="0DD5C925" w14:textId="77777777" w:rsidR="00A1023C" w:rsidRPr="00D82A73" w:rsidRDefault="00A1023C" w:rsidP="003B7540">
      <w:r w:rsidRPr="00D82A73">
        <w:t xml:space="preserve">Obligatoriskt </w:t>
      </w:r>
    </w:p>
    <w:p w14:paraId="5D92420B"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39" w:name="_Toc258862174"/>
      <w:bookmarkStart w:id="240" w:name="_Toc259358531"/>
      <w:r w:rsidRPr="00D82A73">
        <w:t>Version</w:t>
      </w:r>
      <w:bookmarkEnd w:id="239"/>
      <w:bookmarkEnd w:id="240"/>
    </w:p>
    <w:p w14:paraId="4EFC8347" w14:textId="32A1A05F" w:rsidR="00A1023C" w:rsidRPr="00D82A73" w:rsidRDefault="003B7540" w:rsidP="003B7540">
      <w:r>
        <w:t>2.0</w:t>
      </w:r>
    </w:p>
    <w:p w14:paraId="4845081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41" w:name="_Toc258862175"/>
      <w:bookmarkStart w:id="242" w:name="_Toc259358532"/>
      <w:r w:rsidRPr="00D82A73">
        <w:t>Tjänstens signatur</w:t>
      </w:r>
      <w:bookmarkEnd w:id="241"/>
      <w:bookmarkEnd w:id="242"/>
    </w:p>
    <w:p w14:paraId="1B555220" w14:textId="77777777" w:rsidR="00A1023C" w:rsidRPr="00D82A73" w:rsidRDefault="00A1023C" w:rsidP="00A1023C">
      <w:r w:rsidRPr="00D82A73">
        <w:t>Request</w:t>
      </w:r>
    </w:p>
    <w:p w14:paraId="333C4654" w14:textId="77777777" w:rsidR="00A1023C" w:rsidRPr="00D82A73" w:rsidRDefault="00A1023C" w:rsidP="00A1023C">
      <w:pPr>
        <w:numPr>
          <w:ilvl w:val="0"/>
          <w:numId w:val="36"/>
        </w:numPr>
        <w:spacing w:line="240" w:lineRule="auto"/>
      </w:pPr>
      <w:r w:rsidRPr="00D82A73">
        <w:t>FormID [1</w:t>
      </w:r>
      <w:proofErr w:type="gramStart"/>
      <w:r w:rsidRPr="00D82A73">
        <w:t>..</w:t>
      </w:r>
      <w:proofErr w:type="gramEnd"/>
      <w:r w:rsidRPr="00D82A73">
        <w:t>1]</w:t>
      </w:r>
    </w:p>
    <w:p w14:paraId="2A62E0E7" w14:textId="77777777" w:rsidR="00A1023C" w:rsidRPr="00D82A73" w:rsidRDefault="00A1023C" w:rsidP="00A1023C">
      <w:pPr>
        <w:numPr>
          <w:ilvl w:val="0"/>
          <w:numId w:val="36"/>
        </w:numPr>
        <w:spacing w:line="240" w:lineRule="auto"/>
      </w:pPr>
      <w:r w:rsidRPr="00D82A73">
        <w:t>pageNumber [1</w:t>
      </w:r>
      <w:proofErr w:type="gramStart"/>
      <w:r w:rsidRPr="00D82A73">
        <w:t>..</w:t>
      </w:r>
      <w:proofErr w:type="gramEnd"/>
      <w:r w:rsidRPr="00D82A73">
        <w:t>1]</w:t>
      </w:r>
    </w:p>
    <w:p w14:paraId="2E5AD656" w14:textId="77777777" w:rsidR="00A1023C" w:rsidRPr="00D82A73" w:rsidRDefault="00A1023C" w:rsidP="00A1023C">
      <w:pPr>
        <w:numPr>
          <w:ilvl w:val="0"/>
          <w:numId w:val="36"/>
        </w:numPr>
        <w:spacing w:line="240" w:lineRule="auto"/>
      </w:pPr>
      <w:r w:rsidRPr="00D82A73">
        <w:t>Direction [1</w:t>
      </w:r>
      <w:proofErr w:type="gramStart"/>
      <w:r w:rsidRPr="00D82A73">
        <w:t>..</w:t>
      </w:r>
      <w:proofErr w:type="gramEnd"/>
      <w:r w:rsidRPr="00D82A73">
        <w:t>1]</w:t>
      </w:r>
    </w:p>
    <w:p w14:paraId="6DDD619A" w14:textId="77777777" w:rsidR="00A1023C" w:rsidRPr="00D82A73" w:rsidRDefault="00A1023C" w:rsidP="00A1023C">
      <w:pPr>
        <w:numPr>
          <w:ilvl w:val="0"/>
          <w:numId w:val="36"/>
        </w:numPr>
        <w:spacing w:line="240" w:lineRule="auto"/>
      </w:pPr>
      <w:r w:rsidRPr="00D82A73">
        <w:t>subjectOfCare [0</w:t>
      </w:r>
      <w:proofErr w:type="gramStart"/>
      <w:r w:rsidRPr="00D82A73">
        <w:t>..</w:t>
      </w:r>
      <w:proofErr w:type="gramEnd"/>
      <w:r w:rsidRPr="00D82A73">
        <w:t>1]</w:t>
      </w:r>
    </w:p>
    <w:p w14:paraId="60F65245" w14:textId="77777777" w:rsidR="00A1023C" w:rsidRPr="00D82A73" w:rsidRDefault="00A1023C" w:rsidP="00A1023C">
      <w:r w:rsidRPr="00D82A73">
        <w:t xml:space="preserve">Response  </w:t>
      </w:r>
    </w:p>
    <w:p w14:paraId="64BF0EAF" w14:textId="77777777" w:rsidR="00A1023C" w:rsidRPr="00D82A73" w:rsidRDefault="00A1023C" w:rsidP="00A1023C">
      <w:pPr>
        <w:numPr>
          <w:ilvl w:val="0"/>
          <w:numId w:val="41"/>
        </w:numPr>
        <w:spacing w:line="240" w:lineRule="auto"/>
      </w:pPr>
      <w:r w:rsidRPr="00D82A73">
        <w:t>Form [0</w:t>
      </w:r>
      <w:proofErr w:type="gramStart"/>
      <w:r w:rsidRPr="00D82A73">
        <w:t>..</w:t>
      </w:r>
      <w:proofErr w:type="gramEnd"/>
      <w:r w:rsidRPr="00D82A73">
        <w:t>1]</w:t>
      </w:r>
    </w:p>
    <w:p w14:paraId="10A345D0" w14:textId="77777777" w:rsidR="00A1023C" w:rsidRPr="00D82A73" w:rsidRDefault="00A1023C" w:rsidP="00A1023C">
      <w:pPr>
        <w:ind w:left="360"/>
      </w:pPr>
    </w:p>
    <w:p w14:paraId="62BA082A" w14:textId="77777777" w:rsidR="00A1023C" w:rsidRPr="00D82A73" w:rsidRDefault="00A1023C" w:rsidP="00A1023C"/>
    <w:p w14:paraId="15D817AA" w14:textId="77777777" w:rsidR="00A1023C" w:rsidRPr="00D82A73" w:rsidRDefault="00A1023C" w:rsidP="00A1023C"/>
    <w:p w14:paraId="1E109785" w14:textId="77777777" w:rsidR="00A1023C" w:rsidRPr="00D82A73" w:rsidRDefault="00A1023C" w:rsidP="00A1023C">
      <w:pPr>
        <w:pStyle w:val="Rubrik3"/>
        <w:numPr>
          <w:ilvl w:val="0"/>
          <w:numId w:val="0"/>
        </w:numPr>
        <w:ind w:left="720"/>
      </w:pPr>
    </w:p>
    <w:p w14:paraId="7D919D15" w14:textId="77777777" w:rsidR="00A1023C" w:rsidRPr="00D82A73" w:rsidRDefault="00A1023C" w:rsidP="00A1023C">
      <w:pPr>
        <w:pStyle w:val="Rubrik3"/>
        <w:numPr>
          <w:ilvl w:val="0"/>
          <w:numId w:val="0"/>
        </w:numPr>
        <w:ind w:left="720" w:hanging="360"/>
      </w:pPr>
      <w:r w:rsidRPr="00D82A73">
        <w:t xml:space="preserve"> </w:t>
      </w:r>
      <w:r w:rsidRPr="00D82A73">
        <w:br w:type="page"/>
      </w:r>
    </w:p>
    <w:p w14:paraId="564431A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43" w:name="_Toc258862176"/>
      <w:bookmarkStart w:id="244" w:name="_Toc259358533"/>
      <w:r w:rsidRPr="00D82A73">
        <w:lastRenderedPageBreak/>
        <w:t>Begäran (Request) och Svar (Response)</w:t>
      </w:r>
      <w:bookmarkEnd w:id="243"/>
      <w:bookmarkEnd w:id="244"/>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7C748202" w14:textId="77777777" w:rsidTr="00A1023C">
        <w:tc>
          <w:tcPr>
            <w:tcW w:w="2628" w:type="dxa"/>
            <w:shd w:val="clear" w:color="auto" w:fill="auto"/>
          </w:tcPr>
          <w:p w14:paraId="1132AE37" w14:textId="77777777" w:rsidR="00A1023C" w:rsidRPr="00D82A73" w:rsidRDefault="00A1023C" w:rsidP="00A1023C">
            <w:pPr>
              <w:rPr>
                <w:b/>
              </w:rPr>
            </w:pPr>
            <w:r w:rsidRPr="00D82A73">
              <w:rPr>
                <w:b/>
              </w:rPr>
              <w:br w:type="page"/>
              <w:t>Attribut</w:t>
            </w:r>
          </w:p>
        </w:tc>
        <w:tc>
          <w:tcPr>
            <w:tcW w:w="1260" w:type="dxa"/>
            <w:shd w:val="clear" w:color="auto" w:fill="auto"/>
          </w:tcPr>
          <w:p w14:paraId="60522AD4" w14:textId="77777777" w:rsidR="00A1023C" w:rsidRPr="00D82A73" w:rsidRDefault="00A1023C" w:rsidP="00A1023C">
            <w:pPr>
              <w:rPr>
                <w:b/>
              </w:rPr>
            </w:pPr>
            <w:r w:rsidRPr="00D82A73">
              <w:rPr>
                <w:b/>
              </w:rPr>
              <w:t>Typ</w:t>
            </w:r>
          </w:p>
        </w:tc>
        <w:tc>
          <w:tcPr>
            <w:tcW w:w="4867" w:type="dxa"/>
            <w:shd w:val="clear" w:color="auto" w:fill="auto"/>
          </w:tcPr>
          <w:p w14:paraId="4B41DF5B" w14:textId="77777777" w:rsidR="00A1023C" w:rsidRPr="00D82A73" w:rsidRDefault="00A1023C" w:rsidP="00A1023C">
            <w:pPr>
              <w:rPr>
                <w:b/>
              </w:rPr>
            </w:pPr>
            <w:r w:rsidRPr="00D82A73">
              <w:rPr>
                <w:b/>
              </w:rPr>
              <w:t>Kommentar</w:t>
            </w:r>
          </w:p>
        </w:tc>
        <w:tc>
          <w:tcPr>
            <w:tcW w:w="1134" w:type="dxa"/>
            <w:shd w:val="clear" w:color="auto" w:fill="auto"/>
          </w:tcPr>
          <w:p w14:paraId="392285D1" w14:textId="77777777" w:rsidR="00A1023C" w:rsidRPr="00D82A73" w:rsidRDefault="00A1023C" w:rsidP="00A1023C">
            <w:pPr>
              <w:rPr>
                <w:b/>
              </w:rPr>
            </w:pPr>
            <w:r w:rsidRPr="00D82A73">
              <w:rPr>
                <w:b/>
              </w:rPr>
              <w:t>Kardi-nalitet</w:t>
            </w:r>
          </w:p>
        </w:tc>
      </w:tr>
      <w:tr w:rsidR="00A1023C" w:rsidRPr="00D82A73" w14:paraId="7E01B1E8" w14:textId="77777777" w:rsidTr="00A1023C">
        <w:tc>
          <w:tcPr>
            <w:tcW w:w="2628" w:type="dxa"/>
            <w:shd w:val="clear" w:color="auto" w:fill="auto"/>
          </w:tcPr>
          <w:p w14:paraId="1CAC73D3" w14:textId="77777777" w:rsidR="00A1023C" w:rsidRPr="00D82A73" w:rsidRDefault="00A1023C" w:rsidP="00A1023C">
            <w:pPr>
              <w:rPr>
                <w:i/>
              </w:rPr>
            </w:pPr>
            <w:r w:rsidRPr="00D82A73">
              <w:rPr>
                <w:i/>
              </w:rPr>
              <w:t>Begäran</w:t>
            </w:r>
          </w:p>
        </w:tc>
        <w:tc>
          <w:tcPr>
            <w:tcW w:w="1260" w:type="dxa"/>
            <w:shd w:val="clear" w:color="auto" w:fill="auto"/>
          </w:tcPr>
          <w:p w14:paraId="1EE42B1D" w14:textId="77777777" w:rsidR="00A1023C" w:rsidRPr="00D82A73" w:rsidRDefault="00A1023C" w:rsidP="00A1023C"/>
        </w:tc>
        <w:tc>
          <w:tcPr>
            <w:tcW w:w="4867" w:type="dxa"/>
            <w:shd w:val="clear" w:color="auto" w:fill="auto"/>
          </w:tcPr>
          <w:p w14:paraId="3256B9A0" w14:textId="77777777" w:rsidR="00A1023C" w:rsidRPr="00D82A73" w:rsidRDefault="00A1023C" w:rsidP="00A1023C"/>
        </w:tc>
        <w:tc>
          <w:tcPr>
            <w:tcW w:w="1134" w:type="dxa"/>
            <w:shd w:val="clear" w:color="auto" w:fill="auto"/>
          </w:tcPr>
          <w:p w14:paraId="441BEA8B" w14:textId="77777777" w:rsidR="00A1023C" w:rsidRPr="00D82A73" w:rsidRDefault="00A1023C" w:rsidP="00A1023C"/>
        </w:tc>
      </w:tr>
      <w:tr w:rsidR="00A1023C" w:rsidRPr="00D82A73" w14:paraId="668F29DC" w14:textId="77777777" w:rsidTr="00A1023C">
        <w:tc>
          <w:tcPr>
            <w:tcW w:w="2628" w:type="dxa"/>
            <w:shd w:val="clear" w:color="auto" w:fill="auto"/>
          </w:tcPr>
          <w:p w14:paraId="22130233" w14:textId="77777777" w:rsidR="00A1023C" w:rsidRPr="00D82A73" w:rsidRDefault="00A1023C" w:rsidP="00A1023C">
            <w:pPr>
              <w:rPr>
                <w:highlight w:val="yellow"/>
              </w:rPr>
            </w:pPr>
            <w:r w:rsidRPr="00D82A73">
              <w:rPr>
                <w:rFonts w:eastAsia="Arial Unicode MS"/>
              </w:rPr>
              <w:t>FormID</w:t>
            </w:r>
          </w:p>
        </w:tc>
        <w:tc>
          <w:tcPr>
            <w:tcW w:w="1260" w:type="dxa"/>
            <w:shd w:val="clear" w:color="auto" w:fill="auto"/>
          </w:tcPr>
          <w:p w14:paraId="4E482E2D" w14:textId="77777777" w:rsidR="00A1023C" w:rsidRPr="00D82A73" w:rsidRDefault="00A1023C" w:rsidP="00A1023C"/>
        </w:tc>
        <w:tc>
          <w:tcPr>
            <w:tcW w:w="4867" w:type="dxa"/>
            <w:shd w:val="clear" w:color="auto" w:fill="auto"/>
          </w:tcPr>
          <w:p w14:paraId="42205169" w14:textId="77777777" w:rsidR="00A1023C" w:rsidRPr="00D82A73" w:rsidRDefault="00A1023C" w:rsidP="00A1023C">
            <w:r w:rsidRPr="00D82A73">
              <w:t>Ett unikt id (GUID) för ett formulär.</w:t>
            </w:r>
          </w:p>
        </w:tc>
        <w:tc>
          <w:tcPr>
            <w:tcW w:w="1134" w:type="dxa"/>
            <w:shd w:val="clear" w:color="auto" w:fill="auto"/>
          </w:tcPr>
          <w:p w14:paraId="6CDFF38C" w14:textId="77777777" w:rsidR="00A1023C" w:rsidRPr="00D82A73" w:rsidRDefault="00A1023C" w:rsidP="00A1023C">
            <w:r w:rsidRPr="00D82A73">
              <w:t>1</w:t>
            </w:r>
            <w:proofErr w:type="gramStart"/>
            <w:r w:rsidRPr="00D82A73">
              <w:t>..</w:t>
            </w:r>
            <w:proofErr w:type="gramEnd"/>
            <w:r w:rsidRPr="00D82A73">
              <w:t>1</w:t>
            </w:r>
          </w:p>
        </w:tc>
      </w:tr>
      <w:tr w:rsidR="00A1023C" w:rsidRPr="00D82A73" w14:paraId="2259730A" w14:textId="77777777" w:rsidTr="00A1023C">
        <w:tc>
          <w:tcPr>
            <w:tcW w:w="2628" w:type="dxa"/>
            <w:shd w:val="clear" w:color="auto" w:fill="auto"/>
          </w:tcPr>
          <w:p w14:paraId="1D45BB42" w14:textId="77777777" w:rsidR="00A1023C" w:rsidRPr="00D82A73" w:rsidRDefault="00A1023C" w:rsidP="00A1023C">
            <w:pPr>
              <w:rPr>
                <w:i/>
              </w:rPr>
            </w:pPr>
            <w:r w:rsidRPr="00D82A73">
              <w:t>pageNumber</w:t>
            </w:r>
          </w:p>
        </w:tc>
        <w:tc>
          <w:tcPr>
            <w:tcW w:w="1260" w:type="dxa"/>
            <w:shd w:val="clear" w:color="auto" w:fill="auto"/>
          </w:tcPr>
          <w:p w14:paraId="172DA0C1" w14:textId="77777777" w:rsidR="00A1023C" w:rsidRPr="00D82A73" w:rsidRDefault="00A1023C" w:rsidP="00A1023C"/>
        </w:tc>
        <w:tc>
          <w:tcPr>
            <w:tcW w:w="4867" w:type="dxa"/>
            <w:shd w:val="clear" w:color="auto" w:fill="auto"/>
          </w:tcPr>
          <w:p w14:paraId="4C7CD46B" w14:textId="77777777" w:rsidR="00A1023C" w:rsidRPr="00D82A73" w:rsidRDefault="00A1023C" w:rsidP="00A1023C">
            <w:r w:rsidRPr="00D82A73">
              <w:t xml:space="preserve">Nummer på sidan som navigering utgårifrån. </w:t>
            </w:r>
          </w:p>
        </w:tc>
        <w:tc>
          <w:tcPr>
            <w:tcW w:w="1134" w:type="dxa"/>
            <w:shd w:val="clear" w:color="auto" w:fill="auto"/>
          </w:tcPr>
          <w:p w14:paraId="6BEDF193" w14:textId="77777777" w:rsidR="00A1023C" w:rsidRPr="00D82A73" w:rsidRDefault="00A1023C" w:rsidP="00A1023C">
            <w:r w:rsidRPr="00D82A73">
              <w:t>1</w:t>
            </w:r>
            <w:proofErr w:type="gramStart"/>
            <w:r w:rsidRPr="00D82A73">
              <w:t>..</w:t>
            </w:r>
            <w:proofErr w:type="gramEnd"/>
            <w:r w:rsidRPr="00D82A73">
              <w:t>1</w:t>
            </w:r>
          </w:p>
        </w:tc>
      </w:tr>
      <w:tr w:rsidR="00A1023C" w:rsidRPr="00D82A73" w14:paraId="23721DC9" w14:textId="77777777" w:rsidTr="00A1023C">
        <w:tc>
          <w:tcPr>
            <w:tcW w:w="2628" w:type="dxa"/>
            <w:shd w:val="clear" w:color="auto" w:fill="auto"/>
          </w:tcPr>
          <w:p w14:paraId="5C9F09FE" w14:textId="77777777" w:rsidR="00A1023C" w:rsidRPr="00D82A73" w:rsidRDefault="00A1023C" w:rsidP="00A1023C">
            <w:r w:rsidRPr="00D82A73">
              <w:t>Direction</w:t>
            </w:r>
          </w:p>
        </w:tc>
        <w:tc>
          <w:tcPr>
            <w:tcW w:w="1260" w:type="dxa"/>
            <w:shd w:val="clear" w:color="auto" w:fill="auto"/>
          </w:tcPr>
          <w:p w14:paraId="5C4F3A6D" w14:textId="77777777" w:rsidR="00A1023C" w:rsidRPr="00D82A73" w:rsidRDefault="00A1023C" w:rsidP="00A1023C"/>
        </w:tc>
        <w:tc>
          <w:tcPr>
            <w:tcW w:w="4867" w:type="dxa"/>
            <w:shd w:val="clear" w:color="auto" w:fill="auto"/>
          </w:tcPr>
          <w:p w14:paraId="668149AD" w14:textId="77777777" w:rsidR="00A1023C" w:rsidRPr="00D82A73" w:rsidRDefault="00A1023C" w:rsidP="00A1023C">
            <w:r w:rsidRPr="00D82A73">
              <w:t xml:space="preserve">Kodverk. </w:t>
            </w:r>
            <w:r w:rsidRPr="00D82A73">
              <w:rPr>
                <w:b/>
              </w:rPr>
              <w:t>FORWARD</w:t>
            </w:r>
            <w:r w:rsidRPr="00D82A73">
              <w:t xml:space="preserve">, </w:t>
            </w:r>
            <w:r w:rsidRPr="00D82A73">
              <w:rPr>
                <w:b/>
              </w:rPr>
              <w:t>BACK</w:t>
            </w:r>
          </w:p>
        </w:tc>
        <w:tc>
          <w:tcPr>
            <w:tcW w:w="1134" w:type="dxa"/>
            <w:shd w:val="clear" w:color="auto" w:fill="auto"/>
          </w:tcPr>
          <w:p w14:paraId="08F46923" w14:textId="77777777" w:rsidR="00A1023C" w:rsidRPr="00D82A73" w:rsidRDefault="00A1023C" w:rsidP="00A1023C">
            <w:r w:rsidRPr="00D82A73">
              <w:t>1</w:t>
            </w:r>
            <w:proofErr w:type="gramStart"/>
            <w:r w:rsidRPr="00D82A73">
              <w:t>..</w:t>
            </w:r>
            <w:proofErr w:type="gramEnd"/>
            <w:r w:rsidRPr="00D82A73">
              <w:t>1</w:t>
            </w:r>
          </w:p>
        </w:tc>
      </w:tr>
      <w:tr w:rsidR="00A1023C" w:rsidRPr="00D82A73" w14:paraId="7CBED306" w14:textId="77777777" w:rsidTr="00A1023C">
        <w:tc>
          <w:tcPr>
            <w:tcW w:w="2628" w:type="dxa"/>
            <w:shd w:val="clear" w:color="auto" w:fill="auto"/>
          </w:tcPr>
          <w:p w14:paraId="6BED7917" w14:textId="77777777" w:rsidR="00A1023C" w:rsidRPr="00D82A73" w:rsidRDefault="00A1023C" w:rsidP="00A1023C">
            <w:r w:rsidRPr="00D82A73">
              <w:t>subjectOfCare</w:t>
            </w:r>
          </w:p>
        </w:tc>
        <w:tc>
          <w:tcPr>
            <w:tcW w:w="1260" w:type="dxa"/>
            <w:shd w:val="clear" w:color="auto" w:fill="auto"/>
          </w:tcPr>
          <w:p w14:paraId="104B55BA" w14:textId="77777777" w:rsidR="00A1023C" w:rsidRPr="00D82A73" w:rsidRDefault="00A1023C" w:rsidP="00A1023C"/>
        </w:tc>
        <w:tc>
          <w:tcPr>
            <w:tcW w:w="4867" w:type="dxa"/>
            <w:shd w:val="clear" w:color="auto" w:fill="auto"/>
          </w:tcPr>
          <w:p w14:paraId="3524897A" w14:textId="77777777" w:rsidR="00A1023C" w:rsidRPr="00D82A73" w:rsidRDefault="00A1023C" w:rsidP="00A1023C">
            <w:r w:rsidRPr="00D82A73">
              <w:t>Invånarens personnummer.</w:t>
            </w:r>
          </w:p>
        </w:tc>
        <w:tc>
          <w:tcPr>
            <w:tcW w:w="1134" w:type="dxa"/>
            <w:shd w:val="clear" w:color="auto" w:fill="auto"/>
          </w:tcPr>
          <w:p w14:paraId="55BADD0B" w14:textId="77777777" w:rsidR="00A1023C" w:rsidRPr="00D82A73" w:rsidRDefault="00A1023C" w:rsidP="00A1023C">
            <w:r w:rsidRPr="00D82A73">
              <w:t>0</w:t>
            </w:r>
            <w:proofErr w:type="gramStart"/>
            <w:r w:rsidRPr="00D82A73">
              <w:t>..</w:t>
            </w:r>
            <w:proofErr w:type="gramEnd"/>
            <w:r w:rsidRPr="00D82A73">
              <w:t>1</w:t>
            </w:r>
          </w:p>
        </w:tc>
      </w:tr>
      <w:tr w:rsidR="00A1023C" w:rsidRPr="00D82A73" w14:paraId="49D936CE" w14:textId="77777777" w:rsidTr="00A1023C">
        <w:tc>
          <w:tcPr>
            <w:tcW w:w="2628" w:type="dxa"/>
            <w:shd w:val="clear" w:color="auto" w:fill="auto"/>
          </w:tcPr>
          <w:p w14:paraId="3FB279D3" w14:textId="77777777" w:rsidR="00A1023C" w:rsidRPr="00D82A73" w:rsidRDefault="00A1023C" w:rsidP="00A1023C">
            <w:pPr>
              <w:rPr>
                <w:i/>
              </w:rPr>
            </w:pPr>
            <w:r w:rsidRPr="00D82A73">
              <w:rPr>
                <w:i/>
              </w:rPr>
              <w:t>Svar</w:t>
            </w:r>
          </w:p>
        </w:tc>
        <w:tc>
          <w:tcPr>
            <w:tcW w:w="1260" w:type="dxa"/>
            <w:shd w:val="clear" w:color="auto" w:fill="auto"/>
          </w:tcPr>
          <w:p w14:paraId="3CF87C2E" w14:textId="77777777" w:rsidR="00A1023C" w:rsidRPr="00D82A73" w:rsidRDefault="00A1023C" w:rsidP="00A1023C"/>
        </w:tc>
        <w:tc>
          <w:tcPr>
            <w:tcW w:w="4867" w:type="dxa"/>
            <w:shd w:val="clear" w:color="auto" w:fill="auto"/>
          </w:tcPr>
          <w:p w14:paraId="23C0B319" w14:textId="77777777" w:rsidR="00A1023C" w:rsidRPr="00D82A73" w:rsidRDefault="00A1023C" w:rsidP="00A1023C"/>
        </w:tc>
        <w:tc>
          <w:tcPr>
            <w:tcW w:w="1134" w:type="dxa"/>
            <w:shd w:val="clear" w:color="auto" w:fill="auto"/>
          </w:tcPr>
          <w:p w14:paraId="32A39D60" w14:textId="77777777" w:rsidR="00A1023C" w:rsidRPr="00D82A73" w:rsidRDefault="00A1023C" w:rsidP="00A1023C"/>
        </w:tc>
      </w:tr>
      <w:tr w:rsidR="00A1023C" w:rsidRPr="00D82A73" w14:paraId="5C97E10A" w14:textId="77777777" w:rsidTr="00A1023C">
        <w:tc>
          <w:tcPr>
            <w:tcW w:w="2628" w:type="dxa"/>
            <w:shd w:val="clear" w:color="auto" w:fill="auto"/>
          </w:tcPr>
          <w:p w14:paraId="2D1848E4" w14:textId="77777777" w:rsidR="00A1023C" w:rsidRPr="00D82A73" w:rsidRDefault="00A1023C" w:rsidP="00A1023C">
            <w:pPr>
              <w:rPr>
                <w:b/>
              </w:rPr>
            </w:pPr>
            <w:r w:rsidRPr="00D82A73">
              <w:t>Form</w:t>
            </w:r>
          </w:p>
        </w:tc>
        <w:tc>
          <w:tcPr>
            <w:tcW w:w="1260" w:type="dxa"/>
            <w:shd w:val="clear" w:color="auto" w:fill="auto"/>
          </w:tcPr>
          <w:p w14:paraId="17B11451" w14:textId="77777777" w:rsidR="00A1023C" w:rsidRPr="00D82A73" w:rsidRDefault="00A1023C" w:rsidP="00A1023C">
            <w:pPr>
              <w:rPr>
                <w:i/>
              </w:rPr>
            </w:pPr>
          </w:p>
        </w:tc>
        <w:tc>
          <w:tcPr>
            <w:tcW w:w="4867" w:type="dxa"/>
            <w:shd w:val="clear" w:color="auto" w:fill="auto"/>
          </w:tcPr>
          <w:p w14:paraId="7F6537D2" w14:textId="77777777" w:rsidR="00A1023C" w:rsidRPr="00D82A73" w:rsidRDefault="00A1023C" w:rsidP="00A1023C">
            <w:r w:rsidRPr="00D82A73">
              <w:t>Objekt FormType</w:t>
            </w:r>
          </w:p>
        </w:tc>
        <w:tc>
          <w:tcPr>
            <w:tcW w:w="1134" w:type="dxa"/>
            <w:shd w:val="clear" w:color="auto" w:fill="auto"/>
          </w:tcPr>
          <w:p w14:paraId="691B6FAB" w14:textId="77777777" w:rsidR="00A1023C" w:rsidRPr="00D82A73" w:rsidRDefault="00A1023C" w:rsidP="00A1023C">
            <w:pPr>
              <w:rPr>
                <w:b/>
              </w:rPr>
            </w:pPr>
            <w:r w:rsidRPr="00D82A73">
              <w:t>0</w:t>
            </w:r>
            <w:proofErr w:type="gramStart"/>
            <w:r w:rsidRPr="00D82A73">
              <w:t>..</w:t>
            </w:r>
            <w:proofErr w:type="gramEnd"/>
            <w:r w:rsidRPr="00D82A73">
              <w:t>1</w:t>
            </w:r>
          </w:p>
        </w:tc>
      </w:tr>
    </w:tbl>
    <w:p w14:paraId="49A12861"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45" w:name="_Toc258862177"/>
      <w:bookmarkStart w:id="246" w:name="_Toc259358534"/>
      <w:r w:rsidRPr="00D82A73">
        <w:t>Regler</w:t>
      </w:r>
      <w:bookmarkEnd w:id="245"/>
      <w:bookmarkEnd w:id="246"/>
    </w:p>
    <w:p w14:paraId="4696F2B8" w14:textId="77777777" w:rsidR="00A1023C" w:rsidRPr="00D82A73" w:rsidRDefault="00A1023C" w:rsidP="00A1023C">
      <w:pPr>
        <w:pStyle w:val="Rubrik3"/>
        <w:keepLines w:val="0"/>
        <w:widowControl w:val="0"/>
        <w:numPr>
          <w:ilvl w:val="0"/>
          <w:numId w:val="45"/>
        </w:numPr>
        <w:spacing w:before="120" w:after="60" w:line="240" w:lineRule="atLeast"/>
      </w:pPr>
      <w:bookmarkStart w:id="247" w:name="_Toc258862178"/>
      <w:bookmarkStart w:id="248" w:name="_Toc259358535"/>
      <w:r w:rsidRPr="00D82A73">
        <w:t>Begäran</w:t>
      </w:r>
      <w:bookmarkEnd w:id="247"/>
      <w:bookmarkEnd w:id="248"/>
    </w:p>
    <w:p w14:paraId="27EA62BF" w14:textId="77777777" w:rsidR="00A1023C" w:rsidRPr="00D82A73" w:rsidRDefault="00A1023C" w:rsidP="00A1023C">
      <w:r w:rsidRPr="00D82A73">
        <w:t xml:space="preserve">Tjänsteproducenten validerar begäran enligt regler som specificerats i per attribut ovan. Konsumenten kan endast hoppa </w:t>
      </w:r>
      <w:proofErr w:type="gramStart"/>
      <w:r w:rsidRPr="00D82A73">
        <w:t>till  en</w:t>
      </w:r>
      <w:proofErr w:type="gramEnd"/>
      <w:r w:rsidRPr="00D82A73">
        <w:t xml:space="preserve"> gruppering(FormType.currentPage) med sparade frågor. </w:t>
      </w:r>
    </w:p>
    <w:p w14:paraId="65DB146C" w14:textId="77777777" w:rsidR="00A1023C" w:rsidRPr="00D82A73" w:rsidRDefault="00A1023C" w:rsidP="00575314">
      <w:pPr>
        <w:numPr>
          <w:ilvl w:val="0"/>
          <w:numId w:val="52"/>
        </w:numPr>
        <w:spacing w:line="240" w:lineRule="auto"/>
      </w:pPr>
      <w:r w:rsidRPr="00D82A73">
        <w:t>Direction ”</w:t>
      </w:r>
      <w:r w:rsidRPr="00D82A73">
        <w:rPr>
          <w:b/>
        </w:rPr>
        <w:t>BACK</w:t>
      </w:r>
      <w:r w:rsidRPr="00D82A73">
        <w:t>” är inte tillåtet om objektet ”</w:t>
      </w:r>
      <w:r w:rsidRPr="00D82A73">
        <w:rPr>
          <w:b/>
        </w:rPr>
        <w:t>PageNumber</w:t>
      </w:r>
      <w:r w:rsidRPr="00D82A73">
        <w:t>” är 1.</w:t>
      </w:r>
    </w:p>
    <w:p w14:paraId="20AB67AD" w14:textId="77777777" w:rsidR="00A1023C" w:rsidRPr="00D82A73" w:rsidRDefault="00A1023C" w:rsidP="00575314">
      <w:pPr>
        <w:numPr>
          <w:ilvl w:val="0"/>
          <w:numId w:val="52"/>
        </w:numPr>
        <w:spacing w:line="240" w:lineRule="auto"/>
      </w:pPr>
      <w:r w:rsidRPr="00D82A73">
        <w:t>Direction ”</w:t>
      </w:r>
      <w:r w:rsidRPr="00D82A73">
        <w:rPr>
          <w:b/>
        </w:rPr>
        <w:t>FORWARD</w:t>
      </w:r>
      <w:r w:rsidRPr="00D82A73">
        <w:t xml:space="preserve">” är inte tillåtet om objektets </w:t>
      </w:r>
      <w:r w:rsidRPr="00D82A73">
        <w:rPr>
          <w:b/>
        </w:rPr>
        <w:t>LastPage</w:t>
      </w:r>
      <w:r w:rsidRPr="00D82A73">
        <w:t>(PageType) är sant (true).</w:t>
      </w:r>
    </w:p>
    <w:p w14:paraId="6AB515A9" w14:textId="77777777" w:rsidR="00A1023C" w:rsidRPr="00D82A73" w:rsidRDefault="00A1023C" w:rsidP="00575314">
      <w:pPr>
        <w:numPr>
          <w:ilvl w:val="0"/>
          <w:numId w:val="52"/>
        </w:numPr>
        <w:spacing w:line="240" w:lineRule="auto"/>
      </w:pPr>
      <w:r w:rsidRPr="00D82A73">
        <w:t>Anges ”PageNumber = 0” och ”direction = FORWARD” för att gå till första sidan.</w:t>
      </w:r>
    </w:p>
    <w:p w14:paraId="400CEEFA" w14:textId="77777777" w:rsidR="00A1023C" w:rsidRPr="00D82A73" w:rsidRDefault="00A1023C" w:rsidP="00575314">
      <w:pPr>
        <w:numPr>
          <w:ilvl w:val="0"/>
          <w:numId w:val="52"/>
        </w:numPr>
        <w:spacing w:line="240" w:lineRule="auto"/>
      </w:pPr>
      <w:r w:rsidRPr="00D82A73">
        <w:t>Anges ”PageNumber = 0” och ”direction = BACK” för att gå till sista sidan.</w:t>
      </w:r>
    </w:p>
    <w:p w14:paraId="4B38CCF4" w14:textId="77777777" w:rsidR="00A1023C" w:rsidRPr="00D82A73" w:rsidRDefault="00A1023C" w:rsidP="00575314">
      <w:pPr>
        <w:numPr>
          <w:ilvl w:val="0"/>
          <w:numId w:val="52"/>
        </w:numPr>
        <w:spacing w:line="240" w:lineRule="auto"/>
      </w:pPr>
    </w:p>
    <w:p w14:paraId="5D1B8834" w14:textId="77777777" w:rsidR="00A1023C" w:rsidRPr="00D82A73" w:rsidRDefault="00A1023C" w:rsidP="00A1023C">
      <w:r w:rsidRPr="00D82A73">
        <w:t>Vid ovanstående fel genereras ett exception.</w:t>
      </w:r>
    </w:p>
    <w:p w14:paraId="04450B63" w14:textId="77777777" w:rsidR="00A1023C" w:rsidRPr="00D82A73" w:rsidRDefault="00A1023C" w:rsidP="00A1023C">
      <w:pPr>
        <w:pStyle w:val="Rubrik3"/>
        <w:keepLines w:val="0"/>
        <w:widowControl w:val="0"/>
        <w:numPr>
          <w:ilvl w:val="0"/>
          <w:numId w:val="45"/>
        </w:numPr>
        <w:spacing w:before="120" w:after="60" w:line="240" w:lineRule="atLeast"/>
      </w:pPr>
      <w:bookmarkStart w:id="249" w:name="_Toc258862179"/>
      <w:bookmarkStart w:id="250" w:name="_Toc259358536"/>
      <w:r w:rsidRPr="00D82A73">
        <w:t>Svar</w:t>
      </w:r>
      <w:bookmarkEnd w:id="249"/>
      <w:bookmarkEnd w:id="250"/>
    </w:p>
    <w:p w14:paraId="67D275EE" w14:textId="77777777" w:rsidR="00A1023C" w:rsidRPr="00D82A73" w:rsidRDefault="00A1023C" w:rsidP="00A1023C">
      <w:r w:rsidRPr="00D82A73">
        <w:t xml:space="preserve">Sökresultatet framställs genom att svaret begränsas av de värden som angivits i begäran. </w:t>
      </w:r>
      <w:r w:rsidRPr="00D82A73">
        <w:rPr>
          <w:b/>
        </w:rPr>
        <w:t xml:space="preserve"> </w:t>
      </w:r>
    </w:p>
    <w:p w14:paraId="100328AB" w14:textId="77777777" w:rsidR="00A1023C" w:rsidRPr="00D82A73" w:rsidRDefault="00A1023C" w:rsidP="00A1023C"/>
    <w:p w14:paraId="643BEF9A"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51" w:name="_Toc258862180"/>
      <w:bookmarkStart w:id="252" w:name="_Toc259358537"/>
      <w:r w:rsidRPr="00D82A73">
        <w:t>Tjänsteinteraktion</w:t>
      </w:r>
      <w:bookmarkEnd w:id="251"/>
      <w:bookmarkEnd w:id="252"/>
    </w:p>
    <w:p w14:paraId="6A63CBB9" w14:textId="77777777" w:rsidR="00A1023C" w:rsidRPr="00D82A73" w:rsidRDefault="00A1023C" w:rsidP="00A1023C">
      <w:pPr>
        <w:numPr>
          <w:ilvl w:val="0"/>
          <w:numId w:val="44"/>
        </w:numPr>
        <w:spacing w:line="240" w:lineRule="auto"/>
      </w:pPr>
      <w:r w:rsidRPr="00D82A73">
        <w:t xml:space="preserve">GetFormQuestionPageInteraction </w:t>
      </w:r>
    </w:p>
    <w:p w14:paraId="118B5DD0" w14:textId="77777777" w:rsidR="00A1023C" w:rsidRPr="00D82A73" w:rsidRDefault="00A1023C" w:rsidP="00A1023C"/>
    <w:p w14:paraId="2A9AB3BB"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253" w:name="_Toc258862181"/>
      <w:bookmarkStart w:id="254" w:name="_Toc259358538"/>
      <w:r w:rsidRPr="00D82A73">
        <w:lastRenderedPageBreak/>
        <w:t>Tjänstekontrakt SaveFormPage</w:t>
      </w:r>
      <w:bookmarkEnd w:id="253"/>
      <w:bookmarkEnd w:id="254"/>
    </w:p>
    <w:p w14:paraId="0BEDC522" w14:textId="35B27316" w:rsidR="00A1023C" w:rsidRPr="00D82A73" w:rsidRDefault="00A1023C" w:rsidP="00A1023C">
      <w:r w:rsidRPr="00D82A73">
        <w:t>Tjänsten används för att spara invånarens besvarade frågor. Tjänsten används under pågående formulär session.</w:t>
      </w:r>
    </w:p>
    <w:p w14:paraId="3BB065AB" w14:textId="77777777" w:rsidR="00A1023C" w:rsidRPr="00D82A73" w:rsidRDefault="00A1023C" w:rsidP="00575314">
      <w:pPr>
        <w:numPr>
          <w:ilvl w:val="0"/>
          <w:numId w:val="51"/>
        </w:numPr>
        <w:spacing w:line="240" w:lineRule="auto"/>
      </w:pPr>
      <w:r w:rsidRPr="00D82A73">
        <w:t xml:space="preserve">E-tjänsten (konsumerande system) sparar invånarens svar med ”PageAnswers”. </w:t>
      </w:r>
    </w:p>
    <w:p w14:paraId="7939336D" w14:textId="77777777" w:rsidR="00A1023C" w:rsidRDefault="00A1023C" w:rsidP="00575314">
      <w:pPr>
        <w:numPr>
          <w:ilvl w:val="0"/>
          <w:numId w:val="51"/>
        </w:numPr>
        <w:spacing w:line="240" w:lineRule="auto"/>
      </w:pPr>
      <w:r w:rsidRPr="00D82A73">
        <w:t>Formulärmotor (producerande system) returnerar nästa sida med frågor (nextPage).</w:t>
      </w:r>
    </w:p>
    <w:p w14:paraId="19F5DA7A" w14:textId="3032653E" w:rsidR="00AC432A" w:rsidRDefault="00AC432A" w:rsidP="00575314">
      <w:pPr>
        <w:numPr>
          <w:ilvl w:val="0"/>
          <w:numId w:val="51"/>
        </w:numPr>
        <w:spacing w:line="240" w:lineRule="auto"/>
      </w:pPr>
      <w:r>
        <w:t>Om parametern ”temporarySave” anges kommer formulärmotorn.</w:t>
      </w:r>
    </w:p>
    <w:p w14:paraId="477D6256" w14:textId="234C9AB3" w:rsidR="00AC432A" w:rsidRDefault="00AC432A" w:rsidP="00AC432A">
      <w:pPr>
        <w:numPr>
          <w:ilvl w:val="1"/>
          <w:numId w:val="51"/>
        </w:numPr>
        <w:spacing w:line="240" w:lineRule="auto"/>
      </w:pPr>
      <w:r>
        <w:t>Spara formulärvärden som skickas in.</w:t>
      </w:r>
    </w:p>
    <w:p w14:paraId="1862D9DC" w14:textId="6BA855A4" w:rsidR="00AC432A" w:rsidRDefault="00AC432A" w:rsidP="00AC432A">
      <w:pPr>
        <w:numPr>
          <w:ilvl w:val="1"/>
          <w:numId w:val="51"/>
        </w:numPr>
        <w:spacing w:line="240" w:lineRule="auto"/>
      </w:pPr>
      <w:r>
        <w:t xml:space="preserve">Validering av formulärdata skall </w:t>
      </w:r>
      <w:proofErr w:type="gramStart"/>
      <w:r>
        <w:t>ej</w:t>
      </w:r>
      <w:proofErr w:type="gramEnd"/>
      <w:r>
        <w:t xml:space="preserve"> göras.</w:t>
      </w:r>
    </w:p>
    <w:p w14:paraId="17F4E726" w14:textId="77777777" w:rsidR="00AC432A" w:rsidRDefault="00AC432A" w:rsidP="00AC432A">
      <w:pPr>
        <w:numPr>
          <w:ilvl w:val="1"/>
          <w:numId w:val="51"/>
        </w:numPr>
        <w:spacing w:line="240" w:lineRule="auto"/>
      </w:pPr>
      <w:r>
        <w:t xml:space="preserve">Det Form och Page som skickades in skall returneras. </w:t>
      </w:r>
    </w:p>
    <w:p w14:paraId="4CD78D55" w14:textId="78F42FC3" w:rsidR="00AC432A" w:rsidRPr="00D82A73" w:rsidRDefault="00AC432A" w:rsidP="00AC432A">
      <w:pPr>
        <w:numPr>
          <w:ilvl w:val="1"/>
          <w:numId w:val="51"/>
        </w:numPr>
        <w:spacing w:line="240" w:lineRule="auto"/>
      </w:pPr>
      <w:r>
        <w:t>Formulärmotorn skall inte skicka med nästa sida (page).</w:t>
      </w:r>
    </w:p>
    <w:p w14:paraId="2276C26D" w14:textId="77777777" w:rsidR="00A1023C" w:rsidRPr="00D82A73" w:rsidRDefault="00A1023C" w:rsidP="00A1023C"/>
    <w:p w14:paraId="410DA3BE" w14:textId="77777777" w:rsidR="00A1023C" w:rsidRPr="00D82A73" w:rsidRDefault="00A1023C" w:rsidP="00A1023C">
      <w:r w:rsidRPr="00D82A73">
        <w:t>Vid valideringsfel signaleras fel via ”ResultCode” och ”PageAnswer” returneras. ”AnswerStatus” (i AnswerType) kommer innehålla felindikering samt feltext.</w:t>
      </w:r>
    </w:p>
    <w:p w14:paraId="5D4ED61F" w14:textId="77777777" w:rsidR="00A1023C" w:rsidRPr="00D82A73" w:rsidRDefault="00A1023C" w:rsidP="00A1023C"/>
    <w:p w14:paraId="34793B61"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55" w:name="_Toc258862182"/>
      <w:bookmarkStart w:id="256" w:name="_Toc259358539"/>
      <w:r w:rsidRPr="00D82A73">
        <w:t>Frivillighet</w:t>
      </w:r>
      <w:bookmarkEnd w:id="255"/>
      <w:bookmarkEnd w:id="256"/>
    </w:p>
    <w:p w14:paraId="29E7C318" w14:textId="77777777" w:rsidR="00A1023C" w:rsidRPr="00D82A73" w:rsidRDefault="00A1023C" w:rsidP="009E0429">
      <w:r w:rsidRPr="00D82A73">
        <w:t xml:space="preserve">Obligatoriskt </w:t>
      </w:r>
    </w:p>
    <w:p w14:paraId="3B3434C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57" w:name="_Toc258862183"/>
      <w:bookmarkStart w:id="258" w:name="_Toc259358540"/>
      <w:r w:rsidRPr="00D82A73">
        <w:t>Version</w:t>
      </w:r>
      <w:bookmarkEnd w:id="257"/>
      <w:bookmarkEnd w:id="258"/>
    </w:p>
    <w:p w14:paraId="5CDA8871" w14:textId="6211D664" w:rsidR="00A1023C" w:rsidRPr="00D82A73" w:rsidRDefault="009E0429" w:rsidP="009E0429">
      <w:r>
        <w:t>2.0</w:t>
      </w:r>
    </w:p>
    <w:p w14:paraId="46B14D70"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59" w:name="_Toc258862184"/>
      <w:bookmarkStart w:id="260" w:name="_Toc259358541"/>
      <w:r w:rsidRPr="00D82A73">
        <w:t>Tjänstens signatur</w:t>
      </w:r>
      <w:bookmarkEnd w:id="259"/>
      <w:bookmarkEnd w:id="260"/>
    </w:p>
    <w:p w14:paraId="1AF49B3B" w14:textId="77777777" w:rsidR="00A1023C" w:rsidRPr="00D82A73" w:rsidRDefault="00A1023C" w:rsidP="00A1023C">
      <w:r w:rsidRPr="00D82A73">
        <w:t xml:space="preserve">Request  </w:t>
      </w:r>
    </w:p>
    <w:p w14:paraId="34F3DC3C" w14:textId="77777777" w:rsidR="00A1023C" w:rsidRPr="00D82A73" w:rsidRDefault="00A1023C" w:rsidP="00A1023C">
      <w:pPr>
        <w:numPr>
          <w:ilvl w:val="0"/>
          <w:numId w:val="40"/>
        </w:numPr>
        <w:spacing w:line="240" w:lineRule="auto"/>
      </w:pPr>
      <w:r w:rsidRPr="00D82A73">
        <w:t>formID [1</w:t>
      </w:r>
      <w:proofErr w:type="gramStart"/>
      <w:r w:rsidRPr="00D82A73">
        <w:t>..</w:t>
      </w:r>
      <w:proofErr w:type="gramEnd"/>
      <w:r w:rsidRPr="00D82A73">
        <w:t xml:space="preserve">1] </w:t>
      </w:r>
    </w:p>
    <w:p w14:paraId="0A54AD50" w14:textId="77777777" w:rsidR="00A1023C" w:rsidRPr="00D82A73" w:rsidRDefault="00A1023C" w:rsidP="00A1023C">
      <w:pPr>
        <w:numPr>
          <w:ilvl w:val="0"/>
          <w:numId w:val="40"/>
        </w:numPr>
        <w:spacing w:line="240" w:lineRule="auto"/>
      </w:pPr>
      <w:r w:rsidRPr="00D82A73">
        <w:t>subjectOfCare [0</w:t>
      </w:r>
      <w:proofErr w:type="gramStart"/>
      <w:r w:rsidRPr="00D82A73">
        <w:t>..</w:t>
      </w:r>
      <w:proofErr w:type="gramEnd"/>
      <w:r w:rsidRPr="00D82A73">
        <w:t>1]</w:t>
      </w:r>
    </w:p>
    <w:p w14:paraId="6D897C6C" w14:textId="77777777" w:rsidR="00A1023C" w:rsidRPr="00D82A73" w:rsidRDefault="00A1023C" w:rsidP="00A1023C">
      <w:pPr>
        <w:numPr>
          <w:ilvl w:val="0"/>
          <w:numId w:val="40"/>
        </w:numPr>
        <w:spacing w:line="240" w:lineRule="auto"/>
      </w:pPr>
      <w:r w:rsidRPr="00D82A73">
        <w:t>pageAnswer [1</w:t>
      </w:r>
      <w:proofErr w:type="gramStart"/>
      <w:r w:rsidRPr="00D82A73">
        <w:t>..</w:t>
      </w:r>
      <w:proofErr w:type="gramEnd"/>
      <w:r w:rsidRPr="00D82A73">
        <w:t>1]</w:t>
      </w:r>
    </w:p>
    <w:p w14:paraId="4E773B70" w14:textId="77777777" w:rsidR="00A1023C" w:rsidRPr="00D82A73" w:rsidRDefault="00A1023C" w:rsidP="00A1023C">
      <w:pPr>
        <w:numPr>
          <w:ilvl w:val="1"/>
          <w:numId w:val="40"/>
        </w:numPr>
        <w:spacing w:line="240" w:lineRule="auto"/>
      </w:pPr>
      <w:r w:rsidRPr="00D82A73">
        <w:t>pageNumber [1</w:t>
      </w:r>
      <w:proofErr w:type="gramStart"/>
      <w:r w:rsidRPr="00D82A73">
        <w:t>..</w:t>
      </w:r>
      <w:proofErr w:type="gramEnd"/>
      <w:r w:rsidRPr="00D82A73">
        <w:t>1]</w:t>
      </w:r>
    </w:p>
    <w:p w14:paraId="4F30096F" w14:textId="77777777" w:rsidR="00A1023C" w:rsidRPr="00D82A73" w:rsidRDefault="00A1023C" w:rsidP="00A1023C">
      <w:pPr>
        <w:numPr>
          <w:ilvl w:val="1"/>
          <w:numId w:val="40"/>
        </w:numPr>
        <w:spacing w:line="240" w:lineRule="auto"/>
      </w:pPr>
      <w:r w:rsidRPr="00D82A73">
        <w:t>questionAnswerBlock [1</w:t>
      </w:r>
      <w:proofErr w:type="gramStart"/>
      <w:r w:rsidRPr="00D82A73">
        <w:t>..</w:t>
      </w:r>
      <w:proofErr w:type="gramEnd"/>
      <w:r w:rsidRPr="00D82A73">
        <w:t>*]</w:t>
      </w:r>
    </w:p>
    <w:p w14:paraId="00E6C7B0" w14:textId="77777777" w:rsidR="00A1023C" w:rsidRPr="00D82A73" w:rsidRDefault="00A1023C" w:rsidP="00A1023C">
      <w:pPr>
        <w:numPr>
          <w:ilvl w:val="2"/>
          <w:numId w:val="40"/>
        </w:numPr>
        <w:spacing w:line="240" w:lineRule="auto"/>
      </w:pPr>
      <w:r w:rsidRPr="00D82A73">
        <w:t>blockNumber [1</w:t>
      </w:r>
      <w:proofErr w:type="gramStart"/>
      <w:r w:rsidRPr="00D82A73">
        <w:t>..</w:t>
      </w:r>
      <w:proofErr w:type="gramEnd"/>
      <w:r w:rsidRPr="00D82A73">
        <w:t>1]</w:t>
      </w:r>
    </w:p>
    <w:p w14:paraId="30874EAE" w14:textId="77777777" w:rsidR="00A1023C" w:rsidRDefault="00A1023C" w:rsidP="00A1023C">
      <w:pPr>
        <w:numPr>
          <w:ilvl w:val="3"/>
          <w:numId w:val="40"/>
        </w:numPr>
        <w:spacing w:line="240" w:lineRule="auto"/>
      </w:pPr>
      <w:proofErr w:type="gramStart"/>
      <w:r w:rsidRPr="00D82A73">
        <w:t>..</w:t>
      </w:r>
      <w:proofErr w:type="gramEnd"/>
    </w:p>
    <w:p w14:paraId="076180B2" w14:textId="186B58E8" w:rsidR="00AC432A" w:rsidRPr="00D82A73" w:rsidRDefault="00AC432A" w:rsidP="00AC432A">
      <w:pPr>
        <w:numPr>
          <w:ilvl w:val="0"/>
          <w:numId w:val="40"/>
        </w:numPr>
        <w:spacing w:line="240" w:lineRule="auto"/>
      </w:pPr>
      <w:r w:rsidRPr="00AC432A">
        <w:t>temporarySave</w:t>
      </w:r>
      <w:r w:rsidR="00C1185D">
        <w:t xml:space="preserve"> [0</w:t>
      </w:r>
      <w:proofErr w:type="gramStart"/>
      <w:r>
        <w:t>..</w:t>
      </w:r>
      <w:proofErr w:type="gramEnd"/>
      <w:r>
        <w:t>1]</w:t>
      </w:r>
    </w:p>
    <w:p w14:paraId="51E23557" w14:textId="77777777" w:rsidR="00A1023C" w:rsidRPr="00D82A73" w:rsidRDefault="00A1023C" w:rsidP="00A1023C">
      <w:r w:rsidRPr="00D82A73">
        <w:t>Response</w:t>
      </w:r>
    </w:p>
    <w:p w14:paraId="6E251E8F" w14:textId="77777777" w:rsidR="00A1023C" w:rsidRPr="00D82A73" w:rsidRDefault="00A1023C" w:rsidP="00A1023C">
      <w:pPr>
        <w:numPr>
          <w:ilvl w:val="0"/>
          <w:numId w:val="41"/>
        </w:numPr>
        <w:spacing w:line="240" w:lineRule="auto"/>
      </w:pPr>
      <w:r w:rsidRPr="00D82A73">
        <w:t>Form [0</w:t>
      </w:r>
      <w:proofErr w:type="gramStart"/>
      <w:r w:rsidRPr="00D82A73">
        <w:t>..</w:t>
      </w:r>
      <w:proofErr w:type="gramEnd"/>
      <w:r w:rsidRPr="00D82A73">
        <w:t xml:space="preserve">1] </w:t>
      </w:r>
    </w:p>
    <w:p w14:paraId="21125547" w14:textId="77777777" w:rsidR="00A1023C" w:rsidRPr="00D82A73" w:rsidRDefault="00A1023C" w:rsidP="00A1023C">
      <w:pPr>
        <w:numPr>
          <w:ilvl w:val="0"/>
          <w:numId w:val="41"/>
        </w:numPr>
        <w:spacing w:line="240" w:lineRule="auto"/>
      </w:pPr>
      <w:r w:rsidRPr="00D82A73">
        <w:t>resultCode [1</w:t>
      </w:r>
      <w:proofErr w:type="gramStart"/>
      <w:r w:rsidRPr="00D82A73">
        <w:t>..</w:t>
      </w:r>
      <w:proofErr w:type="gramEnd"/>
      <w:r w:rsidRPr="00D82A73">
        <w:t>1]</w:t>
      </w:r>
    </w:p>
    <w:p w14:paraId="575E4C0C" w14:textId="77777777" w:rsidR="00A1023C" w:rsidRPr="00D82A73" w:rsidRDefault="00A1023C" w:rsidP="00A1023C">
      <w:pPr>
        <w:numPr>
          <w:ilvl w:val="0"/>
          <w:numId w:val="41"/>
        </w:numPr>
        <w:spacing w:line="240" w:lineRule="auto"/>
      </w:pPr>
      <w:r w:rsidRPr="00D82A73">
        <w:t>comment [0</w:t>
      </w:r>
      <w:proofErr w:type="gramStart"/>
      <w:r w:rsidRPr="00D82A73">
        <w:t>..</w:t>
      </w:r>
      <w:proofErr w:type="gramEnd"/>
      <w:r w:rsidRPr="00D82A73">
        <w:t>1]</w:t>
      </w:r>
    </w:p>
    <w:p w14:paraId="57985E98" w14:textId="77777777" w:rsidR="00A1023C" w:rsidRPr="00D82A73" w:rsidRDefault="00A1023C" w:rsidP="00A1023C"/>
    <w:p w14:paraId="0B71DF30" w14:textId="77777777" w:rsidR="00A1023C" w:rsidRPr="00D82A73" w:rsidRDefault="00A1023C" w:rsidP="00A1023C"/>
    <w:p w14:paraId="5A5CDCFF" w14:textId="77777777" w:rsidR="00A1023C" w:rsidRPr="00D82A73" w:rsidRDefault="00A1023C" w:rsidP="00A1023C"/>
    <w:p w14:paraId="37971B0C" w14:textId="77777777" w:rsidR="00A1023C" w:rsidRPr="00D82A73" w:rsidRDefault="00A1023C" w:rsidP="00A1023C"/>
    <w:p w14:paraId="3AF5713A" w14:textId="77777777" w:rsidR="00A1023C" w:rsidRPr="00D82A73" w:rsidRDefault="00A1023C" w:rsidP="00A1023C"/>
    <w:p w14:paraId="75059E0D" w14:textId="77777777" w:rsidR="00A1023C" w:rsidRPr="00D82A73" w:rsidRDefault="00A1023C" w:rsidP="00A1023C"/>
    <w:p w14:paraId="738D4CB5"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r w:rsidRPr="00D82A73">
        <w:br w:type="page"/>
      </w:r>
      <w:r w:rsidRPr="00D82A73">
        <w:lastRenderedPageBreak/>
        <w:t xml:space="preserve"> </w:t>
      </w:r>
      <w:bookmarkStart w:id="261" w:name="_Toc258862185"/>
      <w:bookmarkStart w:id="262" w:name="_Toc259358542"/>
      <w:r w:rsidRPr="00D82A73">
        <w:t>Begäran (Request) och Svar (Response)</w:t>
      </w:r>
      <w:bookmarkEnd w:id="261"/>
      <w:bookmarkEnd w:id="262"/>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2CCB0ADF" w14:textId="77777777" w:rsidTr="00A1023C">
        <w:tc>
          <w:tcPr>
            <w:tcW w:w="2628" w:type="dxa"/>
            <w:shd w:val="clear" w:color="auto" w:fill="auto"/>
          </w:tcPr>
          <w:p w14:paraId="0EC4C2DA" w14:textId="77777777" w:rsidR="00A1023C" w:rsidRPr="00D82A73" w:rsidRDefault="00A1023C" w:rsidP="00A1023C">
            <w:pPr>
              <w:rPr>
                <w:b/>
              </w:rPr>
            </w:pPr>
            <w:r w:rsidRPr="00D82A73">
              <w:rPr>
                <w:b/>
              </w:rPr>
              <w:t>Attribut</w:t>
            </w:r>
          </w:p>
        </w:tc>
        <w:tc>
          <w:tcPr>
            <w:tcW w:w="1260" w:type="dxa"/>
            <w:shd w:val="clear" w:color="auto" w:fill="auto"/>
          </w:tcPr>
          <w:p w14:paraId="2D73EBDB" w14:textId="77777777" w:rsidR="00A1023C" w:rsidRPr="00D82A73" w:rsidRDefault="00A1023C" w:rsidP="00A1023C">
            <w:pPr>
              <w:rPr>
                <w:b/>
              </w:rPr>
            </w:pPr>
            <w:r w:rsidRPr="00D82A73">
              <w:rPr>
                <w:b/>
              </w:rPr>
              <w:t>Typ</w:t>
            </w:r>
          </w:p>
        </w:tc>
        <w:tc>
          <w:tcPr>
            <w:tcW w:w="4867" w:type="dxa"/>
            <w:shd w:val="clear" w:color="auto" w:fill="auto"/>
          </w:tcPr>
          <w:p w14:paraId="532BEF0C" w14:textId="77777777" w:rsidR="00A1023C" w:rsidRPr="00D82A73" w:rsidRDefault="00A1023C" w:rsidP="00A1023C">
            <w:pPr>
              <w:rPr>
                <w:b/>
              </w:rPr>
            </w:pPr>
            <w:r w:rsidRPr="00D82A73">
              <w:rPr>
                <w:b/>
              </w:rPr>
              <w:t>Kommentar</w:t>
            </w:r>
          </w:p>
        </w:tc>
        <w:tc>
          <w:tcPr>
            <w:tcW w:w="1134" w:type="dxa"/>
            <w:shd w:val="clear" w:color="auto" w:fill="auto"/>
          </w:tcPr>
          <w:p w14:paraId="577E8BEE" w14:textId="77777777" w:rsidR="00A1023C" w:rsidRPr="00D82A73" w:rsidRDefault="00A1023C" w:rsidP="00A1023C">
            <w:pPr>
              <w:rPr>
                <w:b/>
              </w:rPr>
            </w:pPr>
            <w:r w:rsidRPr="00D82A73">
              <w:rPr>
                <w:b/>
              </w:rPr>
              <w:t>Kardi-nalitet</w:t>
            </w:r>
          </w:p>
        </w:tc>
      </w:tr>
      <w:tr w:rsidR="00A1023C" w:rsidRPr="00D82A73" w14:paraId="4768F4D7" w14:textId="77777777" w:rsidTr="00A1023C">
        <w:tc>
          <w:tcPr>
            <w:tcW w:w="2628" w:type="dxa"/>
            <w:shd w:val="clear" w:color="auto" w:fill="auto"/>
          </w:tcPr>
          <w:p w14:paraId="046CC596" w14:textId="77777777" w:rsidR="00A1023C" w:rsidRPr="00D82A73" w:rsidRDefault="00A1023C" w:rsidP="00A1023C">
            <w:pPr>
              <w:rPr>
                <w:i/>
              </w:rPr>
            </w:pPr>
            <w:r w:rsidRPr="00D82A73">
              <w:rPr>
                <w:i/>
              </w:rPr>
              <w:t>Begäran</w:t>
            </w:r>
          </w:p>
        </w:tc>
        <w:tc>
          <w:tcPr>
            <w:tcW w:w="1260" w:type="dxa"/>
            <w:shd w:val="clear" w:color="auto" w:fill="auto"/>
          </w:tcPr>
          <w:p w14:paraId="5BE4C449" w14:textId="77777777" w:rsidR="00A1023C" w:rsidRPr="00D82A73" w:rsidRDefault="00A1023C" w:rsidP="00A1023C"/>
        </w:tc>
        <w:tc>
          <w:tcPr>
            <w:tcW w:w="4867" w:type="dxa"/>
            <w:shd w:val="clear" w:color="auto" w:fill="auto"/>
          </w:tcPr>
          <w:p w14:paraId="724B1895" w14:textId="77777777" w:rsidR="00A1023C" w:rsidRPr="00D82A73" w:rsidRDefault="00A1023C" w:rsidP="00A1023C"/>
        </w:tc>
        <w:tc>
          <w:tcPr>
            <w:tcW w:w="1134" w:type="dxa"/>
            <w:shd w:val="clear" w:color="auto" w:fill="auto"/>
          </w:tcPr>
          <w:p w14:paraId="45FAF3D4" w14:textId="77777777" w:rsidR="00A1023C" w:rsidRPr="00D82A73" w:rsidRDefault="00A1023C" w:rsidP="00A1023C"/>
        </w:tc>
      </w:tr>
      <w:tr w:rsidR="00A1023C" w:rsidRPr="00D82A73" w14:paraId="6803DA1D" w14:textId="77777777" w:rsidTr="00A1023C">
        <w:tc>
          <w:tcPr>
            <w:tcW w:w="2628" w:type="dxa"/>
            <w:shd w:val="clear" w:color="auto" w:fill="auto"/>
          </w:tcPr>
          <w:p w14:paraId="2085BA5E" w14:textId="77777777" w:rsidR="00A1023C" w:rsidRPr="00D82A73" w:rsidRDefault="00A1023C" w:rsidP="00A1023C">
            <w:r w:rsidRPr="00D82A73">
              <w:t>FormID</w:t>
            </w:r>
          </w:p>
        </w:tc>
        <w:tc>
          <w:tcPr>
            <w:tcW w:w="1260" w:type="dxa"/>
            <w:shd w:val="clear" w:color="auto" w:fill="auto"/>
          </w:tcPr>
          <w:p w14:paraId="454B6EF5" w14:textId="77777777" w:rsidR="00A1023C" w:rsidRPr="00D82A73" w:rsidRDefault="00A1023C" w:rsidP="00A1023C"/>
        </w:tc>
        <w:tc>
          <w:tcPr>
            <w:tcW w:w="4867" w:type="dxa"/>
            <w:shd w:val="clear" w:color="auto" w:fill="auto"/>
          </w:tcPr>
          <w:p w14:paraId="79EC796D" w14:textId="77777777" w:rsidR="00A1023C" w:rsidRPr="00D82A73" w:rsidRDefault="00A1023C" w:rsidP="00A1023C">
            <w:r w:rsidRPr="00D82A73">
              <w:t>Formulärets unika id.</w:t>
            </w:r>
          </w:p>
        </w:tc>
        <w:tc>
          <w:tcPr>
            <w:tcW w:w="1134" w:type="dxa"/>
            <w:shd w:val="clear" w:color="auto" w:fill="auto"/>
          </w:tcPr>
          <w:p w14:paraId="7FFB5549" w14:textId="77777777" w:rsidR="00A1023C" w:rsidRPr="00D82A73" w:rsidRDefault="00A1023C" w:rsidP="00A1023C">
            <w:r w:rsidRPr="00D82A73">
              <w:t>1</w:t>
            </w:r>
            <w:proofErr w:type="gramStart"/>
            <w:r w:rsidRPr="00D82A73">
              <w:t>..</w:t>
            </w:r>
            <w:proofErr w:type="gramEnd"/>
            <w:r w:rsidRPr="00D82A73">
              <w:t>1</w:t>
            </w:r>
          </w:p>
        </w:tc>
      </w:tr>
      <w:tr w:rsidR="00A1023C" w:rsidRPr="00D82A73" w14:paraId="0B91E9F3" w14:textId="77777777" w:rsidTr="00A1023C">
        <w:tc>
          <w:tcPr>
            <w:tcW w:w="2628" w:type="dxa"/>
            <w:shd w:val="clear" w:color="auto" w:fill="auto"/>
          </w:tcPr>
          <w:p w14:paraId="76D36977" w14:textId="77777777" w:rsidR="00A1023C" w:rsidRPr="00D82A73" w:rsidRDefault="00A1023C" w:rsidP="00A1023C">
            <w:pPr>
              <w:rPr>
                <w:b/>
                <w:i/>
              </w:rPr>
            </w:pPr>
            <w:r w:rsidRPr="00D82A73">
              <w:t>PageAnswers</w:t>
            </w:r>
          </w:p>
        </w:tc>
        <w:tc>
          <w:tcPr>
            <w:tcW w:w="1260" w:type="dxa"/>
            <w:shd w:val="clear" w:color="auto" w:fill="auto"/>
          </w:tcPr>
          <w:p w14:paraId="2781FFC1" w14:textId="77777777" w:rsidR="00A1023C" w:rsidRPr="00D82A73" w:rsidRDefault="00A1023C" w:rsidP="00A1023C"/>
        </w:tc>
        <w:tc>
          <w:tcPr>
            <w:tcW w:w="4867" w:type="dxa"/>
            <w:shd w:val="clear" w:color="auto" w:fill="auto"/>
          </w:tcPr>
          <w:p w14:paraId="413D5CF7" w14:textId="77777777" w:rsidR="00A1023C" w:rsidRPr="00D82A73" w:rsidRDefault="00A1023C" w:rsidP="00A1023C">
            <w:r w:rsidRPr="00D82A73">
              <w:t xml:space="preserve">Objek PageAnswerType. </w:t>
            </w:r>
          </w:p>
        </w:tc>
        <w:tc>
          <w:tcPr>
            <w:tcW w:w="1134" w:type="dxa"/>
            <w:shd w:val="clear" w:color="auto" w:fill="auto"/>
          </w:tcPr>
          <w:p w14:paraId="6A243F01"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2D7A8F11" w14:textId="77777777" w:rsidTr="00A1023C">
        <w:tc>
          <w:tcPr>
            <w:tcW w:w="2628" w:type="dxa"/>
            <w:shd w:val="clear" w:color="auto" w:fill="auto"/>
          </w:tcPr>
          <w:p w14:paraId="77C8C7EC" w14:textId="77777777" w:rsidR="00A1023C" w:rsidRPr="00D82A73" w:rsidRDefault="00A1023C" w:rsidP="00A1023C">
            <w:r w:rsidRPr="00D82A73">
              <w:t>SubjectOfCare</w:t>
            </w:r>
          </w:p>
        </w:tc>
        <w:tc>
          <w:tcPr>
            <w:tcW w:w="1260" w:type="dxa"/>
            <w:shd w:val="clear" w:color="auto" w:fill="auto"/>
          </w:tcPr>
          <w:p w14:paraId="6CAA8EDC" w14:textId="77777777" w:rsidR="00A1023C" w:rsidRPr="00D82A73" w:rsidRDefault="00A1023C" w:rsidP="00A1023C"/>
        </w:tc>
        <w:tc>
          <w:tcPr>
            <w:tcW w:w="4867" w:type="dxa"/>
            <w:shd w:val="clear" w:color="auto" w:fill="auto"/>
          </w:tcPr>
          <w:p w14:paraId="66377DF0" w14:textId="77777777" w:rsidR="00A1023C" w:rsidRPr="00D82A73" w:rsidRDefault="00A1023C" w:rsidP="00A1023C">
            <w:r w:rsidRPr="00D82A73">
              <w:t xml:space="preserve">Starkt autentiserad användares personnummer. </w:t>
            </w:r>
          </w:p>
          <w:p w14:paraId="79E74F4E" w14:textId="77777777" w:rsidR="00A1023C" w:rsidRPr="00D82A73" w:rsidRDefault="00A1023C" w:rsidP="00A1023C">
            <w:r w:rsidRPr="00D82A73">
              <w:t>T.ex. 191212121212 (yyyymmddnnnn)</w:t>
            </w:r>
          </w:p>
          <w:p w14:paraId="39DA4B7D"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068EC079" w14:textId="77777777" w:rsidR="00A1023C" w:rsidRPr="00D82A73" w:rsidRDefault="00A1023C" w:rsidP="00A1023C">
            <w:r w:rsidRPr="00D82A73">
              <w:t>0</w:t>
            </w:r>
            <w:proofErr w:type="gramStart"/>
            <w:r w:rsidRPr="00D82A73">
              <w:t>..</w:t>
            </w:r>
            <w:proofErr w:type="gramEnd"/>
            <w:r w:rsidRPr="00D82A73">
              <w:t>1</w:t>
            </w:r>
          </w:p>
        </w:tc>
      </w:tr>
      <w:tr w:rsidR="00AC432A" w:rsidRPr="00D82A73" w14:paraId="6981D8C1" w14:textId="77777777" w:rsidTr="00A1023C">
        <w:tc>
          <w:tcPr>
            <w:tcW w:w="2628" w:type="dxa"/>
            <w:shd w:val="clear" w:color="auto" w:fill="auto"/>
          </w:tcPr>
          <w:p w14:paraId="251CCB63" w14:textId="15086AB3" w:rsidR="00AC432A" w:rsidRPr="00EE65D2" w:rsidRDefault="00EE65D2" w:rsidP="00A1023C">
            <w:r w:rsidRPr="00EE65D2">
              <w:t>temporarySave</w:t>
            </w:r>
          </w:p>
        </w:tc>
        <w:tc>
          <w:tcPr>
            <w:tcW w:w="1260" w:type="dxa"/>
            <w:shd w:val="clear" w:color="auto" w:fill="auto"/>
          </w:tcPr>
          <w:p w14:paraId="5CB34C7C" w14:textId="77777777" w:rsidR="00AC432A" w:rsidRPr="00D82A73" w:rsidRDefault="00AC432A" w:rsidP="00A1023C"/>
        </w:tc>
        <w:tc>
          <w:tcPr>
            <w:tcW w:w="4867" w:type="dxa"/>
            <w:shd w:val="clear" w:color="auto" w:fill="auto"/>
          </w:tcPr>
          <w:p w14:paraId="1DD4AEEF" w14:textId="77777777" w:rsidR="00AC432A" w:rsidRDefault="00EE65D2" w:rsidP="00A1023C">
            <w:r>
              <w:t>Parameter för att indikera temporärsparning.</w:t>
            </w:r>
          </w:p>
          <w:p w14:paraId="3A3BCECF" w14:textId="77777777" w:rsidR="00C1185D" w:rsidRDefault="00C1185D" w:rsidP="00A1023C">
            <w:r>
              <w:t>True = temporär</w:t>
            </w:r>
          </w:p>
          <w:p w14:paraId="530C5411" w14:textId="77777777" w:rsidR="00C1185D" w:rsidRDefault="00C1185D" w:rsidP="00A1023C">
            <w:r>
              <w:t>False = normal hantering</w:t>
            </w:r>
          </w:p>
          <w:p w14:paraId="1B01F4CF" w14:textId="77777777" w:rsidR="00C1185D" w:rsidRDefault="00C1185D" w:rsidP="00A1023C"/>
          <w:p w14:paraId="658A21BD" w14:textId="35195A81" w:rsidR="00C1185D" w:rsidRPr="00D82A73" w:rsidRDefault="00C1185D" w:rsidP="00A1023C">
            <w:r>
              <w:t>Utelämnad parameter = normal hantering.</w:t>
            </w:r>
          </w:p>
        </w:tc>
        <w:tc>
          <w:tcPr>
            <w:tcW w:w="1134" w:type="dxa"/>
            <w:shd w:val="clear" w:color="auto" w:fill="auto"/>
          </w:tcPr>
          <w:p w14:paraId="7F3D30B0" w14:textId="1F7127B0" w:rsidR="00AC432A" w:rsidRPr="00D82A73" w:rsidRDefault="00C1185D" w:rsidP="00A1023C">
            <w:r>
              <w:t>0</w:t>
            </w:r>
            <w:proofErr w:type="gramStart"/>
            <w:r>
              <w:t>..</w:t>
            </w:r>
            <w:proofErr w:type="gramEnd"/>
            <w:r>
              <w:t>1</w:t>
            </w:r>
          </w:p>
        </w:tc>
      </w:tr>
      <w:tr w:rsidR="00A1023C" w:rsidRPr="00D82A73" w14:paraId="341399B8" w14:textId="77777777" w:rsidTr="00A1023C">
        <w:tc>
          <w:tcPr>
            <w:tcW w:w="2628" w:type="dxa"/>
            <w:shd w:val="clear" w:color="auto" w:fill="auto"/>
          </w:tcPr>
          <w:p w14:paraId="51CF3FFD" w14:textId="2379AFB8" w:rsidR="00A1023C" w:rsidRPr="00D82A73" w:rsidRDefault="00A1023C" w:rsidP="00A1023C">
            <w:pPr>
              <w:rPr>
                <w:i/>
              </w:rPr>
            </w:pPr>
          </w:p>
        </w:tc>
        <w:tc>
          <w:tcPr>
            <w:tcW w:w="1260" w:type="dxa"/>
            <w:shd w:val="clear" w:color="auto" w:fill="auto"/>
          </w:tcPr>
          <w:p w14:paraId="16D6AB53" w14:textId="77777777" w:rsidR="00A1023C" w:rsidRPr="00D82A73" w:rsidRDefault="00A1023C" w:rsidP="00A1023C"/>
        </w:tc>
        <w:tc>
          <w:tcPr>
            <w:tcW w:w="4867" w:type="dxa"/>
            <w:shd w:val="clear" w:color="auto" w:fill="auto"/>
          </w:tcPr>
          <w:p w14:paraId="44773D88" w14:textId="77777777" w:rsidR="00A1023C" w:rsidRPr="00D82A73" w:rsidRDefault="00A1023C" w:rsidP="00A1023C"/>
        </w:tc>
        <w:tc>
          <w:tcPr>
            <w:tcW w:w="1134" w:type="dxa"/>
            <w:shd w:val="clear" w:color="auto" w:fill="auto"/>
          </w:tcPr>
          <w:p w14:paraId="2D8074F5" w14:textId="77777777" w:rsidR="00A1023C" w:rsidRPr="00D82A73" w:rsidRDefault="00A1023C" w:rsidP="00A1023C"/>
        </w:tc>
      </w:tr>
      <w:tr w:rsidR="00A1023C" w:rsidRPr="00D82A73" w14:paraId="5CE7AE9A" w14:textId="77777777" w:rsidTr="00A1023C">
        <w:tc>
          <w:tcPr>
            <w:tcW w:w="2628" w:type="dxa"/>
            <w:shd w:val="clear" w:color="auto" w:fill="auto"/>
          </w:tcPr>
          <w:p w14:paraId="6EFD02F4" w14:textId="77777777" w:rsidR="00A1023C" w:rsidRPr="00D82A73" w:rsidRDefault="00A1023C" w:rsidP="00A1023C">
            <w:pPr>
              <w:rPr>
                <w:i/>
              </w:rPr>
            </w:pPr>
            <w:r w:rsidRPr="00D82A73">
              <w:rPr>
                <w:i/>
              </w:rPr>
              <w:t>Svar</w:t>
            </w:r>
          </w:p>
        </w:tc>
        <w:tc>
          <w:tcPr>
            <w:tcW w:w="1260" w:type="dxa"/>
            <w:shd w:val="clear" w:color="auto" w:fill="auto"/>
          </w:tcPr>
          <w:p w14:paraId="7B67460B" w14:textId="77777777" w:rsidR="00A1023C" w:rsidRPr="00D82A73" w:rsidRDefault="00A1023C" w:rsidP="00A1023C"/>
        </w:tc>
        <w:tc>
          <w:tcPr>
            <w:tcW w:w="4867" w:type="dxa"/>
            <w:shd w:val="clear" w:color="auto" w:fill="auto"/>
          </w:tcPr>
          <w:p w14:paraId="43F71A7E" w14:textId="77777777" w:rsidR="00A1023C" w:rsidRPr="00D82A73" w:rsidRDefault="00A1023C" w:rsidP="00A1023C"/>
        </w:tc>
        <w:tc>
          <w:tcPr>
            <w:tcW w:w="1134" w:type="dxa"/>
            <w:shd w:val="clear" w:color="auto" w:fill="auto"/>
          </w:tcPr>
          <w:p w14:paraId="79C02F68" w14:textId="77777777" w:rsidR="00A1023C" w:rsidRPr="00D82A73" w:rsidRDefault="00A1023C" w:rsidP="00A1023C"/>
        </w:tc>
      </w:tr>
      <w:tr w:rsidR="00A1023C" w:rsidRPr="00D82A73" w14:paraId="1A6BBF06" w14:textId="77777777" w:rsidTr="00A1023C">
        <w:tc>
          <w:tcPr>
            <w:tcW w:w="2628" w:type="dxa"/>
            <w:shd w:val="clear" w:color="auto" w:fill="auto"/>
          </w:tcPr>
          <w:p w14:paraId="3F2233AB" w14:textId="77777777" w:rsidR="00A1023C" w:rsidRPr="00D82A73" w:rsidRDefault="00A1023C" w:rsidP="00A1023C">
            <w:pPr>
              <w:rPr>
                <w:b/>
              </w:rPr>
            </w:pPr>
            <w:r w:rsidRPr="00D82A73">
              <w:t>Form</w:t>
            </w:r>
          </w:p>
        </w:tc>
        <w:tc>
          <w:tcPr>
            <w:tcW w:w="1260" w:type="dxa"/>
            <w:shd w:val="clear" w:color="auto" w:fill="auto"/>
          </w:tcPr>
          <w:p w14:paraId="1E250C47" w14:textId="77777777" w:rsidR="00A1023C" w:rsidRPr="00D82A73" w:rsidRDefault="00A1023C" w:rsidP="00A1023C"/>
        </w:tc>
        <w:tc>
          <w:tcPr>
            <w:tcW w:w="4867" w:type="dxa"/>
            <w:shd w:val="clear" w:color="auto" w:fill="auto"/>
          </w:tcPr>
          <w:p w14:paraId="0E54BB84" w14:textId="77777777" w:rsidR="00A1023C" w:rsidRPr="00D82A73" w:rsidRDefault="00A1023C" w:rsidP="00A1023C">
            <w:r w:rsidRPr="00D82A73">
              <w:t>Objekt FormType.</w:t>
            </w:r>
          </w:p>
        </w:tc>
        <w:tc>
          <w:tcPr>
            <w:tcW w:w="1134" w:type="dxa"/>
            <w:shd w:val="clear" w:color="auto" w:fill="auto"/>
          </w:tcPr>
          <w:p w14:paraId="63AA6183" w14:textId="77777777" w:rsidR="00A1023C" w:rsidRPr="00D82A73" w:rsidRDefault="00A1023C" w:rsidP="00A1023C">
            <w:pPr>
              <w:rPr>
                <w:b/>
              </w:rPr>
            </w:pPr>
            <w:r w:rsidRPr="00D82A73">
              <w:t>0</w:t>
            </w:r>
            <w:proofErr w:type="gramStart"/>
            <w:r w:rsidRPr="00D82A73">
              <w:t>..</w:t>
            </w:r>
            <w:proofErr w:type="gramEnd"/>
            <w:r w:rsidRPr="00D82A73">
              <w:t>1</w:t>
            </w:r>
          </w:p>
        </w:tc>
      </w:tr>
      <w:tr w:rsidR="00A1023C" w:rsidRPr="00D82A73" w14:paraId="1A717A9C" w14:textId="77777777" w:rsidTr="00A1023C">
        <w:tc>
          <w:tcPr>
            <w:tcW w:w="2628" w:type="dxa"/>
            <w:shd w:val="clear" w:color="auto" w:fill="auto"/>
          </w:tcPr>
          <w:p w14:paraId="328C1A41" w14:textId="77777777" w:rsidR="00A1023C" w:rsidRPr="00D82A73" w:rsidRDefault="00A1023C" w:rsidP="00A1023C">
            <w:r w:rsidRPr="00D82A73">
              <w:t>comment</w:t>
            </w:r>
          </w:p>
        </w:tc>
        <w:tc>
          <w:tcPr>
            <w:tcW w:w="1260" w:type="dxa"/>
            <w:shd w:val="clear" w:color="auto" w:fill="auto"/>
          </w:tcPr>
          <w:p w14:paraId="43D7F79F" w14:textId="77777777" w:rsidR="00A1023C" w:rsidRPr="00D82A73" w:rsidRDefault="00A1023C" w:rsidP="00A1023C">
            <w:pPr>
              <w:rPr>
                <w:b/>
              </w:rPr>
            </w:pPr>
          </w:p>
        </w:tc>
        <w:tc>
          <w:tcPr>
            <w:tcW w:w="4867" w:type="dxa"/>
            <w:shd w:val="clear" w:color="auto" w:fill="auto"/>
          </w:tcPr>
          <w:p w14:paraId="4F435797" w14:textId="77777777" w:rsidR="00A1023C" w:rsidRPr="00D82A73" w:rsidRDefault="00A1023C" w:rsidP="00A1023C">
            <w:r w:rsidRPr="00D82A73">
              <w:t>Attribut för felsignalering. Skall kunna visas för slutanvändaren.</w:t>
            </w:r>
          </w:p>
        </w:tc>
        <w:tc>
          <w:tcPr>
            <w:tcW w:w="1134" w:type="dxa"/>
            <w:shd w:val="clear" w:color="auto" w:fill="auto"/>
          </w:tcPr>
          <w:p w14:paraId="65842AF9" w14:textId="77777777" w:rsidR="00A1023C" w:rsidRPr="00D82A73" w:rsidRDefault="00A1023C" w:rsidP="00A1023C">
            <w:r w:rsidRPr="00D82A73">
              <w:t>0</w:t>
            </w:r>
            <w:proofErr w:type="gramStart"/>
            <w:r w:rsidRPr="00D82A73">
              <w:t>..</w:t>
            </w:r>
            <w:proofErr w:type="gramEnd"/>
            <w:r w:rsidRPr="00D82A73">
              <w:t>1</w:t>
            </w:r>
          </w:p>
        </w:tc>
      </w:tr>
      <w:tr w:rsidR="00A1023C" w:rsidRPr="00D82A73" w14:paraId="0FD8F27F" w14:textId="77777777" w:rsidTr="00A1023C">
        <w:tc>
          <w:tcPr>
            <w:tcW w:w="2628" w:type="dxa"/>
            <w:shd w:val="clear" w:color="auto" w:fill="auto"/>
          </w:tcPr>
          <w:p w14:paraId="0E797895" w14:textId="77777777" w:rsidR="00A1023C" w:rsidRPr="00D82A73" w:rsidRDefault="00A1023C" w:rsidP="00A1023C">
            <w:pPr>
              <w:rPr>
                <w:b/>
              </w:rPr>
            </w:pPr>
            <w:r w:rsidRPr="00D82A73">
              <w:t>ResultCode</w:t>
            </w:r>
          </w:p>
        </w:tc>
        <w:tc>
          <w:tcPr>
            <w:tcW w:w="1260" w:type="dxa"/>
            <w:shd w:val="clear" w:color="auto" w:fill="auto"/>
          </w:tcPr>
          <w:p w14:paraId="6513B1A9" w14:textId="77777777" w:rsidR="00A1023C" w:rsidRPr="00D82A73" w:rsidRDefault="00A1023C" w:rsidP="00A1023C">
            <w:pPr>
              <w:rPr>
                <w:b/>
              </w:rPr>
            </w:pPr>
          </w:p>
        </w:tc>
        <w:tc>
          <w:tcPr>
            <w:tcW w:w="4867" w:type="dxa"/>
            <w:shd w:val="clear" w:color="auto" w:fill="auto"/>
          </w:tcPr>
          <w:p w14:paraId="3F938FD0" w14:textId="77777777" w:rsidR="00A1023C" w:rsidRPr="00D82A73" w:rsidRDefault="00A1023C" w:rsidP="00A1023C">
            <w:pPr>
              <w:rPr>
                <w:b/>
              </w:rPr>
            </w:pPr>
            <w:r w:rsidRPr="00D82A73">
              <w:t xml:space="preserve">Objekt StatusType. </w:t>
            </w:r>
          </w:p>
        </w:tc>
        <w:tc>
          <w:tcPr>
            <w:tcW w:w="1134" w:type="dxa"/>
            <w:shd w:val="clear" w:color="auto" w:fill="auto"/>
          </w:tcPr>
          <w:p w14:paraId="1B00FC3A" w14:textId="77777777" w:rsidR="00A1023C" w:rsidRPr="00D82A73" w:rsidRDefault="00A1023C" w:rsidP="00A1023C">
            <w:pPr>
              <w:rPr>
                <w:b/>
              </w:rPr>
            </w:pPr>
            <w:r w:rsidRPr="00D82A73">
              <w:t>1</w:t>
            </w:r>
            <w:proofErr w:type="gramStart"/>
            <w:r w:rsidRPr="00D82A73">
              <w:t>..</w:t>
            </w:r>
            <w:proofErr w:type="gramEnd"/>
            <w:r w:rsidRPr="00D82A73">
              <w:t>1</w:t>
            </w:r>
          </w:p>
        </w:tc>
      </w:tr>
    </w:tbl>
    <w:p w14:paraId="10DBB92C" w14:textId="77777777" w:rsidR="00A1023C" w:rsidRPr="00D82A73" w:rsidRDefault="00A1023C" w:rsidP="00A1023C"/>
    <w:p w14:paraId="585B87F4"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63" w:name="_Toc258862186"/>
      <w:bookmarkStart w:id="264" w:name="_Toc259358543"/>
      <w:r w:rsidRPr="00D82A73">
        <w:t>Regler</w:t>
      </w:r>
      <w:bookmarkEnd w:id="263"/>
      <w:bookmarkEnd w:id="264"/>
    </w:p>
    <w:p w14:paraId="4A7B739B" w14:textId="77777777" w:rsidR="00A1023C" w:rsidRPr="00D82A73" w:rsidRDefault="00A1023C" w:rsidP="00A1023C">
      <w:pPr>
        <w:pStyle w:val="Rubrik3"/>
        <w:keepLines w:val="0"/>
        <w:widowControl w:val="0"/>
        <w:numPr>
          <w:ilvl w:val="0"/>
          <w:numId w:val="45"/>
        </w:numPr>
        <w:spacing w:before="120" w:after="60" w:line="240" w:lineRule="atLeast"/>
      </w:pPr>
      <w:bookmarkStart w:id="265" w:name="_Toc258862187"/>
      <w:bookmarkStart w:id="266" w:name="_Toc259358544"/>
      <w:r w:rsidRPr="00D82A73">
        <w:t>Begäran</w:t>
      </w:r>
      <w:bookmarkEnd w:id="265"/>
      <w:bookmarkEnd w:id="266"/>
    </w:p>
    <w:p w14:paraId="7D0EE496" w14:textId="77777777" w:rsidR="00A1023C" w:rsidRPr="00D82A73" w:rsidRDefault="00A1023C" w:rsidP="00A1023C">
      <w:r w:rsidRPr="00D82A73">
        <w:t>Tjänsteproducenten validerar begäran enligt regler som specificerats i per attribut ovan. Endast formulär som har FormStatus ”</w:t>
      </w:r>
      <w:r w:rsidRPr="00D82A73">
        <w:rPr>
          <w:b/>
        </w:rPr>
        <w:t>ONGOING</w:t>
      </w:r>
      <w:r w:rsidRPr="00D82A73">
        <w:t>” kan avända denna tjänst.</w:t>
      </w:r>
    </w:p>
    <w:p w14:paraId="3F64422F" w14:textId="77777777" w:rsidR="00A1023C" w:rsidRPr="00D82A73" w:rsidRDefault="00A1023C" w:rsidP="00A1023C">
      <w:pPr>
        <w:pStyle w:val="Rubrik3"/>
        <w:keepLines w:val="0"/>
        <w:widowControl w:val="0"/>
        <w:numPr>
          <w:ilvl w:val="0"/>
          <w:numId w:val="45"/>
        </w:numPr>
        <w:spacing w:before="120" w:after="60" w:line="240" w:lineRule="atLeast"/>
      </w:pPr>
      <w:bookmarkStart w:id="267" w:name="_Toc258862188"/>
      <w:bookmarkStart w:id="268" w:name="_Toc259358545"/>
      <w:r w:rsidRPr="00D82A73">
        <w:t>Svar</w:t>
      </w:r>
      <w:bookmarkEnd w:id="267"/>
      <w:bookmarkEnd w:id="268"/>
    </w:p>
    <w:p w14:paraId="044BC9F0" w14:textId="77777777" w:rsidR="00A1023C" w:rsidRPr="00D82A73" w:rsidRDefault="00A1023C" w:rsidP="00A1023C">
      <w:r w:rsidRPr="00D82A73">
        <w:t>Sökresultatet framställs genom att svaret begränsas av de värden som angivits i begäran.</w:t>
      </w:r>
    </w:p>
    <w:p w14:paraId="6A8EACE3" w14:textId="77777777" w:rsidR="00A1023C" w:rsidRPr="00D82A73" w:rsidRDefault="00A1023C" w:rsidP="00A1023C">
      <w:pPr>
        <w:numPr>
          <w:ilvl w:val="0"/>
          <w:numId w:val="41"/>
        </w:numPr>
        <w:spacing w:line="240" w:lineRule="auto"/>
      </w:pPr>
      <w:r w:rsidRPr="00D82A73">
        <w:t>Attributet ”LastPage” = sant (Objekt PageType) indikerar att detta är det sista frågesida.</w:t>
      </w:r>
    </w:p>
    <w:p w14:paraId="7E8B8336" w14:textId="77777777" w:rsidR="00A1023C" w:rsidRPr="00D82A73" w:rsidRDefault="00A1023C" w:rsidP="00A1023C"/>
    <w:p w14:paraId="4935AD65" w14:textId="77777777" w:rsidR="00A1023C" w:rsidRPr="00D82A73" w:rsidRDefault="00A1023C" w:rsidP="00A1023C"/>
    <w:p w14:paraId="2B49E26B" w14:textId="77777777" w:rsidR="00A1023C" w:rsidRPr="00D82A73" w:rsidRDefault="00A1023C" w:rsidP="00A1023C">
      <w:r w:rsidRPr="00D82A73">
        <w:t>Förklaring:</w:t>
      </w:r>
    </w:p>
    <w:p w14:paraId="4C7FFDD5" w14:textId="77777777" w:rsidR="00A1023C" w:rsidRPr="00D82A73" w:rsidRDefault="00A1023C" w:rsidP="00A1023C">
      <w:pPr>
        <w:rPr>
          <w:b/>
          <w:u w:val="single"/>
        </w:rPr>
      </w:pPr>
      <w:r w:rsidRPr="00D82A73">
        <w:rPr>
          <w:b/>
          <w:u w:val="single"/>
        </w:rPr>
        <w:t>Status = ”ERROR”</w:t>
      </w:r>
    </w:p>
    <w:p w14:paraId="6539C1D9" w14:textId="77777777" w:rsidR="00A1023C" w:rsidRPr="00D82A73" w:rsidRDefault="00A1023C" w:rsidP="00A1023C">
      <w:proofErr w:type="gramStart"/>
      <w:r w:rsidRPr="00D82A73">
        <w:t xml:space="preserve">Vid  </w:t>
      </w:r>
      <w:r w:rsidRPr="00D82A73">
        <w:rPr>
          <w:b/>
        </w:rPr>
        <w:t>SaveFormPage</w:t>
      </w:r>
      <w:proofErr w:type="gramEnd"/>
      <w:r w:rsidRPr="00D82A73">
        <w:t xml:space="preserve"> skall producerandesystem validera begäran. Vid valideringsfel skall producerande (formulärmotorn) skicka objekt (FormType) tillbaka till konsumerande (e-tjänst) system.   Objektet ”form.currentPage.questionBlock.question.answer.answerStatus” används för att markera fält som innehåller fel.  Producerande system presenterar dessa för användaren för åtgärd.</w:t>
      </w:r>
    </w:p>
    <w:p w14:paraId="73CE8A21" w14:textId="77777777" w:rsidR="00A1023C" w:rsidRPr="00D82A73" w:rsidRDefault="00A1023C" w:rsidP="00A1023C"/>
    <w:p w14:paraId="55960E32" w14:textId="77777777" w:rsidR="00A1023C" w:rsidRPr="00D82A73" w:rsidRDefault="00A1023C" w:rsidP="00A1023C"/>
    <w:p w14:paraId="78AB77E4" w14:textId="77777777" w:rsidR="00A1023C" w:rsidRPr="00D82A73" w:rsidRDefault="00A1023C" w:rsidP="00A1023C">
      <w:r w:rsidRPr="00D82A73">
        <w:rPr>
          <w:b/>
          <w:u w:val="single"/>
        </w:rPr>
        <w:t>Status = ”OK”</w:t>
      </w:r>
    </w:p>
    <w:p w14:paraId="65235CF6" w14:textId="77777777" w:rsidR="00A1023C" w:rsidRPr="00D82A73" w:rsidRDefault="00A1023C" w:rsidP="00A1023C">
      <w:r w:rsidRPr="00D82A73">
        <w:t xml:space="preserve">Vid godkänd begäran returneras validerade frågor/svar. </w:t>
      </w:r>
      <w:r w:rsidRPr="00D82A73">
        <w:rPr>
          <w:b/>
        </w:rPr>
        <w:t xml:space="preserve">Null </w:t>
      </w:r>
      <w:r w:rsidRPr="00D82A73">
        <w:t>”form” bedöms formuläret färdigifyllt. Detta har föregåtts av ”LastPage” sant i objektet PageType.</w:t>
      </w:r>
    </w:p>
    <w:p w14:paraId="18B24261" w14:textId="77777777" w:rsidR="00A1023C" w:rsidRPr="00D82A73" w:rsidRDefault="00A1023C" w:rsidP="00A1023C"/>
    <w:p w14:paraId="09A94421"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69" w:name="_Toc258862189"/>
      <w:bookmarkStart w:id="270" w:name="_Toc259358546"/>
      <w:r w:rsidRPr="00D82A73">
        <w:t>Tjänsteinteraktion</w:t>
      </w:r>
      <w:bookmarkEnd w:id="269"/>
      <w:bookmarkEnd w:id="270"/>
    </w:p>
    <w:p w14:paraId="3DA76501" w14:textId="77777777" w:rsidR="00A1023C" w:rsidRPr="00D82A73" w:rsidRDefault="00A1023C" w:rsidP="00A1023C">
      <w:pPr>
        <w:numPr>
          <w:ilvl w:val="0"/>
          <w:numId w:val="44"/>
        </w:numPr>
        <w:spacing w:line="240" w:lineRule="auto"/>
      </w:pPr>
      <w:r w:rsidRPr="00D82A73">
        <w:t>SaveFormAnswerPageInteraction</w:t>
      </w:r>
    </w:p>
    <w:p w14:paraId="59DAA7FC" w14:textId="77777777" w:rsidR="00A1023C" w:rsidRPr="00D82A73" w:rsidRDefault="00A1023C" w:rsidP="00A1023C"/>
    <w:p w14:paraId="346B5978"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271" w:name="_Toc258862190"/>
      <w:bookmarkStart w:id="272" w:name="_Toc259358547"/>
      <w:r w:rsidRPr="00D82A73">
        <w:lastRenderedPageBreak/>
        <w:t>Tjänstekontrakt SaveForm</w:t>
      </w:r>
      <w:bookmarkEnd w:id="271"/>
      <w:bookmarkEnd w:id="272"/>
    </w:p>
    <w:p w14:paraId="15543227" w14:textId="77777777" w:rsidR="00A1023C" w:rsidRPr="00D82A73" w:rsidRDefault="00A1023C" w:rsidP="00A1023C">
      <w:r w:rsidRPr="00D82A73">
        <w:t xml:space="preserve">Tjänsten används för att indikera/signalera att invånarens </w:t>
      </w:r>
      <w:proofErr w:type="gramStart"/>
      <w:r w:rsidRPr="00D82A73">
        <w:t>formuläret</w:t>
      </w:r>
      <w:proofErr w:type="gramEnd"/>
      <w:r w:rsidRPr="00D82A73">
        <w:t xml:space="preserve"> är färdig ifyllt skall avslutas/stängas.</w:t>
      </w:r>
    </w:p>
    <w:p w14:paraId="5A14C8AD" w14:textId="77777777" w:rsidR="00A1023C" w:rsidRPr="00D82A73" w:rsidRDefault="00A1023C" w:rsidP="00A1023C"/>
    <w:p w14:paraId="6A636BC3" w14:textId="77777777" w:rsidR="00A1023C" w:rsidRPr="00D82A73" w:rsidRDefault="00A1023C" w:rsidP="00A1023C">
      <w:r w:rsidRPr="00D82A73">
        <w:t xml:space="preserve">Exempel spara och avsluta formulär: </w:t>
      </w:r>
    </w:p>
    <w:p w14:paraId="032A0CA8" w14:textId="77777777" w:rsidR="00A1023C" w:rsidRPr="00D82A73" w:rsidRDefault="00A1023C" w:rsidP="00575314">
      <w:pPr>
        <w:numPr>
          <w:ilvl w:val="0"/>
          <w:numId w:val="53"/>
        </w:numPr>
        <w:spacing w:line="240" w:lineRule="auto"/>
      </w:pPr>
      <w:r w:rsidRPr="00D82A73">
        <w:t>Konsumerandesystem(e-tjänst) frågar användaren (i grafiskt gränssnitt) om formuläret skall avslutas.</w:t>
      </w:r>
    </w:p>
    <w:p w14:paraId="7F344352" w14:textId="77777777" w:rsidR="00A1023C" w:rsidRPr="00D82A73" w:rsidRDefault="00A1023C" w:rsidP="00575314">
      <w:pPr>
        <w:numPr>
          <w:ilvl w:val="0"/>
          <w:numId w:val="53"/>
        </w:numPr>
        <w:spacing w:line="240" w:lineRule="auto"/>
      </w:pPr>
      <w:r w:rsidRPr="00D82A73">
        <w:t xml:space="preserve">Konsumerandesystem(e-tjänst) hämtar en sammanställning (formulär, sida, frågor, svar) via tjänst </w:t>
      </w:r>
      <w:r w:rsidRPr="00D82A73">
        <w:rPr>
          <w:b/>
        </w:rPr>
        <w:t>GetForm.</w:t>
      </w:r>
      <w:r w:rsidRPr="00D82A73">
        <w:t xml:space="preserve"> </w:t>
      </w:r>
    </w:p>
    <w:p w14:paraId="1307AD23" w14:textId="77777777" w:rsidR="00A1023C" w:rsidRPr="00D82A73" w:rsidRDefault="00A1023C" w:rsidP="00575314">
      <w:pPr>
        <w:numPr>
          <w:ilvl w:val="1"/>
          <w:numId w:val="53"/>
        </w:numPr>
        <w:spacing w:line="240" w:lineRule="auto"/>
      </w:pPr>
      <w:r w:rsidRPr="00D82A73">
        <w:t xml:space="preserve">Användaren/patienten granskar och godkänner formuläret. </w:t>
      </w:r>
    </w:p>
    <w:p w14:paraId="2889C400" w14:textId="77777777" w:rsidR="00A1023C" w:rsidRPr="00D82A73" w:rsidRDefault="00A1023C" w:rsidP="00575314">
      <w:pPr>
        <w:numPr>
          <w:ilvl w:val="0"/>
          <w:numId w:val="53"/>
        </w:numPr>
        <w:spacing w:line="240" w:lineRule="auto"/>
      </w:pPr>
      <w:r w:rsidRPr="00D82A73">
        <w:t xml:space="preserve">Konsumerandesystem avslutar formuläret (på invånarens begäran). Anropar </w:t>
      </w:r>
      <w:r w:rsidRPr="00D82A73">
        <w:rPr>
          <w:b/>
        </w:rPr>
        <w:t>SaveForm</w:t>
      </w:r>
      <w:r w:rsidRPr="00D82A73">
        <w:t xml:space="preserve">. </w:t>
      </w:r>
    </w:p>
    <w:p w14:paraId="4830F4E3" w14:textId="77777777" w:rsidR="00A1023C" w:rsidRPr="00D82A73" w:rsidRDefault="00A1023C" w:rsidP="00A1023C"/>
    <w:p w14:paraId="192F8DD8" w14:textId="77777777" w:rsidR="00A1023C" w:rsidRPr="00D82A73" w:rsidRDefault="00A1023C" w:rsidP="00A1023C">
      <w:r w:rsidRPr="00D82A73">
        <w:t xml:space="preserve">Producerande system validerar begäran och avslutar formulär. </w:t>
      </w:r>
    </w:p>
    <w:p w14:paraId="50616817" w14:textId="77777777" w:rsidR="00A1023C" w:rsidRPr="00D82A73" w:rsidRDefault="00A1023C" w:rsidP="00A1023C">
      <w:pPr>
        <w:rPr>
          <w:b/>
        </w:rPr>
      </w:pPr>
    </w:p>
    <w:p w14:paraId="43E32547" w14:textId="77777777" w:rsidR="00A1023C" w:rsidRPr="00D82A73" w:rsidRDefault="00A1023C" w:rsidP="00A1023C">
      <w:pPr>
        <w:rPr>
          <w:i/>
        </w:rPr>
      </w:pPr>
    </w:p>
    <w:p w14:paraId="7C19F659"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73" w:name="_Toc258862191"/>
      <w:bookmarkStart w:id="274" w:name="_Toc259358548"/>
      <w:r w:rsidRPr="00D82A73">
        <w:t>Frivillighet</w:t>
      </w:r>
      <w:bookmarkEnd w:id="273"/>
      <w:bookmarkEnd w:id="274"/>
    </w:p>
    <w:p w14:paraId="0B0CA135" w14:textId="77777777" w:rsidR="00A1023C" w:rsidRPr="00D82A73" w:rsidRDefault="00A1023C" w:rsidP="009E0429">
      <w:r w:rsidRPr="00D82A73">
        <w:t xml:space="preserve">Obligatoriskt </w:t>
      </w:r>
    </w:p>
    <w:p w14:paraId="7E911EE1"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75" w:name="_Toc258862192"/>
      <w:bookmarkStart w:id="276" w:name="_Toc259358549"/>
      <w:r w:rsidRPr="00D82A73">
        <w:t>Version</w:t>
      </w:r>
      <w:bookmarkEnd w:id="275"/>
      <w:bookmarkEnd w:id="276"/>
    </w:p>
    <w:p w14:paraId="205A9986" w14:textId="4D24349A" w:rsidR="00A1023C" w:rsidRPr="00D82A73" w:rsidRDefault="009E0429" w:rsidP="009E0429">
      <w:r>
        <w:t>2.0</w:t>
      </w:r>
    </w:p>
    <w:p w14:paraId="4EC05FDA"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77" w:name="_Toc258862193"/>
      <w:bookmarkStart w:id="278" w:name="_Toc259358550"/>
      <w:r w:rsidRPr="00D82A73">
        <w:t>Tjänstens signatur</w:t>
      </w:r>
      <w:bookmarkEnd w:id="277"/>
      <w:bookmarkEnd w:id="278"/>
    </w:p>
    <w:p w14:paraId="452A148C" w14:textId="77777777" w:rsidR="00A1023C" w:rsidRPr="00D82A73" w:rsidRDefault="00A1023C" w:rsidP="00A1023C">
      <w:r w:rsidRPr="00D82A73">
        <w:t>Request</w:t>
      </w:r>
    </w:p>
    <w:p w14:paraId="7A631D57" w14:textId="77777777" w:rsidR="00A1023C" w:rsidRPr="00D82A73" w:rsidRDefault="00A1023C" w:rsidP="00A1023C">
      <w:pPr>
        <w:numPr>
          <w:ilvl w:val="0"/>
          <w:numId w:val="40"/>
        </w:numPr>
        <w:spacing w:line="240" w:lineRule="auto"/>
      </w:pPr>
      <w:r w:rsidRPr="00D82A73">
        <w:t>FormID [1</w:t>
      </w:r>
      <w:proofErr w:type="gramStart"/>
      <w:r w:rsidRPr="00D82A73">
        <w:t>..</w:t>
      </w:r>
      <w:proofErr w:type="gramEnd"/>
      <w:r w:rsidRPr="00D82A73">
        <w:t>1]</w:t>
      </w:r>
    </w:p>
    <w:p w14:paraId="476994AE" w14:textId="77777777" w:rsidR="00A1023C" w:rsidRPr="00D82A73" w:rsidRDefault="00A1023C" w:rsidP="00A1023C">
      <w:pPr>
        <w:numPr>
          <w:ilvl w:val="0"/>
          <w:numId w:val="40"/>
        </w:numPr>
        <w:spacing w:line="240" w:lineRule="auto"/>
      </w:pPr>
      <w:r w:rsidRPr="00D82A73">
        <w:t>SubjectOfCare [0</w:t>
      </w:r>
      <w:proofErr w:type="gramStart"/>
      <w:r w:rsidRPr="00D82A73">
        <w:t>..</w:t>
      </w:r>
      <w:proofErr w:type="gramEnd"/>
      <w:r w:rsidRPr="00D82A73">
        <w:t>1]</w:t>
      </w:r>
    </w:p>
    <w:p w14:paraId="3879BDA4" w14:textId="77777777" w:rsidR="00A1023C" w:rsidRPr="00D82A73" w:rsidRDefault="00A1023C" w:rsidP="00A1023C">
      <w:r w:rsidRPr="00D82A73">
        <w:t>Response</w:t>
      </w:r>
    </w:p>
    <w:p w14:paraId="316CFBAB" w14:textId="77777777" w:rsidR="00A1023C" w:rsidRPr="00D82A73" w:rsidRDefault="00A1023C" w:rsidP="00A1023C">
      <w:pPr>
        <w:numPr>
          <w:ilvl w:val="0"/>
          <w:numId w:val="41"/>
        </w:numPr>
        <w:spacing w:line="240" w:lineRule="auto"/>
      </w:pPr>
      <w:r w:rsidRPr="00D82A73">
        <w:t>ResultCode [1</w:t>
      </w:r>
      <w:proofErr w:type="gramStart"/>
      <w:r w:rsidRPr="00D82A73">
        <w:t>..</w:t>
      </w:r>
      <w:proofErr w:type="gramEnd"/>
      <w:r w:rsidRPr="00D82A73">
        <w:t>1]</w:t>
      </w:r>
    </w:p>
    <w:p w14:paraId="3CFFA6B6" w14:textId="77777777" w:rsidR="00A1023C" w:rsidRPr="00D82A73" w:rsidRDefault="00A1023C" w:rsidP="00A1023C">
      <w:pPr>
        <w:numPr>
          <w:ilvl w:val="0"/>
          <w:numId w:val="41"/>
        </w:numPr>
        <w:spacing w:line="240" w:lineRule="auto"/>
      </w:pPr>
      <w:r w:rsidRPr="00D82A73">
        <w:t>Comment [0</w:t>
      </w:r>
      <w:proofErr w:type="gramStart"/>
      <w:r w:rsidRPr="00D82A73">
        <w:t>..</w:t>
      </w:r>
      <w:proofErr w:type="gramEnd"/>
      <w:r w:rsidRPr="00D82A73">
        <w:t>1]</w:t>
      </w:r>
    </w:p>
    <w:p w14:paraId="36AB7AEB"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79" w:name="_Toc258862194"/>
      <w:bookmarkStart w:id="280" w:name="_Toc259358551"/>
      <w:r w:rsidRPr="00D82A73">
        <w:t>Begäran (Request) och Svar (Response)</w:t>
      </w:r>
      <w:bookmarkEnd w:id="279"/>
      <w:bookmarkEnd w:id="280"/>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19FEB76B" w14:textId="77777777" w:rsidTr="00A1023C">
        <w:tc>
          <w:tcPr>
            <w:tcW w:w="2628" w:type="dxa"/>
            <w:shd w:val="clear" w:color="auto" w:fill="auto"/>
          </w:tcPr>
          <w:p w14:paraId="6B976B4D" w14:textId="77777777" w:rsidR="00A1023C" w:rsidRPr="00D82A73" w:rsidRDefault="00A1023C" w:rsidP="00A1023C">
            <w:pPr>
              <w:rPr>
                <w:b/>
              </w:rPr>
            </w:pPr>
            <w:r w:rsidRPr="00D82A73">
              <w:rPr>
                <w:b/>
              </w:rPr>
              <w:t>Attribut</w:t>
            </w:r>
          </w:p>
        </w:tc>
        <w:tc>
          <w:tcPr>
            <w:tcW w:w="1260" w:type="dxa"/>
            <w:shd w:val="clear" w:color="auto" w:fill="auto"/>
          </w:tcPr>
          <w:p w14:paraId="2AFC5253" w14:textId="77777777" w:rsidR="00A1023C" w:rsidRPr="00D82A73" w:rsidRDefault="00A1023C" w:rsidP="00A1023C">
            <w:pPr>
              <w:rPr>
                <w:b/>
              </w:rPr>
            </w:pPr>
            <w:r w:rsidRPr="00D82A73">
              <w:rPr>
                <w:b/>
              </w:rPr>
              <w:t>Typ</w:t>
            </w:r>
          </w:p>
        </w:tc>
        <w:tc>
          <w:tcPr>
            <w:tcW w:w="4867" w:type="dxa"/>
            <w:shd w:val="clear" w:color="auto" w:fill="auto"/>
          </w:tcPr>
          <w:p w14:paraId="2CEEFC9D" w14:textId="77777777" w:rsidR="00A1023C" w:rsidRPr="00D82A73" w:rsidRDefault="00A1023C" w:rsidP="00A1023C">
            <w:pPr>
              <w:rPr>
                <w:b/>
              </w:rPr>
            </w:pPr>
            <w:r w:rsidRPr="00D82A73">
              <w:rPr>
                <w:b/>
              </w:rPr>
              <w:t>Kommentar</w:t>
            </w:r>
          </w:p>
        </w:tc>
        <w:tc>
          <w:tcPr>
            <w:tcW w:w="1134" w:type="dxa"/>
            <w:shd w:val="clear" w:color="auto" w:fill="auto"/>
          </w:tcPr>
          <w:p w14:paraId="675DF14B" w14:textId="77777777" w:rsidR="00A1023C" w:rsidRPr="00D82A73" w:rsidRDefault="00A1023C" w:rsidP="00A1023C">
            <w:pPr>
              <w:rPr>
                <w:b/>
              </w:rPr>
            </w:pPr>
            <w:r w:rsidRPr="00D82A73">
              <w:rPr>
                <w:b/>
              </w:rPr>
              <w:t>Kardi-nalitet</w:t>
            </w:r>
          </w:p>
        </w:tc>
      </w:tr>
      <w:tr w:rsidR="00A1023C" w:rsidRPr="00D82A73" w14:paraId="029D733D" w14:textId="77777777" w:rsidTr="00A1023C">
        <w:tc>
          <w:tcPr>
            <w:tcW w:w="2628" w:type="dxa"/>
            <w:shd w:val="clear" w:color="auto" w:fill="auto"/>
          </w:tcPr>
          <w:p w14:paraId="5BCF504C" w14:textId="77777777" w:rsidR="00A1023C" w:rsidRPr="00D82A73" w:rsidRDefault="00A1023C" w:rsidP="00A1023C">
            <w:pPr>
              <w:rPr>
                <w:i/>
              </w:rPr>
            </w:pPr>
            <w:r w:rsidRPr="00D82A73">
              <w:rPr>
                <w:i/>
              </w:rPr>
              <w:t>Begäran</w:t>
            </w:r>
          </w:p>
        </w:tc>
        <w:tc>
          <w:tcPr>
            <w:tcW w:w="1260" w:type="dxa"/>
            <w:shd w:val="clear" w:color="auto" w:fill="auto"/>
          </w:tcPr>
          <w:p w14:paraId="3B4857F0" w14:textId="77777777" w:rsidR="00A1023C" w:rsidRPr="00D82A73" w:rsidRDefault="00A1023C" w:rsidP="00A1023C"/>
        </w:tc>
        <w:tc>
          <w:tcPr>
            <w:tcW w:w="4867" w:type="dxa"/>
            <w:shd w:val="clear" w:color="auto" w:fill="auto"/>
          </w:tcPr>
          <w:p w14:paraId="61627458" w14:textId="77777777" w:rsidR="00A1023C" w:rsidRPr="00D82A73" w:rsidRDefault="00A1023C" w:rsidP="00A1023C"/>
        </w:tc>
        <w:tc>
          <w:tcPr>
            <w:tcW w:w="1134" w:type="dxa"/>
            <w:shd w:val="clear" w:color="auto" w:fill="auto"/>
          </w:tcPr>
          <w:p w14:paraId="19162BDD" w14:textId="77777777" w:rsidR="00A1023C" w:rsidRPr="00D82A73" w:rsidRDefault="00A1023C" w:rsidP="00A1023C"/>
        </w:tc>
      </w:tr>
      <w:tr w:rsidR="00A1023C" w:rsidRPr="00D82A73" w14:paraId="115C93C6" w14:textId="77777777" w:rsidTr="00A1023C">
        <w:tc>
          <w:tcPr>
            <w:tcW w:w="2628" w:type="dxa"/>
            <w:shd w:val="clear" w:color="auto" w:fill="auto"/>
          </w:tcPr>
          <w:p w14:paraId="6D5A963E" w14:textId="77777777" w:rsidR="00A1023C" w:rsidRPr="00D82A73" w:rsidRDefault="00A1023C" w:rsidP="00A1023C">
            <w:pPr>
              <w:rPr>
                <w:b/>
                <w:i/>
              </w:rPr>
            </w:pPr>
            <w:r w:rsidRPr="00D82A73">
              <w:t>FormID</w:t>
            </w:r>
          </w:p>
        </w:tc>
        <w:tc>
          <w:tcPr>
            <w:tcW w:w="1260" w:type="dxa"/>
            <w:shd w:val="clear" w:color="auto" w:fill="auto"/>
          </w:tcPr>
          <w:p w14:paraId="4742B360" w14:textId="77777777" w:rsidR="00A1023C" w:rsidRPr="00D82A73" w:rsidRDefault="00A1023C" w:rsidP="00A1023C"/>
        </w:tc>
        <w:tc>
          <w:tcPr>
            <w:tcW w:w="4867" w:type="dxa"/>
            <w:shd w:val="clear" w:color="auto" w:fill="auto"/>
          </w:tcPr>
          <w:p w14:paraId="64E8352D" w14:textId="77777777" w:rsidR="00A1023C" w:rsidRPr="00D82A73" w:rsidRDefault="00A1023C" w:rsidP="00A1023C">
            <w:r w:rsidRPr="00D82A73">
              <w:t xml:space="preserve">Formulärets ID. </w:t>
            </w:r>
          </w:p>
        </w:tc>
        <w:tc>
          <w:tcPr>
            <w:tcW w:w="1134" w:type="dxa"/>
            <w:shd w:val="clear" w:color="auto" w:fill="auto"/>
          </w:tcPr>
          <w:p w14:paraId="3B4CEE3E"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0E916291" w14:textId="77777777" w:rsidTr="00A1023C">
        <w:tc>
          <w:tcPr>
            <w:tcW w:w="2628" w:type="dxa"/>
            <w:shd w:val="clear" w:color="auto" w:fill="auto"/>
          </w:tcPr>
          <w:p w14:paraId="279DBED7" w14:textId="77777777" w:rsidR="00A1023C" w:rsidRPr="00D82A73" w:rsidRDefault="00A1023C" w:rsidP="00A1023C">
            <w:r w:rsidRPr="00D82A73">
              <w:t>SubjectOfCare</w:t>
            </w:r>
          </w:p>
        </w:tc>
        <w:tc>
          <w:tcPr>
            <w:tcW w:w="1260" w:type="dxa"/>
            <w:shd w:val="clear" w:color="auto" w:fill="auto"/>
          </w:tcPr>
          <w:p w14:paraId="69AF0283" w14:textId="77777777" w:rsidR="00A1023C" w:rsidRPr="00D82A73" w:rsidRDefault="00A1023C" w:rsidP="00A1023C"/>
        </w:tc>
        <w:tc>
          <w:tcPr>
            <w:tcW w:w="4867" w:type="dxa"/>
            <w:shd w:val="clear" w:color="auto" w:fill="auto"/>
          </w:tcPr>
          <w:p w14:paraId="7A005592" w14:textId="77777777" w:rsidR="00A1023C" w:rsidRPr="00D82A73" w:rsidRDefault="00A1023C" w:rsidP="00A1023C">
            <w:r w:rsidRPr="00D82A73">
              <w:t xml:space="preserve">Starkt autentiserad användares personnummer. </w:t>
            </w:r>
          </w:p>
          <w:p w14:paraId="79DFB726" w14:textId="77777777" w:rsidR="00A1023C" w:rsidRPr="00D82A73" w:rsidRDefault="00A1023C" w:rsidP="00A1023C">
            <w:r w:rsidRPr="00D82A73">
              <w:t>T.ex. 191212121212 (yyyymmddnnnn)</w:t>
            </w:r>
          </w:p>
          <w:p w14:paraId="1682296A"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1A7B7DAF" w14:textId="77777777" w:rsidR="00A1023C" w:rsidRPr="00D82A73" w:rsidRDefault="00A1023C" w:rsidP="00A1023C">
            <w:r w:rsidRPr="00D82A73">
              <w:t>0</w:t>
            </w:r>
            <w:proofErr w:type="gramStart"/>
            <w:r w:rsidRPr="00D82A73">
              <w:t>..</w:t>
            </w:r>
            <w:proofErr w:type="gramEnd"/>
            <w:r w:rsidRPr="00D82A73">
              <w:t>1</w:t>
            </w:r>
          </w:p>
        </w:tc>
      </w:tr>
      <w:tr w:rsidR="00A1023C" w:rsidRPr="00D82A73" w14:paraId="19A8B04A" w14:textId="77777777" w:rsidTr="00A1023C">
        <w:tc>
          <w:tcPr>
            <w:tcW w:w="2628" w:type="dxa"/>
            <w:shd w:val="clear" w:color="auto" w:fill="auto"/>
          </w:tcPr>
          <w:p w14:paraId="7A7F0CCB" w14:textId="77777777" w:rsidR="00A1023C" w:rsidRPr="00D82A73" w:rsidRDefault="00A1023C" w:rsidP="00A1023C"/>
        </w:tc>
        <w:tc>
          <w:tcPr>
            <w:tcW w:w="1260" w:type="dxa"/>
            <w:shd w:val="clear" w:color="auto" w:fill="auto"/>
          </w:tcPr>
          <w:p w14:paraId="771AC9D2" w14:textId="77777777" w:rsidR="00A1023C" w:rsidRPr="00D82A73" w:rsidRDefault="00A1023C" w:rsidP="00A1023C"/>
        </w:tc>
        <w:tc>
          <w:tcPr>
            <w:tcW w:w="4867" w:type="dxa"/>
            <w:shd w:val="clear" w:color="auto" w:fill="auto"/>
          </w:tcPr>
          <w:p w14:paraId="59BD63B7" w14:textId="77777777" w:rsidR="00A1023C" w:rsidRPr="00D82A73" w:rsidRDefault="00A1023C" w:rsidP="00A1023C"/>
        </w:tc>
        <w:tc>
          <w:tcPr>
            <w:tcW w:w="1134" w:type="dxa"/>
            <w:shd w:val="clear" w:color="auto" w:fill="auto"/>
          </w:tcPr>
          <w:p w14:paraId="51A74902" w14:textId="77777777" w:rsidR="00A1023C" w:rsidRPr="00D82A73" w:rsidRDefault="00A1023C" w:rsidP="00A1023C"/>
        </w:tc>
      </w:tr>
      <w:tr w:rsidR="00A1023C" w:rsidRPr="00D82A73" w14:paraId="3B3C9D38" w14:textId="77777777" w:rsidTr="00A1023C">
        <w:tc>
          <w:tcPr>
            <w:tcW w:w="2628" w:type="dxa"/>
            <w:shd w:val="clear" w:color="auto" w:fill="auto"/>
          </w:tcPr>
          <w:p w14:paraId="777FC332" w14:textId="77777777" w:rsidR="00A1023C" w:rsidRPr="00D82A73" w:rsidRDefault="00A1023C" w:rsidP="00A1023C">
            <w:pPr>
              <w:rPr>
                <w:i/>
              </w:rPr>
            </w:pPr>
            <w:r w:rsidRPr="00D82A73">
              <w:rPr>
                <w:i/>
              </w:rPr>
              <w:lastRenderedPageBreak/>
              <w:t>Svar</w:t>
            </w:r>
          </w:p>
        </w:tc>
        <w:tc>
          <w:tcPr>
            <w:tcW w:w="1260" w:type="dxa"/>
            <w:shd w:val="clear" w:color="auto" w:fill="auto"/>
          </w:tcPr>
          <w:p w14:paraId="7B705DD4" w14:textId="77777777" w:rsidR="00A1023C" w:rsidRPr="00D82A73" w:rsidRDefault="00A1023C" w:rsidP="00A1023C"/>
        </w:tc>
        <w:tc>
          <w:tcPr>
            <w:tcW w:w="4867" w:type="dxa"/>
            <w:shd w:val="clear" w:color="auto" w:fill="auto"/>
          </w:tcPr>
          <w:p w14:paraId="20CC9A35" w14:textId="77777777" w:rsidR="00A1023C" w:rsidRPr="00D82A73" w:rsidRDefault="00A1023C" w:rsidP="00A1023C"/>
        </w:tc>
        <w:tc>
          <w:tcPr>
            <w:tcW w:w="1134" w:type="dxa"/>
            <w:shd w:val="clear" w:color="auto" w:fill="auto"/>
          </w:tcPr>
          <w:p w14:paraId="6444B766" w14:textId="77777777" w:rsidR="00A1023C" w:rsidRPr="00D82A73" w:rsidRDefault="00A1023C" w:rsidP="00A1023C"/>
        </w:tc>
      </w:tr>
      <w:tr w:rsidR="00A1023C" w:rsidRPr="00D82A73" w14:paraId="237ED3B9" w14:textId="77777777" w:rsidTr="00A1023C">
        <w:tc>
          <w:tcPr>
            <w:tcW w:w="2628" w:type="dxa"/>
            <w:shd w:val="clear" w:color="auto" w:fill="auto"/>
          </w:tcPr>
          <w:p w14:paraId="1F684D08" w14:textId="77777777" w:rsidR="00A1023C" w:rsidRPr="00D82A73" w:rsidRDefault="00A1023C" w:rsidP="00A1023C">
            <w:pPr>
              <w:rPr>
                <w:b/>
              </w:rPr>
            </w:pPr>
            <w:r w:rsidRPr="00D82A73">
              <w:t>ResultCode</w:t>
            </w:r>
          </w:p>
        </w:tc>
        <w:tc>
          <w:tcPr>
            <w:tcW w:w="1260" w:type="dxa"/>
            <w:shd w:val="clear" w:color="auto" w:fill="auto"/>
          </w:tcPr>
          <w:p w14:paraId="7F5FDDA8" w14:textId="77777777" w:rsidR="00A1023C" w:rsidRPr="00D82A73" w:rsidRDefault="00A1023C" w:rsidP="00A1023C">
            <w:pPr>
              <w:rPr>
                <w:b/>
              </w:rPr>
            </w:pPr>
            <w:r w:rsidRPr="00D82A73">
              <w:t>ResultCodeEnumType</w:t>
            </w:r>
          </w:p>
        </w:tc>
        <w:tc>
          <w:tcPr>
            <w:tcW w:w="4867" w:type="dxa"/>
            <w:shd w:val="clear" w:color="auto" w:fill="auto"/>
          </w:tcPr>
          <w:p w14:paraId="1BC76740" w14:textId="77777777" w:rsidR="00A1023C" w:rsidRPr="00D82A73" w:rsidRDefault="00A1023C" w:rsidP="00A1023C">
            <w:pPr>
              <w:rPr>
                <w:b/>
              </w:rPr>
            </w:pPr>
            <w:r w:rsidRPr="00D82A73">
              <w:t>Signalera status på operationen (gick det bra/uppstod fel).</w:t>
            </w:r>
          </w:p>
        </w:tc>
        <w:tc>
          <w:tcPr>
            <w:tcW w:w="1134" w:type="dxa"/>
            <w:shd w:val="clear" w:color="auto" w:fill="auto"/>
          </w:tcPr>
          <w:p w14:paraId="4BD0C769"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3F9F0BDD" w14:textId="77777777" w:rsidTr="00A1023C">
        <w:tc>
          <w:tcPr>
            <w:tcW w:w="2628" w:type="dxa"/>
            <w:shd w:val="clear" w:color="auto" w:fill="auto"/>
          </w:tcPr>
          <w:p w14:paraId="538D2C1C" w14:textId="77777777" w:rsidR="00A1023C" w:rsidRPr="00D82A73" w:rsidRDefault="00A1023C" w:rsidP="00A1023C">
            <w:r w:rsidRPr="00D82A73">
              <w:t>Comment</w:t>
            </w:r>
          </w:p>
        </w:tc>
        <w:tc>
          <w:tcPr>
            <w:tcW w:w="1260" w:type="dxa"/>
            <w:shd w:val="clear" w:color="auto" w:fill="auto"/>
          </w:tcPr>
          <w:p w14:paraId="69E20815" w14:textId="77777777" w:rsidR="00A1023C" w:rsidRPr="00D82A73" w:rsidRDefault="00A1023C" w:rsidP="00A1023C"/>
        </w:tc>
        <w:tc>
          <w:tcPr>
            <w:tcW w:w="4867" w:type="dxa"/>
            <w:shd w:val="clear" w:color="auto" w:fill="auto"/>
          </w:tcPr>
          <w:p w14:paraId="1F5D0CA2" w14:textId="77777777" w:rsidR="00A1023C" w:rsidRPr="00D82A73" w:rsidRDefault="00A1023C" w:rsidP="00A1023C">
            <w:r w:rsidRPr="00D82A73">
              <w:t>Attribut för felsignalering. Skall kunna visas för slutanvändaren.</w:t>
            </w:r>
          </w:p>
        </w:tc>
        <w:tc>
          <w:tcPr>
            <w:tcW w:w="1134" w:type="dxa"/>
            <w:shd w:val="clear" w:color="auto" w:fill="auto"/>
          </w:tcPr>
          <w:p w14:paraId="4FBA781F" w14:textId="77777777" w:rsidR="00A1023C" w:rsidRPr="00D82A73" w:rsidRDefault="00A1023C" w:rsidP="00A1023C">
            <w:r w:rsidRPr="00D82A73">
              <w:t>0</w:t>
            </w:r>
            <w:proofErr w:type="gramStart"/>
            <w:r w:rsidRPr="00D82A73">
              <w:t>..</w:t>
            </w:r>
            <w:proofErr w:type="gramEnd"/>
            <w:r w:rsidRPr="00D82A73">
              <w:t>1</w:t>
            </w:r>
          </w:p>
        </w:tc>
      </w:tr>
    </w:tbl>
    <w:p w14:paraId="5396E584" w14:textId="77777777" w:rsidR="00A1023C" w:rsidRPr="00D82A73" w:rsidRDefault="00A1023C" w:rsidP="00A1023C"/>
    <w:p w14:paraId="5EEFD6B0"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81" w:name="_Toc258862195"/>
      <w:bookmarkStart w:id="282" w:name="_Toc259358552"/>
      <w:r w:rsidRPr="00D82A73">
        <w:t>Regler</w:t>
      </w:r>
      <w:bookmarkEnd w:id="281"/>
      <w:bookmarkEnd w:id="282"/>
      <w:r w:rsidRPr="00D82A73">
        <w:t xml:space="preserve"> </w:t>
      </w:r>
    </w:p>
    <w:p w14:paraId="320C00B2" w14:textId="77777777" w:rsidR="00A1023C" w:rsidRPr="00D82A73" w:rsidRDefault="00A1023C" w:rsidP="00A1023C">
      <w:pPr>
        <w:pStyle w:val="Rubrik3"/>
        <w:keepLines w:val="0"/>
        <w:widowControl w:val="0"/>
        <w:numPr>
          <w:ilvl w:val="0"/>
          <w:numId w:val="45"/>
        </w:numPr>
        <w:spacing w:before="120" w:after="60" w:line="240" w:lineRule="atLeast"/>
      </w:pPr>
      <w:bookmarkStart w:id="283" w:name="_Toc258862196"/>
      <w:bookmarkStart w:id="284" w:name="_Toc259358553"/>
      <w:r w:rsidRPr="00D82A73">
        <w:t>Begäran</w:t>
      </w:r>
      <w:bookmarkEnd w:id="283"/>
      <w:bookmarkEnd w:id="284"/>
    </w:p>
    <w:p w14:paraId="11836F94" w14:textId="77777777" w:rsidR="00A1023C" w:rsidRPr="00D82A73" w:rsidRDefault="00A1023C" w:rsidP="00A1023C">
      <w:r w:rsidRPr="00D82A73">
        <w:t>Tjänsteproducenten validerar begäran enligt regler som specificerats i per attribut ovan.</w:t>
      </w:r>
    </w:p>
    <w:p w14:paraId="7A5C3C1B" w14:textId="77777777" w:rsidR="00A1023C" w:rsidRPr="00D82A73" w:rsidRDefault="00A1023C" w:rsidP="00A1023C">
      <w:pPr>
        <w:numPr>
          <w:ilvl w:val="0"/>
          <w:numId w:val="41"/>
        </w:numPr>
        <w:spacing w:line="240" w:lineRule="auto"/>
      </w:pPr>
      <w:r w:rsidRPr="00D82A73">
        <w:t>Endast formulär som har FormStatus ”</w:t>
      </w:r>
      <w:r w:rsidRPr="00D82A73">
        <w:rPr>
          <w:b/>
        </w:rPr>
        <w:t>PENDING_COMPLETE</w:t>
      </w:r>
      <w:r w:rsidRPr="00D82A73">
        <w:t xml:space="preserve">” kan använda tjänsten. </w:t>
      </w:r>
    </w:p>
    <w:p w14:paraId="3F7AD29E" w14:textId="77777777" w:rsidR="00A1023C" w:rsidRPr="00D82A73" w:rsidRDefault="00A1023C" w:rsidP="00A1023C">
      <w:pPr>
        <w:pStyle w:val="Rubrik3"/>
        <w:keepLines w:val="0"/>
        <w:widowControl w:val="0"/>
        <w:numPr>
          <w:ilvl w:val="0"/>
          <w:numId w:val="45"/>
        </w:numPr>
        <w:spacing w:before="120" w:after="60" w:line="240" w:lineRule="atLeast"/>
      </w:pPr>
      <w:bookmarkStart w:id="285" w:name="_Toc258862197"/>
      <w:bookmarkStart w:id="286" w:name="_Toc259358554"/>
      <w:r w:rsidRPr="00D82A73">
        <w:t>Svar</w:t>
      </w:r>
      <w:bookmarkEnd w:id="285"/>
      <w:bookmarkEnd w:id="286"/>
    </w:p>
    <w:p w14:paraId="65EEC625" w14:textId="77777777" w:rsidR="00A1023C" w:rsidRPr="00D82A73" w:rsidRDefault="00A1023C" w:rsidP="00A1023C">
      <w:r w:rsidRPr="00D82A73">
        <w:t>Sökresultatet framställs genom att svaret begränsas av de värden som angivits i begäran.</w:t>
      </w:r>
    </w:p>
    <w:p w14:paraId="143475FA" w14:textId="77777777" w:rsidR="00A1023C" w:rsidRPr="00D82A73" w:rsidRDefault="00A1023C" w:rsidP="00A1023C"/>
    <w:p w14:paraId="3B9EA6F3" w14:textId="77777777" w:rsidR="00A1023C" w:rsidRPr="00D82A73" w:rsidRDefault="00A1023C" w:rsidP="00A1023C">
      <w:proofErr w:type="gramStart"/>
      <w:r w:rsidRPr="00D82A73">
        <w:t xml:space="preserve">Vid  </w:t>
      </w:r>
      <w:r w:rsidRPr="00D82A73">
        <w:rPr>
          <w:b/>
        </w:rPr>
        <w:t>SaveForm</w:t>
      </w:r>
      <w:proofErr w:type="gramEnd"/>
      <w:r w:rsidRPr="00D82A73">
        <w:t xml:space="preserve"> skall producerandesystem validera begäran. Vid valideringsfel meddelas användaren fel via ”resultCode”. </w:t>
      </w:r>
    </w:p>
    <w:p w14:paraId="50779BC8" w14:textId="77777777" w:rsidR="00A1023C" w:rsidRPr="00D82A73" w:rsidRDefault="00A1023C" w:rsidP="00A1023C"/>
    <w:p w14:paraId="17A029E4"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87" w:name="_Toc258862198"/>
      <w:bookmarkStart w:id="288" w:name="_Toc259358555"/>
      <w:r w:rsidRPr="00D82A73">
        <w:t>Tjänsteinteraktion</w:t>
      </w:r>
      <w:bookmarkEnd w:id="287"/>
      <w:bookmarkEnd w:id="288"/>
    </w:p>
    <w:p w14:paraId="7673C852" w14:textId="77777777" w:rsidR="00A1023C" w:rsidRPr="00D82A73" w:rsidRDefault="00A1023C" w:rsidP="00A1023C">
      <w:pPr>
        <w:numPr>
          <w:ilvl w:val="0"/>
          <w:numId w:val="44"/>
        </w:numPr>
        <w:spacing w:line="240" w:lineRule="auto"/>
      </w:pPr>
      <w:r w:rsidRPr="00D82A73">
        <w:t>SaveFormInteraction</w:t>
      </w:r>
    </w:p>
    <w:p w14:paraId="52D8F058" w14:textId="77777777" w:rsidR="00A1023C" w:rsidRPr="00D82A73" w:rsidRDefault="00A1023C" w:rsidP="00A1023C"/>
    <w:p w14:paraId="678931DD" w14:textId="77777777" w:rsidR="00A1023C" w:rsidRPr="00D82A73" w:rsidRDefault="00A1023C" w:rsidP="00A1023C"/>
    <w:p w14:paraId="154AD995" w14:textId="77777777" w:rsidR="00A1023C" w:rsidRPr="00D82A73" w:rsidRDefault="00A1023C" w:rsidP="00A1023C"/>
    <w:p w14:paraId="7389EAFD" w14:textId="77777777" w:rsidR="00A1023C" w:rsidRPr="00D82A73" w:rsidRDefault="00A1023C" w:rsidP="00A1023C"/>
    <w:p w14:paraId="0D08DF27"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289" w:name="_Toc258862199"/>
      <w:bookmarkStart w:id="290" w:name="_Toc259358556"/>
      <w:r w:rsidRPr="00D82A73">
        <w:lastRenderedPageBreak/>
        <w:t>Tjänstekontrakt CancelForm</w:t>
      </w:r>
      <w:bookmarkEnd w:id="289"/>
      <w:bookmarkEnd w:id="290"/>
      <w:r w:rsidRPr="00D82A73">
        <w:t xml:space="preserve"> </w:t>
      </w:r>
    </w:p>
    <w:p w14:paraId="28659CBB" w14:textId="2FA92683" w:rsidR="00A1023C" w:rsidRPr="00D82A73" w:rsidRDefault="00A1023C" w:rsidP="00A1023C">
      <w:r w:rsidRPr="00D82A73">
        <w:t>Tjänsten används för att avbryta/radera formulär.</w:t>
      </w:r>
      <w:r w:rsidR="00FE6FAD">
        <w:t xml:space="preserve"> Tjänsten användas av tjänsteproducent (e-tjänst eller verksamhetssystem).</w:t>
      </w:r>
    </w:p>
    <w:p w14:paraId="5D3A894C" w14:textId="77777777" w:rsidR="00A1023C" w:rsidRPr="00D82A73" w:rsidRDefault="00A1023C" w:rsidP="00A1023C">
      <w:pPr>
        <w:numPr>
          <w:ilvl w:val="0"/>
          <w:numId w:val="47"/>
        </w:numPr>
        <w:spacing w:line="240" w:lineRule="auto"/>
      </w:pPr>
      <w:r w:rsidRPr="00D82A73">
        <w:t>Pågående (ONGOING, PENDING_COMPLETION) formulär kan raderas på användarens begäran.</w:t>
      </w:r>
    </w:p>
    <w:p w14:paraId="29B220DF" w14:textId="073730EE" w:rsidR="00A1023C" w:rsidRPr="00D82A73" w:rsidRDefault="00A1023C" w:rsidP="00A1023C">
      <w:pPr>
        <w:numPr>
          <w:ilvl w:val="0"/>
          <w:numId w:val="47"/>
        </w:numPr>
        <w:spacing w:line="240" w:lineRule="auto"/>
      </w:pPr>
      <w:r w:rsidRPr="00D82A73">
        <w:t>Ett avslutat formulär (SaveForm har anropats) behöver inte automatiskt raderas. Anropet skall i detta fall ses som en begäran om rader</w:t>
      </w:r>
      <w:r w:rsidR="00FE6FAD">
        <w:t>i</w:t>
      </w:r>
      <w:r w:rsidRPr="00D82A73">
        <w:t xml:space="preserve">ng. </w:t>
      </w:r>
    </w:p>
    <w:p w14:paraId="31A3D2F2" w14:textId="77777777" w:rsidR="00A1023C" w:rsidRPr="00D82A73" w:rsidRDefault="00A1023C" w:rsidP="00A1023C">
      <w:pPr>
        <w:numPr>
          <w:ilvl w:val="1"/>
          <w:numId w:val="47"/>
        </w:numPr>
        <w:spacing w:line="240" w:lineRule="auto"/>
      </w:pPr>
      <w:r w:rsidRPr="00D82A73">
        <w:t>Lokala verksamhetsregler gäller.</w:t>
      </w:r>
    </w:p>
    <w:p w14:paraId="74E04FC6" w14:textId="77777777" w:rsidR="00A1023C" w:rsidRPr="00D82A73" w:rsidRDefault="00A1023C" w:rsidP="00A1023C"/>
    <w:p w14:paraId="5C61522B" w14:textId="77777777" w:rsidR="00A1023C" w:rsidRPr="00D82A73" w:rsidRDefault="00A1023C" w:rsidP="00A1023C">
      <w:pPr>
        <w:rPr>
          <w:i/>
        </w:rPr>
      </w:pPr>
    </w:p>
    <w:p w14:paraId="1C9A238D"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91" w:name="_Toc258862200"/>
      <w:bookmarkStart w:id="292" w:name="_Toc259358557"/>
      <w:r w:rsidRPr="00D82A73">
        <w:t>Frivillighet</w:t>
      </w:r>
      <w:bookmarkEnd w:id="291"/>
      <w:bookmarkEnd w:id="292"/>
    </w:p>
    <w:p w14:paraId="60528939" w14:textId="77777777" w:rsidR="00A1023C" w:rsidRPr="00D82A73" w:rsidRDefault="00A1023C" w:rsidP="00D82A73">
      <w:r w:rsidRPr="00D82A73">
        <w:t xml:space="preserve">Obligatoriskt </w:t>
      </w:r>
    </w:p>
    <w:p w14:paraId="596747F7"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93" w:name="_Toc258862201"/>
      <w:bookmarkStart w:id="294" w:name="_Toc259358558"/>
      <w:r w:rsidRPr="00D82A73">
        <w:t>Version</w:t>
      </w:r>
      <w:bookmarkEnd w:id="293"/>
      <w:bookmarkEnd w:id="294"/>
    </w:p>
    <w:p w14:paraId="6A40BD06" w14:textId="6392864C" w:rsidR="00A1023C" w:rsidRPr="00D82A73" w:rsidRDefault="00D82A73" w:rsidP="00D82A73">
      <w:r w:rsidRPr="00D82A73">
        <w:t>2.0</w:t>
      </w:r>
    </w:p>
    <w:p w14:paraId="50A07767"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95" w:name="_Toc258862202"/>
      <w:bookmarkStart w:id="296" w:name="_Toc259358559"/>
      <w:r w:rsidRPr="00D82A73">
        <w:t>Tjänstens signatur</w:t>
      </w:r>
      <w:bookmarkEnd w:id="295"/>
      <w:bookmarkEnd w:id="296"/>
    </w:p>
    <w:p w14:paraId="37119DA9" w14:textId="77777777" w:rsidR="00A1023C" w:rsidRPr="00D82A73" w:rsidRDefault="00A1023C" w:rsidP="00A1023C">
      <w:r w:rsidRPr="00D82A73">
        <w:t>Request</w:t>
      </w:r>
    </w:p>
    <w:p w14:paraId="39DA1DCF" w14:textId="77777777" w:rsidR="00A1023C" w:rsidRPr="00D82A73" w:rsidRDefault="00A1023C" w:rsidP="00A1023C">
      <w:pPr>
        <w:numPr>
          <w:ilvl w:val="0"/>
          <w:numId w:val="42"/>
        </w:numPr>
        <w:spacing w:line="240" w:lineRule="auto"/>
      </w:pPr>
      <w:r w:rsidRPr="00D82A73">
        <w:t>FormID [1</w:t>
      </w:r>
      <w:proofErr w:type="gramStart"/>
      <w:r w:rsidRPr="00D82A73">
        <w:t>..</w:t>
      </w:r>
      <w:proofErr w:type="gramEnd"/>
      <w:r w:rsidRPr="00D82A73">
        <w:t>1]</w:t>
      </w:r>
    </w:p>
    <w:p w14:paraId="7FB657A0" w14:textId="77777777" w:rsidR="00A1023C" w:rsidRPr="00D82A73" w:rsidRDefault="00A1023C" w:rsidP="00A1023C">
      <w:pPr>
        <w:numPr>
          <w:ilvl w:val="0"/>
          <w:numId w:val="42"/>
        </w:numPr>
        <w:spacing w:line="240" w:lineRule="auto"/>
      </w:pPr>
      <w:r w:rsidRPr="00D82A73">
        <w:t>subjectOfCare [0</w:t>
      </w:r>
      <w:proofErr w:type="gramStart"/>
      <w:r w:rsidRPr="00D82A73">
        <w:t>..</w:t>
      </w:r>
      <w:proofErr w:type="gramEnd"/>
      <w:r w:rsidRPr="00D82A73">
        <w:t>1]</w:t>
      </w:r>
    </w:p>
    <w:p w14:paraId="114C95A1" w14:textId="77777777" w:rsidR="00A1023C" w:rsidRPr="00D82A73" w:rsidRDefault="00A1023C" w:rsidP="00A1023C">
      <w:r w:rsidRPr="00D82A73">
        <w:t>Response</w:t>
      </w:r>
    </w:p>
    <w:p w14:paraId="421508BF" w14:textId="77777777" w:rsidR="00A1023C" w:rsidRPr="00D82A73" w:rsidRDefault="00A1023C" w:rsidP="00A1023C">
      <w:pPr>
        <w:numPr>
          <w:ilvl w:val="0"/>
          <w:numId w:val="43"/>
        </w:numPr>
        <w:spacing w:line="240" w:lineRule="auto"/>
      </w:pPr>
      <w:r w:rsidRPr="00D82A73">
        <w:t>ResultCode [1</w:t>
      </w:r>
      <w:proofErr w:type="gramStart"/>
      <w:r w:rsidRPr="00D82A73">
        <w:t>..</w:t>
      </w:r>
      <w:proofErr w:type="gramEnd"/>
      <w:r w:rsidRPr="00D82A73">
        <w:t>1]</w:t>
      </w:r>
    </w:p>
    <w:p w14:paraId="3BFD5743" w14:textId="77777777" w:rsidR="00A1023C" w:rsidRPr="00D82A73" w:rsidRDefault="00A1023C" w:rsidP="00A1023C">
      <w:pPr>
        <w:numPr>
          <w:ilvl w:val="0"/>
          <w:numId w:val="43"/>
        </w:numPr>
        <w:spacing w:line="240" w:lineRule="auto"/>
      </w:pPr>
      <w:r w:rsidRPr="00D82A73">
        <w:t>Comment [0</w:t>
      </w:r>
      <w:proofErr w:type="gramStart"/>
      <w:r w:rsidRPr="00D82A73">
        <w:t>..</w:t>
      </w:r>
      <w:proofErr w:type="gramEnd"/>
      <w:r w:rsidRPr="00D82A73">
        <w:t>1]</w:t>
      </w:r>
    </w:p>
    <w:p w14:paraId="010970F2" w14:textId="77777777" w:rsidR="00A1023C" w:rsidRPr="00D82A73" w:rsidRDefault="00A1023C" w:rsidP="00A1023C">
      <w:pPr>
        <w:ind w:left="720"/>
      </w:pPr>
    </w:p>
    <w:p w14:paraId="623EB1F4" w14:textId="77777777" w:rsidR="00A1023C" w:rsidRPr="00D82A73" w:rsidRDefault="00A1023C" w:rsidP="00A1023C">
      <w:pPr>
        <w:pStyle w:val="Rubrik4"/>
        <w:widowControl w:val="0"/>
        <w:numPr>
          <w:ilvl w:val="3"/>
          <w:numId w:val="0"/>
        </w:numPr>
        <w:spacing w:before="120" w:line="240" w:lineRule="atLeast"/>
        <w:ind w:left="720" w:hanging="720"/>
      </w:pPr>
      <w:r w:rsidRPr="00D82A73">
        <w:t>Begäran (Request) och Svar (Response)</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5731256A" w14:textId="77777777" w:rsidTr="00A1023C">
        <w:tc>
          <w:tcPr>
            <w:tcW w:w="2628" w:type="dxa"/>
            <w:shd w:val="clear" w:color="auto" w:fill="auto"/>
          </w:tcPr>
          <w:p w14:paraId="1A3DC6C5" w14:textId="77777777" w:rsidR="00A1023C" w:rsidRPr="00D82A73" w:rsidRDefault="00A1023C" w:rsidP="00A1023C">
            <w:pPr>
              <w:rPr>
                <w:b/>
              </w:rPr>
            </w:pPr>
            <w:r w:rsidRPr="00D82A73">
              <w:rPr>
                <w:b/>
              </w:rPr>
              <w:t>Attribut</w:t>
            </w:r>
          </w:p>
        </w:tc>
        <w:tc>
          <w:tcPr>
            <w:tcW w:w="1260" w:type="dxa"/>
            <w:shd w:val="clear" w:color="auto" w:fill="auto"/>
          </w:tcPr>
          <w:p w14:paraId="4EFF2C70" w14:textId="77777777" w:rsidR="00A1023C" w:rsidRPr="00D82A73" w:rsidRDefault="00A1023C" w:rsidP="00A1023C">
            <w:pPr>
              <w:rPr>
                <w:b/>
              </w:rPr>
            </w:pPr>
            <w:r w:rsidRPr="00D82A73">
              <w:rPr>
                <w:b/>
              </w:rPr>
              <w:t>Typ</w:t>
            </w:r>
          </w:p>
        </w:tc>
        <w:tc>
          <w:tcPr>
            <w:tcW w:w="4867" w:type="dxa"/>
            <w:shd w:val="clear" w:color="auto" w:fill="auto"/>
          </w:tcPr>
          <w:p w14:paraId="2E58995C" w14:textId="77777777" w:rsidR="00A1023C" w:rsidRPr="00D82A73" w:rsidRDefault="00A1023C" w:rsidP="00A1023C">
            <w:pPr>
              <w:rPr>
                <w:b/>
              </w:rPr>
            </w:pPr>
            <w:r w:rsidRPr="00D82A73">
              <w:rPr>
                <w:b/>
              </w:rPr>
              <w:t>Kommentar</w:t>
            </w:r>
          </w:p>
        </w:tc>
        <w:tc>
          <w:tcPr>
            <w:tcW w:w="1134" w:type="dxa"/>
            <w:shd w:val="clear" w:color="auto" w:fill="auto"/>
          </w:tcPr>
          <w:p w14:paraId="18001BA4" w14:textId="77777777" w:rsidR="00A1023C" w:rsidRPr="00D82A73" w:rsidRDefault="00A1023C" w:rsidP="00A1023C">
            <w:pPr>
              <w:rPr>
                <w:b/>
              </w:rPr>
            </w:pPr>
            <w:r w:rsidRPr="00D82A73">
              <w:rPr>
                <w:b/>
              </w:rPr>
              <w:t>Kardi-nalitet</w:t>
            </w:r>
          </w:p>
        </w:tc>
      </w:tr>
      <w:tr w:rsidR="00A1023C" w:rsidRPr="00D82A73" w14:paraId="27673BCA" w14:textId="77777777" w:rsidTr="00A1023C">
        <w:tc>
          <w:tcPr>
            <w:tcW w:w="2628" w:type="dxa"/>
            <w:shd w:val="clear" w:color="auto" w:fill="auto"/>
          </w:tcPr>
          <w:p w14:paraId="13752E40" w14:textId="77777777" w:rsidR="00A1023C" w:rsidRPr="00D82A73" w:rsidRDefault="00A1023C" w:rsidP="00A1023C">
            <w:pPr>
              <w:rPr>
                <w:i/>
              </w:rPr>
            </w:pPr>
            <w:r w:rsidRPr="00D82A73">
              <w:rPr>
                <w:i/>
              </w:rPr>
              <w:t>Begäran</w:t>
            </w:r>
          </w:p>
        </w:tc>
        <w:tc>
          <w:tcPr>
            <w:tcW w:w="1260" w:type="dxa"/>
            <w:shd w:val="clear" w:color="auto" w:fill="auto"/>
          </w:tcPr>
          <w:p w14:paraId="117BFF75" w14:textId="77777777" w:rsidR="00A1023C" w:rsidRPr="00D82A73" w:rsidRDefault="00A1023C" w:rsidP="00A1023C"/>
        </w:tc>
        <w:tc>
          <w:tcPr>
            <w:tcW w:w="4867" w:type="dxa"/>
            <w:shd w:val="clear" w:color="auto" w:fill="auto"/>
          </w:tcPr>
          <w:p w14:paraId="5D03D370" w14:textId="77777777" w:rsidR="00A1023C" w:rsidRPr="00D82A73" w:rsidRDefault="00A1023C" w:rsidP="00A1023C"/>
        </w:tc>
        <w:tc>
          <w:tcPr>
            <w:tcW w:w="1134" w:type="dxa"/>
            <w:shd w:val="clear" w:color="auto" w:fill="auto"/>
          </w:tcPr>
          <w:p w14:paraId="76D368C5" w14:textId="77777777" w:rsidR="00A1023C" w:rsidRPr="00D82A73" w:rsidRDefault="00A1023C" w:rsidP="00A1023C"/>
        </w:tc>
      </w:tr>
      <w:tr w:rsidR="00A1023C" w:rsidRPr="00D82A73" w14:paraId="3CC3BE35" w14:textId="77777777" w:rsidTr="00A1023C">
        <w:tc>
          <w:tcPr>
            <w:tcW w:w="2628" w:type="dxa"/>
            <w:shd w:val="clear" w:color="auto" w:fill="auto"/>
          </w:tcPr>
          <w:p w14:paraId="3E6D6F5A" w14:textId="77777777" w:rsidR="00A1023C" w:rsidRPr="00D82A73" w:rsidRDefault="00A1023C" w:rsidP="00A1023C">
            <w:pPr>
              <w:rPr>
                <w:b/>
              </w:rPr>
            </w:pPr>
            <w:r w:rsidRPr="00D82A73">
              <w:t>FormID</w:t>
            </w:r>
          </w:p>
        </w:tc>
        <w:tc>
          <w:tcPr>
            <w:tcW w:w="1260" w:type="dxa"/>
            <w:shd w:val="clear" w:color="auto" w:fill="auto"/>
          </w:tcPr>
          <w:p w14:paraId="0755A7AA" w14:textId="77777777" w:rsidR="00A1023C" w:rsidRPr="00D82A73" w:rsidRDefault="00A1023C" w:rsidP="00A1023C"/>
        </w:tc>
        <w:tc>
          <w:tcPr>
            <w:tcW w:w="4867" w:type="dxa"/>
            <w:shd w:val="clear" w:color="auto" w:fill="auto"/>
          </w:tcPr>
          <w:p w14:paraId="7C0DE1AC" w14:textId="77777777" w:rsidR="00A1023C" w:rsidRPr="00D82A73" w:rsidRDefault="00A1023C" w:rsidP="00A1023C">
            <w:r w:rsidRPr="00D82A73">
              <w:t>Formulärets unika id.</w:t>
            </w:r>
          </w:p>
        </w:tc>
        <w:tc>
          <w:tcPr>
            <w:tcW w:w="1134" w:type="dxa"/>
            <w:shd w:val="clear" w:color="auto" w:fill="auto"/>
          </w:tcPr>
          <w:p w14:paraId="3B97772D"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31782A4F" w14:textId="77777777" w:rsidTr="00A1023C">
        <w:tc>
          <w:tcPr>
            <w:tcW w:w="2628" w:type="dxa"/>
            <w:shd w:val="clear" w:color="auto" w:fill="auto"/>
          </w:tcPr>
          <w:p w14:paraId="3C64CE52" w14:textId="77777777" w:rsidR="00A1023C" w:rsidRPr="00D82A73" w:rsidRDefault="00A1023C" w:rsidP="00A1023C">
            <w:r w:rsidRPr="00D82A73">
              <w:t>subjectOfCare</w:t>
            </w:r>
          </w:p>
        </w:tc>
        <w:tc>
          <w:tcPr>
            <w:tcW w:w="1260" w:type="dxa"/>
            <w:shd w:val="clear" w:color="auto" w:fill="auto"/>
          </w:tcPr>
          <w:p w14:paraId="024BFC2E" w14:textId="77777777" w:rsidR="00A1023C" w:rsidRPr="00D82A73" w:rsidRDefault="00A1023C" w:rsidP="00A1023C"/>
        </w:tc>
        <w:tc>
          <w:tcPr>
            <w:tcW w:w="4867" w:type="dxa"/>
            <w:shd w:val="clear" w:color="auto" w:fill="auto"/>
          </w:tcPr>
          <w:p w14:paraId="381622C4" w14:textId="77777777" w:rsidR="00A1023C" w:rsidRPr="00D82A73" w:rsidRDefault="00A1023C" w:rsidP="00A1023C">
            <w:r w:rsidRPr="00D82A73">
              <w:t xml:space="preserve">Starkt autentiserad användares personnummer. </w:t>
            </w:r>
          </w:p>
          <w:p w14:paraId="44407992" w14:textId="77777777" w:rsidR="00A1023C" w:rsidRPr="00D82A73" w:rsidRDefault="00A1023C" w:rsidP="00A1023C">
            <w:r w:rsidRPr="00D82A73">
              <w:t>T.ex. 191212121212 (yyyymmddnnnn)</w:t>
            </w:r>
          </w:p>
          <w:p w14:paraId="7884A1A3" w14:textId="77777777" w:rsidR="00A1023C" w:rsidRPr="00D82A73" w:rsidRDefault="00A1023C" w:rsidP="00A1023C">
            <w:r w:rsidRPr="00D82A73">
              <w:t>FormTemplate attributet ”anonymousForm” styr huruvida formulärmotorn hanterar detta fält som obligatoriskt eller frivilligt.</w:t>
            </w:r>
          </w:p>
        </w:tc>
        <w:tc>
          <w:tcPr>
            <w:tcW w:w="1134" w:type="dxa"/>
            <w:shd w:val="clear" w:color="auto" w:fill="auto"/>
          </w:tcPr>
          <w:p w14:paraId="1339F4FC" w14:textId="77777777" w:rsidR="00A1023C" w:rsidRPr="00D82A73" w:rsidRDefault="00A1023C" w:rsidP="00A1023C">
            <w:r w:rsidRPr="00D82A73">
              <w:t>0</w:t>
            </w:r>
            <w:proofErr w:type="gramStart"/>
            <w:r w:rsidRPr="00D82A73">
              <w:t>..</w:t>
            </w:r>
            <w:proofErr w:type="gramEnd"/>
            <w:r w:rsidRPr="00D82A73">
              <w:t>1</w:t>
            </w:r>
          </w:p>
        </w:tc>
      </w:tr>
      <w:tr w:rsidR="00A1023C" w:rsidRPr="00D82A73" w14:paraId="72F6BDEF" w14:textId="77777777" w:rsidTr="00A1023C">
        <w:tc>
          <w:tcPr>
            <w:tcW w:w="2628" w:type="dxa"/>
            <w:shd w:val="clear" w:color="auto" w:fill="auto"/>
          </w:tcPr>
          <w:p w14:paraId="69FBEC78" w14:textId="77777777" w:rsidR="00A1023C" w:rsidRPr="00D82A73" w:rsidRDefault="00A1023C" w:rsidP="00A1023C">
            <w:pPr>
              <w:rPr>
                <w:i/>
              </w:rPr>
            </w:pPr>
            <w:r w:rsidRPr="00D82A73">
              <w:rPr>
                <w:i/>
              </w:rPr>
              <w:t>Svar</w:t>
            </w:r>
          </w:p>
        </w:tc>
        <w:tc>
          <w:tcPr>
            <w:tcW w:w="1260" w:type="dxa"/>
            <w:shd w:val="clear" w:color="auto" w:fill="auto"/>
          </w:tcPr>
          <w:p w14:paraId="00AB9449" w14:textId="77777777" w:rsidR="00A1023C" w:rsidRPr="00D82A73" w:rsidRDefault="00A1023C" w:rsidP="00A1023C"/>
        </w:tc>
        <w:tc>
          <w:tcPr>
            <w:tcW w:w="4867" w:type="dxa"/>
            <w:shd w:val="clear" w:color="auto" w:fill="auto"/>
          </w:tcPr>
          <w:p w14:paraId="51645C15" w14:textId="77777777" w:rsidR="00A1023C" w:rsidRPr="00D82A73" w:rsidRDefault="00A1023C" w:rsidP="00A1023C"/>
        </w:tc>
        <w:tc>
          <w:tcPr>
            <w:tcW w:w="1134" w:type="dxa"/>
            <w:shd w:val="clear" w:color="auto" w:fill="auto"/>
          </w:tcPr>
          <w:p w14:paraId="122D67E0" w14:textId="77777777" w:rsidR="00A1023C" w:rsidRPr="00D82A73" w:rsidRDefault="00A1023C" w:rsidP="00A1023C"/>
        </w:tc>
      </w:tr>
      <w:tr w:rsidR="00A1023C" w:rsidRPr="00D82A73" w14:paraId="75050687" w14:textId="77777777" w:rsidTr="00A1023C">
        <w:tc>
          <w:tcPr>
            <w:tcW w:w="2628" w:type="dxa"/>
            <w:shd w:val="clear" w:color="auto" w:fill="auto"/>
          </w:tcPr>
          <w:p w14:paraId="7EE1778D" w14:textId="77777777" w:rsidR="00A1023C" w:rsidRPr="00D82A73" w:rsidRDefault="00A1023C" w:rsidP="00A1023C">
            <w:pPr>
              <w:rPr>
                <w:b/>
              </w:rPr>
            </w:pPr>
            <w:r w:rsidRPr="00D82A73">
              <w:t>ResultCode</w:t>
            </w:r>
          </w:p>
        </w:tc>
        <w:tc>
          <w:tcPr>
            <w:tcW w:w="1260" w:type="dxa"/>
            <w:shd w:val="clear" w:color="auto" w:fill="auto"/>
          </w:tcPr>
          <w:p w14:paraId="2AB454A2" w14:textId="77777777" w:rsidR="00A1023C" w:rsidRPr="00D82A73" w:rsidRDefault="00A1023C" w:rsidP="00A1023C">
            <w:r w:rsidRPr="00D82A73">
              <w:t>ResultCodeEnumType</w:t>
            </w:r>
          </w:p>
        </w:tc>
        <w:tc>
          <w:tcPr>
            <w:tcW w:w="4867" w:type="dxa"/>
            <w:shd w:val="clear" w:color="auto" w:fill="auto"/>
          </w:tcPr>
          <w:p w14:paraId="631FA0CB" w14:textId="77777777" w:rsidR="00A1023C" w:rsidRPr="00D82A73" w:rsidRDefault="00A1023C" w:rsidP="00A1023C">
            <w:pPr>
              <w:rPr>
                <w:b/>
              </w:rPr>
            </w:pPr>
            <w:r w:rsidRPr="00D82A73">
              <w:t>Objekt för att signalera status på operationen (gick det bra/uppstod fel).</w:t>
            </w:r>
          </w:p>
        </w:tc>
        <w:tc>
          <w:tcPr>
            <w:tcW w:w="1134" w:type="dxa"/>
            <w:shd w:val="clear" w:color="auto" w:fill="auto"/>
          </w:tcPr>
          <w:p w14:paraId="4F6872B2" w14:textId="77777777" w:rsidR="00A1023C" w:rsidRPr="00D82A73" w:rsidRDefault="00A1023C" w:rsidP="00A1023C">
            <w:pPr>
              <w:rPr>
                <w:b/>
              </w:rPr>
            </w:pPr>
            <w:r w:rsidRPr="00D82A73">
              <w:t>1</w:t>
            </w:r>
            <w:proofErr w:type="gramStart"/>
            <w:r w:rsidRPr="00D82A73">
              <w:t>..</w:t>
            </w:r>
            <w:proofErr w:type="gramEnd"/>
            <w:r w:rsidRPr="00D82A73">
              <w:t>1</w:t>
            </w:r>
          </w:p>
        </w:tc>
      </w:tr>
      <w:tr w:rsidR="00A1023C" w:rsidRPr="00D82A73" w14:paraId="31B1EEAB" w14:textId="77777777" w:rsidTr="00A1023C">
        <w:tc>
          <w:tcPr>
            <w:tcW w:w="2628" w:type="dxa"/>
            <w:shd w:val="clear" w:color="auto" w:fill="auto"/>
          </w:tcPr>
          <w:p w14:paraId="5CD87083" w14:textId="77777777" w:rsidR="00A1023C" w:rsidRPr="00D82A73" w:rsidRDefault="00A1023C" w:rsidP="00A1023C">
            <w:r w:rsidRPr="00D82A73">
              <w:t>Comment</w:t>
            </w:r>
          </w:p>
        </w:tc>
        <w:tc>
          <w:tcPr>
            <w:tcW w:w="1260" w:type="dxa"/>
            <w:shd w:val="clear" w:color="auto" w:fill="auto"/>
          </w:tcPr>
          <w:p w14:paraId="76613B03" w14:textId="77777777" w:rsidR="00A1023C" w:rsidRPr="00D82A73" w:rsidRDefault="00A1023C" w:rsidP="00A1023C"/>
        </w:tc>
        <w:tc>
          <w:tcPr>
            <w:tcW w:w="4867" w:type="dxa"/>
            <w:shd w:val="clear" w:color="auto" w:fill="auto"/>
          </w:tcPr>
          <w:p w14:paraId="0B21D1BD" w14:textId="77777777" w:rsidR="00A1023C" w:rsidRPr="00D82A73" w:rsidRDefault="00A1023C" w:rsidP="00A1023C">
            <w:r w:rsidRPr="00D82A73">
              <w:t>Attribut för felsignalering. Skall kunna visas för slutanvändaren.</w:t>
            </w:r>
          </w:p>
        </w:tc>
        <w:tc>
          <w:tcPr>
            <w:tcW w:w="1134" w:type="dxa"/>
            <w:shd w:val="clear" w:color="auto" w:fill="auto"/>
          </w:tcPr>
          <w:p w14:paraId="2B77E5A6" w14:textId="77777777" w:rsidR="00A1023C" w:rsidRPr="00D82A73" w:rsidRDefault="00A1023C" w:rsidP="00A1023C">
            <w:r w:rsidRPr="00D82A73">
              <w:t>0</w:t>
            </w:r>
            <w:proofErr w:type="gramStart"/>
            <w:r w:rsidRPr="00D82A73">
              <w:t>..</w:t>
            </w:r>
            <w:proofErr w:type="gramEnd"/>
            <w:r w:rsidRPr="00D82A73">
              <w:t>1</w:t>
            </w:r>
          </w:p>
        </w:tc>
      </w:tr>
    </w:tbl>
    <w:p w14:paraId="121DD60A" w14:textId="77777777" w:rsidR="00A1023C" w:rsidRPr="00D82A73" w:rsidRDefault="00A1023C" w:rsidP="00A1023C"/>
    <w:p w14:paraId="1DA8EECA" w14:textId="77777777" w:rsidR="00A1023C" w:rsidRPr="00D82A73" w:rsidRDefault="00A1023C" w:rsidP="00A1023C"/>
    <w:p w14:paraId="74DD74DA"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297" w:name="_Toc258862203"/>
      <w:bookmarkStart w:id="298" w:name="_Toc259358560"/>
      <w:r w:rsidRPr="00D82A73">
        <w:t>Regler</w:t>
      </w:r>
      <w:bookmarkEnd w:id="297"/>
      <w:bookmarkEnd w:id="298"/>
    </w:p>
    <w:p w14:paraId="6ED8B53F" w14:textId="77777777" w:rsidR="00A1023C" w:rsidRPr="00D82A73" w:rsidRDefault="00A1023C" w:rsidP="00A1023C">
      <w:pPr>
        <w:pStyle w:val="Rubrik3"/>
        <w:keepLines w:val="0"/>
        <w:widowControl w:val="0"/>
        <w:numPr>
          <w:ilvl w:val="0"/>
          <w:numId w:val="45"/>
        </w:numPr>
        <w:spacing w:before="120" w:after="60" w:line="240" w:lineRule="atLeast"/>
      </w:pPr>
      <w:bookmarkStart w:id="299" w:name="_Toc258862204"/>
      <w:bookmarkStart w:id="300" w:name="_Toc259358561"/>
      <w:r w:rsidRPr="00D82A73">
        <w:t>Begäran</w:t>
      </w:r>
      <w:bookmarkEnd w:id="299"/>
      <w:bookmarkEnd w:id="300"/>
    </w:p>
    <w:p w14:paraId="0AAE1B04" w14:textId="77777777" w:rsidR="00A1023C" w:rsidRPr="00D82A73" w:rsidRDefault="00A1023C" w:rsidP="00A1023C">
      <w:r w:rsidRPr="00D82A73">
        <w:t>Tjänsteproducenten validerar begäran enligt regler som specificerats i per attribut ovan.</w:t>
      </w:r>
    </w:p>
    <w:p w14:paraId="544F15EF" w14:textId="77777777" w:rsidR="00A1023C" w:rsidRPr="00D82A73" w:rsidRDefault="00A1023C" w:rsidP="00A1023C">
      <w:pPr>
        <w:pStyle w:val="Rubrik3"/>
        <w:keepLines w:val="0"/>
        <w:widowControl w:val="0"/>
        <w:numPr>
          <w:ilvl w:val="0"/>
          <w:numId w:val="45"/>
        </w:numPr>
        <w:spacing w:before="120" w:after="60" w:line="240" w:lineRule="atLeast"/>
      </w:pPr>
      <w:bookmarkStart w:id="301" w:name="_Toc258862205"/>
      <w:bookmarkStart w:id="302" w:name="_Toc259358562"/>
      <w:r w:rsidRPr="00D82A73">
        <w:t>Svar</w:t>
      </w:r>
      <w:bookmarkEnd w:id="301"/>
      <w:bookmarkEnd w:id="302"/>
    </w:p>
    <w:p w14:paraId="7909557A" w14:textId="77777777" w:rsidR="00A1023C" w:rsidRPr="00D82A73" w:rsidRDefault="00A1023C" w:rsidP="00A1023C"/>
    <w:p w14:paraId="7621197C" w14:textId="77777777" w:rsidR="00A1023C" w:rsidRPr="00D82A73" w:rsidRDefault="00A1023C" w:rsidP="00A1023C">
      <w:r w:rsidRPr="00D82A73">
        <w:t>Sökresultatet framställs genom att svaret begränsas av de värden som angivits i begäran.</w:t>
      </w:r>
    </w:p>
    <w:p w14:paraId="6EDBA71A" w14:textId="77777777" w:rsidR="00A1023C" w:rsidRPr="00D82A73" w:rsidRDefault="00A1023C" w:rsidP="00A1023C"/>
    <w:p w14:paraId="7BA6706D" w14:textId="77777777" w:rsidR="00A1023C" w:rsidRPr="00D82A73" w:rsidRDefault="00A1023C" w:rsidP="00A1023C">
      <w:proofErr w:type="gramStart"/>
      <w:r w:rsidRPr="00D82A73">
        <w:t xml:space="preserve">Vid  </w:t>
      </w:r>
      <w:r w:rsidRPr="00D82A73">
        <w:rPr>
          <w:b/>
        </w:rPr>
        <w:t>CancelForm</w:t>
      </w:r>
      <w:proofErr w:type="gramEnd"/>
      <w:r w:rsidRPr="00D82A73">
        <w:t xml:space="preserve"> skall producerandesystem validera begäran. Vid valideringsfel meddelas användaren fel via ”resultCode”. Eventuellt felmeddelande presenteras för användaren.</w:t>
      </w:r>
    </w:p>
    <w:p w14:paraId="3B33F9AA"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03" w:name="_Toc258862206"/>
      <w:bookmarkStart w:id="304" w:name="_Toc259358563"/>
      <w:r w:rsidRPr="00D82A73">
        <w:t>Tjänsteinteraktion</w:t>
      </w:r>
      <w:bookmarkEnd w:id="303"/>
      <w:bookmarkEnd w:id="304"/>
    </w:p>
    <w:p w14:paraId="53FDB02B" w14:textId="77777777" w:rsidR="00A1023C" w:rsidRPr="00D82A73" w:rsidRDefault="00A1023C" w:rsidP="00A1023C">
      <w:pPr>
        <w:numPr>
          <w:ilvl w:val="0"/>
          <w:numId w:val="44"/>
        </w:numPr>
        <w:spacing w:line="240" w:lineRule="auto"/>
      </w:pPr>
      <w:bookmarkStart w:id="305" w:name="_TOC19845"/>
      <w:bookmarkStart w:id="306" w:name="TOC254083426"/>
      <w:bookmarkStart w:id="307" w:name="_TOC20880"/>
      <w:bookmarkStart w:id="308" w:name="TOC254083427"/>
      <w:bookmarkStart w:id="309" w:name="_TOC23051"/>
      <w:bookmarkStart w:id="310" w:name="TOC254083428"/>
      <w:bookmarkStart w:id="311" w:name="_TOC23820"/>
      <w:bookmarkStart w:id="312" w:name="TOC254083429"/>
      <w:bookmarkEnd w:id="305"/>
      <w:bookmarkEnd w:id="306"/>
      <w:bookmarkEnd w:id="307"/>
      <w:bookmarkEnd w:id="308"/>
      <w:bookmarkEnd w:id="309"/>
      <w:bookmarkEnd w:id="310"/>
      <w:bookmarkEnd w:id="311"/>
      <w:bookmarkEnd w:id="312"/>
      <w:r w:rsidRPr="00D82A73">
        <w:t>CancelFormInteraction</w:t>
      </w:r>
    </w:p>
    <w:p w14:paraId="465C516A" w14:textId="77777777" w:rsidR="00A1023C" w:rsidRPr="00D82A73" w:rsidRDefault="00A1023C" w:rsidP="00A1023C"/>
    <w:p w14:paraId="5EAC29A5" w14:textId="77777777" w:rsidR="00A1023C" w:rsidRPr="00D82A73" w:rsidRDefault="00A1023C" w:rsidP="00A1023C">
      <w:pPr>
        <w:pStyle w:val="Rubrik1"/>
        <w:keepNext w:val="0"/>
        <w:keepLines w:val="0"/>
        <w:pageBreakBefore/>
        <w:numPr>
          <w:ilvl w:val="0"/>
          <w:numId w:val="35"/>
        </w:numPr>
        <w:tabs>
          <w:tab w:val="clear" w:pos="360"/>
          <w:tab w:val="num" w:pos="567"/>
        </w:tabs>
        <w:spacing w:before="480" w:after="240" w:line="240" w:lineRule="auto"/>
        <w:ind w:left="567" w:right="1531" w:hanging="567"/>
      </w:pPr>
      <w:bookmarkStart w:id="313" w:name="_Toc258862207"/>
      <w:bookmarkStart w:id="314" w:name="_Toc259358564"/>
      <w:r w:rsidRPr="00D82A73">
        <w:lastRenderedPageBreak/>
        <w:t>Tjänstekontrakt CreateFormRequest</w:t>
      </w:r>
      <w:bookmarkEnd w:id="313"/>
      <w:bookmarkEnd w:id="314"/>
      <w:r w:rsidRPr="00D82A73">
        <w:t xml:space="preserve"> </w:t>
      </w:r>
    </w:p>
    <w:p w14:paraId="0DC68C7D" w14:textId="4A979C09" w:rsidR="00A1023C" w:rsidRPr="00D82A73" w:rsidRDefault="00A1023C" w:rsidP="00A1023C">
      <w:r w:rsidRPr="00D82A73">
        <w:t xml:space="preserve">Tjänsten används av ett </w:t>
      </w:r>
      <w:r w:rsidRPr="00D82A73">
        <w:rPr>
          <w:b/>
        </w:rPr>
        <w:t>system</w:t>
      </w:r>
      <w:r w:rsidRPr="00D82A73">
        <w:t>(Verksamhet</w:t>
      </w:r>
      <w:r w:rsidR="00F83880">
        <w:t>s</w:t>
      </w:r>
      <w:r w:rsidRPr="00D82A73">
        <w:t xml:space="preserve">system) för att skapa en begäran om formulär(formulärbegäran), </w:t>
      </w:r>
      <w:proofErr w:type="gramStart"/>
      <w:r w:rsidRPr="00D82A73">
        <w:t>dvs</w:t>
      </w:r>
      <w:proofErr w:type="gramEnd"/>
      <w:r w:rsidRPr="00D82A73">
        <w:t xml:space="preserve"> att en patienten skall fylla i t.ex. en hälsodeklaration. Formulärmotorn ansvarar för att skapa ett unika id (FormID) för formulärbegäran. </w:t>
      </w:r>
    </w:p>
    <w:p w14:paraId="15086051" w14:textId="77777777" w:rsidR="00A1023C" w:rsidRPr="00D82A73" w:rsidRDefault="00A1023C" w:rsidP="00A1023C"/>
    <w:p w14:paraId="7D63D325" w14:textId="77777777" w:rsidR="00A1023C" w:rsidRPr="00D82A73" w:rsidRDefault="00A1023C" w:rsidP="00A1023C">
      <w:r w:rsidRPr="00D82A73">
        <w:t xml:space="preserve">Begäran (CreateFormRequest) om formulär instruerar </w:t>
      </w:r>
      <w:r w:rsidRPr="00D82A73">
        <w:rPr>
          <w:b/>
        </w:rPr>
        <w:t>Formulärmotorn</w:t>
      </w:r>
      <w:r w:rsidRPr="00D82A73">
        <w:t xml:space="preserve"> (tjänsteproducent) att skapa en engagemangsindexpost (Update).</w:t>
      </w:r>
    </w:p>
    <w:p w14:paraId="79A83CD5" w14:textId="77777777" w:rsidR="00A1023C" w:rsidRPr="00D82A73" w:rsidRDefault="00A1023C" w:rsidP="00A1023C">
      <w:r w:rsidRPr="00D82A73">
        <w:t xml:space="preserve"> </w:t>
      </w:r>
    </w:p>
    <w:p w14:paraId="4632A41A" w14:textId="77777777" w:rsidR="00A1023C" w:rsidRPr="00D82A73" w:rsidRDefault="00A1023C" w:rsidP="00A1023C">
      <w:r w:rsidRPr="00D82A73">
        <w:t>Tjänsten används för att begära ett formulär från formulärmotorn.</w:t>
      </w:r>
    </w:p>
    <w:p w14:paraId="1FCE4281" w14:textId="77777777" w:rsidR="00A1023C" w:rsidRPr="00D82A73" w:rsidRDefault="00A1023C" w:rsidP="00A1023C">
      <w:pPr>
        <w:numPr>
          <w:ilvl w:val="0"/>
          <w:numId w:val="47"/>
        </w:numPr>
        <w:spacing w:line="240" w:lineRule="auto"/>
      </w:pPr>
      <w:r w:rsidRPr="00D82A73">
        <w:t xml:space="preserve">Formulärmotorn tar emot begäran och skapar en post i engagemangsindex (enligt specifikation avsnitt 2.1). Aktiviteten är nödvändig för att </w:t>
      </w:r>
      <w:proofErr w:type="gramStart"/>
      <w:r w:rsidRPr="00D82A73">
        <w:t>notifieringsflödet</w:t>
      </w:r>
      <w:proofErr w:type="gramEnd"/>
      <w:r w:rsidRPr="00D82A73">
        <w:t xml:space="preserve"> skall fungera. </w:t>
      </w:r>
    </w:p>
    <w:p w14:paraId="46DA0629" w14:textId="77777777" w:rsidR="00A1023C" w:rsidRPr="00D82A73" w:rsidRDefault="00A1023C" w:rsidP="00A1023C">
      <w:pPr>
        <w:numPr>
          <w:ilvl w:val="1"/>
          <w:numId w:val="47"/>
        </w:numPr>
        <w:spacing w:line="240" w:lineRule="auto"/>
      </w:pPr>
      <w:r w:rsidRPr="00D82A73">
        <w:t xml:space="preserve">Vårdsystemet skall använda ”FormID” för att identifiera sin patients formulär i sin vårdprocess. </w:t>
      </w:r>
    </w:p>
    <w:p w14:paraId="352B2EAF" w14:textId="653F5B1F" w:rsidR="00A1023C" w:rsidRPr="00D82A73" w:rsidRDefault="00A1023C" w:rsidP="00A1023C">
      <w:pPr>
        <w:numPr>
          <w:ilvl w:val="0"/>
          <w:numId w:val="47"/>
        </w:numPr>
        <w:spacing w:line="240" w:lineRule="auto"/>
      </w:pPr>
      <w:r w:rsidRPr="00D82A73">
        <w:t xml:space="preserve">System(Mina vårdkontakter) som </w:t>
      </w:r>
      <w:r w:rsidR="00F83880" w:rsidRPr="00D82A73">
        <w:t>prenumererar</w:t>
      </w:r>
      <w:r w:rsidRPr="00D82A73">
        <w:t>(Engagemangsindex) på händelsen kan t.ex. ge användaren/patienten tillgång till en e-tjänst för att besvara/fylla i formuläret (Hälsodeklarationen).</w:t>
      </w:r>
    </w:p>
    <w:p w14:paraId="54AAB69B" w14:textId="77777777" w:rsidR="00A1023C" w:rsidRPr="00D82A73" w:rsidRDefault="00A1023C" w:rsidP="00A1023C"/>
    <w:p w14:paraId="342C39A4"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15" w:name="_Toc258862208"/>
      <w:bookmarkStart w:id="316" w:name="_Toc259358565"/>
      <w:r w:rsidRPr="00D82A73">
        <w:t>Frivillighet</w:t>
      </w:r>
      <w:bookmarkEnd w:id="315"/>
      <w:bookmarkEnd w:id="316"/>
    </w:p>
    <w:p w14:paraId="1FAC208C" w14:textId="77777777" w:rsidR="00A1023C" w:rsidRPr="00D82A73" w:rsidRDefault="00A1023C" w:rsidP="00F83880">
      <w:r w:rsidRPr="00D82A73">
        <w:t>Frivillig</w:t>
      </w:r>
    </w:p>
    <w:p w14:paraId="296957C7"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17" w:name="_Toc258862209"/>
      <w:bookmarkStart w:id="318" w:name="_Toc259358566"/>
      <w:r w:rsidRPr="00D82A73">
        <w:t>Version</w:t>
      </w:r>
      <w:bookmarkEnd w:id="317"/>
      <w:bookmarkEnd w:id="318"/>
    </w:p>
    <w:p w14:paraId="49593A9E" w14:textId="279EFE46" w:rsidR="00A1023C" w:rsidRPr="00D82A73" w:rsidRDefault="00F83880" w:rsidP="00F83880">
      <w:r>
        <w:t>2.0</w:t>
      </w:r>
    </w:p>
    <w:p w14:paraId="7F2AAA9E"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19" w:name="_Toc258862210"/>
      <w:bookmarkStart w:id="320" w:name="_Toc259358567"/>
      <w:r w:rsidRPr="00D82A73">
        <w:t>Tjänstens signatur</w:t>
      </w:r>
      <w:bookmarkEnd w:id="319"/>
      <w:bookmarkEnd w:id="320"/>
    </w:p>
    <w:p w14:paraId="22E06CD5" w14:textId="77777777" w:rsidR="00A1023C" w:rsidRPr="00D82A73" w:rsidRDefault="00A1023C" w:rsidP="00A1023C">
      <w:r w:rsidRPr="00D82A73">
        <w:t>Request</w:t>
      </w:r>
    </w:p>
    <w:p w14:paraId="16BBDD8E" w14:textId="77777777" w:rsidR="00A1023C" w:rsidRPr="00D82A73" w:rsidRDefault="00A1023C" w:rsidP="00A1023C">
      <w:pPr>
        <w:numPr>
          <w:ilvl w:val="0"/>
          <w:numId w:val="36"/>
        </w:numPr>
        <w:spacing w:line="240" w:lineRule="auto"/>
      </w:pPr>
      <w:r w:rsidRPr="00D82A73">
        <w:rPr>
          <w:rFonts w:eastAsia="Arial Unicode MS"/>
        </w:rPr>
        <w:t>FormRequest [1</w:t>
      </w:r>
      <w:proofErr w:type="gramStart"/>
      <w:r w:rsidRPr="00D82A73">
        <w:rPr>
          <w:rFonts w:eastAsia="Arial Unicode MS"/>
        </w:rPr>
        <w:t>..</w:t>
      </w:r>
      <w:proofErr w:type="gramEnd"/>
      <w:r w:rsidRPr="00D82A73">
        <w:rPr>
          <w:rFonts w:eastAsia="Arial Unicode MS"/>
        </w:rPr>
        <w:t>*]</w:t>
      </w:r>
    </w:p>
    <w:p w14:paraId="402F5093" w14:textId="77777777" w:rsidR="00A1023C" w:rsidRPr="00D82A73" w:rsidRDefault="00A1023C" w:rsidP="00A1023C">
      <w:pPr>
        <w:numPr>
          <w:ilvl w:val="1"/>
          <w:numId w:val="36"/>
        </w:numPr>
        <w:spacing w:line="240" w:lineRule="auto"/>
      </w:pPr>
      <w:r w:rsidRPr="00D82A73">
        <w:rPr>
          <w:rFonts w:eastAsia="Arial Unicode MS"/>
        </w:rPr>
        <w:t>Healthcare_ CareGiver [0</w:t>
      </w:r>
      <w:proofErr w:type="gramStart"/>
      <w:r w:rsidRPr="00D82A73">
        <w:rPr>
          <w:rFonts w:eastAsia="Arial Unicode MS"/>
        </w:rPr>
        <w:t>..</w:t>
      </w:r>
      <w:proofErr w:type="gramEnd"/>
      <w:r w:rsidRPr="00D82A73">
        <w:rPr>
          <w:rFonts w:eastAsia="Arial Unicode MS"/>
        </w:rPr>
        <w:t>1]</w:t>
      </w:r>
    </w:p>
    <w:p w14:paraId="7232F5E2" w14:textId="77777777" w:rsidR="00A1023C" w:rsidRPr="00D82A73" w:rsidRDefault="00A1023C" w:rsidP="00A1023C">
      <w:pPr>
        <w:numPr>
          <w:ilvl w:val="1"/>
          <w:numId w:val="36"/>
        </w:numPr>
        <w:spacing w:line="240" w:lineRule="auto"/>
      </w:pPr>
      <w:r w:rsidRPr="00D82A73">
        <w:rPr>
          <w:rFonts w:eastAsia="Arial Unicode MS"/>
        </w:rPr>
        <w:t>Healthcare_ MedUnit [0</w:t>
      </w:r>
      <w:proofErr w:type="gramStart"/>
      <w:r w:rsidRPr="00D82A73">
        <w:rPr>
          <w:rFonts w:eastAsia="Arial Unicode MS"/>
        </w:rPr>
        <w:t>..</w:t>
      </w:r>
      <w:proofErr w:type="gramEnd"/>
      <w:r w:rsidRPr="00D82A73">
        <w:rPr>
          <w:rFonts w:eastAsia="Arial Unicode MS"/>
        </w:rPr>
        <w:t>1]</w:t>
      </w:r>
    </w:p>
    <w:p w14:paraId="280FE12E" w14:textId="77777777" w:rsidR="00A1023C" w:rsidRPr="00D82A73" w:rsidRDefault="00A1023C" w:rsidP="00A1023C">
      <w:pPr>
        <w:numPr>
          <w:ilvl w:val="1"/>
          <w:numId w:val="36"/>
        </w:numPr>
        <w:spacing w:line="240" w:lineRule="auto"/>
      </w:pPr>
      <w:r w:rsidRPr="00D82A73">
        <w:t>Healthcare_Facility_CareUnit [1</w:t>
      </w:r>
      <w:proofErr w:type="gramStart"/>
      <w:r w:rsidRPr="00D82A73">
        <w:t>..</w:t>
      </w:r>
      <w:proofErr w:type="gramEnd"/>
      <w:r w:rsidRPr="00D82A73">
        <w:t>1]</w:t>
      </w:r>
    </w:p>
    <w:p w14:paraId="043E61C7" w14:textId="77777777" w:rsidR="00A1023C" w:rsidRPr="00D82A73" w:rsidRDefault="00A1023C" w:rsidP="00A1023C">
      <w:pPr>
        <w:numPr>
          <w:ilvl w:val="1"/>
          <w:numId w:val="36"/>
        </w:numPr>
        <w:spacing w:line="240" w:lineRule="auto"/>
      </w:pPr>
      <w:r w:rsidRPr="00D82A73">
        <w:t>healthcare_systemID [0</w:t>
      </w:r>
      <w:proofErr w:type="gramStart"/>
      <w:r w:rsidRPr="00D82A73">
        <w:t>..</w:t>
      </w:r>
      <w:proofErr w:type="gramEnd"/>
      <w:r w:rsidRPr="00D82A73">
        <w:t>1]</w:t>
      </w:r>
    </w:p>
    <w:p w14:paraId="6839CE61" w14:textId="77777777" w:rsidR="00A1023C" w:rsidRPr="00D82A73" w:rsidRDefault="00A1023C" w:rsidP="00A1023C">
      <w:pPr>
        <w:numPr>
          <w:ilvl w:val="1"/>
          <w:numId w:val="36"/>
        </w:numPr>
        <w:spacing w:line="240" w:lineRule="auto"/>
      </w:pPr>
      <w:r w:rsidRPr="00D82A73">
        <w:t>SubjectOfCare [0</w:t>
      </w:r>
      <w:proofErr w:type="gramStart"/>
      <w:r w:rsidRPr="00D82A73">
        <w:t>..</w:t>
      </w:r>
      <w:proofErr w:type="gramEnd"/>
      <w:r w:rsidRPr="00D82A73">
        <w:t>1]</w:t>
      </w:r>
    </w:p>
    <w:p w14:paraId="0CAF5D32" w14:textId="77777777" w:rsidR="00A1023C" w:rsidRPr="00D82A73" w:rsidRDefault="00A1023C" w:rsidP="00A1023C">
      <w:pPr>
        <w:numPr>
          <w:ilvl w:val="1"/>
          <w:numId w:val="36"/>
        </w:numPr>
        <w:spacing w:line="240" w:lineRule="auto"/>
      </w:pPr>
      <w:r w:rsidRPr="00D82A73">
        <w:t>TemplateId [1</w:t>
      </w:r>
      <w:proofErr w:type="gramStart"/>
      <w:r w:rsidRPr="00D82A73">
        <w:t>..</w:t>
      </w:r>
      <w:proofErr w:type="gramEnd"/>
      <w:r w:rsidRPr="00D82A73">
        <w:t>1]</w:t>
      </w:r>
    </w:p>
    <w:p w14:paraId="3E97079A" w14:textId="77777777" w:rsidR="00A1023C" w:rsidRPr="00D82A73" w:rsidRDefault="00A1023C" w:rsidP="00A1023C">
      <w:pPr>
        <w:numPr>
          <w:ilvl w:val="1"/>
          <w:numId w:val="36"/>
        </w:numPr>
        <w:spacing w:line="240" w:lineRule="auto"/>
      </w:pPr>
      <w:r w:rsidRPr="00D82A73">
        <w:t>TemplateVersion [0</w:t>
      </w:r>
      <w:proofErr w:type="gramStart"/>
      <w:r w:rsidRPr="00D82A73">
        <w:t>..</w:t>
      </w:r>
      <w:proofErr w:type="gramEnd"/>
      <w:r w:rsidRPr="00D82A73">
        <w:t>1]</w:t>
      </w:r>
    </w:p>
    <w:p w14:paraId="430B80E0" w14:textId="77777777" w:rsidR="00A1023C" w:rsidRPr="00D82A73" w:rsidRDefault="00A1023C" w:rsidP="00A1023C">
      <w:pPr>
        <w:numPr>
          <w:ilvl w:val="1"/>
          <w:numId w:val="36"/>
        </w:numPr>
        <w:spacing w:line="240" w:lineRule="auto"/>
      </w:pPr>
      <w:r w:rsidRPr="00D82A73">
        <w:t>ClinicalProcessInterestId [0</w:t>
      </w:r>
      <w:proofErr w:type="gramStart"/>
      <w:r w:rsidRPr="00D82A73">
        <w:t>..</w:t>
      </w:r>
      <w:proofErr w:type="gramEnd"/>
      <w:r w:rsidRPr="00D82A73">
        <w:t>1]</w:t>
      </w:r>
    </w:p>
    <w:p w14:paraId="2B5BFABA" w14:textId="77777777" w:rsidR="00A1023C" w:rsidRDefault="00A1023C" w:rsidP="00A1023C">
      <w:pPr>
        <w:numPr>
          <w:ilvl w:val="1"/>
          <w:numId w:val="36"/>
        </w:numPr>
        <w:spacing w:line="240" w:lineRule="auto"/>
      </w:pPr>
      <w:r w:rsidRPr="00D82A73">
        <w:t>FormText [0</w:t>
      </w:r>
      <w:proofErr w:type="gramStart"/>
      <w:r w:rsidRPr="00D82A73">
        <w:t>..</w:t>
      </w:r>
      <w:proofErr w:type="gramEnd"/>
      <w:r w:rsidRPr="00D82A73">
        <w:t>1]</w:t>
      </w:r>
    </w:p>
    <w:p w14:paraId="5E853DF8" w14:textId="068FAC02" w:rsidR="003531C4" w:rsidRDefault="003531C4" w:rsidP="00A1023C">
      <w:pPr>
        <w:numPr>
          <w:ilvl w:val="1"/>
          <w:numId w:val="36"/>
        </w:numPr>
        <w:spacing w:line="240" w:lineRule="auto"/>
      </w:pPr>
      <w:r>
        <w:t>expireDate [1</w:t>
      </w:r>
      <w:proofErr w:type="gramStart"/>
      <w:r>
        <w:t>..</w:t>
      </w:r>
      <w:proofErr w:type="gramEnd"/>
      <w:r>
        <w:t>1]</w:t>
      </w:r>
    </w:p>
    <w:p w14:paraId="709A48B2" w14:textId="610BCF94" w:rsidR="003531C4" w:rsidRPr="00D82A73" w:rsidRDefault="003531C4" w:rsidP="00A1023C">
      <w:pPr>
        <w:numPr>
          <w:ilvl w:val="1"/>
          <w:numId w:val="36"/>
        </w:numPr>
        <w:spacing w:line="240" w:lineRule="auto"/>
      </w:pPr>
      <w:r>
        <w:t>keepUntil [1</w:t>
      </w:r>
      <w:proofErr w:type="gramStart"/>
      <w:r>
        <w:t>..</w:t>
      </w:r>
      <w:proofErr w:type="gramEnd"/>
      <w:r>
        <w:t>1]</w:t>
      </w:r>
    </w:p>
    <w:p w14:paraId="02AE73E3" w14:textId="77777777" w:rsidR="00A1023C" w:rsidRPr="00D82A73" w:rsidRDefault="00A1023C" w:rsidP="00A1023C">
      <w:r w:rsidRPr="00D82A73">
        <w:t>Response</w:t>
      </w:r>
    </w:p>
    <w:p w14:paraId="79A0756C" w14:textId="77777777" w:rsidR="00A1023C" w:rsidRPr="00D82A73" w:rsidRDefault="00A1023C" w:rsidP="00A1023C">
      <w:pPr>
        <w:numPr>
          <w:ilvl w:val="0"/>
          <w:numId w:val="43"/>
        </w:numPr>
        <w:spacing w:line="240" w:lineRule="auto"/>
      </w:pPr>
      <w:r w:rsidRPr="00D82A73">
        <w:t>FormRequestResponse [0</w:t>
      </w:r>
      <w:proofErr w:type="gramStart"/>
      <w:r w:rsidRPr="00D82A73">
        <w:t>..</w:t>
      </w:r>
      <w:proofErr w:type="gramEnd"/>
      <w:r w:rsidRPr="00D82A73">
        <w:t>*]</w:t>
      </w:r>
    </w:p>
    <w:p w14:paraId="1BC5A5A7" w14:textId="77777777" w:rsidR="00A1023C" w:rsidRPr="00D82A73" w:rsidRDefault="00A1023C" w:rsidP="00A1023C">
      <w:pPr>
        <w:numPr>
          <w:ilvl w:val="0"/>
          <w:numId w:val="43"/>
        </w:numPr>
        <w:spacing w:line="240" w:lineRule="auto"/>
      </w:pPr>
      <w:r w:rsidRPr="00D82A73">
        <w:t>Comment [0</w:t>
      </w:r>
      <w:proofErr w:type="gramStart"/>
      <w:r w:rsidRPr="00D82A73">
        <w:t>..</w:t>
      </w:r>
      <w:proofErr w:type="gramEnd"/>
      <w:r w:rsidRPr="00D82A73">
        <w:t>1]</w:t>
      </w:r>
    </w:p>
    <w:p w14:paraId="0870B3FD" w14:textId="77777777" w:rsidR="00A1023C" w:rsidRPr="00D82A73" w:rsidRDefault="00A1023C" w:rsidP="00A1023C">
      <w:pPr>
        <w:numPr>
          <w:ilvl w:val="0"/>
          <w:numId w:val="43"/>
        </w:numPr>
        <w:spacing w:line="240" w:lineRule="auto"/>
      </w:pPr>
      <w:r w:rsidRPr="00D82A73">
        <w:t>ResultCode [1</w:t>
      </w:r>
      <w:proofErr w:type="gramStart"/>
      <w:r w:rsidRPr="00D82A73">
        <w:t>..</w:t>
      </w:r>
      <w:proofErr w:type="gramEnd"/>
      <w:r w:rsidRPr="00D82A73">
        <w:t>1]</w:t>
      </w:r>
    </w:p>
    <w:p w14:paraId="66B5ACDA" w14:textId="77777777" w:rsidR="00A1023C" w:rsidRPr="00D82A73" w:rsidRDefault="00A1023C" w:rsidP="00A1023C">
      <w:pPr>
        <w:ind w:left="720"/>
      </w:pPr>
    </w:p>
    <w:p w14:paraId="62B50D05" w14:textId="77777777" w:rsidR="00A1023C" w:rsidRPr="00D82A73" w:rsidRDefault="00A1023C" w:rsidP="00A1023C">
      <w:pPr>
        <w:pStyle w:val="Rubrik4"/>
        <w:widowControl w:val="0"/>
        <w:numPr>
          <w:ilvl w:val="3"/>
          <w:numId w:val="0"/>
        </w:numPr>
        <w:spacing w:before="120" w:line="240" w:lineRule="atLeast"/>
        <w:ind w:left="720" w:hanging="720"/>
      </w:pPr>
    </w:p>
    <w:p w14:paraId="56C17340" w14:textId="77777777" w:rsidR="00A1023C" w:rsidRPr="00D82A73" w:rsidRDefault="00A1023C" w:rsidP="00A1023C">
      <w:pPr>
        <w:pStyle w:val="Rubrik4"/>
        <w:widowControl w:val="0"/>
        <w:numPr>
          <w:ilvl w:val="3"/>
          <w:numId w:val="0"/>
        </w:numPr>
        <w:spacing w:before="120" w:line="240" w:lineRule="atLeast"/>
        <w:ind w:left="720" w:hanging="720"/>
      </w:pPr>
      <w:r w:rsidRPr="00D82A73">
        <w:t>Begäran (Request) och Svar (Response)</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A1023C" w:rsidRPr="00D82A73" w14:paraId="02FCA1D8" w14:textId="77777777" w:rsidTr="00A1023C">
        <w:tc>
          <w:tcPr>
            <w:tcW w:w="2628" w:type="dxa"/>
            <w:shd w:val="clear" w:color="auto" w:fill="auto"/>
          </w:tcPr>
          <w:p w14:paraId="566F3072" w14:textId="77777777" w:rsidR="00A1023C" w:rsidRPr="00D82A73" w:rsidRDefault="00A1023C" w:rsidP="00A1023C">
            <w:pPr>
              <w:rPr>
                <w:b/>
              </w:rPr>
            </w:pPr>
            <w:r w:rsidRPr="00D82A73">
              <w:rPr>
                <w:b/>
              </w:rPr>
              <w:t>Attribut</w:t>
            </w:r>
          </w:p>
        </w:tc>
        <w:tc>
          <w:tcPr>
            <w:tcW w:w="1260" w:type="dxa"/>
            <w:shd w:val="clear" w:color="auto" w:fill="auto"/>
          </w:tcPr>
          <w:p w14:paraId="02A26939" w14:textId="77777777" w:rsidR="00A1023C" w:rsidRPr="00D82A73" w:rsidRDefault="00A1023C" w:rsidP="00A1023C">
            <w:pPr>
              <w:rPr>
                <w:b/>
              </w:rPr>
            </w:pPr>
            <w:r w:rsidRPr="00D82A73">
              <w:rPr>
                <w:b/>
              </w:rPr>
              <w:t>Typ</w:t>
            </w:r>
          </w:p>
        </w:tc>
        <w:tc>
          <w:tcPr>
            <w:tcW w:w="4867" w:type="dxa"/>
            <w:shd w:val="clear" w:color="auto" w:fill="auto"/>
          </w:tcPr>
          <w:p w14:paraId="2BAB6116" w14:textId="77777777" w:rsidR="00A1023C" w:rsidRPr="00D82A73" w:rsidRDefault="00A1023C" w:rsidP="00A1023C">
            <w:pPr>
              <w:rPr>
                <w:b/>
              </w:rPr>
            </w:pPr>
            <w:r w:rsidRPr="00D82A73">
              <w:rPr>
                <w:b/>
              </w:rPr>
              <w:t>Kommentar</w:t>
            </w:r>
          </w:p>
        </w:tc>
        <w:tc>
          <w:tcPr>
            <w:tcW w:w="1134" w:type="dxa"/>
            <w:shd w:val="clear" w:color="auto" w:fill="auto"/>
          </w:tcPr>
          <w:p w14:paraId="68B8575E" w14:textId="77777777" w:rsidR="00A1023C" w:rsidRPr="00D82A73" w:rsidRDefault="00A1023C" w:rsidP="00A1023C">
            <w:pPr>
              <w:rPr>
                <w:b/>
              </w:rPr>
            </w:pPr>
            <w:r w:rsidRPr="00D82A73">
              <w:rPr>
                <w:b/>
              </w:rPr>
              <w:t>Kardi-nalitet</w:t>
            </w:r>
          </w:p>
        </w:tc>
      </w:tr>
      <w:tr w:rsidR="00A1023C" w:rsidRPr="00D82A73" w14:paraId="4C772020" w14:textId="77777777" w:rsidTr="00A1023C">
        <w:tc>
          <w:tcPr>
            <w:tcW w:w="2628" w:type="dxa"/>
            <w:shd w:val="clear" w:color="auto" w:fill="auto"/>
          </w:tcPr>
          <w:p w14:paraId="30D99624" w14:textId="77777777" w:rsidR="00A1023C" w:rsidRPr="00D82A73" w:rsidRDefault="00A1023C" w:rsidP="00A1023C">
            <w:pPr>
              <w:rPr>
                <w:i/>
              </w:rPr>
            </w:pPr>
            <w:r w:rsidRPr="00D82A73">
              <w:rPr>
                <w:i/>
              </w:rPr>
              <w:t>Begäran</w:t>
            </w:r>
          </w:p>
        </w:tc>
        <w:tc>
          <w:tcPr>
            <w:tcW w:w="1260" w:type="dxa"/>
            <w:shd w:val="clear" w:color="auto" w:fill="auto"/>
          </w:tcPr>
          <w:p w14:paraId="26619F2D" w14:textId="77777777" w:rsidR="00A1023C" w:rsidRPr="00D82A73" w:rsidRDefault="00A1023C" w:rsidP="00A1023C"/>
        </w:tc>
        <w:tc>
          <w:tcPr>
            <w:tcW w:w="4867" w:type="dxa"/>
            <w:shd w:val="clear" w:color="auto" w:fill="auto"/>
          </w:tcPr>
          <w:p w14:paraId="0A243F64" w14:textId="77777777" w:rsidR="00A1023C" w:rsidRPr="00D82A73" w:rsidRDefault="00A1023C" w:rsidP="00A1023C">
            <w:pPr>
              <w:pStyle w:val="Normal1"/>
              <w:rPr>
                <w:lang w:val="sv-SE"/>
              </w:rPr>
            </w:pPr>
          </w:p>
        </w:tc>
        <w:tc>
          <w:tcPr>
            <w:tcW w:w="1134" w:type="dxa"/>
            <w:shd w:val="clear" w:color="auto" w:fill="auto"/>
          </w:tcPr>
          <w:p w14:paraId="2BA0A217" w14:textId="77777777" w:rsidR="00A1023C" w:rsidRPr="00D82A73" w:rsidRDefault="00A1023C" w:rsidP="00A1023C"/>
        </w:tc>
      </w:tr>
      <w:tr w:rsidR="00A1023C" w:rsidRPr="00D82A73" w14:paraId="675ABDBE" w14:textId="77777777" w:rsidTr="00A1023C">
        <w:tc>
          <w:tcPr>
            <w:tcW w:w="2628" w:type="dxa"/>
            <w:shd w:val="clear" w:color="auto" w:fill="auto"/>
          </w:tcPr>
          <w:p w14:paraId="11184851" w14:textId="77777777" w:rsidR="00A1023C" w:rsidRPr="00D82A73" w:rsidRDefault="00A1023C" w:rsidP="00A1023C">
            <w:pPr>
              <w:rPr>
                <w:rFonts w:eastAsia="Arial Unicode MS"/>
              </w:rPr>
            </w:pPr>
            <w:r w:rsidRPr="00D82A73">
              <w:rPr>
                <w:rFonts w:eastAsia="Arial Unicode MS"/>
              </w:rPr>
              <w:t>FormRequest</w:t>
            </w:r>
          </w:p>
        </w:tc>
        <w:tc>
          <w:tcPr>
            <w:tcW w:w="1260" w:type="dxa"/>
            <w:shd w:val="clear" w:color="auto" w:fill="auto"/>
          </w:tcPr>
          <w:p w14:paraId="6B9AF2FC" w14:textId="77777777" w:rsidR="00A1023C" w:rsidRPr="00D82A73" w:rsidRDefault="00A1023C" w:rsidP="00A1023C"/>
        </w:tc>
        <w:tc>
          <w:tcPr>
            <w:tcW w:w="4867" w:type="dxa"/>
            <w:shd w:val="clear" w:color="auto" w:fill="auto"/>
          </w:tcPr>
          <w:p w14:paraId="3268AA27" w14:textId="77777777" w:rsidR="00A1023C" w:rsidRPr="00D82A73" w:rsidRDefault="00A1023C" w:rsidP="00A1023C">
            <w:pPr>
              <w:pStyle w:val="Normal1"/>
              <w:rPr>
                <w:sz w:val="20"/>
                <w:lang w:val="sv-SE"/>
              </w:rPr>
            </w:pPr>
            <w:r w:rsidRPr="00D82A73">
              <w:rPr>
                <w:sz w:val="20"/>
                <w:lang w:val="sv-SE"/>
              </w:rPr>
              <w:t>Objekt FormRequestType. Objektet innehåller information för att skapa en formulärbegäran.</w:t>
            </w:r>
          </w:p>
        </w:tc>
        <w:tc>
          <w:tcPr>
            <w:tcW w:w="1134" w:type="dxa"/>
            <w:shd w:val="clear" w:color="auto" w:fill="auto"/>
          </w:tcPr>
          <w:p w14:paraId="745476B4" w14:textId="77777777" w:rsidR="00A1023C" w:rsidRPr="00D82A73" w:rsidRDefault="00A1023C" w:rsidP="00A1023C">
            <w:r w:rsidRPr="00D82A73">
              <w:t>1</w:t>
            </w:r>
            <w:proofErr w:type="gramStart"/>
            <w:r w:rsidRPr="00D82A73">
              <w:t>..</w:t>
            </w:r>
            <w:proofErr w:type="gramEnd"/>
            <w:r w:rsidRPr="00D82A73">
              <w:t>*</w:t>
            </w:r>
          </w:p>
        </w:tc>
      </w:tr>
      <w:tr w:rsidR="00356790" w:rsidRPr="00D82A73" w14:paraId="56796C9B" w14:textId="77777777" w:rsidTr="00A1023C">
        <w:tc>
          <w:tcPr>
            <w:tcW w:w="2628" w:type="dxa"/>
            <w:shd w:val="clear" w:color="auto" w:fill="auto"/>
          </w:tcPr>
          <w:p w14:paraId="0DFAB00B" w14:textId="314B821E" w:rsidR="00356790" w:rsidRPr="00356790" w:rsidRDefault="00356790" w:rsidP="00A1023C">
            <w:r w:rsidRPr="000C67F0">
              <w:rPr>
                <w:rFonts w:eastAsia="Arial Unicode MS"/>
              </w:rPr>
              <w:t xml:space="preserve">Healthcare_ </w:t>
            </w:r>
            <w:proofErr w:type="gramStart"/>
            <w:r w:rsidRPr="000C67F0">
              <w:rPr>
                <w:rFonts w:eastAsia="Arial Unicode MS"/>
              </w:rPr>
              <w:t>CareGiver</w:t>
            </w:r>
            <w:proofErr w:type="gramEnd"/>
          </w:p>
        </w:tc>
        <w:tc>
          <w:tcPr>
            <w:tcW w:w="1260" w:type="dxa"/>
            <w:shd w:val="clear" w:color="auto" w:fill="auto"/>
          </w:tcPr>
          <w:p w14:paraId="65404127" w14:textId="77777777" w:rsidR="00356790" w:rsidRPr="00356790" w:rsidRDefault="00356790" w:rsidP="00A1023C"/>
        </w:tc>
        <w:tc>
          <w:tcPr>
            <w:tcW w:w="4867" w:type="dxa"/>
            <w:shd w:val="clear" w:color="auto" w:fill="auto"/>
          </w:tcPr>
          <w:p w14:paraId="6D1066FB" w14:textId="072B25F6" w:rsidR="00356790" w:rsidRPr="00356790" w:rsidRDefault="00356790" w:rsidP="00A1023C">
            <w:r>
              <w:t>Hsa-id vårdgivare (informationsägare).</w:t>
            </w:r>
          </w:p>
        </w:tc>
        <w:tc>
          <w:tcPr>
            <w:tcW w:w="1134" w:type="dxa"/>
            <w:shd w:val="clear" w:color="auto" w:fill="auto"/>
          </w:tcPr>
          <w:p w14:paraId="294BA804" w14:textId="6F53C86D" w:rsidR="00356790" w:rsidRPr="00356790" w:rsidRDefault="00356790" w:rsidP="00A1023C">
            <w:r>
              <w:t>0</w:t>
            </w:r>
            <w:proofErr w:type="gramStart"/>
            <w:r>
              <w:t>..</w:t>
            </w:r>
            <w:proofErr w:type="gramEnd"/>
            <w:r>
              <w:t>1</w:t>
            </w:r>
          </w:p>
        </w:tc>
      </w:tr>
      <w:tr w:rsidR="00356790" w:rsidRPr="00D82A73" w14:paraId="3AE7A3A6" w14:textId="77777777" w:rsidTr="00A1023C">
        <w:tc>
          <w:tcPr>
            <w:tcW w:w="2628" w:type="dxa"/>
            <w:shd w:val="clear" w:color="auto" w:fill="auto"/>
          </w:tcPr>
          <w:p w14:paraId="18E52E99" w14:textId="5BA37AAD" w:rsidR="00356790" w:rsidRPr="00356790" w:rsidRDefault="00356790" w:rsidP="00A1023C">
            <w:r w:rsidRPr="000C67F0">
              <w:rPr>
                <w:rFonts w:eastAsia="Arial Unicode MS"/>
              </w:rPr>
              <w:t xml:space="preserve">Healthcare_ MedUnit </w:t>
            </w:r>
          </w:p>
        </w:tc>
        <w:tc>
          <w:tcPr>
            <w:tcW w:w="1260" w:type="dxa"/>
            <w:shd w:val="clear" w:color="auto" w:fill="auto"/>
          </w:tcPr>
          <w:p w14:paraId="2B3955DC" w14:textId="77777777" w:rsidR="00356790" w:rsidRPr="00356790" w:rsidRDefault="00356790" w:rsidP="00A1023C"/>
        </w:tc>
        <w:tc>
          <w:tcPr>
            <w:tcW w:w="4867" w:type="dxa"/>
            <w:shd w:val="clear" w:color="auto" w:fill="auto"/>
          </w:tcPr>
          <w:p w14:paraId="519FAE31" w14:textId="6D6A63D7" w:rsidR="00356790" w:rsidRPr="00356790" w:rsidRDefault="00356790" w:rsidP="00A1023C">
            <w:r>
              <w:t>Hsa-id medicinskt ansvarig (informationsägare)</w:t>
            </w:r>
            <w:proofErr w:type="gramStart"/>
            <w:r>
              <w:t>..</w:t>
            </w:r>
            <w:proofErr w:type="gramEnd"/>
          </w:p>
        </w:tc>
        <w:tc>
          <w:tcPr>
            <w:tcW w:w="1134" w:type="dxa"/>
            <w:shd w:val="clear" w:color="auto" w:fill="auto"/>
          </w:tcPr>
          <w:p w14:paraId="75EA5C66" w14:textId="7C3D00B8" w:rsidR="00356790" w:rsidRPr="00356790" w:rsidRDefault="00356790" w:rsidP="00A1023C">
            <w:r>
              <w:t>0</w:t>
            </w:r>
            <w:proofErr w:type="gramStart"/>
            <w:r>
              <w:t>..</w:t>
            </w:r>
            <w:proofErr w:type="gramEnd"/>
            <w:r>
              <w:t>1</w:t>
            </w:r>
          </w:p>
        </w:tc>
      </w:tr>
      <w:tr w:rsidR="00356790" w:rsidRPr="00D82A73" w14:paraId="7E5B4FF2" w14:textId="77777777" w:rsidTr="00A1023C">
        <w:tc>
          <w:tcPr>
            <w:tcW w:w="2628" w:type="dxa"/>
            <w:shd w:val="clear" w:color="auto" w:fill="auto"/>
          </w:tcPr>
          <w:p w14:paraId="1EF4E45F" w14:textId="7AFAA438" w:rsidR="00356790" w:rsidRPr="00356790" w:rsidRDefault="00356790" w:rsidP="00A1023C">
            <w:r w:rsidRPr="000C67F0">
              <w:t xml:space="preserve">Healthcare_Facility_CareUnit </w:t>
            </w:r>
          </w:p>
        </w:tc>
        <w:tc>
          <w:tcPr>
            <w:tcW w:w="1260" w:type="dxa"/>
            <w:shd w:val="clear" w:color="auto" w:fill="auto"/>
          </w:tcPr>
          <w:p w14:paraId="33E9E4A8" w14:textId="77777777" w:rsidR="00356790" w:rsidRPr="00356790" w:rsidRDefault="00356790" w:rsidP="00A1023C"/>
        </w:tc>
        <w:tc>
          <w:tcPr>
            <w:tcW w:w="4867" w:type="dxa"/>
            <w:shd w:val="clear" w:color="auto" w:fill="auto"/>
          </w:tcPr>
          <w:p w14:paraId="2EF5DA33" w14:textId="5701EC2C" w:rsidR="00356790" w:rsidRPr="00356790" w:rsidRDefault="00356790" w:rsidP="00A1023C">
            <w:r>
              <w:t>Hsa-id vårdenhet (informationsägare).</w:t>
            </w:r>
          </w:p>
        </w:tc>
        <w:tc>
          <w:tcPr>
            <w:tcW w:w="1134" w:type="dxa"/>
            <w:shd w:val="clear" w:color="auto" w:fill="auto"/>
          </w:tcPr>
          <w:p w14:paraId="28C08FD9" w14:textId="4B518E40" w:rsidR="00356790" w:rsidRPr="00356790" w:rsidRDefault="00356790" w:rsidP="00A1023C">
            <w:r>
              <w:t>0</w:t>
            </w:r>
            <w:proofErr w:type="gramStart"/>
            <w:r>
              <w:t>..</w:t>
            </w:r>
            <w:proofErr w:type="gramEnd"/>
            <w:r>
              <w:t>1</w:t>
            </w:r>
          </w:p>
        </w:tc>
      </w:tr>
      <w:tr w:rsidR="00356790" w:rsidRPr="00D82A73" w14:paraId="4B99A5B3" w14:textId="77777777" w:rsidTr="00A1023C">
        <w:tc>
          <w:tcPr>
            <w:tcW w:w="2628" w:type="dxa"/>
            <w:shd w:val="clear" w:color="auto" w:fill="auto"/>
          </w:tcPr>
          <w:p w14:paraId="7F5187EE" w14:textId="14E60510" w:rsidR="00356790" w:rsidRPr="00356790" w:rsidRDefault="00356790" w:rsidP="00A1023C">
            <w:r w:rsidRPr="000C67F0">
              <w:t xml:space="preserve">healthcare_systemID </w:t>
            </w:r>
          </w:p>
        </w:tc>
        <w:tc>
          <w:tcPr>
            <w:tcW w:w="1260" w:type="dxa"/>
            <w:shd w:val="clear" w:color="auto" w:fill="auto"/>
          </w:tcPr>
          <w:p w14:paraId="75D8AB52" w14:textId="77777777" w:rsidR="00356790" w:rsidRPr="00356790" w:rsidRDefault="00356790" w:rsidP="00A1023C"/>
        </w:tc>
        <w:tc>
          <w:tcPr>
            <w:tcW w:w="4867" w:type="dxa"/>
            <w:shd w:val="clear" w:color="auto" w:fill="auto"/>
          </w:tcPr>
          <w:p w14:paraId="14315E5B" w14:textId="7FCE4486" w:rsidR="00356790" w:rsidRPr="00356790" w:rsidRDefault="00356790" w:rsidP="00A1023C">
            <w:r>
              <w:t>Hsa-id vårdsystem.</w:t>
            </w:r>
          </w:p>
        </w:tc>
        <w:tc>
          <w:tcPr>
            <w:tcW w:w="1134" w:type="dxa"/>
            <w:shd w:val="clear" w:color="auto" w:fill="auto"/>
          </w:tcPr>
          <w:p w14:paraId="44FD7C62" w14:textId="12CB0D63" w:rsidR="00356790" w:rsidRPr="00356790" w:rsidRDefault="00356790" w:rsidP="00A1023C">
            <w:r>
              <w:t>0</w:t>
            </w:r>
            <w:proofErr w:type="gramStart"/>
            <w:r>
              <w:t>..</w:t>
            </w:r>
            <w:proofErr w:type="gramEnd"/>
            <w:r>
              <w:t>1</w:t>
            </w:r>
          </w:p>
        </w:tc>
      </w:tr>
      <w:tr w:rsidR="00356790" w:rsidRPr="00D82A73" w14:paraId="152EA274" w14:textId="77777777" w:rsidTr="00A1023C">
        <w:tc>
          <w:tcPr>
            <w:tcW w:w="2628" w:type="dxa"/>
            <w:shd w:val="clear" w:color="auto" w:fill="auto"/>
          </w:tcPr>
          <w:p w14:paraId="3D667745" w14:textId="51215DAC" w:rsidR="00356790" w:rsidRPr="00356790" w:rsidRDefault="00356790" w:rsidP="00A1023C">
            <w:r w:rsidRPr="000C67F0">
              <w:t xml:space="preserve">SubjectOfCare </w:t>
            </w:r>
          </w:p>
        </w:tc>
        <w:tc>
          <w:tcPr>
            <w:tcW w:w="1260" w:type="dxa"/>
            <w:shd w:val="clear" w:color="auto" w:fill="auto"/>
          </w:tcPr>
          <w:p w14:paraId="1EFA6444" w14:textId="77777777" w:rsidR="00356790" w:rsidRPr="00356790" w:rsidRDefault="00356790" w:rsidP="00A1023C"/>
        </w:tc>
        <w:tc>
          <w:tcPr>
            <w:tcW w:w="4867" w:type="dxa"/>
            <w:shd w:val="clear" w:color="auto" w:fill="auto"/>
          </w:tcPr>
          <w:p w14:paraId="05A2D647" w14:textId="77777777" w:rsidR="00356790" w:rsidRDefault="00356790" w:rsidP="00A1023C">
            <w:r>
              <w:t>Personnummer patient/invånare.</w:t>
            </w:r>
          </w:p>
          <w:p w14:paraId="06E54226" w14:textId="38B86536" w:rsidR="00356790" w:rsidRPr="00356790" w:rsidRDefault="00356790" w:rsidP="00A1023C">
            <w:proofErr w:type="gramStart"/>
            <w:r>
              <w:t>-</w:t>
            </w:r>
            <w:proofErr w:type="gramEnd"/>
            <w:r>
              <w:t xml:space="preserve"> Utelämnas parameter hanteras formulär som anonymt.</w:t>
            </w:r>
          </w:p>
        </w:tc>
        <w:tc>
          <w:tcPr>
            <w:tcW w:w="1134" w:type="dxa"/>
            <w:shd w:val="clear" w:color="auto" w:fill="auto"/>
          </w:tcPr>
          <w:p w14:paraId="24275D2F" w14:textId="12CD442B" w:rsidR="00356790" w:rsidRPr="00356790" w:rsidRDefault="00356790" w:rsidP="00A1023C">
            <w:r>
              <w:t>0</w:t>
            </w:r>
            <w:proofErr w:type="gramStart"/>
            <w:r>
              <w:t>..</w:t>
            </w:r>
            <w:proofErr w:type="gramEnd"/>
            <w:r>
              <w:t>1</w:t>
            </w:r>
          </w:p>
        </w:tc>
      </w:tr>
      <w:tr w:rsidR="00356790" w:rsidRPr="00D82A73" w14:paraId="3031FC7C" w14:textId="77777777" w:rsidTr="00A1023C">
        <w:tc>
          <w:tcPr>
            <w:tcW w:w="2628" w:type="dxa"/>
            <w:shd w:val="clear" w:color="auto" w:fill="auto"/>
          </w:tcPr>
          <w:p w14:paraId="1C4377CD" w14:textId="6BD1CC77" w:rsidR="00356790" w:rsidRPr="00356790" w:rsidRDefault="00356790" w:rsidP="00A1023C">
            <w:r w:rsidRPr="000C67F0">
              <w:t xml:space="preserve">TemplateId </w:t>
            </w:r>
          </w:p>
        </w:tc>
        <w:tc>
          <w:tcPr>
            <w:tcW w:w="1260" w:type="dxa"/>
            <w:shd w:val="clear" w:color="auto" w:fill="auto"/>
          </w:tcPr>
          <w:p w14:paraId="6357BAF4" w14:textId="77777777" w:rsidR="00356790" w:rsidRPr="00356790" w:rsidRDefault="00356790" w:rsidP="00A1023C"/>
        </w:tc>
        <w:tc>
          <w:tcPr>
            <w:tcW w:w="4867" w:type="dxa"/>
            <w:shd w:val="clear" w:color="auto" w:fill="auto"/>
          </w:tcPr>
          <w:p w14:paraId="37AC076C" w14:textId="150FAB3A" w:rsidR="00356790" w:rsidRPr="00356790" w:rsidRDefault="00356790" w:rsidP="00A1023C">
            <w:r>
              <w:t>Formulärmall id.</w:t>
            </w:r>
          </w:p>
        </w:tc>
        <w:tc>
          <w:tcPr>
            <w:tcW w:w="1134" w:type="dxa"/>
            <w:shd w:val="clear" w:color="auto" w:fill="auto"/>
          </w:tcPr>
          <w:p w14:paraId="5DA57979" w14:textId="67BCD7BF" w:rsidR="00356790" w:rsidRPr="00356790" w:rsidRDefault="00356790" w:rsidP="00A1023C">
            <w:r>
              <w:t>1</w:t>
            </w:r>
            <w:proofErr w:type="gramStart"/>
            <w:r>
              <w:t>..</w:t>
            </w:r>
            <w:proofErr w:type="gramEnd"/>
            <w:r>
              <w:t>1</w:t>
            </w:r>
          </w:p>
        </w:tc>
      </w:tr>
      <w:tr w:rsidR="00356790" w:rsidRPr="00D82A73" w14:paraId="23DDB865" w14:textId="77777777" w:rsidTr="00A1023C">
        <w:tc>
          <w:tcPr>
            <w:tcW w:w="2628" w:type="dxa"/>
            <w:shd w:val="clear" w:color="auto" w:fill="auto"/>
          </w:tcPr>
          <w:p w14:paraId="18D97A0A" w14:textId="09EA1615" w:rsidR="00356790" w:rsidRPr="00356790" w:rsidRDefault="00356790" w:rsidP="00A1023C">
            <w:r>
              <w:t xml:space="preserve">TemplateVersion </w:t>
            </w:r>
          </w:p>
        </w:tc>
        <w:tc>
          <w:tcPr>
            <w:tcW w:w="1260" w:type="dxa"/>
            <w:shd w:val="clear" w:color="auto" w:fill="auto"/>
          </w:tcPr>
          <w:p w14:paraId="6A2B864E" w14:textId="77777777" w:rsidR="00356790" w:rsidRPr="00356790" w:rsidRDefault="00356790" w:rsidP="00A1023C"/>
        </w:tc>
        <w:tc>
          <w:tcPr>
            <w:tcW w:w="4867" w:type="dxa"/>
            <w:shd w:val="clear" w:color="auto" w:fill="auto"/>
          </w:tcPr>
          <w:p w14:paraId="22CC52C7" w14:textId="1528850C" w:rsidR="00356790" w:rsidRPr="00356790" w:rsidRDefault="00356790" w:rsidP="00A1023C">
            <w:r>
              <w:t>Formulärmall version.</w:t>
            </w:r>
          </w:p>
        </w:tc>
        <w:tc>
          <w:tcPr>
            <w:tcW w:w="1134" w:type="dxa"/>
            <w:shd w:val="clear" w:color="auto" w:fill="auto"/>
          </w:tcPr>
          <w:p w14:paraId="13905A1D" w14:textId="52ADA815" w:rsidR="00356790" w:rsidRPr="00356790" w:rsidRDefault="00356790" w:rsidP="00A1023C">
            <w:r>
              <w:t>0</w:t>
            </w:r>
            <w:proofErr w:type="gramStart"/>
            <w:r>
              <w:t>..</w:t>
            </w:r>
            <w:proofErr w:type="gramEnd"/>
            <w:r>
              <w:t>1</w:t>
            </w:r>
          </w:p>
        </w:tc>
      </w:tr>
      <w:tr w:rsidR="00356790" w:rsidRPr="00D82A73" w14:paraId="57C2B804" w14:textId="77777777" w:rsidTr="00A1023C">
        <w:tc>
          <w:tcPr>
            <w:tcW w:w="2628" w:type="dxa"/>
            <w:shd w:val="clear" w:color="auto" w:fill="auto"/>
          </w:tcPr>
          <w:p w14:paraId="46C70151" w14:textId="65858A2B" w:rsidR="00356790" w:rsidRPr="00356790" w:rsidRDefault="00356790" w:rsidP="00A1023C">
            <w:r>
              <w:t xml:space="preserve">ClinicalProcessInterestId </w:t>
            </w:r>
          </w:p>
        </w:tc>
        <w:tc>
          <w:tcPr>
            <w:tcW w:w="1260" w:type="dxa"/>
            <w:shd w:val="clear" w:color="auto" w:fill="auto"/>
          </w:tcPr>
          <w:p w14:paraId="5B8A51CC" w14:textId="77777777" w:rsidR="00356790" w:rsidRPr="00356790" w:rsidRDefault="00356790" w:rsidP="00A1023C"/>
        </w:tc>
        <w:tc>
          <w:tcPr>
            <w:tcW w:w="4867" w:type="dxa"/>
            <w:shd w:val="clear" w:color="auto" w:fill="auto"/>
          </w:tcPr>
          <w:p w14:paraId="6470E2FD" w14:textId="4E84E0F2" w:rsidR="00356790" w:rsidRPr="00356790" w:rsidRDefault="00356790" w:rsidP="00A1023C">
            <w:r>
              <w:t>Hälsoärende id.</w:t>
            </w:r>
          </w:p>
        </w:tc>
        <w:tc>
          <w:tcPr>
            <w:tcW w:w="1134" w:type="dxa"/>
            <w:shd w:val="clear" w:color="auto" w:fill="auto"/>
          </w:tcPr>
          <w:p w14:paraId="59C0E29E" w14:textId="6B160478" w:rsidR="00356790" w:rsidRPr="00356790" w:rsidRDefault="00356790" w:rsidP="00A1023C">
            <w:r>
              <w:t>0</w:t>
            </w:r>
            <w:proofErr w:type="gramStart"/>
            <w:r>
              <w:t>..</w:t>
            </w:r>
            <w:proofErr w:type="gramEnd"/>
            <w:r>
              <w:t>1</w:t>
            </w:r>
          </w:p>
        </w:tc>
      </w:tr>
      <w:tr w:rsidR="00356790" w:rsidRPr="00D82A73" w14:paraId="047BEA7F" w14:textId="77777777" w:rsidTr="00A1023C">
        <w:tc>
          <w:tcPr>
            <w:tcW w:w="2628" w:type="dxa"/>
            <w:shd w:val="clear" w:color="auto" w:fill="auto"/>
          </w:tcPr>
          <w:p w14:paraId="64A451EF" w14:textId="13923853" w:rsidR="00356790" w:rsidRPr="00356790" w:rsidRDefault="00356790" w:rsidP="00A1023C">
            <w:r w:rsidRPr="000C67F0">
              <w:t xml:space="preserve">FormText </w:t>
            </w:r>
          </w:p>
        </w:tc>
        <w:tc>
          <w:tcPr>
            <w:tcW w:w="1260" w:type="dxa"/>
            <w:shd w:val="clear" w:color="auto" w:fill="auto"/>
          </w:tcPr>
          <w:p w14:paraId="0EE82C92" w14:textId="77777777" w:rsidR="00356790" w:rsidRPr="00356790" w:rsidRDefault="00356790" w:rsidP="00A1023C"/>
        </w:tc>
        <w:tc>
          <w:tcPr>
            <w:tcW w:w="4867" w:type="dxa"/>
            <w:shd w:val="clear" w:color="auto" w:fill="auto"/>
          </w:tcPr>
          <w:p w14:paraId="7C02A258" w14:textId="7FE7CE7C" w:rsidR="00356790" w:rsidRPr="00356790" w:rsidRDefault="00356790" w:rsidP="00A1023C">
            <w:r>
              <w:t>Formulärtext för formulä</w:t>
            </w:r>
            <w:r w:rsidR="004E3B3B">
              <w:t>r</w:t>
            </w:r>
            <w:r>
              <w:t>begäran.</w:t>
            </w:r>
          </w:p>
        </w:tc>
        <w:tc>
          <w:tcPr>
            <w:tcW w:w="1134" w:type="dxa"/>
            <w:shd w:val="clear" w:color="auto" w:fill="auto"/>
          </w:tcPr>
          <w:p w14:paraId="0C1B0AD9" w14:textId="46B65D70" w:rsidR="00356790" w:rsidRPr="00356790" w:rsidRDefault="00356790" w:rsidP="00A1023C">
            <w:r>
              <w:t>0</w:t>
            </w:r>
            <w:proofErr w:type="gramStart"/>
            <w:r>
              <w:t>..</w:t>
            </w:r>
            <w:proofErr w:type="gramEnd"/>
            <w:r>
              <w:t>1</w:t>
            </w:r>
          </w:p>
        </w:tc>
      </w:tr>
      <w:tr w:rsidR="00356790" w:rsidRPr="00D82A73" w14:paraId="482B352D" w14:textId="77777777" w:rsidTr="00A1023C">
        <w:tc>
          <w:tcPr>
            <w:tcW w:w="2628" w:type="dxa"/>
            <w:shd w:val="clear" w:color="auto" w:fill="auto"/>
          </w:tcPr>
          <w:p w14:paraId="261E15B7" w14:textId="3471B21E" w:rsidR="00356790" w:rsidRPr="00356790" w:rsidRDefault="00356790" w:rsidP="00A1023C">
            <w:r>
              <w:t xml:space="preserve">expireDate </w:t>
            </w:r>
          </w:p>
        </w:tc>
        <w:tc>
          <w:tcPr>
            <w:tcW w:w="1260" w:type="dxa"/>
            <w:shd w:val="clear" w:color="auto" w:fill="auto"/>
          </w:tcPr>
          <w:p w14:paraId="6B33DD6D" w14:textId="77777777" w:rsidR="00356790" w:rsidRPr="00356790" w:rsidRDefault="00356790" w:rsidP="00A1023C"/>
        </w:tc>
        <w:tc>
          <w:tcPr>
            <w:tcW w:w="4867" w:type="dxa"/>
            <w:shd w:val="clear" w:color="auto" w:fill="auto"/>
          </w:tcPr>
          <w:p w14:paraId="3FC29788" w14:textId="519DC7BE" w:rsidR="00356790" w:rsidRPr="00356790" w:rsidRDefault="00356790" w:rsidP="00A1023C">
            <w:r>
              <w:t>Datum för att reglera hur länge patient/invånaren kan besvara formulär.</w:t>
            </w:r>
          </w:p>
        </w:tc>
        <w:tc>
          <w:tcPr>
            <w:tcW w:w="1134" w:type="dxa"/>
            <w:shd w:val="clear" w:color="auto" w:fill="auto"/>
          </w:tcPr>
          <w:p w14:paraId="273C1CD7" w14:textId="5D2B769D" w:rsidR="00356790" w:rsidRPr="00356790" w:rsidRDefault="00356790" w:rsidP="00A1023C">
            <w:r>
              <w:t>1</w:t>
            </w:r>
            <w:proofErr w:type="gramStart"/>
            <w:r>
              <w:t>..</w:t>
            </w:r>
            <w:proofErr w:type="gramEnd"/>
            <w:r>
              <w:t>1</w:t>
            </w:r>
          </w:p>
        </w:tc>
      </w:tr>
      <w:tr w:rsidR="00356790" w:rsidRPr="00D82A73" w14:paraId="5F8AB0BD" w14:textId="77777777" w:rsidTr="00A1023C">
        <w:tc>
          <w:tcPr>
            <w:tcW w:w="2628" w:type="dxa"/>
            <w:shd w:val="clear" w:color="auto" w:fill="auto"/>
          </w:tcPr>
          <w:p w14:paraId="1F2E00A9" w14:textId="1A850AFE" w:rsidR="00356790" w:rsidRPr="00356790" w:rsidRDefault="00356790" w:rsidP="00A1023C">
            <w:r>
              <w:t xml:space="preserve">keepUntil </w:t>
            </w:r>
          </w:p>
        </w:tc>
        <w:tc>
          <w:tcPr>
            <w:tcW w:w="1260" w:type="dxa"/>
            <w:shd w:val="clear" w:color="auto" w:fill="auto"/>
          </w:tcPr>
          <w:p w14:paraId="42DC16AE" w14:textId="77777777" w:rsidR="00356790" w:rsidRPr="00356790" w:rsidRDefault="00356790" w:rsidP="00A1023C"/>
        </w:tc>
        <w:tc>
          <w:tcPr>
            <w:tcW w:w="4867" w:type="dxa"/>
            <w:shd w:val="clear" w:color="auto" w:fill="auto"/>
          </w:tcPr>
          <w:p w14:paraId="105EEF66" w14:textId="2D04A402" w:rsidR="00356790" w:rsidRPr="00356790" w:rsidRDefault="00356790" w:rsidP="00A1023C">
            <w:r>
              <w:t>Datum för hur läng formulär kommer lagras innan gallring/arkivering.</w:t>
            </w:r>
          </w:p>
        </w:tc>
        <w:tc>
          <w:tcPr>
            <w:tcW w:w="1134" w:type="dxa"/>
            <w:shd w:val="clear" w:color="auto" w:fill="auto"/>
          </w:tcPr>
          <w:p w14:paraId="2512DBE5" w14:textId="67725893" w:rsidR="00356790" w:rsidRPr="00356790" w:rsidRDefault="00356790" w:rsidP="00A1023C">
            <w:r>
              <w:t>1</w:t>
            </w:r>
            <w:proofErr w:type="gramStart"/>
            <w:r>
              <w:t>..</w:t>
            </w:r>
            <w:proofErr w:type="gramEnd"/>
            <w:r>
              <w:t>1</w:t>
            </w:r>
          </w:p>
        </w:tc>
      </w:tr>
      <w:tr w:rsidR="00A1023C" w:rsidRPr="00D82A73" w14:paraId="194FA604" w14:textId="77777777" w:rsidTr="00A1023C">
        <w:tc>
          <w:tcPr>
            <w:tcW w:w="2628" w:type="dxa"/>
            <w:shd w:val="clear" w:color="auto" w:fill="auto"/>
          </w:tcPr>
          <w:p w14:paraId="66AB269D" w14:textId="77777777" w:rsidR="00A1023C" w:rsidRPr="00D82A73" w:rsidRDefault="00A1023C" w:rsidP="00A1023C">
            <w:pPr>
              <w:rPr>
                <w:i/>
              </w:rPr>
            </w:pPr>
            <w:r w:rsidRPr="00D82A73">
              <w:rPr>
                <w:i/>
              </w:rPr>
              <w:t>Svar</w:t>
            </w:r>
          </w:p>
        </w:tc>
        <w:tc>
          <w:tcPr>
            <w:tcW w:w="1260" w:type="dxa"/>
            <w:shd w:val="clear" w:color="auto" w:fill="auto"/>
          </w:tcPr>
          <w:p w14:paraId="4EF53AB6" w14:textId="77777777" w:rsidR="00A1023C" w:rsidRPr="00D82A73" w:rsidRDefault="00A1023C" w:rsidP="00A1023C"/>
        </w:tc>
        <w:tc>
          <w:tcPr>
            <w:tcW w:w="4867" w:type="dxa"/>
            <w:shd w:val="clear" w:color="auto" w:fill="auto"/>
          </w:tcPr>
          <w:p w14:paraId="30DA449D" w14:textId="77777777" w:rsidR="00A1023C" w:rsidRPr="00D82A73" w:rsidRDefault="00A1023C" w:rsidP="00A1023C"/>
        </w:tc>
        <w:tc>
          <w:tcPr>
            <w:tcW w:w="1134" w:type="dxa"/>
            <w:shd w:val="clear" w:color="auto" w:fill="auto"/>
          </w:tcPr>
          <w:p w14:paraId="40871579" w14:textId="77777777" w:rsidR="00A1023C" w:rsidRPr="00D82A73" w:rsidRDefault="00A1023C" w:rsidP="00A1023C"/>
        </w:tc>
      </w:tr>
      <w:tr w:rsidR="00A1023C" w:rsidRPr="00D82A73" w14:paraId="6B02F339" w14:textId="77777777" w:rsidTr="00A1023C">
        <w:tc>
          <w:tcPr>
            <w:tcW w:w="2628" w:type="dxa"/>
            <w:shd w:val="clear" w:color="auto" w:fill="auto"/>
          </w:tcPr>
          <w:p w14:paraId="1FA09FE0" w14:textId="77777777" w:rsidR="00A1023C" w:rsidRPr="00D82A73" w:rsidRDefault="00A1023C" w:rsidP="00A1023C">
            <w:r w:rsidRPr="00D82A73">
              <w:t>FormRequestResponse</w:t>
            </w:r>
          </w:p>
        </w:tc>
        <w:tc>
          <w:tcPr>
            <w:tcW w:w="1260" w:type="dxa"/>
            <w:shd w:val="clear" w:color="auto" w:fill="auto"/>
          </w:tcPr>
          <w:p w14:paraId="70222598" w14:textId="77777777" w:rsidR="00A1023C" w:rsidRPr="00D82A73" w:rsidRDefault="00A1023C" w:rsidP="00A1023C"/>
        </w:tc>
        <w:tc>
          <w:tcPr>
            <w:tcW w:w="4867" w:type="dxa"/>
            <w:shd w:val="clear" w:color="auto" w:fill="auto"/>
          </w:tcPr>
          <w:p w14:paraId="69093486" w14:textId="77777777" w:rsidR="00A1023C" w:rsidRPr="00D82A73" w:rsidRDefault="00A1023C" w:rsidP="00A1023C">
            <w:r w:rsidRPr="00D82A73">
              <w:t>Objekt FormRequestResponseType</w:t>
            </w:r>
          </w:p>
        </w:tc>
        <w:tc>
          <w:tcPr>
            <w:tcW w:w="1134" w:type="dxa"/>
            <w:shd w:val="clear" w:color="auto" w:fill="auto"/>
          </w:tcPr>
          <w:p w14:paraId="2130DFB5" w14:textId="77777777" w:rsidR="00A1023C" w:rsidRPr="00D82A73" w:rsidRDefault="00A1023C" w:rsidP="00A1023C">
            <w:r w:rsidRPr="00D82A73">
              <w:t>0</w:t>
            </w:r>
            <w:proofErr w:type="gramStart"/>
            <w:r w:rsidRPr="00D82A73">
              <w:t>..</w:t>
            </w:r>
            <w:proofErr w:type="gramEnd"/>
            <w:r w:rsidRPr="00D82A73">
              <w:t>*</w:t>
            </w:r>
          </w:p>
        </w:tc>
      </w:tr>
      <w:tr w:rsidR="00A1023C" w:rsidRPr="00D82A73" w14:paraId="7F937C82" w14:textId="77777777" w:rsidTr="00A1023C">
        <w:tc>
          <w:tcPr>
            <w:tcW w:w="2628" w:type="dxa"/>
            <w:shd w:val="clear" w:color="auto" w:fill="auto"/>
          </w:tcPr>
          <w:p w14:paraId="6B39D50E" w14:textId="77777777" w:rsidR="00A1023C" w:rsidRPr="00D82A73" w:rsidRDefault="00A1023C" w:rsidP="00A1023C">
            <w:r w:rsidRPr="00D82A73">
              <w:t>Comment</w:t>
            </w:r>
          </w:p>
        </w:tc>
        <w:tc>
          <w:tcPr>
            <w:tcW w:w="1260" w:type="dxa"/>
            <w:shd w:val="clear" w:color="auto" w:fill="auto"/>
          </w:tcPr>
          <w:p w14:paraId="24AF63F6" w14:textId="77777777" w:rsidR="00A1023C" w:rsidRPr="00D82A73" w:rsidRDefault="00A1023C" w:rsidP="00A1023C"/>
        </w:tc>
        <w:tc>
          <w:tcPr>
            <w:tcW w:w="4867" w:type="dxa"/>
            <w:shd w:val="clear" w:color="auto" w:fill="auto"/>
          </w:tcPr>
          <w:p w14:paraId="779AA12A" w14:textId="714B40F3" w:rsidR="00A1023C" w:rsidRPr="00D82A73" w:rsidRDefault="00A1023C" w:rsidP="00A1023C">
            <w:r w:rsidRPr="00D82A73">
              <w:t xml:space="preserve">Attribut för </w:t>
            </w:r>
            <w:r w:rsidR="00F83880">
              <w:t>fel</w:t>
            </w:r>
            <w:r w:rsidR="00F83880" w:rsidRPr="00D82A73">
              <w:t>signalering</w:t>
            </w:r>
            <w:r w:rsidRPr="00D82A73">
              <w:t>. Skall kunna visas för slutanvändaren.</w:t>
            </w:r>
          </w:p>
        </w:tc>
        <w:tc>
          <w:tcPr>
            <w:tcW w:w="1134" w:type="dxa"/>
            <w:shd w:val="clear" w:color="auto" w:fill="auto"/>
          </w:tcPr>
          <w:p w14:paraId="0225CF6F" w14:textId="77777777" w:rsidR="00A1023C" w:rsidRPr="00D82A73" w:rsidRDefault="00A1023C" w:rsidP="00A1023C">
            <w:r w:rsidRPr="00D82A73">
              <w:t>0</w:t>
            </w:r>
            <w:proofErr w:type="gramStart"/>
            <w:r w:rsidRPr="00D82A73">
              <w:t>..</w:t>
            </w:r>
            <w:proofErr w:type="gramEnd"/>
            <w:r w:rsidRPr="00D82A73">
              <w:t>1</w:t>
            </w:r>
          </w:p>
        </w:tc>
      </w:tr>
      <w:tr w:rsidR="00A1023C" w:rsidRPr="00D82A73" w14:paraId="700BC895" w14:textId="77777777" w:rsidTr="00A1023C">
        <w:tc>
          <w:tcPr>
            <w:tcW w:w="2628" w:type="dxa"/>
            <w:shd w:val="clear" w:color="auto" w:fill="auto"/>
          </w:tcPr>
          <w:p w14:paraId="581C875B" w14:textId="77777777" w:rsidR="00A1023C" w:rsidRPr="00D82A73" w:rsidRDefault="00A1023C" w:rsidP="00A1023C">
            <w:pPr>
              <w:rPr>
                <w:b/>
              </w:rPr>
            </w:pPr>
            <w:r w:rsidRPr="00D82A73">
              <w:t>ResultCode</w:t>
            </w:r>
          </w:p>
        </w:tc>
        <w:tc>
          <w:tcPr>
            <w:tcW w:w="1260" w:type="dxa"/>
            <w:shd w:val="clear" w:color="auto" w:fill="auto"/>
          </w:tcPr>
          <w:p w14:paraId="59818FD7" w14:textId="77777777" w:rsidR="00A1023C" w:rsidRPr="00D82A73" w:rsidRDefault="00A1023C" w:rsidP="00A1023C">
            <w:r w:rsidRPr="00D82A73">
              <w:t>ResultCodeEnum</w:t>
            </w:r>
          </w:p>
        </w:tc>
        <w:tc>
          <w:tcPr>
            <w:tcW w:w="4867" w:type="dxa"/>
            <w:shd w:val="clear" w:color="auto" w:fill="auto"/>
          </w:tcPr>
          <w:p w14:paraId="5A780684" w14:textId="77777777" w:rsidR="00A1023C" w:rsidRPr="00D82A73" w:rsidRDefault="00A1023C" w:rsidP="00A1023C">
            <w:pPr>
              <w:rPr>
                <w:b/>
              </w:rPr>
            </w:pPr>
            <w:r w:rsidRPr="00D82A73">
              <w:t>Objekt för att signalera status på operationen (gick det bra/uppstod fel).</w:t>
            </w:r>
          </w:p>
        </w:tc>
        <w:tc>
          <w:tcPr>
            <w:tcW w:w="1134" w:type="dxa"/>
            <w:shd w:val="clear" w:color="auto" w:fill="auto"/>
          </w:tcPr>
          <w:p w14:paraId="499EE6DF" w14:textId="77777777" w:rsidR="00A1023C" w:rsidRPr="00D82A73" w:rsidRDefault="00A1023C" w:rsidP="00A1023C">
            <w:pPr>
              <w:rPr>
                <w:b/>
              </w:rPr>
            </w:pPr>
            <w:r w:rsidRPr="00D82A73">
              <w:t>1</w:t>
            </w:r>
            <w:proofErr w:type="gramStart"/>
            <w:r w:rsidRPr="00D82A73">
              <w:t>..</w:t>
            </w:r>
            <w:proofErr w:type="gramEnd"/>
            <w:r w:rsidRPr="00D82A73">
              <w:t>1</w:t>
            </w:r>
          </w:p>
        </w:tc>
      </w:tr>
    </w:tbl>
    <w:p w14:paraId="0F1AF897" w14:textId="77777777" w:rsidR="00A1023C" w:rsidRPr="00D82A73" w:rsidRDefault="00A1023C" w:rsidP="00A1023C"/>
    <w:p w14:paraId="18BF6118" w14:textId="77777777" w:rsidR="00A1023C" w:rsidRPr="00D82A73" w:rsidRDefault="00A1023C" w:rsidP="00A1023C"/>
    <w:p w14:paraId="00FC9DF4"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21" w:name="_Toc258862211"/>
      <w:bookmarkStart w:id="322" w:name="_Toc259358568"/>
      <w:r w:rsidRPr="00D82A73">
        <w:t>Regler</w:t>
      </w:r>
      <w:bookmarkEnd w:id="321"/>
      <w:bookmarkEnd w:id="322"/>
    </w:p>
    <w:p w14:paraId="76445102" w14:textId="77777777" w:rsidR="00A1023C" w:rsidRPr="00D82A73" w:rsidRDefault="00A1023C" w:rsidP="00A1023C">
      <w:pPr>
        <w:pStyle w:val="Rubrik3"/>
        <w:keepLines w:val="0"/>
        <w:widowControl w:val="0"/>
        <w:numPr>
          <w:ilvl w:val="0"/>
          <w:numId w:val="45"/>
        </w:numPr>
        <w:spacing w:before="120" w:after="60" w:line="240" w:lineRule="atLeast"/>
      </w:pPr>
      <w:bookmarkStart w:id="323" w:name="_Toc258862212"/>
      <w:bookmarkStart w:id="324" w:name="_Toc259358569"/>
      <w:r w:rsidRPr="00D82A73">
        <w:t>Begäran</w:t>
      </w:r>
      <w:bookmarkEnd w:id="323"/>
      <w:bookmarkEnd w:id="324"/>
    </w:p>
    <w:p w14:paraId="35E4C2D9" w14:textId="77777777" w:rsidR="00A1023C" w:rsidRPr="00D82A73" w:rsidRDefault="00A1023C" w:rsidP="00A1023C">
      <w:r w:rsidRPr="00D82A73">
        <w:t>Tjänsteproducenten validerar begäran enligt regler som specificerats i per attribut ovan.</w:t>
      </w:r>
    </w:p>
    <w:p w14:paraId="2413CD49" w14:textId="77777777" w:rsidR="00A1023C" w:rsidRPr="00D82A73" w:rsidRDefault="00A1023C" w:rsidP="00A1023C">
      <w:pPr>
        <w:pStyle w:val="Rubrik3"/>
        <w:keepLines w:val="0"/>
        <w:widowControl w:val="0"/>
        <w:numPr>
          <w:ilvl w:val="0"/>
          <w:numId w:val="45"/>
        </w:numPr>
        <w:spacing w:before="120" w:after="60" w:line="240" w:lineRule="atLeast"/>
      </w:pPr>
      <w:bookmarkStart w:id="325" w:name="_Toc258862213"/>
      <w:bookmarkStart w:id="326" w:name="_Toc259358570"/>
      <w:r w:rsidRPr="00D82A73">
        <w:t>Svar</w:t>
      </w:r>
      <w:bookmarkEnd w:id="325"/>
      <w:bookmarkEnd w:id="326"/>
    </w:p>
    <w:p w14:paraId="26B723D1" w14:textId="77777777" w:rsidR="00A1023C" w:rsidRPr="00D82A73" w:rsidRDefault="00A1023C" w:rsidP="00A1023C">
      <w:r w:rsidRPr="00D82A73">
        <w:t>Sökresultatet framställs genom att svaret begränsas av de värden som angivits i begäran.</w:t>
      </w:r>
    </w:p>
    <w:p w14:paraId="5AE5C88A" w14:textId="77777777" w:rsidR="00A1023C" w:rsidRPr="00D82A73" w:rsidRDefault="00A1023C" w:rsidP="00A1023C"/>
    <w:p w14:paraId="319F6FE2" w14:textId="75D47CBD" w:rsidR="00886EFA" w:rsidRPr="00D82A73" w:rsidRDefault="00A1023C" w:rsidP="00A1023C">
      <w:r w:rsidRPr="00D82A73">
        <w:t>Formulärmotorn returnerar respektive formulärbegärans unika id (formID)</w:t>
      </w:r>
      <w:r w:rsidR="00886EFA">
        <w:t xml:space="preserve"> för det formulär som lyckades skapas</w:t>
      </w:r>
      <w:r w:rsidRPr="00D82A73">
        <w:t>.</w:t>
      </w:r>
    </w:p>
    <w:p w14:paraId="2CB58709" w14:textId="77777777" w:rsidR="00A1023C" w:rsidRPr="00D82A73" w:rsidRDefault="00A1023C" w:rsidP="00A1023C"/>
    <w:p w14:paraId="4B0A2276" w14:textId="77777777" w:rsidR="00A1023C" w:rsidRPr="00D82A73" w:rsidRDefault="00A1023C" w:rsidP="00A1023C"/>
    <w:p w14:paraId="5ED8D990" w14:textId="77777777" w:rsidR="00A1023C" w:rsidRPr="00D82A73" w:rsidRDefault="00A1023C" w:rsidP="00A1023C">
      <w:pPr>
        <w:pStyle w:val="Rubrik2"/>
        <w:keepNext w:val="0"/>
        <w:keepLines w:val="0"/>
        <w:numPr>
          <w:ilvl w:val="1"/>
          <w:numId w:val="35"/>
        </w:numPr>
        <w:tabs>
          <w:tab w:val="clear" w:pos="792"/>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27" w:name="_Toc258862214"/>
      <w:bookmarkStart w:id="328" w:name="_Toc259358571"/>
      <w:r w:rsidRPr="00D82A73">
        <w:lastRenderedPageBreak/>
        <w:t>Tjänsteinteraktion</w:t>
      </w:r>
      <w:bookmarkEnd w:id="327"/>
      <w:bookmarkEnd w:id="328"/>
    </w:p>
    <w:p w14:paraId="401F5B34" w14:textId="77777777" w:rsidR="00A1023C" w:rsidRPr="00D82A73" w:rsidRDefault="00A1023C" w:rsidP="00A1023C">
      <w:pPr>
        <w:numPr>
          <w:ilvl w:val="0"/>
          <w:numId w:val="44"/>
        </w:numPr>
        <w:spacing w:line="240" w:lineRule="auto"/>
      </w:pPr>
      <w:r w:rsidRPr="00D82A73">
        <w:t>CreateFormRequestInteraction</w:t>
      </w:r>
    </w:p>
    <w:p w14:paraId="0DFAB754" w14:textId="77777777" w:rsidR="00A1023C" w:rsidRPr="00D82A73" w:rsidRDefault="00A1023C" w:rsidP="00A1023C"/>
    <w:p w14:paraId="2C2A721C" w14:textId="77777777" w:rsidR="000341C7" w:rsidRPr="00D82A73" w:rsidRDefault="000341C7" w:rsidP="000341C7">
      <w:pPr>
        <w:pStyle w:val="Rubrik1"/>
        <w:keepNext w:val="0"/>
        <w:keepLines w:val="0"/>
        <w:pageBreakBefore/>
        <w:tabs>
          <w:tab w:val="num" w:pos="567"/>
        </w:tabs>
        <w:spacing w:before="480" w:after="240" w:line="240" w:lineRule="auto"/>
        <w:ind w:left="567" w:right="1531" w:hanging="567"/>
      </w:pPr>
      <w:bookmarkStart w:id="329" w:name="_Toc256433029"/>
      <w:bookmarkStart w:id="330" w:name="_Toc259358572"/>
      <w:bookmarkEnd w:id="91"/>
      <w:bookmarkEnd w:id="0"/>
      <w:r w:rsidRPr="00D82A73">
        <w:lastRenderedPageBreak/>
        <w:t>Tjänstekontrakt GetFormTemplate</w:t>
      </w:r>
      <w:bookmarkEnd w:id="329"/>
      <w:bookmarkEnd w:id="330"/>
      <w:r w:rsidRPr="00D82A73">
        <w:t xml:space="preserve"> </w:t>
      </w:r>
    </w:p>
    <w:p w14:paraId="082E1228" w14:textId="0F44E7DA" w:rsidR="000341C7" w:rsidRPr="00D82A73" w:rsidRDefault="000341C7" w:rsidP="000341C7">
      <w:r w:rsidRPr="00D82A73">
        <w:t xml:space="preserve">Tjänsten används av ett </w:t>
      </w:r>
      <w:r w:rsidRPr="00D82A73">
        <w:rPr>
          <w:b/>
        </w:rPr>
        <w:t>system</w:t>
      </w:r>
      <w:r w:rsidRPr="00D82A73">
        <w:t>(t.ex. Verksamhets</w:t>
      </w:r>
      <w:r w:rsidR="00D82A73">
        <w:t>s</w:t>
      </w:r>
      <w:r w:rsidRPr="00D82A73">
        <w:t>ystem) för att hämta en formulärmall från tjänsteproducent (t.ex. Invånartjänsters Formulärmotor).</w:t>
      </w:r>
      <w:r w:rsidR="009C0D7A">
        <w:t xml:space="preserve"> </w:t>
      </w:r>
      <w:r w:rsidRPr="00D82A73">
        <w:t xml:space="preserve">Formulärmallar adresseras med formulär mall id och version.  </w:t>
      </w:r>
    </w:p>
    <w:p w14:paraId="6A7B3350" w14:textId="77777777" w:rsidR="000341C7" w:rsidRPr="00D82A73" w:rsidRDefault="000341C7" w:rsidP="000341C7">
      <w:r w:rsidRPr="00D82A73">
        <w:t xml:space="preserve"> </w:t>
      </w:r>
    </w:p>
    <w:p w14:paraId="136C7967" w14:textId="77777777" w:rsidR="000341C7" w:rsidRPr="00D82A73" w:rsidRDefault="000341C7" w:rsidP="000341C7">
      <w:r w:rsidRPr="00D82A73">
        <w:t>Tjänsten används för att hämta en malla från formulärmotorn.</w:t>
      </w:r>
    </w:p>
    <w:p w14:paraId="437A2921" w14:textId="77777777" w:rsidR="000341C7" w:rsidRPr="00D82A73" w:rsidRDefault="000341C7" w:rsidP="000341C7"/>
    <w:p w14:paraId="4088A01E"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31" w:name="_Toc256433030"/>
      <w:bookmarkStart w:id="332" w:name="_Toc259358573"/>
      <w:r w:rsidRPr="00D82A73">
        <w:t>Frivillighet</w:t>
      </w:r>
      <w:bookmarkEnd w:id="331"/>
      <w:bookmarkEnd w:id="332"/>
    </w:p>
    <w:p w14:paraId="54738387" w14:textId="77777777" w:rsidR="000341C7" w:rsidRPr="00D82A73" w:rsidRDefault="000341C7" w:rsidP="00D82A73">
      <w:r w:rsidRPr="00D82A73">
        <w:t>Frivillig</w:t>
      </w:r>
    </w:p>
    <w:p w14:paraId="6E89A9B5"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33" w:name="_Toc256433031"/>
      <w:bookmarkStart w:id="334" w:name="_Toc259358574"/>
      <w:r w:rsidRPr="00D82A73">
        <w:t>Version</w:t>
      </w:r>
      <w:bookmarkEnd w:id="333"/>
      <w:bookmarkEnd w:id="334"/>
    </w:p>
    <w:p w14:paraId="32407286" w14:textId="77777777" w:rsidR="000341C7" w:rsidRPr="00D82A73" w:rsidRDefault="000341C7" w:rsidP="00D82A73">
      <w:r w:rsidRPr="00D82A73">
        <w:t>2.0</w:t>
      </w:r>
    </w:p>
    <w:p w14:paraId="6D765C90"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35" w:name="_Toc256433032"/>
      <w:bookmarkStart w:id="336" w:name="_Toc259358575"/>
      <w:r w:rsidRPr="00D82A73">
        <w:t>Tjänstens signatur</w:t>
      </w:r>
      <w:bookmarkEnd w:id="335"/>
      <w:bookmarkEnd w:id="336"/>
    </w:p>
    <w:p w14:paraId="70C9F101" w14:textId="77777777" w:rsidR="000341C7" w:rsidRPr="00D82A73" w:rsidRDefault="000341C7" w:rsidP="000341C7">
      <w:r w:rsidRPr="00D82A73">
        <w:t>Request</w:t>
      </w:r>
    </w:p>
    <w:p w14:paraId="0E2F9466" w14:textId="77777777" w:rsidR="000341C7" w:rsidRPr="00D82A73" w:rsidRDefault="000341C7" w:rsidP="000341C7">
      <w:pPr>
        <w:numPr>
          <w:ilvl w:val="0"/>
          <w:numId w:val="36"/>
        </w:numPr>
        <w:spacing w:line="240" w:lineRule="auto"/>
      </w:pPr>
      <w:r w:rsidRPr="00D82A73">
        <w:rPr>
          <w:rFonts w:eastAsia="Arial Unicode MS"/>
        </w:rPr>
        <w:t>healthcare_facility_CareUnit [0</w:t>
      </w:r>
      <w:proofErr w:type="gramStart"/>
      <w:r w:rsidRPr="00D82A73">
        <w:rPr>
          <w:rFonts w:eastAsia="Arial Unicode MS"/>
        </w:rPr>
        <w:t>..</w:t>
      </w:r>
      <w:proofErr w:type="gramEnd"/>
      <w:r w:rsidRPr="00D82A73">
        <w:rPr>
          <w:rFonts w:eastAsia="Arial Unicode MS"/>
        </w:rPr>
        <w:t>1]</w:t>
      </w:r>
    </w:p>
    <w:p w14:paraId="525CC939" w14:textId="77777777" w:rsidR="000341C7" w:rsidRPr="00D82A73" w:rsidRDefault="000341C7" w:rsidP="000341C7">
      <w:pPr>
        <w:numPr>
          <w:ilvl w:val="0"/>
          <w:numId w:val="36"/>
        </w:numPr>
        <w:spacing w:line="240" w:lineRule="auto"/>
      </w:pPr>
      <w:r w:rsidRPr="00D82A73">
        <w:t>templateId [0</w:t>
      </w:r>
      <w:proofErr w:type="gramStart"/>
      <w:r w:rsidRPr="00D82A73">
        <w:t>..</w:t>
      </w:r>
      <w:proofErr w:type="gramEnd"/>
      <w:r w:rsidRPr="00D82A73">
        <w:t>1]</w:t>
      </w:r>
    </w:p>
    <w:p w14:paraId="4CA06413" w14:textId="77777777" w:rsidR="000341C7" w:rsidRPr="00D82A73" w:rsidRDefault="000341C7" w:rsidP="000341C7">
      <w:pPr>
        <w:numPr>
          <w:ilvl w:val="0"/>
          <w:numId w:val="36"/>
        </w:numPr>
        <w:spacing w:line="240" w:lineRule="auto"/>
      </w:pPr>
      <w:r w:rsidRPr="00D82A73">
        <w:t>templateVersion [0</w:t>
      </w:r>
      <w:proofErr w:type="gramStart"/>
      <w:r w:rsidRPr="00D82A73">
        <w:t>..</w:t>
      </w:r>
      <w:proofErr w:type="gramEnd"/>
      <w:r w:rsidRPr="00D82A73">
        <w:t>1]</w:t>
      </w:r>
    </w:p>
    <w:p w14:paraId="402C1AF9" w14:textId="77777777" w:rsidR="000341C7" w:rsidRPr="00D82A73" w:rsidRDefault="000341C7" w:rsidP="000341C7">
      <w:r w:rsidRPr="00D82A73">
        <w:t>Response</w:t>
      </w:r>
    </w:p>
    <w:p w14:paraId="771395C6" w14:textId="77777777" w:rsidR="000341C7" w:rsidRPr="00D82A73" w:rsidRDefault="000341C7" w:rsidP="000341C7">
      <w:pPr>
        <w:numPr>
          <w:ilvl w:val="0"/>
          <w:numId w:val="43"/>
        </w:numPr>
        <w:spacing w:line="240" w:lineRule="auto"/>
      </w:pPr>
      <w:r w:rsidRPr="00D82A73">
        <w:t>FormTemplates [0</w:t>
      </w:r>
      <w:proofErr w:type="gramStart"/>
      <w:r w:rsidRPr="00D82A73">
        <w:t>..</w:t>
      </w:r>
      <w:proofErr w:type="gramEnd"/>
      <w:r w:rsidRPr="00D82A73">
        <w:t>*]</w:t>
      </w:r>
    </w:p>
    <w:p w14:paraId="4565CC88" w14:textId="77777777" w:rsidR="000341C7" w:rsidRPr="00D82A73" w:rsidRDefault="000341C7" w:rsidP="000341C7">
      <w:pPr>
        <w:numPr>
          <w:ilvl w:val="1"/>
          <w:numId w:val="43"/>
        </w:numPr>
        <w:spacing w:line="240" w:lineRule="auto"/>
      </w:pPr>
      <w:r w:rsidRPr="00D82A73">
        <w:t>FormTemplateType</w:t>
      </w:r>
    </w:p>
    <w:p w14:paraId="3856B5AF" w14:textId="77777777" w:rsidR="000341C7" w:rsidRPr="00D82A73" w:rsidRDefault="000341C7" w:rsidP="000341C7">
      <w:pPr>
        <w:pStyle w:val="Rubrik4"/>
        <w:widowControl w:val="0"/>
        <w:numPr>
          <w:ilvl w:val="3"/>
          <w:numId w:val="0"/>
        </w:numPr>
        <w:spacing w:before="120" w:line="240" w:lineRule="atLeast"/>
        <w:ind w:left="720" w:hanging="720"/>
      </w:pPr>
      <w:r w:rsidRPr="00D82A73">
        <w:t>Begäran (Request) och Svar (Response)</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0341C7" w:rsidRPr="00D82A73" w14:paraId="6E32E50C" w14:textId="77777777" w:rsidTr="005B069E">
        <w:tc>
          <w:tcPr>
            <w:tcW w:w="2628" w:type="dxa"/>
            <w:shd w:val="clear" w:color="auto" w:fill="auto"/>
          </w:tcPr>
          <w:p w14:paraId="7184CA72" w14:textId="77777777" w:rsidR="000341C7" w:rsidRPr="00D82A73" w:rsidRDefault="000341C7" w:rsidP="005B069E">
            <w:pPr>
              <w:rPr>
                <w:b/>
              </w:rPr>
            </w:pPr>
            <w:r w:rsidRPr="00D82A73">
              <w:rPr>
                <w:b/>
              </w:rPr>
              <w:t>Attribut</w:t>
            </w:r>
          </w:p>
        </w:tc>
        <w:tc>
          <w:tcPr>
            <w:tcW w:w="1260" w:type="dxa"/>
            <w:shd w:val="clear" w:color="auto" w:fill="auto"/>
          </w:tcPr>
          <w:p w14:paraId="0E576962" w14:textId="77777777" w:rsidR="000341C7" w:rsidRPr="00D82A73" w:rsidRDefault="000341C7" w:rsidP="005B069E">
            <w:pPr>
              <w:rPr>
                <w:b/>
              </w:rPr>
            </w:pPr>
            <w:r w:rsidRPr="00D82A73">
              <w:rPr>
                <w:b/>
              </w:rPr>
              <w:t>Typ</w:t>
            </w:r>
          </w:p>
        </w:tc>
        <w:tc>
          <w:tcPr>
            <w:tcW w:w="4867" w:type="dxa"/>
            <w:shd w:val="clear" w:color="auto" w:fill="auto"/>
          </w:tcPr>
          <w:p w14:paraId="4A7292B8" w14:textId="77777777" w:rsidR="000341C7" w:rsidRPr="00D82A73" w:rsidRDefault="000341C7" w:rsidP="005B069E">
            <w:pPr>
              <w:rPr>
                <w:b/>
              </w:rPr>
            </w:pPr>
            <w:r w:rsidRPr="00D82A73">
              <w:rPr>
                <w:b/>
              </w:rPr>
              <w:t>Kommentar</w:t>
            </w:r>
          </w:p>
        </w:tc>
        <w:tc>
          <w:tcPr>
            <w:tcW w:w="1134" w:type="dxa"/>
            <w:shd w:val="clear" w:color="auto" w:fill="auto"/>
          </w:tcPr>
          <w:p w14:paraId="28736693" w14:textId="77777777" w:rsidR="000341C7" w:rsidRPr="00D82A73" w:rsidRDefault="000341C7" w:rsidP="005B069E">
            <w:pPr>
              <w:rPr>
                <w:b/>
              </w:rPr>
            </w:pPr>
            <w:r w:rsidRPr="00D82A73">
              <w:rPr>
                <w:b/>
              </w:rPr>
              <w:t>Kardi-nalitet</w:t>
            </w:r>
          </w:p>
        </w:tc>
      </w:tr>
      <w:tr w:rsidR="000341C7" w:rsidRPr="00D82A73" w14:paraId="349E0E89" w14:textId="77777777" w:rsidTr="005B069E">
        <w:tc>
          <w:tcPr>
            <w:tcW w:w="2628" w:type="dxa"/>
            <w:shd w:val="clear" w:color="auto" w:fill="auto"/>
          </w:tcPr>
          <w:p w14:paraId="318A00C9" w14:textId="77777777" w:rsidR="000341C7" w:rsidRPr="00D82A73" w:rsidRDefault="000341C7" w:rsidP="005B069E">
            <w:pPr>
              <w:rPr>
                <w:i/>
              </w:rPr>
            </w:pPr>
            <w:r w:rsidRPr="00D82A73">
              <w:rPr>
                <w:i/>
              </w:rPr>
              <w:t>Begäran</w:t>
            </w:r>
          </w:p>
        </w:tc>
        <w:tc>
          <w:tcPr>
            <w:tcW w:w="1260" w:type="dxa"/>
            <w:shd w:val="clear" w:color="auto" w:fill="auto"/>
          </w:tcPr>
          <w:p w14:paraId="164CE993" w14:textId="77777777" w:rsidR="000341C7" w:rsidRPr="00D82A73" w:rsidRDefault="000341C7" w:rsidP="005B069E"/>
        </w:tc>
        <w:tc>
          <w:tcPr>
            <w:tcW w:w="4867" w:type="dxa"/>
            <w:shd w:val="clear" w:color="auto" w:fill="auto"/>
          </w:tcPr>
          <w:p w14:paraId="1FA97BFA" w14:textId="77777777" w:rsidR="000341C7" w:rsidRPr="00D82A73" w:rsidRDefault="000341C7" w:rsidP="005B069E">
            <w:pPr>
              <w:pStyle w:val="Normal1"/>
              <w:rPr>
                <w:lang w:val="sv-SE"/>
              </w:rPr>
            </w:pPr>
          </w:p>
        </w:tc>
        <w:tc>
          <w:tcPr>
            <w:tcW w:w="1134" w:type="dxa"/>
            <w:shd w:val="clear" w:color="auto" w:fill="auto"/>
          </w:tcPr>
          <w:p w14:paraId="4405FBEA" w14:textId="77777777" w:rsidR="000341C7" w:rsidRPr="00D82A73" w:rsidRDefault="000341C7" w:rsidP="005B069E"/>
        </w:tc>
      </w:tr>
      <w:tr w:rsidR="000341C7" w:rsidRPr="00D82A73" w14:paraId="24E1C807" w14:textId="77777777" w:rsidTr="005B069E">
        <w:tc>
          <w:tcPr>
            <w:tcW w:w="2628" w:type="dxa"/>
            <w:shd w:val="clear" w:color="auto" w:fill="auto"/>
          </w:tcPr>
          <w:p w14:paraId="2EA05F09" w14:textId="77777777" w:rsidR="000341C7" w:rsidRPr="00D82A73" w:rsidRDefault="000341C7" w:rsidP="005B069E">
            <w:pPr>
              <w:rPr>
                <w:rFonts w:eastAsia="Arial Unicode MS"/>
              </w:rPr>
            </w:pPr>
            <w:r w:rsidRPr="00D82A73">
              <w:rPr>
                <w:rFonts w:eastAsia="Arial Unicode MS"/>
              </w:rPr>
              <w:t>healthcare_facility_CareUnit</w:t>
            </w:r>
          </w:p>
        </w:tc>
        <w:tc>
          <w:tcPr>
            <w:tcW w:w="1260" w:type="dxa"/>
            <w:shd w:val="clear" w:color="auto" w:fill="auto"/>
          </w:tcPr>
          <w:p w14:paraId="596A97C3" w14:textId="77777777" w:rsidR="000341C7" w:rsidRPr="00D82A73" w:rsidRDefault="000341C7" w:rsidP="005B069E"/>
        </w:tc>
        <w:tc>
          <w:tcPr>
            <w:tcW w:w="4867" w:type="dxa"/>
            <w:shd w:val="clear" w:color="auto" w:fill="auto"/>
          </w:tcPr>
          <w:p w14:paraId="694CF638" w14:textId="77777777" w:rsidR="000341C7" w:rsidRPr="00D82A73" w:rsidRDefault="000341C7" w:rsidP="005B069E">
            <w:pPr>
              <w:pStyle w:val="Normal1"/>
              <w:rPr>
                <w:sz w:val="20"/>
                <w:lang w:val="sv-SE"/>
              </w:rPr>
            </w:pPr>
            <w:r w:rsidRPr="00D82A73">
              <w:rPr>
                <w:sz w:val="20"/>
                <w:lang w:val="sv-SE"/>
              </w:rPr>
              <w:t>Vårdenhetens hsa-id (ägaren av formulärmall)</w:t>
            </w:r>
          </w:p>
        </w:tc>
        <w:tc>
          <w:tcPr>
            <w:tcW w:w="1134" w:type="dxa"/>
            <w:shd w:val="clear" w:color="auto" w:fill="auto"/>
          </w:tcPr>
          <w:p w14:paraId="488EAF24" w14:textId="77777777" w:rsidR="000341C7" w:rsidRPr="00D82A73" w:rsidRDefault="000341C7" w:rsidP="005B069E">
            <w:r w:rsidRPr="00D82A73">
              <w:t>0</w:t>
            </w:r>
            <w:proofErr w:type="gramStart"/>
            <w:r w:rsidRPr="00D82A73">
              <w:t>..</w:t>
            </w:r>
            <w:proofErr w:type="gramEnd"/>
            <w:r w:rsidRPr="00D82A73">
              <w:t>1</w:t>
            </w:r>
          </w:p>
        </w:tc>
      </w:tr>
      <w:tr w:rsidR="000341C7" w:rsidRPr="00D82A73" w14:paraId="5C935FE9" w14:textId="77777777" w:rsidTr="005B069E">
        <w:tc>
          <w:tcPr>
            <w:tcW w:w="2628" w:type="dxa"/>
            <w:shd w:val="clear" w:color="auto" w:fill="auto"/>
          </w:tcPr>
          <w:p w14:paraId="04C3871E" w14:textId="77777777" w:rsidR="000341C7" w:rsidRPr="00D82A73" w:rsidRDefault="000341C7" w:rsidP="005B069E">
            <w:pPr>
              <w:rPr>
                <w:i/>
              </w:rPr>
            </w:pPr>
            <w:r w:rsidRPr="00D82A73">
              <w:t>templateId</w:t>
            </w:r>
          </w:p>
        </w:tc>
        <w:tc>
          <w:tcPr>
            <w:tcW w:w="1260" w:type="dxa"/>
            <w:shd w:val="clear" w:color="auto" w:fill="auto"/>
          </w:tcPr>
          <w:p w14:paraId="5C2343D1" w14:textId="77777777" w:rsidR="000341C7" w:rsidRPr="00D82A73" w:rsidRDefault="000341C7" w:rsidP="005B069E"/>
        </w:tc>
        <w:tc>
          <w:tcPr>
            <w:tcW w:w="4867" w:type="dxa"/>
            <w:shd w:val="clear" w:color="auto" w:fill="auto"/>
          </w:tcPr>
          <w:p w14:paraId="4FED926D" w14:textId="77777777" w:rsidR="000341C7" w:rsidRPr="00D82A73" w:rsidRDefault="000341C7" w:rsidP="005B069E">
            <w:r w:rsidRPr="00D82A73">
              <w:t>Mallens id.</w:t>
            </w:r>
          </w:p>
        </w:tc>
        <w:tc>
          <w:tcPr>
            <w:tcW w:w="1134" w:type="dxa"/>
            <w:shd w:val="clear" w:color="auto" w:fill="auto"/>
          </w:tcPr>
          <w:p w14:paraId="68172FD8" w14:textId="77777777" w:rsidR="000341C7" w:rsidRPr="00D82A73" w:rsidRDefault="000341C7" w:rsidP="005B069E">
            <w:r w:rsidRPr="00D82A73">
              <w:t>0</w:t>
            </w:r>
            <w:proofErr w:type="gramStart"/>
            <w:r w:rsidRPr="00D82A73">
              <w:t>..</w:t>
            </w:r>
            <w:proofErr w:type="gramEnd"/>
            <w:r w:rsidRPr="00D82A73">
              <w:t>1</w:t>
            </w:r>
          </w:p>
        </w:tc>
      </w:tr>
      <w:tr w:rsidR="000341C7" w:rsidRPr="00D82A73" w14:paraId="41957049" w14:textId="77777777" w:rsidTr="005B069E">
        <w:tc>
          <w:tcPr>
            <w:tcW w:w="2628" w:type="dxa"/>
            <w:shd w:val="clear" w:color="auto" w:fill="auto"/>
          </w:tcPr>
          <w:p w14:paraId="1CD363CF" w14:textId="77777777" w:rsidR="000341C7" w:rsidRPr="00D82A73" w:rsidRDefault="000341C7" w:rsidP="005B069E">
            <w:pPr>
              <w:rPr>
                <w:i/>
              </w:rPr>
            </w:pPr>
            <w:r w:rsidRPr="00D82A73">
              <w:t>templateVersion</w:t>
            </w:r>
          </w:p>
        </w:tc>
        <w:tc>
          <w:tcPr>
            <w:tcW w:w="1260" w:type="dxa"/>
            <w:shd w:val="clear" w:color="auto" w:fill="auto"/>
          </w:tcPr>
          <w:p w14:paraId="74A8C0D5" w14:textId="77777777" w:rsidR="000341C7" w:rsidRPr="00D82A73" w:rsidRDefault="000341C7" w:rsidP="005B069E"/>
        </w:tc>
        <w:tc>
          <w:tcPr>
            <w:tcW w:w="4867" w:type="dxa"/>
            <w:shd w:val="clear" w:color="auto" w:fill="auto"/>
          </w:tcPr>
          <w:p w14:paraId="08FA93E8" w14:textId="77777777" w:rsidR="000341C7" w:rsidRPr="00D82A73" w:rsidRDefault="000341C7" w:rsidP="005B069E">
            <w:r w:rsidRPr="00D82A73">
              <w:t>Mallens version.</w:t>
            </w:r>
          </w:p>
        </w:tc>
        <w:tc>
          <w:tcPr>
            <w:tcW w:w="1134" w:type="dxa"/>
            <w:shd w:val="clear" w:color="auto" w:fill="auto"/>
          </w:tcPr>
          <w:p w14:paraId="1008EDBF" w14:textId="77777777" w:rsidR="000341C7" w:rsidRPr="00D82A73" w:rsidRDefault="000341C7" w:rsidP="005B069E">
            <w:r w:rsidRPr="00D82A73">
              <w:t>0</w:t>
            </w:r>
            <w:proofErr w:type="gramStart"/>
            <w:r w:rsidRPr="00D82A73">
              <w:t>..</w:t>
            </w:r>
            <w:proofErr w:type="gramEnd"/>
            <w:r w:rsidRPr="00D82A73">
              <w:t>1</w:t>
            </w:r>
          </w:p>
        </w:tc>
      </w:tr>
      <w:tr w:rsidR="000341C7" w:rsidRPr="00D82A73" w14:paraId="6CAE8814" w14:textId="77777777" w:rsidTr="005B069E">
        <w:tc>
          <w:tcPr>
            <w:tcW w:w="2628" w:type="dxa"/>
            <w:shd w:val="clear" w:color="auto" w:fill="auto"/>
          </w:tcPr>
          <w:p w14:paraId="1D016754" w14:textId="77777777" w:rsidR="000341C7" w:rsidRPr="00D82A73" w:rsidRDefault="000341C7" w:rsidP="005B069E">
            <w:pPr>
              <w:rPr>
                <w:i/>
              </w:rPr>
            </w:pPr>
          </w:p>
        </w:tc>
        <w:tc>
          <w:tcPr>
            <w:tcW w:w="1260" w:type="dxa"/>
            <w:shd w:val="clear" w:color="auto" w:fill="auto"/>
          </w:tcPr>
          <w:p w14:paraId="59E5CDF1" w14:textId="77777777" w:rsidR="000341C7" w:rsidRPr="00D82A73" w:rsidRDefault="000341C7" w:rsidP="005B069E"/>
        </w:tc>
        <w:tc>
          <w:tcPr>
            <w:tcW w:w="4867" w:type="dxa"/>
            <w:shd w:val="clear" w:color="auto" w:fill="auto"/>
          </w:tcPr>
          <w:p w14:paraId="601A7AE1" w14:textId="77777777" w:rsidR="000341C7" w:rsidRPr="00D82A73" w:rsidRDefault="000341C7" w:rsidP="005B069E"/>
        </w:tc>
        <w:tc>
          <w:tcPr>
            <w:tcW w:w="1134" w:type="dxa"/>
            <w:shd w:val="clear" w:color="auto" w:fill="auto"/>
          </w:tcPr>
          <w:p w14:paraId="72E8EBE4" w14:textId="77777777" w:rsidR="000341C7" w:rsidRPr="00D82A73" w:rsidRDefault="000341C7" w:rsidP="005B069E"/>
        </w:tc>
      </w:tr>
      <w:tr w:rsidR="000341C7" w:rsidRPr="00D82A73" w14:paraId="1F93442E" w14:textId="77777777" w:rsidTr="005B069E">
        <w:tc>
          <w:tcPr>
            <w:tcW w:w="2628" w:type="dxa"/>
            <w:shd w:val="clear" w:color="auto" w:fill="auto"/>
          </w:tcPr>
          <w:p w14:paraId="7EA76A03" w14:textId="77777777" w:rsidR="000341C7" w:rsidRPr="00D82A73" w:rsidRDefault="000341C7" w:rsidP="005B069E">
            <w:pPr>
              <w:rPr>
                <w:i/>
              </w:rPr>
            </w:pPr>
            <w:r w:rsidRPr="00D82A73">
              <w:rPr>
                <w:i/>
              </w:rPr>
              <w:t>Svar</w:t>
            </w:r>
          </w:p>
        </w:tc>
        <w:tc>
          <w:tcPr>
            <w:tcW w:w="1260" w:type="dxa"/>
            <w:shd w:val="clear" w:color="auto" w:fill="auto"/>
          </w:tcPr>
          <w:p w14:paraId="779AF3F1" w14:textId="77777777" w:rsidR="000341C7" w:rsidRPr="00D82A73" w:rsidRDefault="000341C7" w:rsidP="005B069E"/>
        </w:tc>
        <w:tc>
          <w:tcPr>
            <w:tcW w:w="4867" w:type="dxa"/>
            <w:shd w:val="clear" w:color="auto" w:fill="auto"/>
          </w:tcPr>
          <w:p w14:paraId="0E8D5253" w14:textId="77777777" w:rsidR="000341C7" w:rsidRPr="00D82A73" w:rsidRDefault="000341C7" w:rsidP="005B069E"/>
        </w:tc>
        <w:tc>
          <w:tcPr>
            <w:tcW w:w="1134" w:type="dxa"/>
            <w:shd w:val="clear" w:color="auto" w:fill="auto"/>
          </w:tcPr>
          <w:p w14:paraId="5E9BF1AC" w14:textId="77777777" w:rsidR="000341C7" w:rsidRPr="00D82A73" w:rsidRDefault="000341C7" w:rsidP="005B069E"/>
        </w:tc>
      </w:tr>
      <w:tr w:rsidR="000341C7" w:rsidRPr="00D82A73" w14:paraId="2DB26917" w14:textId="77777777" w:rsidTr="005B069E">
        <w:tc>
          <w:tcPr>
            <w:tcW w:w="2628" w:type="dxa"/>
            <w:shd w:val="clear" w:color="auto" w:fill="auto"/>
          </w:tcPr>
          <w:p w14:paraId="6FAB5361" w14:textId="77777777" w:rsidR="000341C7" w:rsidRPr="00D82A73" w:rsidRDefault="000341C7" w:rsidP="005B069E">
            <w:r w:rsidRPr="00D82A73">
              <w:t>FormTemplates</w:t>
            </w:r>
          </w:p>
        </w:tc>
        <w:tc>
          <w:tcPr>
            <w:tcW w:w="1260" w:type="dxa"/>
            <w:shd w:val="clear" w:color="auto" w:fill="auto"/>
          </w:tcPr>
          <w:p w14:paraId="1AAA92B2" w14:textId="77777777" w:rsidR="000341C7" w:rsidRPr="00D82A73" w:rsidRDefault="000341C7" w:rsidP="005B069E"/>
        </w:tc>
        <w:tc>
          <w:tcPr>
            <w:tcW w:w="4867" w:type="dxa"/>
            <w:shd w:val="clear" w:color="auto" w:fill="auto"/>
          </w:tcPr>
          <w:p w14:paraId="1CCA8438" w14:textId="77777777" w:rsidR="000341C7" w:rsidRPr="00D82A73" w:rsidRDefault="000341C7" w:rsidP="005B069E">
            <w:r w:rsidRPr="00D82A73">
              <w:t>Objekt FormTemplateType (Formulärmallar)</w:t>
            </w:r>
          </w:p>
        </w:tc>
        <w:tc>
          <w:tcPr>
            <w:tcW w:w="1134" w:type="dxa"/>
            <w:shd w:val="clear" w:color="auto" w:fill="auto"/>
          </w:tcPr>
          <w:p w14:paraId="203F0BBF" w14:textId="77777777" w:rsidR="000341C7" w:rsidRPr="00D82A73" w:rsidRDefault="000341C7" w:rsidP="005B069E">
            <w:r w:rsidRPr="00D82A73">
              <w:t>0</w:t>
            </w:r>
            <w:proofErr w:type="gramStart"/>
            <w:r w:rsidRPr="00D82A73">
              <w:t>..</w:t>
            </w:r>
            <w:proofErr w:type="gramEnd"/>
            <w:r w:rsidRPr="00D82A73">
              <w:t>*</w:t>
            </w:r>
          </w:p>
        </w:tc>
      </w:tr>
      <w:tr w:rsidR="000341C7" w:rsidRPr="00D82A73" w14:paraId="0C9B0F9A" w14:textId="77777777" w:rsidTr="005B069E">
        <w:tc>
          <w:tcPr>
            <w:tcW w:w="2628" w:type="dxa"/>
            <w:shd w:val="clear" w:color="auto" w:fill="auto"/>
          </w:tcPr>
          <w:p w14:paraId="307674DE" w14:textId="77777777" w:rsidR="000341C7" w:rsidRPr="00D82A73" w:rsidRDefault="000341C7" w:rsidP="005B069E"/>
        </w:tc>
        <w:tc>
          <w:tcPr>
            <w:tcW w:w="1260" w:type="dxa"/>
            <w:shd w:val="clear" w:color="auto" w:fill="auto"/>
          </w:tcPr>
          <w:p w14:paraId="4B6E3680" w14:textId="77777777" w:rsidR="000341C7" w:rsidRPr="00D82A73" w:rsidRDefault="000341C7" w:rsidP="005B069E"/>
        </w:tc>
        <w:tc>
          <w:tcPr>
            <w:tcW w:w="4867" w:type="dxa"/>
            <w:shd w:val="clear" w:color="auto" w:fill="auto"/>
          </w:tcPr>
          <w:p w14:paraId="5E2D9BC6" w14:textId="77777777" w:rsidR="000341C7" w:rsidRPr="00D82A73" w:rsidRDefault="000341C7" w:rsidP="005B069E"/>
        </w:tc>
        <w:tc>
          <w:tcPr>
            <w:tcW w:w="1134" w:type="dxa"/>
            <w:shd w:val="clear" w:color="auto" w:fill="auto"/>
          </w:tcPr>
          <w:p w14:paraId="16BDDB84" w14:textId="77777777" w:rsidR="000341C7" w:rsidRPr="00D82A73" w:rsidRDefault="000341C7" w:rsidP="005B069E"/>
        </w:tc>
      </w:tr>
      <w:tr w:rsidR="000341C7" w:rsidRPr="00D82A73" w14:paraId="6CE16D62" w14:textId="77777777" w:rsidTr="005B069E">
        <w:tc>
          <w:tcPr>
            <w:tcW w:w="2628" w:type="dxa"/>
            <w:shd w:val="clear" w:color="auto" w:fill="auto"/>
          </w:tcPr>
          <w:p w14:paraId="33B246B6" w14:textId="77777777" w:rsidR="000341C7" w:rsidRPr="00D82A73" w:rsidRDefault="000341C7" w:rsidP="005B069E">
            <w:pPr>
              <w:rPr>
                <w:b/>
              </w:rPr>
            </w:pPr>
          </w:p>
        </w:tc>
        <w:tc>
          <w:tcPr>
            <w:tcW w:w="1260" w:type="dxa"/>
            <w:shd w:val="clear" w:color="auto" w:fill="auto"/>
          </w:tcPr>
          <w:p w14:paraId="594F7DB2" w14:textId="77777777" w:rsidR="000341C7" w:rsidRPr="00D82A73" w:rsidRDefault="000341C7" w:rsidP="005B069E"/>
        </w:tc>
        <w:tc>
          <w:tcPr>
            <w:tcW w:w="4867" w:type="dxa"/>
            <w:shd w:val="clear" w:color="auto" w:fill="auto"/>
          </w:tcPr>
          <w:p w14:paraId="5995FDBD" w14:textId="77777777" w:rsidR="000341C7" w:rsidRPr="00D82A73" w:rsidRDefault="000341C7" w:rsidP="005B069E">
            <w:pPr>
              <w:rPr>
                <w:b/>
              </w:rPr>
            </w:pPr>
          </w:p>
        </w:tc>
        <w:tc>
          <w:tcPr>
            <w:tcW w:w="1134" w:type="dxa"/>
            <w:shd w:val="clear" w:color="auto" w:fill="auto"/>
          </w:tcPr>
          <w:p w14:paraId="6A3420F6" w14:textId="77777777" w:rsidR="000341C7" w:rsidRPr="00D82A73" w:rsidRDefault="000341C7" w:rsidP="005B069E">
            <w:pPr>
              <w:rPr>
                <w:b/>
              </w:rPr>
            </w:pPr>
          </w:p>
        </w:tc>
      </w:tr>
    </w:tbl>
    <w:p w14:paraId="1F2E37A6" w14:textId="77777777" w:rsidR="000341C7" w:rsidRPr="00D82A73" w:rsidRDefault="000341C7" w:rsidP="000341C7"/>
    <w:p w14:paraId="4B199646" w14:textId="77777777" w:rsidR="000341C7" w:rsidRDefault="000341C7" w:rsidP="000341C7"/>
    <w:p w14:paraId="6FBABCAE" w14:textId="77777777" w:rsidR="00AC2E2F" w:rsidRPr="00D82A73" w:rsidRDefault="00AC2E2F" w:rsidP="000341C7"/>
    <w:p w14:paraId="2FA6D366"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37" w:name="_Toc256433033"/>
      <w:bookmarkStart w:id="338" w:name="_Toc259358576"/>
      <w:r w:rsidRPr="00D82A73">
        <w:lastRenderedPageBreak/>
        <w:t>Regler</w:t>
      </w:r>
      <w:bookmarkEnd w:id="337"/>
      <w:bookmarkEnd w:id="338"/>
    </w:p>
    <w:p w14:paraId="2E08ACF9" w14:textId="77777777" w:rsidR="000341C7" w:rsidRPr="00D82A73" w:rsidRDefault="000341C7" w:rsidP="000341C7">
      <w:pPr>
        <w:pStyle w:val="Rubrik3"/>
        <w:keepLines w:val="0"/>
        <w:widowControl w:val="0"/>
        <w:numPr>
          <w:ilvl w:val="0"/>
          <w:numId w:val="45"/>
        </w:numPr>
        <w:spacing w:before="120" w:after="60" w:line="240" w:lineRule="atLeast"/>
      </w:pPr>
      <w:bookmarkStart w:id="339" w:name="_Toc256433034"/>
      <w:bookmarkStart w:id="340" w:name="_Toc259358577"/>
      <w:r w:rsidRPr="00D82A73">
        <w:t>Begäran</w:t>
      </w:r>
      <w:bookmarkEnd w:id="339"/>
      <w:bookmarkEnd w:id="340"/>
    </w:p>
    <w:p w14:paraId="1DE099C9" w14:textId="77777777" w:rsidR="000341C7" w:rsidRPr="00D82A73" w:rsidRDefault="000341C7" w:rsidP="000341C7">
      <w:r w:rsidRPr="00D82A73">
        <w:t>Tjänsteproducenten validerar begäran enligt regler som specificerats i per attribut ovan.</w:t>
      </w:r>
    </w:p>
    <w:p w14:paraId="4C7878E1" w14:textId="77777777" w:rsidR="000341C7" w:rsidRPr="00D82A73" w:rsidRDefault="000341C7" w:rsidP="000341C7">
      <w:pPr>
        <w:numPr>
          <w:ilvl w:val="0"/>
          <w:numId w:val="54"/>
        </w:numPr>
        <w:spacing w:line="240" w:lineRule="auto"/>
        <w:rPr>
          <w:rFonts w:eastAsia="Arial Unicode MS"/>
        </w:rPr>
      </w:pPr>
      <w:r w:rsidRPr="00D82A73">
        <w:t>Utlämnas ”</w:t>
      </w:r>
      <w:r w:rsidRPr="00D82A73">
        <w:rPr>
          <w:rFonts w:eastAsia="Arial Unicode MS"/>
        </w:rPr>
        <w:t>healthcare_facility_</w:t>
      </w:r>
      <w:proofErr w:type="gramStart"/>
      <w:r w:rsidRPr="00D82A73">
        <w:rPr>
          <w:rFonts w:eastAsia="Arial Unicode MS"/>
        </w:rPr>
        <w:t>CareUnit”  är</w:t>
      </w:r>
      <w:proofErr w:type="gramEnd"/>
      <w:r w:rsidRPr="00D82A73">
        <w:rPr>
          <w:rFonts w:eastAsia="Arial Unicode MS"/>
        </w:rPr>
        <w:t xml:space="preserve"> ”templateId” obligatorisk.</w:t>
      </w:r>
    </w:p>
    <w:p w14:paraId="44C226CE" w14:textId="77777777" w:rsidR="000341C7" w:rsidRPr="00D82A73" w:rsidRDefault="000341C7" w:rsidP="000341C7">
      <w:pPr>
        <w:numPr>
          <w:ilvl w:val="1"/>
          <w:numId w:val="54"/>
        </w:numPr>
        <w:spacing w:line="240" w:lineRule="auto"/>
        <w:rPr>
          <w:rFonts w:eastAsia="Arial Unicode MS"/>
        </w:rPr>
      </w:pPr>
      <w:r w:rsidRPr="00D82A73">
        <w:rPr>
          <w:rFonts w:eastAsia="Arial Unicode MS"/>
        </w:rPr>
        <w:t>Samtliga mallar (templateId) skall returneras.</w:t>
      </w:r>
    </w:p>
    <w:p w14:paraId="67578938" w14:textId="77777777" w:rsidR="000341C7" w:rsidRPr="00D82A73" w:rsidRDefault="000341C7" w:rsidP="000341C7">
      <w:pPr>
        <w:numPr>
          <w:ilvl w:val="0"/>
          <w:numId w:val="54"/>
        </w:numPr>
        <w:spacing w:line="240" w:lineRule="auto"/>
        <w:rPr>
          <w:rFonts w:eastAsia="Arial Unicode MS"/>
        </w:rPr>
      </w:pPr>
      <w:r w:rsidRPr="00D82A73">
        <w:rPr>
          <w:rFonts w:eastAsia="Arial Unicode MS"/>
        </w:rPr>
        <w:t xml:space="preserve">Utelämnas ”templateId” är </w:t>
      </w:r>
      <w:r w:rsidRPr="00D82A73">
        <w:t>”</w:t>
      </w:r>
      <w:r w:rsidRPr="00D82A73">
        <w:rPr>
          <w:rFonts w:eastAsia="Arial Unicode MS"/>
        </w:rPr>
        <w:t>healthcare_facility_</w:t>
      </w:r>
      <w:proofErr w:type="gramStart"/>
      <w:r w:rsidRPr="00D82A73">
        <w:rPr>
          <w:rFonts w:eastAsia="Arial Unicode MS"/>
        </w:rPr>
        <w:t>CareUnit”  obligatorisk</w:t>
      </w:r>
      <w:proofErr w:type="gramEnd"/>
      <w:r w:rsidRPr="00D82A73">
        <w:rPr>
          <w:rFonts w:eastAsia="Arial Unicode MS"/>
        </w:rPr>
        <w:t>.</w:t>
      </w:r>
    </w:p>
    <w:p w14:paraId="24382820" w14:textId="77777777" w:rsidR="000341C7" w:rsidRPr="00D82A73" w:rsidRDefault="000341C7" w:rsidP="000341C7">
      <w:pPr>
        <w:numPr>
          <w:ilvl w:val="1"/>
          <w:numId w:val="54"/>
        </w:numPr>
        <w:spacing w:line="240" w:lineRule="auto"/>
        <w:rPr>
          <w:rFonts w:eastAsia="Arial Unicode MS"/>
        </w:rPr>
      </w:pPr>
      <w:r w:rsidRPr="00D82A73">
        <w:rPr>
          <w:rFonts w:eastAsia="Arial Unicode MS"/>
        </w:rPr>
        <w:t>Vårdenhetens samtliga mallar skall returneras.</w:t>
      </w:r>
    </w:p>
    <w:p w14:paraId="196813FE" w14:textId="77777777" w:rsidR="000341C7" w:rsidRPr="00D82A73" w:rsidRDefault="000341C7" w:rsidP="000341C7">
      <w:pPr>
        <w:numPr>
          <w:ilvl w:val="0"/>
          <w:numId w:val="54"/>
        </w:numPr>
        <w:spacing w:line="240" w:lineRule="auto"/>
        <w:rPr>
          <w:rFonts w:eastAsia="Arial Unicode MS"/>
        </w:rPr>
      </w:pPr>
      <w:r w:rsidRPr="00D82A73">
        <w:rPr>
          <w:rFonts w:eastAsia="Arial Unicode MS"/>
        </w:rPr>
        <w:t>Utelämnas ”templateVersion” skall samtliga versioner returneras (</w:t>
      </w:r>
      <w:proofErr w:type="gramStart"/>
      <w:r w:rsidRPr="00D82A73">
        <w:rPr>
          <w:rFonts w:eastAsia="Arial Unicode MS"/>
        </w:rPr>
        <w:t>ej</w:t>
      </w:r>
      <w:proofErr w:type="gramEnd"/>
      <w:r w:rsidRPr="00D82A73">
        <w:rPr>
          <w:rFonts w:eastAsia="Arial Unicode MS"/>
        </w:rPr>
        <w:t xml:space="preserve"> arkiverae mallar).</w:t>
      </w:r>
    </w:p>
    <w:p w14:paraId="48D3ABDF" w14:textId="77777777" w:rsidR="000341C7" w:rsidRPr="00D82A73" w:rsidRDefault="000341C7" w:rsidP="000341C7"/>
    <w:p w14:paraId="7B75777B" w14:textId="77777777" w:rsidR="000341C7" w:rsidRPr="00D82A73" w:rsidRDefault="000341C7" w:rsidP="000341C7">
      <w:pPr>
        <w:pStyle w:val="Rubrik3"/>
        <w:keepLines w:val="0"/>
        <w:widowControl w:val="0"/>
        <w:numPr>
          <w:ilvl w:val="0"/>
          <w:numId w:val="45"/>
        </w:numPr>
        <w:spacing w:before="120" w:after="60" w:line="240" w:lineRule="atLeast"/>
      </w:pPr>
      <w:bookmarkStart w:id="341" w:name="_Toc256433035"/>
      <w:bookmarkStart w:id="342" w:name="_Toc259358578"/>
      <w:r w:rsidRPr="00D82A73">
        <w:t>Svar</w:t>
      </w:r>
      <w:bookmarkEnd w:id="341"/>
      <w:bookmarkEnd w:id="342"/>
    </w:p>
    <w:p w14:paraId="647591FB" w14:textId="77777777" w:rsidR="000341C7" w:rsidRPr="00D82A73" w:rsidRDefault="000341C7" w:rsidP="000341C7">
      <w:r w:rsidRPr="00D82A73">
        <w:t>Sökresultatet framställs genom att svaret begränsas av de värden som angivits i begäran.</w:t>
      </w:r>
    </w:p>
    <w:p w14:paraId="0D6E4465" w14:textId="77777777" w:rsidR="000341C7" w:rsidRPr="00D82A73" w:rsidRDefault="000341C7" w:rsidP="000341C7"/>
    <w:p w14:paraId="5A4293FB" w14:textId="77777777" w:rsidR="000341C7" w:rsidRPr="00D82A73" w:rsidRDefault="000341C7" w:rsidP="000341C7"/>
    <w:p w14:paraId="4733F45A" w14:textId="77777777" w:rsidR="000341C7" w:rsidRPr="00D82A73" w:rsidRDefault="000341C7" w:rsidP="000341C7"/>
    <w:p w14:paraId="2F31F750"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43" w:name="_Toc256433036"/>
      <w:bookmarkStart w:id="344" w:name="_Toc259358579"/>
      <w:r w:rsidRPr="00D82A73">
        <w:t>Tjänsteinteraktion</w:t>
      </w:r>
      <w:bookmarkEnd w:id="343"/>
      <w:bookmarkEnd w:id="344"/>
    </w:p>
    <w:p w14:paraId="2AE99101" w14:textId="77777777" w:rsidR="000341C7" w:rsidRPr="00D82A73" w:rsidRDefault="000341C7" w:rsidP="000341C7">
      <w:pPr>
        <w:numPr>
          <w:ilvl w:val="0"/>
          <w:numId w:val="44"/>
        </w:numPr>
        <w:spacing w:line="240" w:lineRule="auto"/>
      </w:pPr>
      <w:r w:rsidRPr="00D82A73">
        <w:t>GetFormTemplateInteraction</w:t>
      </w:r>
    </w:p>
    <w:p w14:paraId="5D6C9E24" w14:textId="77777777" w:rsidR="000341C7" w:rsidRPr="00D82A73" w:rsidRDefault="000341C7" w:rsidP="000341C7"/>
    <w:p w14:paraId="2AFBAF8F" w14:textId="77777777" w:rsidR="000341C7" w:rsidRPr="00D82A73" w:rsidRDefault="000341C7" w:rsidP="000341C7"/>
    <w:p w14:paraId="148ACAAE" w14:textId="77777777" w:rsidR="000341C7" w:rsidRPr="00D82A73" w:rsidRDefault="000341C7" w:rsidP="000341C7"/>
    <w:p w14:paraId="2B8E44DC" w14:textId="77777777" w:rsidR="000341C7" w:rsidRPr="00D82A73" w:rsidRDefault="000341C7" w:rsidP="000341C7"/>
    <w:p w14:paraId="0BF488FC" w14:textId="77777777" w:rsidR="000341C7" w:rsidRPr="00D82A73" w:rsidRDefault="000341C7" w:rsidP="000341C7"/>
    <w:p w14:paraId="3F37F5F3" w14:textId="77777777" w:rsidR="000341C7" w:rsidRPr="00D82A73" w:rsidRDefault="000341C7" w:rsidP="000341C7"/>
    <w:p w14:paraId="60E35347" w14:textId="77777777" w:rsidR="000341C7" w:rsidRPr="00D82A73" w:rsidRDefault="000341C7" w:rsidP="000341C7">
      <w:pPr>
        <w:pStyle w:val="Rubrik1"/>
        <w:keepNext w:val="0"/>
        <w:keepLines w:val="0"/>
        <w:pageBreakBefore/>
        <w:tabs>
          <w:tab w:val="num" w:pos="567"/>
        </w:tabs>
        <w:spacing w:before="480" w:after="240" w:line="240" w:lineRule="auto"/>
        <w:ind w:left="567" w:right="1531" w:hanging="567"/>
      </w:pPr>
      <w:bookmarkStart w:id="345" w:name="_Toc256433037"/>
      <w:bookmarkStart w:id="346" w:name="_Toc259358580"/>
      <w:r w:rsidRPr="00D82A73">
        <w:lastRenderedPageBreak/>
        <w:t>Tjänstekontrakt SaveFormTemplate</w:t>
      </w:r>
      <w:bookmarkEnd w:id="345"/>
      <w:bookmarkEnd w:id="346"/>
      <w:r w:rsidRPr="00D82A73">
        <w:t xml:space="preserve"> </w:t>
      </w:r>
    </w:p>
    <w:p w14:paraId="0BFEA922" w14:textId="650C9561" w:rsidR="000341C7" w:rsidRPr="00D82A73" w:rsidRDefault="000341C7" w:rsidP="000341C7">
      <w:r w:rsidRPr="00D82A73">
        <w:t xml:space="preserve">Tjänsten används av ett </w:t>
      </w:r>
      <w:r w:rsidRPr="00D82A73">
        <w:rPr>
          <w:b/>
        </w:rPr>
        <w:t>system</w:t>
      </w:r>
      <w:r w:rsidRPr="00D82A73">
        <w:t>(t</w:t>
      </w:r>
      <w:r w:rsidR="00D82A73" w:rsidRPr="00D82A73">
        <w:t>.e</w:t>
      </w:r>
      <w:r w:rsidRPr="00D82A73">
        <w:t>x Verksamhets</w:t>
      </w:r>
      <w:r w:rsidR="00D82A73" w:rsidRPr="00D82A73">
        <w:t>s</w:t>
      </w:r>
      <w:r w:rsidRPr="00D82A73">
        <w:t xml:space="preserve">ystem) för att spara en </w:t>
      </w:r>
    </w:p>
    <w:p w14:paraId="43AB24C4" w14:textId="77777777" w:rsidR="000341C7" w:rsidRPr="00D82A73" w:rsidRDefault="000341C7" w:rsidP="000341C7"/>
    <w:p w14:paraId="17AE3B83"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47" w:name="_Toc256433038"/>
      <w:bookmarkStart w:id="348" w:name="_Toc259358581"/>
      <w:r w:rsidRPr="00D82A73">
        <w:t>Frivillighet</w:t>
      </w:r>
      <w:bookmarkEnd w:id="347"/>
      <w:bookmarkEnd w:id="348"/>
    </w:p>
    <w:p w14:paraId="122DCEEF" w14:textId="77777777" w:rsidR="000341C7" w:rsidRPr="00D82A73" w:rsidRDefault="000341C7" w:rsidP="00D82A73">
      <w:r w:rsidRPr="00D82A73">
        <w:t>Frivillig</w:t>
      </w:r>
    </w:p>
    <w:p w14:paraId="02685F19"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49" w:name="_Toc256433039"/>
      <w:bookmarkStart w:id="350" w:name="_Toc259358582"/>
      <w:r w:rsidRPr="00D82A73">
        <w:t>Version</w:t>
      </w:r>
      <w:bookmarkEnd w:id="349"/>
      <w:bookmarkEnd w:id="350"/>
    </w:p>
    <w:p w14:paraId="7915055D" w14:textId="77777777" w:rsidR="000341C7" w:rsidRPr="00D82A73" w:rsidRDefault="000341C7" w:rsidP="00D82A73">
      <w:r w:rsidRPr="00D82A73">
        <w:t>2.0</w:t>
      </w:r>
    </w:p>
    <w:p w14:paraId="367BC556"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51" w:name="_Toc256433040"/>
      <w:bookmarkStart w:id="352" w:name="_Toc259358583"/>
      <w:r w:rsidRPr="00D82A73">
        <w:t>Tjänstens signatur</w:t>
      </w:r>
      <w:bookmarkEnd w:id="351"/>
      <w:bookmarkEnd w:id="352"/>
    </w:p>
    <w:p w14:paraId="454E4B16" w14:textId="77777777" w:rsidR="000341C7" w:rsidRPr="00D82A73" w:rsidRDefault="000341C7" w:rsidP="000341C7">
      <w:r w:rsidRPr="00D82A73">
        <w:t>Request</w:t>
      </w:r>
    </w:p>
    <w:p w14:paraId="67A35279" w14:textId="77777777" w:rsidR="000341C7" w:rsidRPr="00D82A73" w:rsidRDefault="000341C7" w:rsidP="000341C7">
      <w:pPr>
        <w:numPr>
          <w:ilvl w:val="0"/>
          <w:numId w:val="36"/>
        </w:numPr>
        <w:spacing w:line="240" w:lineRule="auto"/>
      </w:pPr>
      <w:r w:rsidRPr="00D82A73">
        <w:rPr>
          <w:rFonts w:eastAsia="Arial Unicode MS"/>
        </w:rPr>
        <w:t>formTemplate [1</w:t>
      </w:r>
      <w:proofErr w:type="gramStart"/>
      <w:r w:rsidRPr="00D82A73">
        <w:rPr>
          <w:rFonts w:eastAsia="Arial Unicode MS"/>
        </w:rPr>
        <w:t>..</w:t>
      </w:r>
      <w:proofErr w:type="gramEnd"/>
      <w:r w:rsidRPr="00D82A73">
        <w:rPr>
          <w:rFonts w:eastAsia="Arial Unicode MS"/>
        </w:rPr>
        <w:t>1]</w:t>
      </w:r>
    </w:p>
    <w:p w14:paraId="7F9FD0BB" w14:textId="77777777" w:rsidR="000341C7" w:rsidRPr="00D82A73" w:rsidRDefault="000341C7" w:rsidP="000341C7">
      <w:r w:rsidRPr="00D82A73">
        <w:t>Response</w:t>
      </w:r>
    </w:p>
    <w:p w14:paraId="3117A1E7" w14:textId="77777777" w:rsidR="000341C7" w:rsidRPr="00D82A73" w:rsidRDefault="000341C7" w:rsidP="000341C7">
      <w:pPr>
        <w:numPr>
          <w:ilvl w:val="0"/>
          <w:numId w:val="43"/>
        </w:numPr>
        <w:spacing w:line="240" w:lineRule="auto"/>
      </w:pPr>
      <w:r w:rsidRPr="00D82A73">
        <w:t>FormTemplates [0</w:t>
      </w:r>
      <w:proofErr w:type="gramStart"/>
      <w:r w:rsidRPr="00D82A73">
        <w:t>..</w:t>
      </w:r>
      <w:proofErr w:type="gramEnd"/>
      <w:r w:rsidRPr="00D82A73">
        <w:t>*]</w:t>
      </w:r>
    </w:p>
    <w:p w14:paraId="72AADA14" w14:textId="77777777" w:rsidR="000341C7" w:rsidRPr="00D82A73" w:rsidRDefault="000341C7" w:rsidP="000341C7">
      <w:pPr>
        <w:numPr>
          <w:ilvl w:val="1"/>
          <w:numId w:val="43"/>
        </w:numPr>
        <w:spacing w:line="240" w:lineRule="auto"/>
      </w:pPr>
      <w:r w:rsidRPr="00D82A73">
        <w:t>FormTemplateType</w:t>
      </w:r>
    </w:p>
    <w:p w14:paraId="1F7D3631" w14:textId="77777777" w:rsidR="000341C7" w:rsidRPr="00D82A73" w:rsidRDefault="000341C7" w:rsidP="000341C7">
      <w:pPr>
        <w:ind w:left="720"/>
      </w:pPr>
    </w:p>
    <w:p w14:paraId="2194B245" w14:textId="77777777" w:rsidR="000341C7" w:rsidRPr="00D82A73" w:rsidRDefault="000341C7" w:rsidP="000341C7">
      <w:pPr>
        <w:pStyle w:val="Rubrik4"/>
        <w:widowControl w:val="0"/>
        <w:numPr>
          <w:ilvl w:val="3"/>
          <w:numId w:val="0"/>
        </w:numPr>
        <w:spacing w:before="120" w:line="240" w:lineRule="atLeast"/>
        <w:ind w:left="720" w:hanging="720"/>
      </w:pPr>
    </w:p>
    <w:p w14:paraId="6087CAF2" w14:textId="77777777" w:rsidR="000341C7" w:rsidRPr="00D82A73" w:rsidRDefault="000341C7" w:rsidP="000341C7">
      <w:pPr>
        <w:pStyle w:val="Rubrik4"/>
        <w:widowControl w:val="0"/>
        <w:numPr>
          <w:ilvl w:val="3"/>
          <w:numId w:val="0"/>
        </w:numPr>
        <w:spacing w:before="120" w:line="240" w:lineRule="atLeast"/>
        <w:ind w:left="720" w:hanging="720"/>
      </w:pPr>
      <w:r w:rsidRPr="00D82A73">
        <w:t>Begäran (Request) och Svar (Response)</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1260"/>
        <w:gridCol w:w="4867"/>
        <w:gridCol w:w="1134"/>
      </w:tblGrid>
      <w:tr w:rsidR="000341C7" w:rsidRPr="00D82A73" w14:paraId="747E52B6" w14:textId="77777777" w:rsidTr="005B069E">
        <w:tc>
          <w:tcPr>
            <w:tcW w:w="2628" w:type="dxa"/>
            <w:shd w:val="clear" w:color="auto" w:fill="auto"/>
          </w:tcPr>
          <w:p w14:paraId="54818380" w14:textId="77777777" w:rsidR="000341C7" w:rsidRPr="00D82A73" w:rsidRDefault="000341C7" w:rsidP="005B069E">
            <w:pPr>
              <w:rPr>
                <w:b/>
              </w:rPr>
            </w:pPr>
            <w:r w:rsidRPr="00D82A73">
              <w:rPr>
                <w:b/>
              </w:rPr>
              <w:t>Attribut</w:t>
            </w:r>
          </w:p>
        </w:tc>
        <w:tc>
          <w:tcPr>
            <w:tcW w:w="1260" w:type="dxa"/>
            <w:shd w:val="clear" w:color="auto" w:fill="auto"/>
          </w:tcPr>
          <w:p w14:paraId="079E9A53" w14:textId="77777777" w:rsidR="000341C7" w:rsidRPr="00D82A73" w:rsidRDefault="000341C7" w:rsidP="005B069E">
            <w:pPr>
              <w:rPr>
                <w:b/>
              </w:rPr>
            </w:pPr>
            <w:r w:rsidRPr="00D82A73">
              <w:rPr>
                <w:b/>
              </w:rPr>
              <w:t>Typ</w:t>
            </w:r>
          </w:p>
        </w:tc>
        <w:tc>
          <w:tcPr>
            <w:tcW w:w="4867" w:type="dxa"/>
            <w:shd w:val="clear" w:color="auto" w:fill="auto"/>
          </w:tcPr>
          <w:p w14:paraId="6A9306F1" w14:textId="77777777" w:rsidR="000341C7" w:rsidRPr="00D82A73" w:rsidRDefault="000341C7" w:rsidP="005B069E">
            <w:pPr>
              <w:rPr>
                <w:b/>
              </w:rPr>
            </w:pPr>
            <w:r w:rsidRPr="00D82A73">
              <w:rPr>
                <w:b/>
              </w:rPr>
              <w:t>Kommentar</w:t>
            </w:r>
          </w:p>
        </w:tc>
        <w:tc>
          <w:tcPr>
            <w:tcW w:w="1134" w:type="dxa"/>
            <w:shd w:val="clear" w:color="auto" w:fill="auto"/>
          </w:tcPr>
          <w:p w14:paraId="257E2C83" w14:textId="77777777" w:rsidR="000341C7" w:rsidRPr="00D82A73" w:rsidRDefault="000341C7" w:rsidP="005B069E">
            <w:pPr>
              <w:rPr>
                <w:b/>
              </w:rPr>
            </w:pPr>
            <w:r w:rsidRPr="00D82A73">
              <w:rPr>
                <w:b/>
              </w:rPr>
              <w:t>Kardi-nalitet</w:t>
            </w:r>
          </w:p>
        </w:tc>
      </w:tr>
      <w:tr w:rsidR="000341C7" w:rsidRPr="00D82A73" w14:paraId="1D2D3DB0" w14:textId="77777777" w:rsidTr="005B069E">
        <w:tc>
          <w:tcPr>
            <w:tcW w:w="2628" w:type="dxa"/>
            <w:shd w:val="clear" w:color="auto" w:fill="auto"/>
          </w:tcPr>
          <w:p w14:paraId="2D380801" w14:textId="77777777" w:rsidR="000341C7" w:rsidRPr="00D82A73" w:rsidRDefault="000341C7" w:rsidP="005B069E">
            <w:pPr>
              <w:rPr>
                <w:i/>
              </w:rPr>
            </w:pPr>
            <w:r w:rsidRPr="00D82A73">
              <w:rPr>
                <w:i/>
              </w:rPr>
              <w:t>Begäran</w:t>
            </w:r>
          </w:p>
        </w:tc>
        <w:tc>
          <w:tcPr>
            <w:tcW w:w="1260" w:type="dxa"/>
            <w:shd w:val="clear" w:color="auto" w:fill="auto"/>
          </w:tcPr>
          <w:p w14:paraId="5997D9D1" w14:textId="77777777" w:rsidR="000341C7" w:rsidRPr="00D82A73" w:rsidRDefault="000341C7" w:rsidP="005B069E"/>
        </w:tc>
        <w:tc>
          <w:tcPr>
            <w:tcW w:w="4867" w:type="dxa"/>
            <w:shd w:val="clear" w:color="auto" w:fill="auto"/>
          </w:tcPr>
          <w:p w14:paraId="318BFD65" w14:textId="77777777" w:rsidR="000341C7" w:rsidRPr="00D82A73" w:rsidRDefault="000341C7" w:rsidP="005B069E">
            <w:pPr>
              <w:pStyle w:val="Normal1"/>
              <w:rPr>
                <w:lang w:val="sv-SE"/>
              </w:rPr>
            </w:pPr>
          </w:p>
        </w:tc>
        <w:tc>
          <w:tcPr>
            <w:tcW w:w="1134" w:type="dxa"/>
            <w:shd w:val="clear" w:color="auto" w:fill="auto"/>
          </w:tcPr>
          <w:p w14:paraId="6284D6B1" w14:textId="77777777" w:rsidR="000341C7" w:rsidRPr="00D82A73" w:rsidRDefault="000341C7" w:rsidP="005B069E"/>
        </w:tc>
      </w:tr>
      <w:tr w:rsidR="000341C7" w:rsidRPr="00D82A73" w14:paraId="0F7427BB" w14:textId="77777777" w:rsidTr="005B069E">
        <w:tc>
          <w:tcPr>
            <w:tcW w:w="2628" w:type="dxa"/>
            <w:shd w:val="clear" w:color="auto" w:fill="auto"/>
          </w:tcPr>
          <w:p w14:paraId="6BA4464D" w14:textId="77777777" w:rsidR="000341C7" w:rsidRPr="00D82A73" w:rsidRDefault="000341C7" w:rsidP="005B069E">
            <w:pPr>
              <w:rPr>
                <w:rFonts w:eastAsia="Arial Unicode MS"/>
              </w:rPr>
            </w:pPr>
            <w:r w:rsidRPr="00D82A73">
              <w:rPr>
                <w:rFonts w:eastAsia="Arial Unicode MS"/>
              </w:rPr>
              <w:t>formTemplate</w:t>
            </w:r>
          </w:p>
        </w:tc>
        <w:tc>
          <w:tcPr>
            <w:tcW w:w="1260" w:type="dxa"/>
            <w:shd w:val="clear" w:color="auto" w:fill="auto"/>
          </w:tcPr>
          <w:p w14:paraId="1829EF1D" w14:textId="77777777" w:rsidR="000341C7" w:rsidRPr="00D82A73" w:rsidRDefault="000341C7" w:rsidP="005B069E"/>
        </w:tc>
        <w:tc>
          <w:tcPr>
            <w:tcW w:w="4867" w:type="dxa"/>
            <w:shd w:val="clear" w:color="auto" w:fill="auto"/>
          </w:tcPr>
          <w:p w14:paraId="1BC6D7D2" w14:textId="77777777" w:rsidR="000341C7" w:rsidRPr="00D82A73" w:rsidRDefault="000341C7" w:rsidP="005B069E">
            <w:pPr>
              <w:pStyle w:val="Normal1"/>
              <w:rPr>
                <w:sz w:val="20"/>
                <w:lang w:val="sv-SE"/>
              </w:rPr>
            </w:pPr>
            <w:r w:rsidRPr="00D82A73">
              <w:rPr>
                <w:sz w:val="20"/>
                <w:lang w:val="sv-SE"/>
              </w:rPr>
              <w:t>Objektet innehåller formulärmallen.</w:t>
            </w:r>
          </w:p>
        </w:tc>
        <w:tc>
          <w:tcPr>
            <w:tcW w:w="1134" w:type="dxa"/>
            <w:shd w:val="clear" w:color="auto" w:fill="auto"/>
          </w:tcPr>
          <w:p w14:paraId="3652542E" w14:textId="77777777" w:rsidR="000341C7" w:rsidRPr="00D82A73" w:rsidRDefault="000341C7" w:rsidP="005B069E">
            <w:r w:rsidRPr="00D82A73">
              <w:t>1</w:t>
            </w:r>
            <w:proofErr w:type="gramStart"/>
            <w:r w:rsidRPr="00D82A73">
              <w:t>..</w:t>
            </w:r>
            <w:proofErr w:type="gramEnd"/>
            <w:r w:rsidRPr="00D82A73">
              <w:t>1</w:t>
            </w:r>
          </w:p>
        </w:tc>
      </w:tr>
      <w:tr w:rsidR="000341C7" w:rsidRPr="00D82A73" w14:paraId="44FAD6CC" w14:textId="77777777" w:rsidTr="005B069E">
        <w:tc>
          <w:tcPr>
            <w:tcW w:w="2628" w:type="dxa"/>
            <w:shd w:val="clear" w:color="auto" w:fill="auto"/>
          </w:tcPr>
          <w:p w14:paraId="7624DB31" w14:textId="77777777" w:rsidR="000341C7" w:rsidRPr="00D82A73" w:rsidRDefault="000341C7" w:rsidP="005B069E">
            <w:pPr>
              <w:rPr>
                <w:i/>
              </w:rPr>
            </w:pPr>
          </w:p>
        </w:tc>
        <w:tc>
          <w:tcPr>
            <w:tcW w:w="1260" w:type="dxa"/>
            <w:shd w:val="clear" w:color="auto" w:fill="auto"/>
          </w:tcPr>
          <w:p w14:paraId="7EF9D1B8" w14:textId="77777777" w:rsidR="000341C7" w:rsidRPr="00D82A73" w:rsidRDefault="000341C7" w:rsidP="005B069E"/>
        </w:tc>
        <w:tc>
          <w:tcPr>
            <w:tcW w:w="4867" w:type="dxa"/>
            <w:shd w:val="clear" w:color="auto" w:fill="auto"/>
          </w:tcPr>
          <w:p w14:paraId="50EF87D7" w14:textId="77777777" w:rsidR="000341C7" w:rsidRPr="00D82A73" w:rsidRDefault="000341C7" w:rsidP="005B069E"/>
        </w:tc>
        <w:tc>
          <w:tcPr>
            <w:tcW w:w="1134" w:type="dxa"/>
            <w:shd w:val="clear" w:color="auto" w:fill="auto"/>
          </w:tcPr>
          <w:p w14:paraId="103B10A9" w14:textId="77777777" w:rsidR="000341C7" w:rsidRPr="00D82A73" w:rsidRDefault="000341C7" w:rsidP="005B069E"/>
        </w:tc>
      </w:tr>
      <w:tr w:rsidR="000341C7" w:rsidRPr="00D82A73" w14:paraId="518F426B" w14:textId="77777777" w:rsidTr="005B069E">
        <w:tc>
          <w:tcPr>
            <w:tcW w:w="2628" w:type="dxa"/>
            <w:shd w:val="clear" w:color="auto" w:fill="auto"/>
          </w:tcPr>
          <w:p w14:paraId="660F1AD0" w14:textId="77777777" w:rsidR="000341C7" w:rsidRPr="00D82A73" w:rsidRDefault="000341C7" w:rsidP="005B069E">
            <w:pPr>
              <w:rPr>
                <w:i/>
              </w:rPr>
            </w:pPr>
            <w:r w:rsidRPr="00D82A73">
              <w:rPr>
                <w:i/>
              </w:rPr>
              <w:t>Svar</w:t>
            </w:r>
          </w:p>
        </w:tc>
        <w:tc>
          <w:tcPr>
            <w:tcW w:w="1260" w:type="dxa"/>
            <w:shd w:val="clear" w:color="auto" w:fill="auto"/>
          </w:tcPr>
          <w:p w14:paraId="6C847B12" w14:textId="77777777" w:rsidR="000341C7" w:rsidRPr="00D82A73" w:rsidRDefault="000341C7" w:rsidP="005B069E"/>
        </w:tc>
        <w:tc>
          <w:tcPr>
            <w:tcW w:w="4867" w:type="dxa"/>
            <w:shd w:val="clear" w:color="auto" w:fill="auto"/>
          </w:tcPr>
          <w:p w14:paraId="317255C1" w14:textId="77777777" w:rsidR="000341C7" w:rsidRPr="00D82A73" w:rsidRDefault="000341C7" w:rsidP="005B069E"/>
        </w:tc>
        <w:tc>
          <w:tcPr>
            <w:tcW w:w="1134" w:type="dxa"/>
            <w:shd w:val="clear" w:color="auto" w:fill="auto"/>
          </w:tcPr>
          <w:p w14:paraId="0A509C77" w14:textId="77777777" w:rsidR="000341C7" w:rsidRPr="00D82A73" w:rsidRDefault="000341C7" w:rsidP="005B069E"/>
        </w:tc>
      </w:tr>
      <w:tr w:rsidR="000341C7" w:rsidRPr="00D82A73" w14:paraId="12C48074" w14:textId="77777777" w:rsidTr="005B069E">
        <w:tc>
          <w:tcPr>
            <w:tcW w:w="2628" w:type="dxa"/>
            <w:shd w:val="clear" w:color="auto" w:fill="auto"/>
          </w:tcPr>
          <w:p w14:paraId="7FF3DDC1" w14:textId="77777777" w:rsidR="000341C7" w:rsidRPr="00D82A73" w:rsidRDefault="000341C7" w:rsidP="005B069E">
            <w:r w:rsidRPr="00D82A73">
              <w:t>ResultCode</w:t>
            </w:r>
          </w:p>
        </w:tc>
        <w:tc>
          <w:tcPr>
            <w:tcW w:w="1260" w:type="dxa"/>
            <w:shd w:val="clear" w:color="auto" w:fill="auto"/>
          </w:tcPr>
          <w:p w14:paraId="498F41FA" w14:textId="77777777" w:rsidR="000341C7" w:rsidRPr="00D82A73" w:rsidRDefault="000341C7" w:rsidP="005B069E"/>
        </w:tc>
        <w:tc>
          <w:tcPr>
            <w:tcW w:w="4867" w:type="dxa"/>
            <w:shd w:val="clear" w:color="auto" w:fill="auto"/>
          </w:tcPr>
          <w:p w14:paraId="17E3003F" w14:textId="77777777" w:rsidR="000341C7" w:rsidRPr="00D82A73" w:rsidRDefault="000341C7" w:rsidP="005B069E">
            <w:r w:rsidRPr="00D82A73">
              <w:t>Svarskod</w:t>
            </w:r>
          </w:p>
        </w:tc>
        <w:tc>
          <w:tcPr>
            <w:tcW w:w="1134" w:type="dxa"/>
            <w:shd w:val="clear" w:color="auto" w:fill="auto"/>
          </w:tcPr>
          <w:p w14:paraId="7A8D1DFE" w14:textId="77777777" w:rsidR="000341C7" w:rsidRPr="00D82A73" w:rsidRDefault="000341C7" w:rsidP="005B069E">
            <w:r w:rsidRPr="00D82A73">
              <w:t>1</w:t>
            </w:r>
            <w:proofErr w:type="gramStart"/>
            <w:r w:rsidRPr="00D82A73">
              <w:t>..</w:t>
            </w:r>
            <w:proofErr w:type="gramEnd"/>
            <w:r w:rsidRPr="00D82A73">
              <w:t>1</w:t>
            </w:r>
          </w:p>
        </w:tc>
      </w:tr>
      <w:tr w:rsidR="000341C7" w:rsidRPr="00D82A73" w14:paraId="7A352F91" w14:textId="77777777" w:rsidTr="005B069E">
        <w:tc>
          <w:tcPr>
            <w:tcW w:w="2628" w:type="dxa"/>
            <w:shd w:val="clear" w:color="auto" w:fill="auto"/>
          </w:tcPr>
          <w:p w14:paraId="17809A44" w14:textId="77777777" w:rsidR="000341C7" w:rsidRPr="00D82A73" w:rsidRDefault="000341C7" w:rsidP="005B069E">
            <w:r w:rsidRPr="00D82A73">
              <w:t>Comment</w:t>
            </w:r>
          </w:p>
        </w:tc>
        <w:tc>
          <w:tcPr>
            <w:tcW w:w="1260" w:type="dxa"/>
            <w:shd w:val="clear" w:color="auto" w:fill="auto"/>
          </w:tcPr>
          <w:p w14:paraId="3BAAD80D" w14:textId="77777777" w:rsidR="000341C7" w:rsidRPr="00D82A73" w:rsidRDefault="000341C7" w:rsidP="005B069E"/>
        </w:tc>
        <w:tc>
          <w:tcPr>
            <w:tcW w:w="4867" w:type="dxa"/>
            <w:shd w:val="clear" w:color="auto" w:fill="auto"/>
          </w:tcPr>
          <w:p w14:paraId="242F5127" w14:textId="77777777" w:rsidR="000341C7" w:rsidRPr="00D82A73" w:rsidRDefault="000341C7" w:rsidP="005B069E">
            <w:r w:rsidRPr="00D82A73">
              <w:t>Kommentar.</w:t>
            </w:r>
          </w:p>
        </w:tc>
        <w:tc>
          <w:tcPr>
            <w:tcW w:w="1134" w:type="dxa"/>
            <w:shd w:val="clear" w:color="auto" w:fill="auto"/>
          </w:tcPr>
          <w:p w14:paraId="46490442" w14:textId="77777777" w:rsidR="000341C7" w:rsidRPr="00D82A73" w:rsidRDefault="000341C7" w:rsidP="005B069E">
            <w:r w:rsidRPr="00D82A73">
              <w:t>0</w:t>
            </w:r>
            <w:proofErr w:type="gramStart"/>
            <w:r w:rsidRPr="00D82A73">
              <w:t>..</w:t>
            </w:r>
            <w:proofErr w:type="gramEnd"/>
            <w:r w:rsidRPr="00D82A73">
              <w:t>1</w:t>
            </w:r>
          </w:p>
        </w:tc>
      </w:tr>
      <w:tr w:rsidR="000341C7" w:rsidRPr="00D82A73" w14:paraId="0242B84E" w14:textId="77777777" w:rsidTr="005B069E">
        <w:tc>
          <w:tcPr>
            <w:tcW w:w="2628" w:type="dxa"/>
            <w:shd w:val="clear" w:color="auto" w:fill="auto"/>
          </w:tcPr>
          <w:p w14:paraId="656EB47A" w14:textId="77777777" w:rsidR="000341C7" w:rsidRPr="00D82A73" w:rsidRDefault="000341C7" w:rsidP="005B069E">
            <w:pPr>
              <w:rPr>
                <w:b/>
              </w:rPr>
            </w:pPr>
          </w:p>
        </w:tc>
        <w:tc>
          <w:tcPr>
            <w:tcW w:w="1260" w:type="dxa"/>
            <w:shd w:val="clear" w:color="auto" w:fill="auto"/>
          </w:tcPr>
          <w:p w14:paraId="630E8E40" w14:textId="77777777" w:rsidR="000341C7" w:rsidRPr="00D82A73" w:rsidRDefault="000341C7" w:rsidP="005B069E"/>
        </w:tc>
        <w:tc>
          <w:tcPr>
            <w:tcW w:w="4867" w:type="dxa"/>
            <w:shd w:val="clear" w:color="auto" w:fill="auto"/>
          </w:tcPr>
          <w:p w14:paraId="40741699" w14:textId="77777777" w:rsidR="000341C7" w:rsidRPr="00D82A73" w:rsidRDefault="000341C7" w:rsidP="005B069E">
            <w:pPr>
              <w:rPr>
                <w:b/>
              </w:rPr>
            </w:pPr>
          </w:p>
        </w:tc>
        <w:tc>
          <w:tcPr>
            <w:tcW w:w="1134" w:type="dxa"/>
            <w:shd w:val="clear" w:color="auto" w:fill="auto"/>
          </w:tcPr>
          <w:p w14:paraId="4093D442" w14:textId="77777777" w:rsidR="000341C7" w:rsidRPr="00D82A73" w:rsidRDefault="000341C7" w:rsidP="005B069E">
            <w:pPr>
              <w:rPr>
                <w:b/>
              </w:rPr>
            </w:pPr>
          </w:p>
        </w:tc>
      </w:tr>
    </w:tbl>
    <w:p w14:paraId="54A53105" w14:textId="77777777" w:rsidR="000341C7" w:rsidRPr="00D82A73" w:rsidRDefault="000341C7" w:rsidP="000341C7"/>
    <w:p w14:paraId="60567EDC" w14:textId="77777777" w:rsidR="000341C7" w:rsidRPr="00D82A73" w:rsidRDefault="000341C7" w:rsidP="000341C7"/>
    <w:p w14:paraId="714D99EE"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53" w:name="_Toc256433041"/>
      <w:bookmarkStart w:id="354" w:name="_Toc259358584"/>
      <w:r w:rsidRPr="00D82A73">
        <w:t>Regler</w:t>
      </w:r>
      <w:bookmarkEnd w:id="353"/>
      <w:bookmarkEnd w:id="354"/>
    </w:p>
    <w:p w14:paraId="491741C3" w14:textId="77777777" w:rsidR="000341C7" w:rsidRPr="00D82A73" w:rsidRDefault="000341C7" w:rsidP="000341C7">
      <w:pPr>
        <w:pStyle w:val="Rubrik3"/>
        <w:keepLines w:val="0"/>
        <w:widowControl w:val="0"/>
        <w:numPr>
          <w:ilvl w:val="0"/>
          <w:numId w:val="45"/>
        </w:numPr>
        <w:spacing w:before="120" w:after="60" w:line="240" w:lineRule="atLeast"/>
      </w:pPr>
      <w:bookmarkStart w:id="355" w:name="_Toc256433042"/>
      <w:bookmarkStart w:id="356" w:name="_Toc259358585"/>
      <w:r w:rsidRPr="00D82A73">
        <w:t>Begäran</w:t>
      </w:r>
      <w:bookmarkEnd w:id="355"/>
      <w:bookmarkEnd w:id="356"/>
    </w:p>
    <w:p w14:paraId="1C42AAE3" w14:textId="77777777" w:rsidR="000341C7" w:rsidRPr="00D82A73" w:rsidRDefault="000341C7" w:rsidP="000341C7">
      <w:r w:rsidRPr="00D82A73">
        <w:t>Tjänsteproducenten validerar begäran enligt regler som specificerats i per attribut ovan.</w:t>
      </w:r>
    </w:p>
    <w:p w14:paraId="44A28029" w14:textId="77777777" w:rsidR="000341C7" w:rsidRPr="00D82A73" w:rsidRDefault="000341C7" w:rsidP="000341C7"/>
    <w:p w14:paraId="291B797E" w14:textId="77777777" w:rsidR="000341C7" w:rsidRPr="00D82A73" w:rsidRDefault="000341C7" w:rsidP="000341C7">
      <w:pPr>
        <w:pStyle w:val="Rubrik3"/>
        <w:keepLines w:val="0"/>
        <w:widowControl w:val="0"/>
        <w:numPr>
          <w:ilvl w:val="0"/>
          <w:numId w:val="45"/>
        </w:numPr>
        <w:spacing w:before="120" w:after="60" w:line="240" w:lineRule="atLeast"/>
      </w:pPr>
      <w:bookmarkStart w:id="357" w:name="_Toc256433043"/>
      <w:bookmarkStart w:id="358" w:name="_Toc259358586"/>
      <w:r w:rsidRPr="00D82A73">
        <w:t>Svar</w:t>
      </w:r>
      <w:bookmarkEnd w:id="357"/>
      <w:bookmarkEnd w:id="358"/>
    </w:p>
    <w:p w14:paraId="1E108D06" w14:textId="77777777" w:rsidR="000341C7" w:rsidRPr="00D82A73" w:rsidRDefault="000341C7" w:rsidP="000341C7">
      <w:r w:rsidRPr="00D82A73">
        <w:t>Sökresultatet framställs genom att svaret begränsas av de värden som angivits i begäran.</w:t>
      </w:r>
    </w:p>
    <w:p w14:paraId="7BFEE622" w14:textId="77777777" w:rsidR="000341C7" w:rsidRPr="00D82A73" w:rsidRDefault="000341C7" w:rsidP="000341C7"/>
    <w:p w14:paraId="7CCFA713" w14:textId="77777777" w:rsidR="000341C7" w:rsidRPr="00D82A73" w:rsidRDefault="000341C7" w:rsidP="000341C7"/>
    <w:p w14:paraId="45498681" w14:textId="77777777" w:rsidR="000341C7" w:rsidRPr="00D82A73" w:rsidRDefault="000341C7" w:rsidP="000341C7"/>
    <w:p w14:paraId="30B9CD6B" w14:textId="77777777" w:rsidR="000341C7" w:rsidRPr="00D82A73" w:rsidRDefault="000341C7" w:rsidP="000341C7">
      <w:pPr>
        <w:pStyle w:val="Rubrik2"/>
        <w:keepNext w:val="0"/>
        <w:keepLines w:val="0"/>
        <w:tabs>
          <w:tab w:val="left" w:pos="567"/>
          <w:tab w:val="left" w:pos="2608"/>
          <w:tab w:val="left" w:pos="3912"/>
          <w:tab w:val="left" w:pos="5216"/>
          <w:tab w:val="left" w:pos="6520"/>
          <w:tab w:val="left" w:pos="7824"/>
          <w:tab w:val="left" w:pos="9128"/>
        </w:tabs>
        <w:spacing w:before="360" w:after="120" w:line="240" w:lineRule="auto"/>
        <w:ind w:left="567" w:right="1531" w:hanging="567"/>
      </w:pPr>
      <w:bookmarkStart w:id="359" w:name="_Toc256433044"/>
      <w:bookmarkStart w:id="360" w:name="_Toc259358587"/>
      <w:r w:rsidRPr="00D82A73">
        <w:t>Tjänsteinteraktion</w:t>
      </w:r>
      <w:bookmarkEnd w:id="359"/>
      <w:bookmarkEnd w:id="360"/>
    </w:p>
    <w:p w14:paraId="045C16C7" w14:textId="2D3F9C89" w:rsidR="00265F33" w:rsidRPr="00D82A73" w:rsidRDefault="000341C7" w:rsidP="00216358">
      <w:pPr>
        <w:numPr>
          <w:ilvl w:val="0"/>
          <w:numId w:val="44"/>
        </w:numPr>
        <w:spacing w:line="240" w:lineRule="auto"/>
      </w:pPr>
      <w:r w:rsidRPr="00D82A73">
        <w:t>SaveFormTemplateInteraction</w:t>
      </w:r>
    </w:p>
    <w:sectPr w:rsidR="00265F33" w:rsidRPr="00D82A73" w:rsidSect="00BB5F93">
      <w:pgSz w:w="11906" w:h="16838" w:code="9"/>
      <w:pgMar w:top="2495" w:right="1531" w:bottom="1701" w:left="1701" w:header="1304" w:footer="90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46052C" w14:textId="77777777" w:rsidR="00E21086" w:rsidRDefault="00E21086" w:rsidP="00C72B17">
      <w:pPr>
        <w:spacing w:line="240" w:lineRule="auto"/>
      </w:pPr>
      <w:r>
        <w:separator/>
      </w:r>
    </w:p>
  </w:endnote>
  <w:endnote w:type="continuationSeparator" w:id="0">
    <w:p w14:paraId="0015BF39" w14:textId="77777777" w:rsidR="00E21086" w:rsidRDefault="00E21086"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ヒラギノ角ゴ Pro W3">
    <w:charset w:val="4E"/>
    <w:family w:val="auto"/>
    <w:pitch w:val="variable"/>
    <w:sig w:usb0="E00002FF" w:usb1="7AC7FFFF" w:usb2="00000012" w:usb3="00000000" w:csb0="0002000D"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Lucida Grande">
    <w:altName w:val="Arial"/>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TradeGothic LH Extended">
    <w:altName w:val="Cambri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Bold">
    <w:altName w:val="Cambria"/>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S Gothic">
    <w:altName w:val="ＭＳ ゴシック"/>
    <w:charset w:val="80"/>
    <w:family w:val="modern"/>
    <w:pitch w:val="fixed"/>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20972" w14:textId="77777777" w:rsidR="00E21086" w:rsidRDefault="00E21086">
    <w:pPr>
      <w:pStyle w:val="Sidfot"/>
    </w:pPr>
  </w:p>
  <w:p w14:paraId="12C113D0" w14:textId="77777777" w:rsidR="00E21086" w:rsidRDefault="00E21086">
    <w:pPr>
      <w:pStyle w:val="Sidfot"/>
    </w:pPr>
  </w:p>
  <w:p w14:paraId="1421CB49" w14:textId="77777777" w:rsidR="00E21086" w:rsidRDefault="00E21086">
    <w:pPr>
      <w:pStyle w:val="Sidfot"/>
    </w:pPr>
  </w:p>
  <w:p w14:paraId="6F807640" w14:textId="77777777" w:rsidR="00E21086" w:rsidRDefault="00E21086">
    <w:pPr>
      <w:pStyle w:val="Sidfot"/>
    </w:pPr>
  </w:p>
  <w:p w14:paraId="2E456113" w14:textId="77777777" w:rsidR="00E21086" w:rsidRDefault="00E21086">
    <w:pPr>
      <w:pStyle w:val="Sidfot"/>
    </w:pPr>
  </w:p>
  <w:p w14:paraId="36A9D811" w14:textId="77777777" w:rsidR="00E21086" w:rsidRDefault="00E21086">
    <w:pPr>
      <w:pStyle w:val="Sidfot"/>
    </w:pPr>
  </w:p>
  <w:p w14:paraId="2CD2C690" w14:textId="77777777" w:rsidR="00E21086" w:rsidRDefault="00E21086" w:rsidP="00956547">
    <w:pPr>
      <w:pStyle w:val="Sidfot"/>
    </w:pPr>
    <w:bookmarkStart w:id="105" w:name="Footer"/>
    <w:r w:rsidRPr="00E127E3">
      <w:rPr>
        <w:i/>
        <w:iCs/>
        <w:color w:val="333333"/>
        <w:szCs w:val="12"/>
      </w:rPr>
      <w:t>Center för eHälsa i samverkan</w:t>
    </w:r>
    <w:r w:rsidRPr="00E127E3">
      <w:rPr>
        <w:color w:val="333333"/>
        <w:szCs w:val="12"/>
      </w:rPr>
      <w:t xml:space="preserve"> koordinerar landstingens och regionernas samarbete för att </w:t>
    </w:r>
    <w:r w:rsidRPr="00E127E3">
      <w:rPr>
        <w:szCs w:val="12"/>
      </w:rPr>
      <w:t>förverkliga strategin för Nationell eHälsa – tillgänglig och säker information inom vård och omsorg</w:t>
    </w:r>
    <w:r w:rsidRPr="00E127E3">
      <w:rPr>
        <w:color w:val="333333"/>
        <w:szCs w:val="12"/>
      </w:rPr>
      <w:t xml:space="preserve">. Centret ska skapa den långsiktighet som krävs för att utveckla och införa gemensamma eHälsostöd, infrastruktur och standarder som förbättrar informationstillgänglighet, kvalitet och patientsäkerhet. </w:t>
    </w:r>
    <w:r w:rsidRPr="00E127E3">
      <w:rPr>
        <w:i/>
        <w:iCs/>
        <w:color w:val="333333"/>
        <w:szCs w:val="12"/>
      </w:rPr>
      <w:t>Center för eHälsa i samverkan</w:t>
    </w:r>
    <w:r w:rsidRPr="00E127E3">
      <w:rPr>
        <w:color w:val="333333"/>
        <w:szCs w:val="12"/>
      </w:rPr>
      <w:t xml:space="preserve"> styrs av representanter från landsting och regioner, Sveriges Kommuner och Landsting (SKL), kommunerna och de privata vårdgivarna.</w:t>
    </w:r>
    <w:bookmarkEnd w:id="105"/>
    <w:r>
      <w:rPr>
        <w:rFonts w:cs="Georgia"/>
        <w:noProof/>
        <w:color w:val="001610"/>
        <w:szCs w:val="12"/>
        <w:lang w:eastAsia="sv-SE"/>
      </w:rPr>
      <w:drawing>
        <wp:anchor distT="0" distB="0" distL="114300" distR="114300" simplePos="0" relativeHeight="251663360" behindDoc="0" locked="1" layoutInCell="0" allowOverlap="1" wp14:anchorId="5E58FBC5" wp14:editId="16BF9D65">
          <wp:simplePos x="0" y="0"/>
          <wp:positionH relativeFrom="page">
            <wp:posOffset>1080135</wp:posOffset>
          </wp:positionH>
          <wp:positionV relativeFrom="page">
            <wp:posOffset>9721215</wp:posOffset>
          </wp:positionV>
          <wp:extent cx="311785" cy="481965"/>
          <wp:effectExtent l="19050" t="0" r="0" b="0"/>
          <wp:wrapNone/>
          <wp:docPr id="3" name="Bildobjekt 5" descr="eHälsa boiler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5" descr="eHälsa boilerplate.png"/>
                  <pic:cNvPicPr>
                    <a:picLocks noChangeAspect="1" noChangeArrowheads="1"/>
                  </pic:cNvPicPr>
                </pic:nvPicPr>
                <pic:blipFill>
                  <a:blip r:embed="rId1"/>
                  <a:srcRect/>
                  <a:stretch>
                    <a:fillRect/>
                  </a:stretch>
                </pic:blipFill>
                <pic:spPr bwMode="auto">
                  <a:xfrm>
                    <a:off x="0" y="0"/>
                    <a:ext cx="311785" cy="481965"/>
                  </a:xfrm>
                  <a:prstGeom prst="rect">
                    <a:avLst/>
                  </a:prstGeom>
                  <a:noFill/>
                  <a:ln w="9525">
                    <a:noFill/>
                    <a:miter lim="800000"/>
                    <a:headEnd/>
                    <a:tailEnd/>
                  </a:ln>
                </pic:spPr>
              </pic:pic>
            </a:graphicData>
          </a:graphic>
        </wp:anchor>
      </w:drawing>
    </w:r>
    <w:r>
      <w:rPr>
        <w:noProof/>
        <w:lang w:eastAsia="sv-SE"/>
      </w:rPr>
      <w:drawing>
        <wp:anchor distT="0" distB="0" distL="114300" distR="114300" simplePos="0" relativeHeight="251665408" behindDoc="0" locked="1" layoutInCell="0" allowOverlap="1" wp14:anchorId="5005E396" wp14:editId="0CF8DEAB">
          <wp:simplePos x="0" y="0"/>
          <wp:positionH relativeFrom="page">
            <wp:posOffset>0</wp:posOffset>
          </wp:positionH>
          <wp:positionV relativeFrom="page">
            <wp:posOffset>9645650</wp:posOffset>
          </wp:positionV>
          <wp:extent cx="1085850" cy="1047750"/>
          <wp:effectExtent l="19050" t="0" r="0" b="0"/>
          <wp:wrapNone/>
          <wp:docPr id="4" name="Bild 3" descr="eHälsa_hör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älsa_hörn_rgb"/>
                  <pic:cNvPicPr>
                    <a:picLocks noChangeAspect="1" noChangeArrowheads="1"/>
                  </pic:cNvPicPr>
                </pic:nvPicPr>
                <pic:blipFill>
                  <a:blip r:embed="rId2"/>
                  <a:srcRect/>
                  <a:stretch>
                    <a:fillRect/>
                  </a:stretch>
                </pic:blipFill>
                <pic:spPr bwMode="auto">
                  <a:xfrm>
                    <a:off x="0" y="0"/>
                    <a:ext cx="1085850" cy="104775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F9C2A4" w14:textId="77777777" w:rsidR="00E21086" w:rsidRDefault="00E21086" w:rsidP="00C72B17">
      <w:pPr>
        <w:spacing w:line="240" w:lineRule="auto"/>
      </w:pPr>
      <w:r>
        <w:separator/>
      </w:r>
    </w:p>
  </w:footnote>
  <w:footnote w:type="continuationSeparator" w:id="0">
    <w:p w14:paraId="4079909C" w14:textId="77777777" w:rsidR="00E21086" w:rsidRDefault="00E21086" w:rsidP="00C72B17">
      <w:pPr>
        <w:spacing w:line="240" w:lineRule="auto"/>
      </w:pPr>
      <w:r>
        <w:continuationSeparator/>
      </w:r>
    </w:p>
  </w:footnote>
  <w:footnote w:id="1">
    <w:p w14:paraId="30E2F1D5" w14:textId="77777777" w:rsidR="00E21086" w:rsidRPr="007A295A" w:rsidRDefault="00E21086" w:rsidP="0098682D">
      <w:pPr>
        <w:pStyle w:val="Fotnotstext"/>
        <w:rPr>
          <w:sz w:val="16"/>
          <w:szCs w:val="16"/>
        </w:rPr>
      </w:pPr>
      <w:r w:rsidRPr="007A295A">
        <w:rPr>
          <w:rStyle w:val="Fotnotsreferens"/>
          <w:sz w:val="16"/>
          <w:szCs w:val="16"/>
        </w:rPr>
        <w:footnoteRef/>
      </w:r>
      <w:r w:rsidRPr="007A295A">
        <w:rPr>
          <w:sz w:val="16"/>
          <w:szCs w:val="16"/>
        </w:rPr>
        <w:t xml:space="preserve"> Vilka åtgärder för att medicinskt förebygga, utreda och behandla sjukdomar och skador (Hälso- och sjukvårdslag 1982:763, § 1)</w:t>
      </w:r>
    </w:p>
  </w:footnote>
  <w:footnote w:id="2">
    <w:p w14:paraId="0D6440EA" w14:textId="77777777" w:rsidR="00E21086" w:rsidRPr="007D7B9A" w:rsidRDefault="00E21086" w:rsidP="0098682D">
      <w:pPr>
        <w:pStyle w:val="Fotnotstext"/>
        <w:rPr>
          <w:sz w:val="16"/>
          <w:szCs w:val="16"/>
        </w:rPr>
      </w:pPr>
      <w:r w:rsidRPr="00964071">
        <w:rPr>
          <w:rStyle w:val="Fotnotsreferens"/>
          <w:sz w:val="16"/>
          <w:szCs w:val="16"/>
        </w:rPr>
        <w:footnoteRef/>
      </w:r>
      <w:r w:rsidRPr="00964071">
        <w:rPr>
          <w:sz w:val="16"/>
          <w:szCs w:val="16"/>
        </w:rPr>
        <w:t xml:space="preserve"> Vårdenhet är den organisatoriska enhet som tillhandahåller hälso- och sjukvård (Socialstyrelsens termbank). Vårdenhet är en organisatorisk enhet som leds av en verksamhets</w:t>
      </w:r>
      <w:r w:rsidRPr="007D7B9A">
        <w:rPr>
          <w:sz w:val="16"/>
          <w:szCs w:val="16"/>
        </w:rPr>
        <w:t>chef eller motsvarande (Patientdatalagen i Praktiken).</w:t>
      </w:r>
    </w:p>
  </w:footnote>
  <w:footnote w:id="3">
    <w:p w14:paraId="5A1AFDE3" w14:textId="77777777" w:rsidR="00E21086" w:rsidRPr="00825A32" w:rsidRDefault="00E21086" w:rsidP="0098682D">
      <w:pPr>
        <w:pStyle w:val="Fotnotstext"/>
        <w:rPr>
          <w:sz w:val="16"/>
          <w:szCs w:val="16"/>
        </w:rPr>
      </w:pPr>
      <w:r w:rsidRPr="00D530B5">
        <w:rPr>
          <w:rStyle w:val="Fotnotsreferens"/>
          <w:sz w:val="16"/>
          <w:szCs w:val="16"/>
        </w:rPr>
        <w:footnoteRef/>
      </w:r>
      <w:r w:rsidRPr="00D530B5">
        <w:rPr>
          <w:sz w:val="16"/>
          <w:szCs w:val="16"/>
        </w:rPr>
        <w:t xml:space="preserve"> Inom hälso- och sjukvård skall det finnas någon som svarar för verksamheten (verksamhetschef). (Hälso- och sjukvårdslag 1982:763, § 29) En verksamhet definie</w:t>
      </w:r>
      <w:r w:rsidRPr="00825A32">
        <w:rPr>
          <w:sz w:val="16"/>
          <w:szCs w:val="16"/>
        </w:rPr>
        <w:t>ras i praktiken ofta utifrån en verksamhetschefs ansvarsområde.</w:t>
      </w:r>
    </w:p>
  </w:footnote>
  <w:footnote w:id="4">
    <w:p w14:paraId="588AE619" w14:textId="77777777" w:rsidR="00E21086" w:rsidRPr="00CB219E" w:rsidRDefault="00E21086" w:rsidP="0098682D">
      <w:pPr>
        <w:pStyle w:val="Fotnotstext"/>
        <w:rPr>
          <w:sz w:val="16"/>
          <w:szCs w:val="16"/>
        </w:rPr>
      </w:pPr>
      <w:r w:rsidRPr="00CB219E">
        <w:rPr>
          <w:rStyle w:val="Fotnotsreferens"/>
          <w:sz w:val="16"/>
          <w:szCs w:val="16"/>
        </w:rPr>
        <w:footnoteRef/>
      </w:r>
      <w:r w:rsidRPr="00CB219E">
        <w:rPr>
          <w:sz w:val="16"/>
          <w:szCs w:val="16"/>
        </w:rPr>
        <w:t xml:space="preserve"> Vårdprocess utgör en följd av aktiviteter eller åtgärder, som utförs för en patient, avseende ett visst hälsoproblem, mellan inkommen vårdbegäran och avslag av vårdbegäran eller avslut av vårdåtagande (Socialstyrelsens termbank).</w:t>
      </w:r>
    </w:p>
    <w:p w14:paraId="63AA37DA" w14:textId="77777777" w:rsidR="00E21086" w:rsidRPr="004727B7" w:rsidRDefault="00E21086" w:rsidP="0098682D">
      <w:pPr>
        <w:pStyle w:val="Fotnotstext"/>
        <w:rPr>
          <w:sz w:val="16"/>
          <w:szCs w:val="16"/>
        </w:rPr>
      </w:pPr>
      <w:r w:rsidRPr="004727B7">
        <w:rPr>
          <w:sz w:val="16"/>
          <w:szCs w:val="16"/>
        </w:rPr>
        <w:t>En vårdprocess sker alltid inom en vårdgivare och de ska vara på förhand definierade av vårdgivaren. Exempel på vårdprocesser är t.ex. en remiss och samordnad vårdplanering. En vårdprocess kan också utgöras av aktiviteter och åtgärder, som utförs för en patient av flera vårdenheter som har ett på förhand definierat samarbete, exempelvis vid länssamarbete. De vårdgivare som avser att nyttja vårdprocesser måste definiera dessa, då de påverkar behörighetssystem och spärrar (Patientdatalagen i Praktiken).</w:t>
      </w:r>
    </w:p>
  </w:footnote>
  <w:footnote w:id="5">
    <w:p w14:paraId="142DA02E" w14:textId="77777777" w:rsidR="00E21086" w:rsidRPr="004727B7" w:rsidRDefault="00E21086" w:rsidP="0098682D">
      <w:pPr>
        <w:pStyle w:val="Fotnotstext"/>
        <w:rPr>
          <w:sz w:val="16"/>
          <w:szCs w:val="16"/>
        </w:rPr>
      </w:pPr>
      <w:r w:rsidRPr="004727B7">
        <w:rPr>
          <w:rStyle w:val="Fotnotsreferens"/>
          <w:sz w:val="16"/>
          <w:szCs w:val="16"/>
        </w:rPr>
        <w:footnoteRef/>
      </w:r>
      <w:r w:rsidRPr="004727B7">
        <w:rPr>
          <w:sz w:val="16"/>
          <w:szCs w:val="16"/>
        </w:rPr>
        <w:t xml:space="preserve"> Vårdgivare är ”statlig myndighet, landsting och kommun i fråga om sådan hälso- och sjukvårds- verksamhet som myndigheten, landstinget eller kommunen har ansvar för (offent- lig vårdgivare) samt annan juridisk person eller enskild näringsidkare som bedri- ver hälso- och sjukvårdsverksamhet (privat vårdgivare).” (Socialstyrelsens termbank).</w:t>
      </w:r>
    </w:p>
  </w:footnote>
  <w:footnote w:id="6">
    <w:p w14:paraId="3566D376" w14:textId="77777777" w:rsidR="00E21086" w:rsidRPr="000A0FB1" w:rsidRDefault="00E21086" w:rsidP="0098682D">
      <w:pPr>
        <w:pStyle w:val="Fotnotstext"/>
        <w:rPr>
          <w:sz w:val="16"/>
          <w:szCs w:val="16"/>
        </w:rPr>
      </w:pPr>
      <w:r w:rsidRPr="000A0FB1">
        <w:rPr>
          <w:rStyle w:val="Fotnotsreferens"/>
          <w:sz w:val="16"/>
          <w:szCs w:val="16"/>
        </w:rPr>
        <w:footnoteRef/>
      </w:r>
      <w:r w:rsidRPr="000A0FB1">
        <w:rPr>
          <w:sz w:val="16"/>
          <w:szCs w:val="16"/>
        </w:rPr>
        <w:t xml:space="preserve"> Kommittédirektiv 2011:111 “Förbättrad tillgång till personuppgifter inom och mellan hälso- och sjukvården och socialtjänsten m.m.” (http://www.sou.gov.se/kommittedirektiv/2011/dir2011_111.pdf)</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C2AC42" w14:textId="77777777" w:rsidR="00E21086" w:rsidRDefault="00E21086" w:rsidP="008303EF">
    <w:pPr>
      <w:tabs>
        <w:tab w:val="left" w:pos="6237"/>
      </w:tabs>
    </w:pPr>
    <w:r>
      <w:rPr>
        <w:rFonts w:cs="Georgia"/>
        <w:noProof/>
        <w:sz w:val="14"/>
        <w:szCs w:val="14"/>
        <w:lang w:eastAsia="sv-SE"/>
      </w:rPr>
      <w:drawing>
        <wp:anchor distT="0" distB="0" distL="114300" distR="114300" simplePos="0" relativeHeight="251661312" behindDoc="0" locked="1" layoutInCell="0" allowOverlap="1" wp14:anchorId="18BCA237" wp14:editId="17A7D978">
          <wp:simplePos x="0" y="0"/>
          <wp:positionH relativeFrom="page">
            <wp:posOffset>1080135</wp:posOffset>
          </wp:positionH>
          <wp:positionV relativeFrom="page">
            <wp:posOffset>828040</wp:posOffset>
          </wp:positionV>
          <wp:extent cx="1552575" cy="285750"/>
          <wp:effectExtent l="19050" t="0" r="9525" b="0"/>
          <wp:wrapNone/>
          <wp:docPr id="1" name="Bildobjekt 1" descr="eHäls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descr="eHälsa_rgb.png"/>
                  <pic:cNvPicPr>
                    <a:picLocks noChangeAspect="1" noChangeArrowheads="1"/>
                  </pic:cNvPicPr>
                </pic:nvPicPr>
                <pic:blipFill>
                  <a:blip r:embed="rId1"/>
                  <a:srcRect/>
                  <a:stretch>
                    <a:fillRect/>
                  </a:stretch>
                </pic:blipFill>
                <pic:spPr bwMode="auto">
                  <a:xfrm>
                    <a:off x="0" y="0"/>
                    <a:ext cx="1552575" cy="285750"/>
                  </a:xfrm>
                  <a:prstGeom prst="rect">
                    <a:avLst/>
                  </a:prstGeom>
                  <a:noFill/>
                  <a:ln w="9525">
                    <a:noFill/>
                    <a:miter lim="800000"/>
                    <a:headEnd/>
                    <a:tailEnd/>
                  </a:ln>
                </pic:spPr>
              </pic:pic>
            </a:graphicData>
          </a:graphic>
        </wp:anchor>
      </w:drawing>
    </w:r>
    <w:r>
      <w:tab/>
    </w:r>
    <w:bookmarkStart w:id="92" w:name="Date1"/>
    <w:r>
      <w:t>23 maj 2013</w:t>
    </w:r>
    <w:bookmarkEnd w:id="92"/>
  </w:p>
  <w:p w14:paraId="005707D8" w14:textId="588DF0F6" w:rsidR="00E21086" w:rsidRDefault="00E21086" w:rsidP="008303EF">
    <w:pPr>
      <w:tabs>
        <w:tab w:val="left" w:pos="6237"/>
      </w:tabs>
    </w:pPr>
    <w:r>
      <w:tab/>
    </w:r>
    <w:bookmarkStart w:id="93" w:name="LDnr1"/>
    <w:bookmarkEnd w:id="93"/>
    <w:r>
      <w:t xml:space="preserve"> </w:t>
    </w:r>
    <w:bookmarkStart w:id="94" w:name="Dnr1"/>
    <w:bookmarkEnd w:id="94"/>
    <w:r>
      <w:rPr>
        <w:rFonts w:cs="Georgia"/>
        <w:noProof/>
        <w:sz w:val="14"/>
        <w:szCs w:val="14"/>
        <w:lang w:eastAsia="sv-SE"/>
      </w:rPr>
      <mc:AlternateContent>
        <mc:Choice Requires="wps">
          <w:drawing>
            <wp:anchor distT="0" distB="0" distL="114300" distR="114300" simplePos="0" relativeHeight="251669504" behindDoc="0" locked="0" layoutInCell="1" allowOverlap="1" wp14:anchorId="1D4EA0FF" wp14:editId="025A2D71">
              <wp:simplePos x="0" y="0"/>
              <wp:positionH relativeFrom="page">
                <wp:posOffset>6430645</wp:posOffset>
              </wp:positionH>
              <wp:positionV relativeFrom="page">
                <wp:posOffset>291465</wp:posOffset>
              </wp:positionV>
              <wp:extent cx="536575" cy="404495"/>
              <wp:effectExtent l="0" t="0" r="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40449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D7D166" w14:textId="77777777" w:rsidR="00E21086" w:rsidRPr="00C05223" w:rsidRDefault="00E21086" w:rsidP="00514BAB">
                          <w:pPr>
                            <w:jc w:val="right"/>
                          </w:pPr>
                          <w:r w:rsidRPr="00E12C4A">
                            <w:rPr>
                              <w:sz w:val="16"/>
                              <w:szCs w:val="16"/>
                            </w:rPr>
                            <w:fldChar w:fldCharType="begin"/>
                          </w:r>
                          <w:r w:rsidRPr="00E12C4A">
                            <w:rPr>
                              <w:sz w:val="16"/>
                              <w:szCs w:val="16"/>
                            </w:rPr>
                            <w:instrText xml:space="preserve"> PAGE   \* MERGEFORMAT </w:instrText>
                          </w:r>
                          <w:r w:rsidRPr="00E12C4A">
                            <w:rPr>
                              <w:sz w:val="16"/>
                              <w:szCs w:val="16"/>
                            </w:rPr>
                            <w:fldChar w:fldCharType="separate"/>
                          </w:r>
                          <w:r w:rsidR="00E71599">
                            <w:rPr>
                              <w:noProof/>
                              <w:sz w:val="16"/>
                              <w:szCs w:val="16"/>
                            </w:rPr>
                            <w:t>44</w:t>
                          </w:r>
                          <w:r w:rsidRPr="00E12C4A">
                            <w:rPr>
                              <w:sz w:val="16"/>
                              <w:szCs w:val="16"/>
                            </w:rPr>
                            <w:fldChar w:fldCharType="end"/>
                          </w:r>
                          <w:r w:rsidRPr="00E12C4A">
                            <w:rPr>
                              <w:sz w:val="16"/>
                              <w:szCs w:val="16"/>
                            </w:rPr>
                            <w:t xml:space="preserve"> (</w:t>
                          </w:r>
                          <w:fldSimple w:instr=" SECTIONPAGES   \* MERGEFORMAT ">
                            <w:r w:rsidR="00E71599" w:rsidRPr="00E71599">
                              <w:rPr>
                                <w:noProof/>
                                <w:sz w:val="16"/>
                                <w:szCs w:val="16"/>
                              </w:rPr>
                              <w:t>33</w:t>
                            </w:r>
                          </w:fldSimple>
                          <w:r w:rsidRPr="00E12C4A">
                            <w:rPr>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7" type="#_x0000_t202" style="position:absolute;margin-left:506.35pt;margin-top:22.95pt;width:42.25pt;height:31.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" fillcolor="white [3212]" stroked="f">
              <v:textbox>
                <w:txbxContent>
                  <w:p w14:paraId="72D7D166" w14:textId="77777777" w:rsidR="00E21086" w:rsidRPr="00C05223" w:rsidRDefault="00E21086" w:rsidP="00514BAB">
                    <w:pPr>
                      <w:jc w:val="right"/>
                    </w:pPr>
                    <w:r w:rsidRPr="00E12C4A">
                      <w:rPr>
                        <w:sz w:val="16"/>
                        <w:szCs w:val="16"/>
                      </w:rPr>
                      <w:fldChar w:fldCharType="begin"/>
                    </w:r>
                    <w:r w:rsidRPr="00E12C4A">
                      <w:rPr>
                        <w:sz w:val="16"/>
                        <w:szCs w:val="16"/>
                      </w:rPr>
                      <w:instrText xml:space="preserve"> PAGE   \* MERGEFORMAT </w:instrText>
                    </w:r>
                    <w:r w:rsidRPr="00E12C4A">
                      <w:rPr>
                        <w:sz w:val="16"/>
                        <w:szCs w:val="16"/>
                      </w:rPr>
                      <w:fldChar w:fldCharType="separate"/>
                    </w:r>
                    <w:r w:rsidR="00E71599">
                      <w:rPr>
                        <w:noProof/>
                        <w:sz w:val="16"/>
                        <w:szCs w:val="16"/>
                      </w:rPr>
                      <w:t>44</w:t>
                    </w:r>
                    <w:r w:rsidRPr="00E12C4A">
                      <w:rPr>
                        <w:sz w:val="16"/>
                        <w:szCs w:val="16"/>
                      </w:rPr>
                      <w:fldChar w:fldCharType="end"/>
                    </w:r>
                    <w:r w:rsidRPr="00E12C4A">
                      <w:rPr>
                        <w:sz w:val="16"/>
                        <w:szCs w:val="16"/>
                      </w:rPr>
                      <w:t xml:space="preserve"> (</w:t>
                    </w:r>
                    <w:fldSimple w:instr=" SECTIONPAGES   \* MERGEFORMAT ">
                      <w:r w:rsidR="00E71599" w:rsidRPr="00E71599">
                        <w:rPr>
                          <w:noProof/>
                          <w:sz w:val="16"/>
                          <w:szCs w:val="16"/>
                        </w:rPr>
                        <w:t>33</w:t>
                      </w:r>
                    </w:fldSimple>
                    <w:r w:rsidRPr="00E12C4A">
                      <w:rPr>
                        <w:sz w:val="16"/>
                        <w:szCs w:val="16"/>
                      </w:rPr>
                      <w:t>)</w:t>
                    </w:r>
                  </w:p>
                </w:txbxContent>
              </v:textbox>
              <w10:wrap anchorx="page" anchory="page"/>
            </v:shap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7959E6" w14:textId="77777777" w:rsidR="00E21086" w:rsidRDefault="00E21086" w:rsidP="00D774BC">
    <w:pPr>
      <w:tabs>
        <w:tab w:val="left" w:pos="6237"/>
      </w:tabs>
    </w:pPr>
    <w:r>
      <w:rPr>
        <w:rFonts w:cs="Georgia"/>
        <w:noProof/>
        <w:sz w:val="14"/>
        <w:szCs w:val="14"/>
        <w:lang w:eastAsia="sv-SE"/>
      </w:rPr>
      <w:drawing>
        <wp:anchor distT="0" distB="0" distL="114300" distR="114300" simplePos="0" relativeHeight="251659264" behindDoc="0" locked="1" layoutInCell="0" allowOverlap="1" wp14:anchorId="6C83064A" wp14:editId="799532CD">
          <wp:simplePos x="0" y="0"/>
          <wp:positionH relativeFrom="page">
            <wp:posOffset>1080135</wp:posOffset>
          </wp:positionH>
          <wp:positionV relativeFrom="page">
            <wp:posOffset>828040</wp:posOffset>
          </wp:positionV>
          <wp:extent cx="1552575" cy="285750"/>
          <wp:effectExtent l="19050" t="0" r="9525" b="0"/>
          <wp:wrapNone/>
          <wp:docPr id="2" name="Bildobjekt 1" descr="eHäls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descr="eHälsa_rgb.png"/>
                  <pic:cNvPicPr>
                    <a:picLocks noChangeAspect="1" noChangeArrowheads="1"/>
                  </pic:cNvPicPr>
                </pic:nvPicPr>
                <pic:blipFill>
                  <a:blip r:embed="rId1"/>
                  <a:srcRect/>
                  <a:stretch>
                    <a:fillRect/>
                  </a:stretch>
                </pic:blipFill>
                <pic:spPr bwMode="auto">
                  <a:xfrm>
                    <a:off x="0" y="0"/>
                    <a:ext cx="1552575" cy="285750"/>
                  </a:xfrm>
                  <a:prstGeom prst="rect">
                    <a:avLst/>
                  </a:prstGeom>
                  <a:noFill/>
                  <a:ln w="9525">
                    <a:noFill/>
                    <a:miter lim="800000"/>
                    <a:headEnd/>
                    <a:tailEnd/>
                  </a:ln>
                </pic:spPr>
              </pic:pic>
            </a:graphicData>
          </a:graphic>
        </wp:anchor>
      </w:drawing>
    </w:r>
    <w:r>
      <w:tab/>
    </w:r>
    <w:bookmarkStart w:id="95" w:name="Date"/>
    <w:r>
      <w:t>23 maj 2013</w:t>
    </w:r>
    <w:bookmarkEnd w:id="95"/>
  </w:p>
  <w:p w14:paraId="587ABBD2" w14:textId="77777777" w:rsidR="00E21086" w:rsidRDefault="00E21086" w:rsidP="00D774BC">
    <w:pPr>
      <w:tabs>
        <w:tab w:val="left" w:pos="6237"/>
      </w:tabs>
    </w:pPr>
    <w:r>
      <w:tab/>
    </w:r>
    <w:bookmarkStart w:id="96" w:name="LDnr"/>
    <w:bookmarkEnd w:id="96"/>
    <w:r>
      <w:t xml:space="preserve"> </w:t>
    </w:r>
    <w:bookmarkStart w:id="97" w:name="Dnr"/>
    <w:bookmarkEnd w:id="97"/>
  </w:p>
  <w:p w14:paraId="77845D5F" w14:textId="77777777" w:rsidR="00E21086" w:rsidRDefault="00E21086"/>
  <w:tbl>
    <w:tblPr>
      <w:tblW w:w="9180" w:type="dxa"/>
      <w:tblLayout w:type="fixed"/>
      <w:tblLook w:val="04A0" w:firstRow="1" w:lastRow="0" w:firstColumn="1" w:lastColumn="0" w:noHBand="0" w:noVBand="1"/>
    </w:tblPr>
    <w:tblGrid>
      <w:gridCol w:w="956"/>
      <w:gridCol w:w="1199"/>
      <w:gridCol w:w="4049"/>
      <w:gridCol w:w="2976"/>
    </w:tblGrid>
    <w:tr w:rsidR="00E21086" w:rsidRPr="0024387D" w14:paraId="7770CDCA" w14:textId="77777777" w:rsidTr="00364AE6">
      <w:tc>
        <w:tcPr>
          <w:tcW w:w="2155" w:type="dxa"/>
          <w:gridSpan w:val="2"/>
        </w:tcPr>
        <w:p w14:paraId="2BFF0FE8" w14:textId="77777777" w:rsidR="00E21086" w:rsidRPr="0024387D" w:rsidRDefault="00E21086" w:rsidP="00514BAB">
          <w:pPr>
            <w:pStyle w:val="Sidhuvud"/>
            <w:rPr>
              <w:rFonts w:cs="Georgia"/>
              <w:sz w:val="14"/>
              <w:szCs w:val="14"/>
            </w:rPr>
          </w:pPr>
          <w:r w:rsidRPr="0024387D">
            <w:rPr>
              <w:rFonts w:cs="Georgia"/>
              <w:sz w:val="14"/>
              <w:szCs w:val="14"/>
            </w:rPr>
            <w:t>Center för eHälsa i samverkan</w:t>
          </w:r>
        </w:p>
        <w:p w14:paraId="7311FDA3" w14:textId="77777777" w:rsidR="00E21086" w:rsidRPr="0024387D" w:rsidRDefault="00E21086" w:rsidP="00514BAB">
          <w:pPr>
            <w:pStyle w:val="Sidhuvud"/>
            <w:rPr>
              <w:rFonts w:cs="Georgia"/>
              <w:sz w:val="12"/>
              <w:szCs w:val="12"/>
            </w:rPr>
          </w:pPr>
          <w:r w:rsidRPr="0024387D">
            <w:rPr>
              <w:rFonts w:cs="Georgia"/>
              <w:sz w:val="12"/>
              <w:szCs w:val="12"/>
            </w:rPr>
            <w:t>Hornsgatan 20, 118 82 Stockholm</w:t>
          </w:r>
        </w:p>
        <w:p w14:paraId="143C4590" w14:textId="77777777" w:rsidR="00E21086" w:rsidRPr="0024387D" w:rsidRDefault="00E21086" w:rsidP="00514BAB">
          <w:pPr>
            <w:pStyle w:val="Sidhuvud"/>
            <w:rPr>
              <w:rFonts w:cs="Georgia"/>
              <w:sz w:val="12"/>
              <w:szCs w:val="12"/>
            </w:rPr>
          </w:pPr>
          <w:r>
            <w:rPr>
              <w:rFonts w:cs="Georgia"/>
              <w:sz w:val="12"/>
              <w:szCs w:val="12"/>
            </w:rPr>
            <w:t>Vxl: 08-452 70 00</w:t>
          </w:r>
          <w:bookmarkStart w:id="98" w:name="PhoneDirect"/>
          <w:bookmarkStart w:id="99" w:name="LMobile"/>
          <w:bookmarkEnd w:id="98"/>
          <w:bookmarkEnd w:id="99"/>
          <w:r w:rsidRPr="0024387D">
            <w:rPr>
              <w:rFonts w:cs="Georgia"/>
              <w:sz w:val="12"/>
              <w:szCs w:val="12"/>
            </w:rPr>
            <w:t xml:space="preserve"> </w:t>
          </w:r>
          <w:bookmarkStart w:id="100" w:name="Mobile"/>
          <w:bookmarkEnd w:id="100"/>
        </w:p>
        <w:p w14:paraId="674555CA" w14:textId="77777777" w:rsidR="00E21086" w:rsidRDefault="00E21086" w:rsidP="00514BAB">
          <w:pPr>
            <w:pStyle w:val="Sidhuvud"/>
            <w:rPr>
              <w:rFonts w:cs="Georgia"/>
              <w:sz w:val="12"/>
              <w:szCs w:val="12"/>
            </w:rPr>
          </w:pPr>
        </w:p>
        <w:p w14:paraId="69F9143A" w14:textId="77777777" w:rsidR="00E21086" w:rsidRPr="002F2EFD" w:rsidRDefault="00E21086" w:rsidP="00514BAB">
          <w:pPr>
            <w:pStyle w:val="Sidhuvud"/>
            <w:rPr>
              <w:rFonts w:cs="Georgia"/>
              <w:color w:val="008000"/>
              <w:sz w:val="12"/>
              <w:szCs w:val="12"/>
            </w:rPr>
          </w:pPr>
          <w:r w:rsidRPr="002F2EFD">
            <w:rPr>
              <w:rFonts w:cs="Georgia"/>
              <w:color w:val="008000"/>
              <w:sz w:val="12"/>
              <w:szCs w:val="12"/>
            </w:rPr>
            <w:fldChar w:fldCharType="begin"/>
          </w:r>
          <w:r w:rsidRPr="002F2EFD">
            <w:rPr>
              <w:rFonts w:cs="Georgia"/>
              <w:color w:val="008000"/>
              <w:sz w:val="12"/>
              <w:szCs w:val="12"/>
            </w:rPr>
            <w:instrText xml:space="preserve"> DOCPROPERTY  "arknummer" \* MERGEFORMAT </w:instrText>
          </w:r>
          <w:r w:rsidRPr="002F2EFD">
            <w:rPr>
              <w:rFonts w:cs="Georgia"/>
              <w:color w:val="008000"/>
              <w:sz w:val="12"/>
              <w:szCs w:val="12"/>
            </w:rPr>
            <w:fldChar w:fldCharType="separate"/>
          </w:r>
          <w:r w:rsidRPr="002F2EFD">
            <w:rPr>
              <w:rFonts w:cs="Georgia"/>
              <w:color w:val="008000"/>
              <w:sz w:val="12"/>
              <w:szCs w:val="12"/>
            </w:rPr>
            <w:t>ARK_0015</w:t>
          </w:r>
          <w:r w:rsidRPr="002F2EFD">
            <w:rPr>
              <w:rFonts w:cs="Georgia"/>
              <w:color w:val="008000"/>
              <w:sz w:val="12"/>
              <w:szCs w:val="12"/>
            </w:rPr>
            <w:fldChar w:fldCharType="end"/>
          </w:r>
        </w:p>
        <w:bookmarkStart w:id="101" w:name="Email"/>
        <w:bookmarkEnd w:id="101"/>
        <w:p w14:paraId="1389D9DA" w14:textId="77777777" w:rsidR="00E21086" w:rsidRDefault="00E21086" w:rsidP="00514BAB">
          <w:pPr>
            <w:pStyle w:val="Sidhuvud"/>
            <w:rPr>
              <w:rFonts w:cs="Georgia"/>
              <w:sz w:val="12"/>
              <w:szCs w:val="12"/>
            </w:rPr>
          </w:pPr>
          <w:r>
            <w:rPr>
              <w:rFonts w:cs="Georgia"/>
              <w:color w:val="008000"/>
              <w:sz w:val="12"/>
              <w:szCs w:val="12"/>
            </w:rPr>
            <w:fldChar w:fldCharType="begin"/>
          </w:r>
          <w:r w:rsidRPr="002F2EFD">
            <w:rPr>
              <w:rFonts w:cs="Georgia"/>
              <w:color w:val="008000"/>
              <w:sz w:val="12"/>
              <w:szCs w:val="12"/>
            </w:rPr>
            <w:instrText xml:space="preserve"> AUTHOR   \* MERGEFORMAT </w:instrText>
          </w:r>
          <w:r>
            <w:rPr>
              <w:rFonts w:cs="Georgia"/>
              <w:color w:val="008000"/>
              <w:sz w:val="12"/>
              <w:szCs w:val="12"/>
            </w:rPr>
            <w:fldChar w:fldCharType="separate"/>
          </w:r>
          <w:r>
            <w:rPr>
              <w:rFonts w:cs="Georgia"/>
              <w:noProof/>
              <w:sz w:val="12"/>
              <w:szCs w:val="12"/>
            </w:rPr>
            <w:t>CeHis AR</w:t>
          </w:r>
          <w:r>
            <w:rPr>
              <w:rFonts w:cs="Georgia"/>
              <w:sz w:val="12"/>
              <w:szCs w:val="12"/>
            </w:rPr>
            <w:fldChar w:fldCharType="end"/>
          </w:r>
        </w:p>
        <w:p w14:paraId="2A773F70" w14:textId="77777777" w:rsidR="00E21086" w:rsidRPr="0024387D" w:rsidRDefault="00E21086" w:rsidP="00514BAB">
          <w:pPr>
            <w:pStyle w:val="Sidhuvud"/>
            <w:rPr>
              <w:rFonts w:cs="Georgia"/>
              <w:sz w:val="12"/>
              <w:szCs w:val="12"/>
            </w:rPr>
          </w:pPr>
        </w:p>
      </w:tc>
      <w:tc>
        <w:tcPr>
          <w:tcW w:w="4049" w:type="dxa"/>
        </w:tcPr>
        <w:p w14:paraId="3BC96ADA" w14:textId="77777777" w:rsidR="00E21086" w:rsidRPr="0024387D" w:rsidRDefault="00E21086" w:rsidP="00514BAB">
          <w:pPr>
            <w:pStyle w:val="Sidhuvud"/>
            <w:rPr>
              <w:rFonts w:cs="Georgia"/>
              <w:sz w:val="14"/>
              <w:szCs w:val="14"/>
            </w:rPr>
          </w:pPr>
        </w:p>
      </w:tc>
      <w:tc>
        <w:tcPr>
          <w:tcW w:w="2976" w:type="dxa"/>
        </w:tcPr>
        <w:p w14:paraId="39150BC1" w14:textId="77777777" w:rsidR="00E21086" w:rsidRDefault="00E21086" w:rsidP="00514BAB">
          <w:r>
            <w:t xml:space="preserve"> </w:t>
          </w:r>
          <w:bookmarkStart w:id="102" w:name="slask"/>
          <w:bookmarkStart w:id="103" w:name="Addressee"/>
          <w:bookmarkEnd w:id="102"/>
          <w:bookmarkEnd w:id="103"/>
        </w:p>
      </w:tc>
    </w:tr>
    <w:tr w:rsidR="00E21086" w:rsidRPr="00F456CC" w14:paraId="726051DA" w14:textId="77777777" w:rsidTr="00364AE6">
      <w:tc>
        <w:tcPr>
          <w:tcW w:w="956" w:type="dxa"/>
          <w:tcBorders>
            <w:right w:val="single" w:sz="4" w:space="0" w:color="auto"/>
          </w:tcBorders>
        </w:tcPr>
        <w:p w14:paraId="3D93C70D" w14:textId="77777777" w:rsidR="00E21086" w:rsidRPr="00F456CC" w:rsidRDefault="00E21086" w:rsidP="00514BAB">
          <w:pPr>
            <w:pStyle w:val="Sidhuvud"/>
            <w:rPr>
              <w:rFonts w:cs="Georgia"/>
              <w:sz w:val="12"/>
              <w:szCs w:val="12"/>
            </w:rPr>
          </w:pPr>
          <w:r w:rsidRPr="00F456CC">
            <w:rPr>
              <w:rFonts w:cs="Georgia"/>
              <w:sz w:val="12"/>
              <w:szCs w:val="12"/>
            </w:rPr>
            <w:t>www.cehis.se</w:t>
          </w:r>
        </w:p>
      </w:tc>
      <w:tc>
        <w:tcPr>
          <w:tcW w:w="1199" w:type="dxa"/>
          <w:tcBorders>
            <w:left w:val="single" w:sz="4" w:space="0" w:color="auto"/>
          </w:tcBorders>
        </w:tcPr>
        <w:p w14:paraId="6948238C" w14:textId="77777777" w:rsidR="00E21086" w:rsidRPr="00F456CC" w:rsidRDefault="00E21086" w:rsidP="00514BAB">
          <w:pPr>
            <w:pStyle w:val="Sidhuvud"/>
            <w:rPr>
              <w:rFonts w:cs="Georgia"/>
              <w:sz w:val="12"/>
              <w:szCs w:val="12"/>
            </w:rPr>
          </w:pPr>
          <w:r w:rsidRPr="002C11AF">
            <w:rPr>
              <w:rFonts w:cs="Georgia"/>
              <w:sz w:val="12"/>
              <w:szCs w:val="12"/>
            </w:rPr>
            <w:t>info@cehis.se</w:t>
          </w:r>
        </w:p>
      </w:tc>
      <w:tc>
        <w:tcPr>
          <w:tcW w:w="4049" w:type="dxa"/>
        </w:tcPr>
        <w:p w14:paraId="0F88AC4C" w14:textId="77777777" w:rsidR="00E21086" w:rsidRPr="002C11AF" w:rsidRDefault="00E21086" w:rsidP="00514BAB">
          <w:pPr>
            <w:pStyle w:val="Sidhuvud"/>
            <w:rPr>
              <w:rFonts w:cs="Georgia"/>
              <w:sz w:val="12"/>
              <w:szCs w:val="12"/>
            </w:rPr>
          </w:pPr>
        </w:p>
      </w:tc>
      <w:tc>
        <w:tcPr>
          <w:tcW w:w="2976" w:type="dxa"/>
        </w:tcPr>
        <w:p w14:paraId="09468B72" w14:textId="77777777" w:rsidR="00E21086" w:rsidRPr="002C11AF" w:rsidRDefault="00E21086" w:rsidP="00514BAB">
          <w:pPr>
            <w:pStyle w:val="Sidhuvud"/>
            <w:rPr>
              <w:rFonts w:cs="Georgia"/>
              <w:sz w:val="12"/>
              <w:szCs w:val="12"/>
            </w:rPr>
          </w:pPr>
        </w:p>
      </w:tc>
    </w:tr>
  </w:tbl>
  <w:p w14:paraId="7431164C" w14:textId="77777777" w:rsidR="00E21086" w:rsidRDefault="00E21086" w:rsidP="003755FD">
    <w:pPr>
      <w:pStyle w:val="Sidhuvud"/>
    </w:pPr>
    <w:bookmarkStart w:id="104" w:name="Radera2"/>
    <w:bookmarkEnd w:id="104"/>
  </w:p>
  <w:p w14:paraId="1A31566D" w14:textId="77777777" w:rsidR="00E21086" w:rsidRDefault="00E21086" w:rsidP="003755FD">
    <w:pPr>
      <w:pStyle w:val="Sidhuvud"/>
    </w:pPr>
  </w:p>
  <w:p w14:paraId="71CD4DF7" w14:textId="77777777" w:rsidR="00E21086" w:rsidRDefault="00E21086" w:rsidP="003755FD">
    <w:pPr>
      <w:pStyle w:val="Sidhuvud"/>
    </w:pPr>
  </w:p>
  <w:p w14:paraId="6C34E9AD" w14:textId="7ABCC737" w:rsidR="00E21086" w:rsidRPr="003755FD" w:rsidRDefault="00E21086" w:rsidP="007306AD">
    <w:r>
      <w:rPr>
        <w:noProof/>
        <w:lang w:eastAsia="sv-SE"/>
      </w:rPr>
      <mc:AlternateContent>
        <mc:Choice Requires="wps">
          <w:drawing>
            <wp:anchor distT="0" distB="0" distL="114300" distR="114300" simplePos="0" relativeHeight="251667456" behindDoc="0" locked="0" layoutInCell="1" allowOverlap="1" wp14:anchorId="6BCACE4B" wp14:editId="5CF9EB17">
              <wp:simplePos x="0" y="0"/>
              <wp:positionH relativeFrom="page">
                <wp:posOffset>6430645</wp:posOffset>
              </wp:positionH>
              <wp:positionV relativeFrom="page">
                <wp:posOffset>291465</wp:posOffset>
              </wp:positionV>
              <wp:extent cx="536575" cy="404495"/>
              <wp:effectExtent l="0" t="0"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40449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022FD" w14:textId="77777777" w:rsidR="00E21086" w:rsidRPr="00C05223" w:rsidRDefault="00E21086" w:rsidP="00EE7FE7">
                          <w:pPr>
                            <w:jc w:val="right"/>
                          </w:pPr>
                          <w:r w:rsidRPr="00E12C4A">
                            <w:rPr>
                              <w:sz w:val="16"/>
                              <w:szCs w:val="16"/>
                            </w:rPr>
                            <w:fldChar w:fldCharType="begin"/>
                          </w:r>
                          <w:r w:rsidRPr="00E12C4A">
                            <w:rPr>
                              <w:sz w:val="16"/>
                              <w:szCs w:val="16"/>
                            </w:rPr>
                            <w:instrText xml:space="preserve"> PAGE   \* MERGEFORMAT </w:instrText>
                          </w:r>
                          <w:r w:rsidRPr="00E12C4A">
                            <w:rPr>
                              <w:sz w:val="16"/>
                              <w:szCs w:val="16"/>
                            </w:rPr>
                            <w:fldChar w:fldCharType="separate"/>
                          </w:r>
                          <w:r w:rsidR="00E71599">
                            <w:rPr>
                              <w:noProof/>
                              <w:sz w:val="16"/>
                              <w:szCs w:val="16"/>
                            </w:rPr>
                            <w:t>38</w:t>
                          </w:r>
                          <w:r w:rsidRPr="00E12C4A">
                            <w:rPr>
                              <w:sz w:val="16"/>
                              <w:szCs w:val="16"/>
                            </w:rPr>
                            <w:fldChar w:fldCharType="end"/>
                          </w:r>
                          <w:r w:rsidRPr="00E12C4A">
                            <w:rPr>
                              <w:sz w:val="16"/>
                              <w:szCs w:val="16"/>
                            </w:rPr>
                            <w:t xml:space="preserve"> (</w:t>
                          </w:r>
                          <w:fldSimple w:instr=" SECTIONPAGES   \* MERGEFORMAT ">
                            <w:r w:rsidR="00E71599" w:rsidRPr="00E71599">
                              <w:rPr>
                                <w:noProof/>
                                <w:sz w:val="16"/>
                                <w:szCs w:val="16"/>
                              </w:rPr>
                              <w:t>33</w:t>
                            </w:r>
                          </w:fldSimple>
                          <w:r w:rsidRPr="00E12C4A">
                            <w:rPr>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8" type="#_x0000_t202" style="position:absolute;margin-left:506.35pt;margin-top:22.95pt;width:42.25pt;height:31.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" fillcolor="white [3212]" stroked="f">
              <v:textbox>
                <w:txbxContent>
                  <w:p w14:paraId="15A022FD" w14:textId="77777777" w:rsidR="00E21086" w:rsidRPr="00C05223" w:rsidRDefault="00E21086" w:rsidP="00EE7FE7">
                    <w:pPr>
                      <w:jc w:val="right"/>
                    </w:pPr>
                    <w:r w:rsidRPr="00E12C4A">
                      <w:rPr>
                        <w:sz w:val="16"/>
                        <w:szCs w:val="16"/>
                      </w:rPr>
                      <w:fldChar w:fldCharType="begin"/>
                    </w:r>
                    <w:r w:rsidRPr="00E12C4A">
                      <w:rPr>
                        <w:sz w:val="16"/>
                        <w:szCs w:val="16"/>
                      </w:rPr>
                      <w:instrText xml:space="preserve"> PAGE   \* MERGEFORMAT </w:instrText>
                    </w:r>
                    <w:r w:rsidRPr="00E12C4A">
                      <w:rPr>
                        <w:sz w:val="16"/>
                        <w:szCs w:val="16"/>
                      </w:rPr>
                      <w:fldChar w:fldCharType="separate"/>
                    </w:r>
                    <w:r w:rsidR="00E71599">
                      <w:rPr>
                        <w:noProof/>
                        <w:sz w:val="16"/>
                        <w:szCs w:val="16"/>
                      </w:rPr>
                      <w:t>38</w:t>
                    </w:r>
                    <w:r w:rsidRPr="00E12C4A">
                      <w:rPr>
                        <w:sz w:val="16"/>
                        <w:szCs w:val="16"/>
                      </w:rPr>
                      <w:fldChar w:fldCharType="end"/>
                    </w:r>
                    <w:r w:rsidRPr="00E12C4A">
                      <w:rPr>
                        <w:sz w:val="16"/>
                        <w:szCs w:val="16"/>
                      </w:rPr>
                      <w:t xml:space="preserve"> (</w:t>
                    </w:r>
                    <w:fldSimple w:instr=" SECTIONPAGES   \* MERGEFORMAT ">
                      <w:r w:rsidR="00E71599" w:rsidRPr="00E71599">
                        <w:rPr>
                          <w:noProof/>
                          <w:sz w:val="16"/>
                          <w:szCs w:val="16"/>
                        </w:rPr>
                        <w:t>33</w:t>
                      </w:r>
                    </w:fldSimple>
                    <w:r w:rsidRPr="00E12C4A">
                      <w:rPr>
                        <w:sz w:val="16"/>
                        <w:szCs w:val="16"/>
                      </w:rPr>
                      <w:t>)</w:t>
                    </w:r>
                  </w:p>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1">
    <w:nsid w:val="00000009"/>
    <w:multiLevelType w:val="multilevel"/>
    <w:tmpl w:val="894EE87B"/>
    <w:styleLink w:val="List8"/>
    <w:lvl w:ilvl="0">
      <w:start w:val="1"/>
      <w:numFmt w:val="bullet"/>
      <w:lvlText w:val="o"/>
      <w:lvlJc w:val="left"/>
      <w:pPr>
        <w:tabs>
          <w:tab w:val="num" w:pos="360"/>
        </w:tabs>
        <w:ind w:left="360" w:firstLine="927"/>
      </w:pPr>
      <w:rPr>
        <w:rFonts w:ascii="Courier New" w:eastAsia="ヒラギノ角ゴ Pro W3" w:hAnsi="Courier New"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2">
    <w:nsid w:val="00000010"/>
    <w:multiLevelType w:val="multilevel"/>
    <w:tmpl w:val="894EE882"/>
    <w:styleLink w:val="List14"/>
    <w:lvl w:ilvl="0">
      <w:start w:val="1"/>
      <w:numFmt w:val="decimal"/>
      <w:isLgl/>
      <w:lvlText w:val="%1."/>
      <w:lvlJc w:val="left"/>
      <w:pPr>
        <w:tabs>
          <w:tab w:val="num" w:pos="360"/>
        </w:tabs>
        <w:ind w:left="360" w:firstLine="567"/>
      </w:pPr>
      <w:rPr>
        <w:rFonts w:hint="default"/>
        <w:color w:val="000000"/>
        <w:spacing w:val="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3">
    <w:nsid w:val="004D427A"/>
    <w:multiLevelType w:val="hybridMultilevel"/>
    <w:tmpl w:val="69848CBA"/>
    <w:lvl w:ilvl="0" w:tplc="CEDC6C8E">
      <w:start w:val="20"/>
      <w:numFmt w:val="bullet"/>
      <w:lvlText w:val="-"/>
      <w:lvlJc w:val="left"/>
      <w:pPr>
        <w:ind w:left="720" w:hanging="360"/>
      </w:pPr>
      <w:rPr>
        <w:rFonts w:ascii="Times New Roman" w:eastAsia="ヒラギノ角ゴ Pro W3" w:hAnsi="Times New Roman"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043E67F9"/>
    <w:multiLevelType w:val="hybridMultilevel"/>
    <w:tmpl w:val="FD428C50"/>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08A55008"/>
    <w:multiLevelType w:val="multilevel"/>
    <w:tmpl w:val="791EE6E4"/>
    <w:lvl w:ilvl="0">
      <w:start w:val="1"/>
      <w:numFmt w:val="upperLetter"/>
      <w:suff w:val="nothing"/>
      <w:lvlText w:val="Annex %1"/>
      <w:lvlJc w:val="left"/>
      <w:pPr>
        <w:ind w:left="0" w:firstLine="0"/>
      </w:pPr>
      <w:rPr>
        <w:rFonts w:ascii="Arial" w:hAnsi="Arial" w:hint="default"/>
        <w:b/>
        <w:i w:val="0"/>
        <w:sz w:val="28"/>
      </w:rPr>
    </w:lvl>
    <w:lvl w:ilvl="1">
      <w:start w:val="1"/>
      <w:numFmt w:val="decimal"/>
      <w:pStyle w:val="a5"/>
      <w:lvlText w:val="%1.%2"/>
      <w:lvlJc w:val="left"/>
      <w:pPr>
        <w:tabs>
          <w:tab w:val="num" w:pos="360"/>
        </w:tabs>
        <w:ind w:left="0" w:firstLine="0"/>
      </w:pPr>
      <w:rPr>
        <w:b/>
        <w:i w:val="0"/>
      </w:rPr>
    </w:lvl>
    <w:lvl w:ilvl="2">
      <w:start w:val="1"/>
      <w:numFmt w:val="decimal"/>
      <w:pStyle w:val="a6"/>
      <w:lvlText w:val="%1.%2.%3"/>
      <w:lvlJc w:val="left"/>
      <w:pPr>
        <w:tabs>
          <w:tab w:val="num" w:pos="720"/>
        </w:tabs>
        <w:ind w:left="0" w:firstLine="0"/>
      </w:pPr>
      <w:rPr>
        <w:b/>
        <w:i w:val="0"/>
      </w:rPr>
    </w:lvl>
    <w:lvl w:ilvl="3">
      <w:start w:val="1"/>
      <w:numFmt w:val="decimal"/>
      <w:pStyle w:val="ANNEX"/>
      <w:lvlText w:val="%1.%2.%3.%4"/>
      <w:lvlJc w:val="left"/>
      <w:pPr>
        <w:tabs>
          <w:tab w:val="num" w:pos="1080"/>
        </w:tabs>
        <w:ind w:left="0" w:firstLine="0"/>
      </w:pPr>
      <w:rPr>
        <w:b/>
        <w:i w:val="0"/>
      </w:rPr>
    </w:lvl>
    <w:lvl w:ilvl="4">
      <w:start w:val="1"/>
      <w:numFmt w:val="decimal"/>
      <w:pStyle w:val="HTML-frformaterad"/>
      <w:lvlText w:val="%1.%2.%3.%4.%5"/>
      <w:lvlJc w:val="left"/>
      <w:pPr>
        <w:tabs>
          <w:tab w:val="num" w:pos="1080"/>
        </w:tabs>
        <w:ind w:left="0" w:firstLine="0"/>
      </w:pPr>
      <w:rPr>
        <w:b/>
        <w:i w:val="0"/>
      </w:rPr>
    </w:lvl>
    <w:lvl w:ilvl="5">
      <w:start w:val="1"/>
      <w:numFmt w:val="decimal"/>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
    <w:nsid w:val="0B68338A"/>
    <w:multiLevelType w:val="hybridMultilevel"/>
    <w:tmpl w:val="F42A8F78"/>
    <w:lvl w:ilvl="0" w:tplc="02327854">
      <w:start w:val="5"/>
      <w:numFmt w:val="bullet"/>
      <w:lvlText w:val="-"/>
      <w:lvlJc w:val="left"/>
      <w:pPr>
        <w:ind w:left="720" w:hanging="360"/>
      </w:pPr>
      <w:rPr>
        <w:rFonts w:ascii="Cambria" w:eastAsiaTheme="minorEastAsia" w:hAnsi="Cambria" w:cstheme="minorBid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0291B18"/>
    <w:multiLevelType w:val="hybridMultilevel"/>
    <w:tmpl w:val="5AE69582"/>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15730DC0"/>
    <w:multiLevelType w:val="hybridMultilevel"/>
    <w:tmpl w:val="852449AC"/>
    <w:lvl w:ilvl="0" w:tplc="97E24F1E">
      <w:start w:val="4"/>
      <w:numFmt w:val="bullet"/>
      <w:pStyle w:val="Lista1"/>
      <w:lvlText w:val="-"/>
      <w:lvlJc w:val="left"/>
      <w:pPr>
        <w:ind w:left="1080" w:hanging="360"/>
      </w:pPr>
      <w:rPr>
        <w:rFonts w:ascii="Times New Roman" w:eastAsia="Times New Roman" w:hAnsi="Times New Roman" w:hint="default"/>
      </w:rPr>
    </w:lvl>
    <w:lvl w:ilvl="1" w:tplc="041D0003">
      <w:start w:val="1"/>
      <w:numFmt w:val="bullet"/>
      <w:lvlText w:val="o"/>
      <w:lvlJc w:val="left"/>
      <w:pPr>
        <w:tabs>
          <w:tab w:val="num" w:pos="2160"/>
        </w:tabs>
        <w:ind w:left="2160" w:hanging="360"/>
      </w:pPr>
      <w:rPr>
        <w:rFonts w:ascii="Courier New" w:hAnsi="Courier New" w:cs="ヒラギノ角ゴ Pro W3" w:hint="default"/>
      </w:rPr>
    </w:lvl>
    <w:lvl w:ilvl="2" w:tplc="041D0005">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ヒラギノ角ゴ Pro W3"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ヒラギノ角ゴ Pro W3"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9">
    <w:nsid w:val="16033754"/>
    <w:multiLevelType w:val="hybridMultilevel"/>
    <w:tmpl w:val="F0220822"/>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nsid w:val="1827359D"/>
    <w:multiLevelType w:val="multilevel"/>
    <w:tmpl w:val="7F8EDEF6"/>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1106"/>
        </w:tabs>
        <w:ind w:left="1106" w:hanging="680"/>
      </w:pPr>
      <w:rPr>
        <w:rFonts w:hint="default"/>
      </w:rPr>
    </w:lvl>
    <w:lvl w:ilvl="2">
      <w:start w:val="1"/>
      <w:numFmt w:val="decimal"/>
      <w:pStyle w:val="Rubrik3Nr"/>
      <w:lvlText w:val="%1.%2.%3."/>
      <w:lvlJc w:val="left"/>
      <w:pPr>
        <w:tabs>
          <w:tab w:val="num" w:pos="794"/>
        </w:tabs>
        <w:ind w:left="794" w:hanging="794"/>
      </w:pPr>
      <w:rPr>
        <w:rFonts w:hint="default"/>
        <w:color w:val="auto"/>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1">
    <w:nsid w:val="1BA2587F"/>
    <w:multiLevelType w:val="hybridMultilevel"/>
    <w:tmpl w:val="413AA4BA"/>
    <w:lvl w:ilvl="0" w:tplc="74AEACC4">
      <w:start w:val="5"/>
      <w:numFmt w:val="bullet"/>
      <w:lvlText w:val="-"/>
      <w:lvlJc w:val="left"/>
      <w:pPr>
        <w:ind w:left="720" w:hanging="360"/>
      </w:pPr>
      <w:rPr>
        <w:rFonts w:ascii="Calibri" w:eastAsia="Cambria" w:hAnsi="Calibri" w:cs="Calibri" w:hint="default"/>
      </w:rPr>
    </w:lvl>
    <w:lvl w:ilvl="1" w:tplc="041D0003">
      <w:start w:val="1"/>
      <w:numFmt w:val="bullet"/>
      <w:lvlText w:val="o"/>
      <w:lvlJc w:val="left"/>
      <w:pPr>
        <w:ind w:left="1440" w:hanging="360"/>
      </w:pPr>
      <w:rPr>
        <w:rFonts w:ascii="Courier New" w:hAnsi="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1C8374D0"/>
    <w:multiLevelType w:val="hybridMultilevel"/>
    <w:tmpl w:val="9208B5C4"/>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nsid w:val="1FC74B80"/>
    <w:multiLevelType w:val="hybridMultilevel"/>
    <w:tmpl w:val="B602111C"/>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nsid w:val="208F395B"/>
    <w:multiLevelType w:val="hybridMultilevel"/>
    <w:tmpl w:val="7C3C703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nsid w:val="22F42D59"/>
    <w:multiLevelType w:val="multilevel"/>
    <w:tmpl w:val="36EEB9CC"/>
    <w:lvl w:ilvl="0">
      <w:start w:val="1"/>
      <w:numFmt w:val="decimal"/>
      <w:pStyle w:val="Rubrik1"/>
      <w:lvlText w:val="%1."/>
      <w:lvlJc w:val="left"/>
      <w:pPr>
        <w:tabs>
          <w:tab w:val="num" w:pos="360"/>
        </w:tabs>
        <w:ind w:left="360" w:hanging="360"/>
      </w:pPr>
      <w:rPr>
        <w:rFonts w:hint="default"/>
      </w:rPr>
    </w:lvl>
    <w:lvl w:ilvl="1">
      <w:start w:val="1"/>
      <w:numFmt w:val="decimal"/>
      <w:pStyle w:val="Rubrik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296C4988"/>
    <w:multiLevelType w:val="hybridMultilevel"/>
    <w:tmpl w:val="084829B6"/>
    <w:lvl w:ilvl="0" w:tplc="B66863D4">
      <w:start w:val="5"/>
      <w:numFmt w:val="bullet"/>
      <w:pStyle w:val="Rubrik3"/>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nsid w:val="29A1442F"/>
    <w:multiLevelType w:val="multilevel"/>
    <w:tmpl w:val="E0A83DFC"/>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9">
    <w:nsid w:val="29CC2529"/>
    <w:multiLevelType w:val="hybridMultilevel"/>
    <w:tmpl w:val="03E496D4"/>
    <w:lvl w:ilvl="0" w:tplc="CEDC6C8E">
      <w:start w:val="2012"/>
      <w:numFmt w:val="bullet"/>
      <w:lvlText w:val="-"/>
      <w:lvlJc w:val="left"/>
      <w:pPr>
        <w:ind w:left="720" w:hanging="360"/>
      </w:pPr>
      <w:rPr>
        <w:rFonts w:ascii="Times New Roman" w:eastAsia="ヒラギノ角ゴ Pro W3" w:hAnsi="Times New Roman"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2E3F5634"/>
    <w:multiLevelType w:val="hybridMultilevel"/>
    <w:tmpl w:val="7C3C703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nsid w:val="2E5E152F"/>
    <w:multiLevelType w:val="hybridMultilevel"/>
    <w:tmpl w:val="19985184"/>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nsid w:val="314B5A37"/>
    <w:multiLevelType w:val="hybridMultilevel"/>
    <w:tmpl w:val="830281A8"/>
    <w:lvl w:ilvl="0" w:tplc="941C73DE">
      <w:start w:val="1"/>
      <w:numFmt w:val="bullet"/>
      <w:pStyle w:val="Punktlistautanavstnd"/>
      <w:lvlText w:val=""/>
      <w:lvlJc w:val="left"/>
      <w:pPr>
        <w:tabs>
          <w:tab w:val="num" w:pos="1361"/>
        </w:tabs>
        <w:ind w:left="1361" w:hanging="227"/>
      </w:pPr>
      <w:rPr>
        <w:rFonts w:ascii="Symbol" w:hAnsi="Symbol" w:hint="default"/>
      </w:rPr>
    </w:lvl>
    <w:lvl w:ilvl="1" w:tplc="8C2AC088">
      <w:start w:val="1"/>
      <w:numFmt w:val="bullet"/>
      <w:lvlText w:val="o"/>
      <w:lvlJc w:val="left"/>
      <w:pPr>
        <w:tabs>
          <w:tab w:val="num" w:pos="1440"/>
        </w:tabs>
        <w:ind w:left="1440" w:hanging="360"/>
      </w:pPr>
      <w:rPr>
        <w:rFonts w:ascii="Courier New" w:hAnsi="Courier New" w:cs="Wingdings" w:hint="default"/>
      </w:rPr>
    </w:lvl>
    <w:lvl w:ilvl="2" w:tplc="9314CB68" w:tentative="1">
      <w:start w:val="1"/>
      <w:numFmt w:val="bullet"/>
      <w:lvlText w:val=""/>
      <w:lvlJc w:val="left"/>
      <w:pPr>
        <w:tabs>
          <w:tab w:val="num" w:pos="2160"/>
        </w:tabs>
        <w:ind w:left="2160" w:hanging="360"/>
      </w:pPr>
      <w:rPr>
        <w:rFonts w:ascii="Wingdings" w:hAnsi="Wingdings" w:hint="default"/>
      </w:rPr>
    </w:lvl>
    <w:lvl w:ilvl="3" w:tplc="DE865B4C" w:tentative="1">
      <w:start w:val="1"/>
      <w:numFmt w:val="bullet"/>
      <w:lvlText w:val=""/>
      <w:lvlJc w:val="left"/>
      <w:pPr>
        <w:tabs>
          <w:tab w:val="num" w:pos="2880"/>
        </w:tabs>
        <w:ind w:left="2880" w:hanging="360"/>
      </w:pPr>
      <w:rPr>
        <w:rFonts w:ascii="Symbol" w:hAnsi="Symbol" w:hint="default"/>
      </w:rPr>
    </w:lvl>
    <w:lvl w:ilvl="4" w:tplc="DF3CC058" w:tentative="1">
      <w:start w:val="1"/>
      <w:numFmt w:val="bullet"/>
      <w:lvlText w:val="o"/>
      <w:lvlJc w:val="left"/>
      <w:pPr>
        <w:tabs>
          <w:tab w:val="num" w:pos="3600"/>
        </w:tabs>
        <w:ind w:left="3600" w:hanging="360"/>
      </w:pPr>
      <w:rPr>
        <w:rFonts w:ascii="Courier New" w:hAnsi="Courier New" w:cs="Wingdings" w:hint="default"/>
      </w:rPr>
    </w:lvl>
    <w:lvl w:ilvl="5" w:tplc="89C4ABA0" w:tentative="1">
      <w:start w:val="1"/>
      <w:numFmt w:val="bullet"/>
      <w:lvlText w:val=""/>
      <w:lvlJc w:val="left"/>
      <w:pPr>
        <w:tabs>
          <w:tab w:val="num" w:pos="4320"/>
        </w:tabs>
        <w:ind w:left="4320" w:hanging="360"/>
      </w:pPr>
      <w:rPr>
        <w:rFonts w:ascii="Wingdings" w:hAnsi="Wingdings" w:hint="default"/>
      </w:rPr>
    </w:lvl>
    <w:lvl w:ilvl="6" w:tplc="B7582E96" w:tentative="1">
      <w:start w:val="1"/>
      <w:numFmt w:val="bullet"/>
      <w:lvlText w:val=""/>
      <w:lvlJc w:val="left"/>
      <w:pPr>
        <w:tabs>
          <w:tab w:val="num" w:pos="5040"/>
        </w:tabs>
        <w:ind w:left="5040" w:hanging="360"/>
      </w:pPr>
      <w:rPr>
        <w:rFonts w:ascii="Symbol" w:hAnsi="Symbol" w:hint="default"/>
      </w:rPr>
    </w:lvl>
    <w:lvl w:ilvl="7" w:tplc="7C08CF88" w:tentative="1">
      <w:start w:val="1"/>
      <w:numFmt w:val="bullet"/>
      <w:lvlText w:val="o"/>
      <w:lvlJc w:val="left"/>
      <w:pPr>
        <w:tabs>
          <w:tab w:val="num" w:pos="5760"/>
        </w:tabs>
        <w:ind w:left="5760" w:hanging="360"/>
      </w:pPr>
      <w:rPr>
        <w:rFonts w:ascii="Courier New" w:hAnsi="Courier New" w:cs="Wingdings" w:hint="default"/>
      </w:rPr>
    </w:lvl>
    <w:lvl w:ilvl="8" w:tplc="13064FE8" w:tentative="1">
      <w:start w:val="1"/>
      <w:numFmt w:val="bullet"/>
      <w:lvlText w:val=""/>
      <w:lvlJc w:val="left"/>
      <w:pPr>
        <w:tabs>
          <w:tab w:val="num" w:pos="6480"/>
        </w:tabs>
        <w:ind w:left="6480" w:hanging="360"/>
      </w:pPr>
      <w:rPr>
        <w:rFonts w:ascii="Wingdings" w:hAnsi="Wingdings" w:hint="default"/>
      </w:rPr>
    </w:lvl>
  </w:abstractNum>
  <w:abstractNum w:abstractNumId="23">
    <w:nsid w:val="31733AA4"/>
    <w:multiLevelType w:val="hybridMultilevel"/>
    <w:tmpl w:val="2480B658"/>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31FE0970"/>
    <w:multiLevelType w:val="hybridMultilevel"/>
    <w:tmpl w:val="66C61A18"/>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nsid w:val="32F21908"/>
    <w:multiLevelType w:val="hybridMultilevel"/>
    <w:tmpl w:val="041AC4DE"/>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nsid w:val="36150AB9"/>
    <w:multiLevelType w:val="multilevel"/>
    <w:tmpl w:val="1F58C2AE"/>
    <w:name w:val="List sb"/>
    <w:lvl w:ilvl="0">
      <w:start w:val="1"/>
      <w:numFmt w:val="none"/>
      <w:pStyle w:val="Lista"/>
      <w:suff w:val="nothing"/>
      <w:lvlText w:val=""/>
      <w:lvlJc w:val="left"/>
      <w:pPr>
        <w:tabs>
          <w:tab w:val="num" w:pos="1304"/>
        </w:tabs>
        <w:ind w:left="1304" w:firstLine="0"/>
      </w:pPr>
    </w:lvl>
    <w:lvl w:ilvl="1">
      <w:start w:val="1"/>
      <w:numFmt w:val="none"/>
      <w:pStyle w:val="Lista2"/>
      <w:suff w:val="nothing"/>
      <w:lvlText w:val=""/>
      <w:lvlJc w:val="left"/>
      <w:pPr>
        <w:tabs>
          <w:tab w:val="num" w:pos="1661"/>
        </w:tabs>
        <w:ind w:left="1661" w:firstLine="0"/>
      </w:pPr>
    </w:lvl>
    <w:lvl w:ilvl="2">
      <w:start w:val="1"/>
      <w:numFmt w:val="none"/>
      <w:pStyle w:val="Lista3"/>
      <w:suff w:val="nothing"/>
      <w:lvlText w:val=""/>
      <w:lvlJc w:val="left"/>
      <w:pPr>
        <w:tabs>
          <w:tab w:val="num" w:pos="2018"/>
        </w:tabs>
        <w:ind w:left="2018" w:firstLine="0"/>
      </w:pPr>
    </w:lvl>
    <w:lvl w:ilvl="3">
      <w:start w:val="1"/>
      <w:numFmt w:val="none"/>
      <w:pStyle w:val="Lista4"/>
      <w:suff w:val="nothing"/>
      <w:lvlText w:val=""/>
      <w:lvlJc w:val="left"/>
      <w:pPr>
        <w:tabs>
          <w:tab w:val="num" w:pos="2375"/>
        </w:tabs>
        <w:ind w:left="2375" w:firstLine="0"/>
      </w:pPr>
    </w:lvl>
    <w:lvl w:ilvl="4">
      <w:start w:val="1"/>
      <w:numFmt w:val="none"/>
      <w:pStyle w:val="Lista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362A204E"/>
    <w:multiLevelType w:val="hybridMultilevel"/>
    <w:tmpl w:val="F8103C8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nsid w:val="38AF63C3"/>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3BBA2002"/>
    <w:multiLevelType w:val="hybridMultilevel"/>
    <w:tmpl w:val="6C6E3D80"/>
    <w:lvl w:ilvl="0" w:tplc="D6029A9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2E1055"/>
    <w:multiLevelType w:val="hybridMultilevel"/>
    <w:tmpl w:val="631A367E"/>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nsid w:val="3FE1497D"/>
    <w:multiLevelType w:val="hybridMultilevel"/>
    <w:tmpl w:val="19985184"/>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nsid w:val="45662FB1"/>
    <w:multiLevelType w:val="hybridMultilevel"/>
    <w:tmpl w:val="9B70B6C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nsid w:val="4A3926D6"/>
    <w:multiLevelType w:val="multilevel"/>
    <w:tmpl w:val="990A9FD6"/>
    <w:lvl w:ilvl="0">
      <w:start w:val="1"/>
      <w:numFmt w:val="decimal"/>
      <w:pStyle w:val="Numreradlista"/>
      <w:lvlText w:val="%1."/>
      <w:lvlJc w:val="left"/>
      <w:pPr>
        <w:tabs>
          <w:tab w:val="num" w:pos="680"/>
        </w:tabs>
        <w:ind w:left="680" w:hanging="320"/>
      </w:pPr>
      <w:rPr>
        <w:rFonts w:hint="default"/>
        <w:color w:val="00A9A7"/>
        <w:sz w:val="22"/>
      </w:rPr>
    </w:lvl>
    <w:lvl w:ilvl="1">
      <w:start w:val="1"/>
      <w:numFmt w:val="decimal"/>
      <w:lvlText w:val="%1.%2."/>
      <w:lvlJc w:val="left"/>
      <w:pPr>
        <w:tabs>
          <w:tab w:val="num" w:pos="1531"/>
        </w:tabs>
        <w:ind w:left="1531" w:hanging="454"/>
      </w:pPr>
      <w:rPr>
        <w:rFonts w:hint="default"/>
        <w:color w:val="00A9A7"/>
        <w:sz w:val="22"/>
      </w:rPr>
    </w:lvl>
    <w:lvl w:ilvl="2">
      <w:start w:val="1"/>
      <w:numFmt w:val="decimal"/>
      <w:lvlText w:val="%1.%2.%3."/>
      <w:lvlJc w:val="left"/>
      <w:pPr>
        <w:tabs>
          <w:tab w:val="num" w:pos="2608"/>
        </w:tabs>
        <w:ind w:left="2608" w:hanging="623"/>
      </w:pPr>
      <w:rPr>
        <w:rFonts w:hint="default"/>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34">
    <w:nsid w:val="4AC22CA5"/>
    <w:multiLevelType w:val="hybridMultilevel"/>
    <w:tmpl w:val="054CB268"/>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nsid w:val="4C0F1A32"/>
    <w:multiLevelType w:val="hybridMultilevel"/>
    <w:tmpl w:val="7C3C703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nsid w:val="4FDD1879"/>
    <w:multiLevelType w:val="hybridMultilevel"/>
    <w:tmpl w:val="462C6B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nsid w:val="5F285A66"/>
    <w:multiLevelType w:val="multilevel"/>
    <w:tmpl w:val="E3420C34"/>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39">
    <w:nsid w:val="608C1BD3"/>
    <w:multiLevelType w:val="hybridMultilevel"/>
    <w:tmpl w:val="3A2C3B02"/>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nsid w:val="619B4AF3"/>
    <w:multiLevelType w:val="hybridMultilevel"/>
    <w:tmpl w:val="9208B5C4"/>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1">
    <w:nsid w:val="68B06DC0"/>
    <w:multiLevelType w:val="hybridMultilevel"/>
    <w:tmpl w:val="19985184"/>
    <w:lvl w:ilvl="0" w:tplc="041D000F">
      <w:start w:val="1"/>
      <w:numFmt w:val="decimal"/>
      <w:lvlText w:val="%1."/>
      <w:lvlJc w:val="left"/>
      <w:pPr>
        <w:ind w:left="720" w:hanging="360"/>
      </w:pPr>
      <w:rPr>
        <w:rFonts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nsid w:val="6C0E286D"/>
    <w:multiLevelType w:val="hybridMultilevel"/>
    <w:tmpl w:val="2CFAC9C2"/>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nsid w:val="70B06297"/>
    <w:multiLevelType w:val="hybridMultilevel"/>
    <w:tmpl w:val="192E664C"/>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nsid w:val="70D730F3"/>
    <w:multiLevelType w:val="hybridMultilevel"/>
    <w:tmpl w:val="9E5CADFA"/>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nsid w:val="71DB3CC3"/>
    <w:multiLevelType w:val="hybridMultilevel"/>
    <w:tmpl w:val="8BE449A8"/>
    <w:lvl w:ilvl="0" w:tplc="D6029A92">
      <w:numFmt w:val="bullet"/>
      <w:lvlText w:val="-"/>
      <w:lvlJc w:val="left"/>
      <w:pPr>
        <w:ind w:left="720" w:hanging="360"/>
      </w:pPr>
      <w:rPr>
        <w:rFonts w:ascii="Cambria" w:eastAsiaTheme="minorEastAsia" w:hAnsi="Cambria"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nsid w:val="761B43E7"/>
    <w:multiLevelType w:val="hybridMultilevel"/>
    <w:tmpl w:val="72743F18"/>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8">
    <w:nsid w:val="782C1128"/>
    <w:multiLevelType w:val="hybridMultilevel"/>
    <w:tmpl w:val="FAF898E0"/>
    <w:lvl w:ilvl="0" w:tplc="A5F8C9AC">
      <w:start w:val="1"/>
      <w:numFmt w:val="bullet"/>
      <w:pStyle w:val="Punkter"/>
      <w:lvlText w:val=""/>
      <w:lvlJc w:val="left"/>
      <w:pPr>
        <w:tabs>
          <w:tab w:val="num" w:pos="284"/>
        </w:tabs>
        <w:ind w:left="284" w:hanging="284"/>
      </w:pPr>
      <w:rPr>
        <w:rFonts w:ascii="Symbol" w:hAnsi="Symbol" w:hint="default"/>
        <w:color w:val="FFBA31"/>
        <w:sz w:val="32"/>
        <w:szCs w:val="32"/>
      </w:rPr>
    </w:lvl>
    <w:lvl w:ilvl="1" w:tplc="7A487E4A">
      <w:start w:val="1"/>
      <w:numFmt w:val="bullet"/>
      <w:lvlText w:val="o"/>
      <w:lvlJc w:val="left"/>
      <w:pPr>
        <w:tabs>
          <w:tab w:val="num" w:pos="1440"/>
        </w:tabs>
        <w:ind w:left="1440" w:hanging="360"/>
      </w:pPr>
      <w:rPr>
        <w:rFonts w:ascii="Courier New" w:hAnsi="Courier New" w:cs="Wingdings" w:hint="default"/>
      </w:rPr>
    </w:lvl>
    <w:lvl w:ilvl="2" w:tplc="40AECC74">
      <w:start w:val="1"/>
      <w:numFmt w:val="bullet"/>
      <w:pStyle w:val="Punkter"/>
      <w:lvlText w:val=""/>
      <w:lvlJc w:val="left"/>
      <w:pPr>
        <w:tabs>
          <w:tab w:val="num" w:pos="2084"/>
        </w:tabs>
        <w:ind w:left="2084" w:hanging="284"/>
      </w:pPr>
      <w:rPr>
        <w:rFonts w:ascii="Symbol" w:hAnsi="Symbol" w:hint="default"/>
        <w:color w:val="FFBA31"/>
        <w:sz w:val="32"/>
        <w:szCs w:val="32"/>
      </w:rPr>
    </w:lvl>
    <w:lvl w:ilvl="3" w:tplc="1E2CEF9E">
      <w:start w:val="1"/>
      <w:numFmt w:val="bullet"/>
      <w:lvlText w:val=""/>
      <w:lvlJc w:val="left"/>
      <w:pPr>
        <w:tabs>
          <w:tab w:val="num" w:pos="2880"/>
        </w:tabs>
        <w:ind w:left="2880" w:hanging="360"/>
      </w:pPr>
      <w:rPr>
        <w:rFonts w:ascii="Symbol" w:hAnsi="Symbol" w:hint="default"/>
      </w:rPr>
    </w:lvl>
    <w:lvl w:ilvl="4" w:tplc="46940E46" w:tentative="1">
      <w:start w:val="1"/>
      <w:numFmt w:val="bullet"/>
      <w:lvlText w:val="o"/>
      <w:lvlJc w:val="left"/>
      <w:pPr>
        <w:tabs>
          <w:tab w:val="num" w:pos="3600"/>
        </w:tabs>
        <w:ind w:left="3600" w:hanging="360"/>
      </w:pPr>
      <w:rPr>
        <w:rFonts w:ascii="Courier New" w:hAnsi="Courier New" w:cs="Wingdings" w:hint="default"/>
      </w:rPr>
    </w:lvl>
    <w:lvl w:ilvl="5" w:tplc="F58EDCCA" w:tentative="1">
      <w:start w:val="1"/>
      <w:numFmt w:val="bullet"/>
      <w:lvlText w:val=""/>
      <w:lvlJc w:val="left"/>
      <w:pPr>
        <w:tabs>
          <w:tab w:val="num" w:pos="4320"/>
        </w:tabs>
        <w:ind w:left="4320" w:hanging="360"/>
      </w:pPr>
      <w:rPr>
        <w:rFonts w:ascii="Wingdings" w:hAnsi="Wingdings" w:hint="default"/>
      </w:rPr>
    </w:lvl>
    <w:lvl w:ilvl="6" w:tplc="BEBCA4C0" w:tentative="1">
      <w:start w:val="1"/>
      <w:numFmt w:val="bullet"/>
      <w:lvlText w:val=""/>
      <w:lvlJc w:val="left"/>
      <w:pPr>
        <w:tabs>
          <w:tab w:val="num" w:pos="5040"/>
        </w:tabs>
        <w:ind w:left="5040" w:hanging="360"/>
      </w:pPr>
      <w:rPr>
        <w:rFonts w:ascii="Symbol" w:hAnsi="Symbol" w:hint="default"/>
      </w:rPr>
    </w:lvl>
    <w:lvl w:ilvl="7" w:tplc="09D0BE18" w:tentative="1">
      <w:start w:val="1"/>
      <w:numFmt w:val="bullet"/>
      <w:lvlText w:val="o"/>
      <w:lvlJc w:val="left"/>
      <w:pPr>
        <w:tabs>
          <w:tab w:val="num" w:pos="5760"/>
        </w:tabs>
        <w:ind w:left="5760" w:hanging="360"/>
      </w:pPr>
      <w:rPr>
        <w:rFonts w:ascii="Courier New" w:hAnsi="Courier New" w:cs="Wingdings" w:hint="default"/>
      </w:rPr>
    </w:lvl>
    <w:lvl w:ilvl="8" w:tplc="1D8A7DE2" w:tentative="1">
      <w:start w:val="1"/>
      <w:numFmt w:val="bullet"/>
      <w:lvlText w:val=""/>
      <w:lvlJc w:val="left"/>
      <w:pPr>
        <w:tabs>
          <w:tab w:val="num" w:pos="6480"/>
        </w:tabs>
        <w:ind w:left="6480" w:hanging="360"/>
      </w:pPr>
      <w:rPr>
        <w:rFonts w:ascii="Wingdings" w:hAnsi="Wingdings" w:hint="default"/>
      </w:rPr>
    </w:lvl>
  </w:abstractNum>
  <w:abstractNum w:abstractNumId="49">
    <w:nsid w:val="79156118"/>
    <w:multiLevelType w:val="hybridMultilevel"/>
    <w:tmpl w:val="130287FE"/>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0">
    <w:nsid w:val="7A0B439D"/>
    <w:multiLevelType w:val="hybridMultilevel"/>
    <w:tmpl w:val="51BCF8B0"/>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1">
    <w:nsid w:val="7A6C4CA2"/>
    <w:multiLevelType w:val="hybridMultilevel"/>
    <w:tmpl w:val="41386052"/>
    <w:lvl w:ilvl="0" w:tplc="02327854">
      <w:start w:val="5"/>
      <w:numFmt w:val="bullet"/>
      <w:lvlText w:val="-"/>
      <w:lvlJc w:val="left"/>
      <w:pPr>
        <w:ind w:left="720" w:hanging="360"/>
      </w:pPr>
      <w:rPr>
        <w:rFonts w:ascii="Cambria" w:eastAsia="MS Mincho" w:hAnsi="Cambr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2">
    <w:nsid w:val="7BB05FB3"/>
    <w:multiLevelType w:val="hybridMultilevel"/>
    <w:tmpl w:val="BF30305C"/>
    <w:lvl w:ilvl="0" w:tplc="02327854">
      <w:start w:val="5"/>
      <w:numFmt w:val="bullet"/>
      <w:lvlText w:val="-"/>
      <w:lvlJc w:val="left"/>
      <w:pPr>
        <w:ind w:left="720" w:hanging="360"/>
      </w:pPr>
      <w:rPr>
        <w:rFonts w:ascii="Cambria" w:eastAsia="MS Mincho" w:hAnsi="Cambr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3">
    <w:nsid w:val="7BC21492"/>
    <w:multiLevelType w:val="hybridMultilevel"/>
    <w:tmpl w:val="C8BE9A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7"/>
  </w:num>
  <w:num w:numId="2">
    <w:abstractNumId w:val="18"/>
  </w:num>
  <w:num w:numId="3">
    <w:abstractNumId w:val="15"/>
  </w:num>
  <w:num w:numId="4">
    <w:abstractNumId w:val="19"/>
  </w:num>
  <w:num w:numId="5">
    <w:abstractNumId w:val="46"/>
  </w:num>
  <w:num w:numId="6">
    <w:abstractNumId w:val="29"/>
  </w:num>
  <w:num w:numId="7">
    <w:abstractNumId w:val="10"/>
  </w:num>
  <w:num w:numId="8">
    <w:abstractNumId w:val="51"/>
  </w:num>
  <w:num w:numId="9">
    <w:abstractNumId w:val="13"/>
  </w:num>
  <w:num w:numId="10">
    <w:abstractNumId w:val="14"/>
  </w:num>
  <w:num w:numId="11">
    <w:abstractNumId w:val="20"/>
  </w:num>
  <w:num w:numId="12">
    <w:abstractNumId w:val="35"/>
  </w:num>
  <w:num w:numId="13">
    <w:abstractNumId w:val="9"/>
  </w:num>
  <w:num w:numId="14">
    <w:abstractNumId w:val="34"/>
  </w:num>
  <w:num w:numId="15">
    <w:abstractNumId w:val="30"/>
  </w:num>
  <w:num w:numId="16">
    <w:abstractNumId w:val="40"/>
  </w:num>
  <w:num w:numId="17">
    <w:abstractNumId w:val="42"/>
  </w:num>
  <w:num w:numId="18">
    <w:abstractNumId w:val="12"/>
  </w:num>
  <w:num w:numId="19">
    <w:abstractNumId w:val="44"/>
  </w:num>
  <w:num w:numId="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43"/>
  </w:num>
  <w:num w:numId="23">
    <w:abstractNumId w:val="48"/>
  </w:num>
  <w:num w:numId="24">
    <w:abstractNumId w:val="38"/>
  </w:num>
  <w:num w:numId="25">
    <w:abstractNumId w:val="22"/>
  </w:num>
  <w:num w:numId="26">
    <w:abstractNumId w:val="5"/>
  </w:num>
  <w:num w:numId="27">
    <w:abstractNumId w:val="26"/>
  </w:num>
  <w:num w:numId="28">
    <w:abstractNumId w:val="6"/>
  </w:num>
  <w:num w:numId="29">
    <w:abstractNumId w:val="24"/>
  </w:num>
  <w:num w:numId="30">
    <w:abstractNumId w:val="53"/>
  </w:num>
  <w:num w:numId="31">
    <w:abstractNumId w:val="1"/>
  </w:num>
  <w:num w:numId="32">
    <w:abstractNumId w:val="0"/>
  </w:num>
  <w:num w:numId="33">
    <w:abstractNumId w:val="2"/>
  </w:num>
  <w:num w:numId="34">
    <w:abstractNumId w:val="8"/>
  </w:num>
  <w:num w:numId="35">
    <w:abstractNumId w:val="16"/>
  </w:num>
  <w:num w:numId="36">
    <w:abstractNumId w:val="4"/>
  </w:num>
  <w:num w:numId="37">
    <w:abstractNumId w:val="17"/>
  </w:num>
  <w:num w:numId="38">
    <w:abstractNumId w:val="50"/>
  </w:num>
  <w:num w:numId="39">
    <w:abstractNumId w:val="7"/>
  </w:num>
  <w:num w:numId="40">
    <w:abstractNumId w:val="45"/>
  </w:num>
  <w:num w:numId="41">
    <w:abstractNumId w:val="11"/>
  </w:num>
  <w:num w:numId="42">
    <w:abstractNumId w:val="23"/>
  </w:num>
  <w:num w:numId="43">
    <w:abstractNumId w:val="47"/>
  </w:num>
  <w:num w:numId="44">
    <w:abstractNumId w:val="49"/>
  </w:num>
  <w:num w:numId="45">
    <w:abstractNumId w:val="36"/>
  </w:num>
  <w:num w:numId="46">
    <w:abstractNumId w:val="52"/>
  </w:num>
  <w:num w:numId="47">
    <w:abstractNumId w:val="3"/>
  </w:num>
  <w:num w:numId="48">
    <w:abstractNumId w:val="31"/>
  </w:num>
  <w:num w:numId="49">
    <w:abstractNumId w:val="41"/>
  </w:num>
  <w:num w:numId="50">
    <w:abstractNumId w:val="21"/>
  </w:num>
  <w:num w:numId="51">
    <w:abstractNumId w:val="39"/>
  </w:num>
  <w:num w:numId="52">
    <w:abstractNumId w:val="25"/>
  </w:num>
  <w:num w:numId="53">
    <w:abstractNumId w:val="27"/>
  </w:num>
  <w:num w:numId="54">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3301"/>
    <w:rsid w:val="00017CAC"/>
    <w:rsid w:val="00030D6C"/>
    <w:rsid w:val="000341C7"/>
    <w:rsid w:val="00036D14"/>
    <w:rsid w:val="00036FF1"/>
    <w:rsid w:val="00047E25"/>
    <w:rsid w:val="00053977"/>
    <w:rsid w:val="0005768E"/>
    <w:rsid w:val="0008100A"/>
    <w:rsid w:val="000844ED"/>
    <w:rsid w:val="000954B2"/>
    <w:rsid w:val="000A69BD"/>
    <w:rsid w:val="000C1ACF"/>
    <w:rsid w:val="000C776C"/>
    <w:rsid w:val="000D4323"/>
    <w:rsid w:val="000E020A"/>
    <w:rsid w:val="000E190F"/>
    <w:rsid w:val="000F6474"/>
    <w:rsid w:val="00100B52"/>
    <w:rsid w:val="00116504"/>
    <w:rsid w:val="001233FB"/>
    <w:rsid w:val="001253FA"/>
    <w:rsid w:val="00140785"/>
    <w:rsid w:val="001502F9"/>
    <w:rsid w:val="00160052"/>
    <w:rsid w:val="001714C5"/>
    <w:rsid w:val="001752B9"/>
    <w:rsid w:val="00183401"/>
    <w:rsid w:val="00184750"/>
    <w:rsid w:val="00191B2C"/>
    <w:rsid w:val="001B2C00"/>
    <w:rsid w:val="001C046C"/>
    <w:rsid w:val="001C1E6E"/>
    <w:rsid w:val="001C6BB7"/>
    <w:rsid w:val="002047F2"/>
    <w:rsid w:val="00212825"/>
    <w:rsid w:val="00216358"/>
    <w:rsid w:val="00224476"/>
    <w:rsid w:val="00226F03"/>
    <w:rsid w:val="0024387D"/>
    <w:rsid w:val="00246426"/>
    <w:rsid w:val="00265F33"/>
    <w:rsid w:val="00267208"/>
    <w:rsid w:val="002722F4"/>
    <w:rsid w:val="00277ADB"/>
    <w:rsid w:val="0029087A"/>
    <w:rsid w:val="00291C0D"/>
    <w:rsid w:val="002A3E6A"/>
    <w:rsid w:val="002A59E4"/>
    <w:rsid w:val="002A77D2"/>
    <w:rsid w:val="002C11AF"/>
    <w:rsid w:val="002D5B10"/>
    <w:rsid w:val="002D631E"/>
    <w:rsid w:val="002E6348"/>
    <w:rsid w:val="002F2EFD"/>
    <w:rsid w:val="002F7E28"/>
    <w:rsid w:val="0030710D"/>
    <w:rsid w:val="003221CD"/>
    <w:rsid w:val="00322A41"/>
    <w:rsid w:val="003238BD"/>
    <w:rsid w:val="00325EBF"/>
    <w:rsid w:val="003261D9"/>
    <w:rsid w:val="003531C4"/>
    <w:rsid w:val="00356790"/>
    <w:rsid w:val="00364AE6"/>
    <w:rsid w:val="00364D31"/>
    <w:rsid w:val="003755FD"/>
    <w:rsid w:val="00385F58"/>
    <w:rsid w:val="00390030"/>
    <w:rsid w:val="00394F76"/>
    <w:rsid w:val="003A1F89"/>
    <w:rsid w:val="003B7257"/>
    <w:rsid w:val="003B7540"/>
    <w:rsid w:val="003C2D14"/>
    <w:rsid w:val="003C4CF1"/>
    <w:rsid w:val="003D0313"/>
    <w:rsid w:val="003D21E1"/>
    <w:rsid w:val="003D7836"/>
    <w:rsid w:val="003E0E61"/>
    <w:rsid w:val="00405057"/>
    <w:rsid w:val="00415214"/>
    <w:rsid w:val="00415791"/>
    <w:rsid w:val="004255A2"/>
    <w:rsid w:val="004375C9"/>
    <w:rsid w:val="0044271E"/>
    <w:rsid w:val="004433BE"/>
    <w:rsid w:val="00444C74"/>
    <w:rsid w:val="00460BEE"/>
    <w:rsid w:val="00461C9A"/>
    <w:rsid w:val="00482B99"/>
    <w:rsid w:val="00491FA2"/>
    <w:rsid w:val="0049416E"/>
    <w:rsid w:val="004B0B17"/>
    <w:rsid w:val="004B347C"/>
    <w:rsid w:val="004C349F"/>
    <w:rsid w:val="004D270F"/>
    <w:rsid w:val="004E3B3B"/>
    <w:rsid w:val="004F2686"/>
    <w:rsid w:val="004F39E1"/>
    <w:rsid w:val="005036EF"/>
    <w:rsid w:val="00514BAB"/>
    <w:rsid w:val="00525CF4"/>
    <w:rsid w:val="005408F3"/>
    <w:rsid w:val="005477ED"/>
    <w:rsid w:val="005521B0"/>
    <w:rsid w:val="0056452B"/>
    <w:rsid w:val="0056497A"/>
    <w:rsid w:val="0057032F"/>
    <w:rsid w:val="00575251"/>
    <w:rsid w:val="00575314"/>
    <w:rsid w:val="0058021F"/>
    <w:rsid w:val="0059544B"/>
    <w:rsid w:val="005957FC"/>
    <w:rsid w:val="005A0069"/>
    <w:rsid w:val="005A11F9"/>
    <w:rsid w:val="005A2DFC"/>
    <w:rsid w:val="005A6077"/>
    <w:rsid w:val="005A6380"/>
    <w:rsid w:val="005B069E"/>
    <w:rsid w:val="005B6762"/>
    <w:rsid w:val="005C5369"/>
    <w:rsid w:val="005D655F"/>
    <w:rsid w:val="005D6C3E"/>
    <w:rsid w:val="005E710A"/>
    <w:rsid w:val="00602874"/>
    <w:rsid w:val="006217E0"/>
    <w:rsid w:val="00632B75"/>
    <w:rsid w:val="00633EAD"/>
    <w:rsid w:val="00650709"/>
    <w:rsid w:val="00653081"/>
    <w:rsid w:val="00661F2C"/>
    <w:rsid w:val="006648CB"/>
    <w:rsid w:val="00667472"/>
    <w:rsid w:val="0068376B"/>
    <w:rsid w:val="00686189"/>
    <w:rsid w:val="0069359C"/>
    <w:rsid w:val="006A4A7F"/>
    <w:rsid w:val="006A4E14"/>
    <w:rsid w:val="006A53CD"/>
    <w:rsid w:val="006B39DC"/>
    <w:rsid w:val="006C4B94"/>
    <w:rsid w:val="006E7C71"/>
    <w:rsid w:val="00702AFD"/>
    <w:rsid w:val="00707704"/>
    <w:rsid w:val="007110E4"/>
    <w:rsid w:val="00714301"/>
    <w:rsid w:val="0072035C"/>
    <w:rsid w:val="007231DB"/>
    <w:rsid w:val="00727057"/>
    <w:rsid w:val="007306AD"/>
    <w:rsid w:val="007360AF"/>
    <w:rsid w:val="00776D68"/>
    <w:rsid w:val="007804CB"/>
    <w:rsid w:val="007871FB"/>
    <w:rsid w:val="00793064"/>
    <w:rsid w:val="007969CB"/>
    <w:rsid w:val="007A0162"/>
    <w:rsid w:val="007A2939"/>
    <w:rsid w:val="007B025E"/>
    <w:rsid w:val="007B2DED"/>
    <w:rsid w:val="007B5F8B"/>
    <w:rsid w:val="007C2A05"/>
    <w:rsid w:val="007C34B3"/>
    <w:rsid w:val="007C5E55"/>
    <w:rsid w:val="007C7D7A"/>
    <w:rsid w:val="007E3D44"/>
    <w:rsid w:val="007E47C0"/>
    <w:rsid w:val="007E481B"/>
    <w:rsid w:val="007F0F3A"/>
    <w:rsid w:val="00805333"/>
    <w:rsid w:val="00807514"/>
    <w:rsid w:val="00817886"/>
    <w:rsid w:val="00827048"/>
    <w:rsid w:val="008303EF"/>
    <w:rsid w:val="00832F02"/>
    <w:rsid w:val="0083657F"/>
    <w:rsid w:val="008465AF"/>
    <w:rsid w:val="00886EFA"/>
    <w:rsid w:val="008921AB"/>
    <w:rsid w:val="00892362"/>
    <w:rsid w:val="008962E0"/>
    <w:rsid w:val="008977F7"/>
    <w:rsid w:val="008B23F2"/>
    <w:rsid w:val="008B34A4"/>
    <w:rsid w:val="008C400C"/>
    <w:rsid w:val="008C7C3E"/>
    <w:rsid w:val="008D7540"/>
    <w:rsid w:val="008D797D"/>
    <w:rsid w:val="008E73EF"/>
    <w:rsid w:val="008F38AA"/>
    <w:rsid w:val="008F6ADA"/>
    <w:rsid w:val="009036DE"/>
    <w:rsid w:val="00917AF8"/>
    <w:rsid w:val="00934DF5"/>
    <w:rsid w:val="00956547"/>
    <w:rsid w:val="0098682D"/>
    <w:rsid w:val="00987592"/>
    <w:rsid w:val="009A056B"/>
    <w:rsid w:val="009A24FD"/>
    <w:rsid w:val="009A70FF"/>
    <w:rsid w:val="009A7229"/>
    <w:rsid w:val="009B1690"/>
    <w:rsid w:val="009B473C"/>
    <w:rsid w:val="009B5AA8"/>
    <w:rsid w:val="009C0D7A"/>
    <w:rsid w:val="009C5E05"/>
    <w:rsid w:val="009D07E0"/>
    <w:rsid w:val="009D5269"/>
    <w:rsid w:val="009E0429"/>
    <w:rsid w:val="009E057D"/>
    <w:rsid w:val="009E2F3A"/>
    <w:rsid w:val="009E508B"/>
    <w:rsid w:val="009F1D5A"/>
    <w:rsid w:val="009F3594"/>
    <w:rsid w:val="00A03D94"/>
    <w:rsid w:val="00A050F8"/>
    <w:rsid w:val="00A1023C"/>
    <w:rsid w:val="00A12BED"/>
    <w:rsid w:val="00A16CF7"/>
    <w:rsid w:val="00A16E37"/>
    <w:rsid w:val="00A35D2A"/>
    <w:rsid w:val="00A50E40"/>
    <w:rsid w:val="00A63DFD"/>
    <w:rsid w:val="00A7260B"/>
    <w:rsid w:val="00A7347F"/>
    <w:rsid w:val="00A80E12"/>
    <w:rsid w:val="00A81937"/>
    <w:rsid w:val="00A81BE1"/>
    <w:rsid w:val="00A8749F"/>
    <w:rsid w:val="00A92D59"/>
    <w:rsid w:val="00AA3E23"/>
    <w:rsid w:val="00AB63BF"/>
    <w:rsid w:val="00AC2E2F"/>
    <w:rsid w:val="00AC432A"/>
    <w:rsid w:val="00AD54B5"/>
    <w:rsid w:val="00AD6D79"/>
    <w:rsid w:val="00AD6E45"/>
    <w:rsid w:val="00AE1B20"/>
    <w:rsid w:val="00AF1559"/>
    <w:rsid w:val="00AF3B49"/>
    <w:rsid w:val="00AF7B2A"/>
    <w:rsid w:val="00B03DED"/>
    <w:rsid w:val="00B10EEB"/>
    <w:rsid w:val="00B1310A"/>
    <w:rsid w:val="00B14DBA"/>
    <w:rsid w:val="00B6227B"/>
    <w:rsid w:val="00B72189"/>
    <w:rsid w:val="00B767DA"/>
    <w:rsid w:val="00B77D5E"/>
    <w:rsid w:val="00B86215"/>
    <w:rsid w:val="00B86699"/>
    <w:rsid w:val="00B90A42"/>
    <w:rsid w:val="00BB02BA"/>
    <w:rsid w:val="00BB5F93"/>
    <w:rsid w:val="00BD3476"/>
    <w:rsid w:val="00BD68EB"/>
    <w:rsid w:val="00BF53C6"/>
    <w:rsid w:val="00BF592E"/>
    <w:rsid w:val="00C00D40"/>
    <w:rsid w:val="00C04B41"/>
    <w:rsid w:val="00C07655"/>
    <w:rsid w:val="00C10D6D"/>
    <w:rsid w:val="00C10F41"/>
    <w:rsid w:val="00C1185D"/>
    <w:rsid w:val="00C14894"/>
    <w:rsid w:val="00C14D25"/>
    <w:rsid w:val="00C20DBF"/>
    <w:rsid w:val="00C26EAC"/>
    <w:rsid w:val="00C375AB"/>
    <w:rsid w:val="00C40D0C"/>
    <w:rsid w:val="00C427B8"/>
    <w:rsid w:val="00C45000"/>
    <w:rsid w:val="00C52D77"/>
    <w:rsid w:val="00C5331E"/>
    <w:rsid w:val="00C54788"/>
    <w:rsid w:val="00C54F68"/>
    <w:rsid w:val="00C66377"/>
    <w:rsid w:val="00C71635"/>
    <w:rsid w:val="00C71C39"/>
    <w:rsid w:val="00C72B17"/>
    <w:rsid w:val="00C72FDC"/>
    <w:rsid w:val="00C80562"/>
    <w:rsid w:val="00C875DE"/>
    <w:rsid w:val="00CA5F92"/>
    <w:rsid w:val="00CC270E"/>
    <w:rsid w:val="00CC7016"/>
    <w:rsid w:val="00CC70DA"/>
    <w:rsid w:val="00CE0FA6"/>
    <w:rsid w:val="00CE1031"/>
    <w:rsid w:val="00CE7DFC"/>
    <w:rsid w:val="00CF4460"/>
    <w:rsid w:val="00CF47A0"/>
    <w:rsid w:val="00D037DF"/>
    <w:rsid w:val="00D12B04"/>
    <w:rsid w:val="00D21C11"/>
    <w:rsid w:val="00D428FF"/>
    <w:rsid w:val="00D43587"/>
    <w:rsid w:val="00D53A9A"/>
    <w:rsid w:val="00D5572D"/>
    <w:rsid w:val="00D60E21"/>
    <w:rsid w:val="00D774BC"/>
    <w:rsid w:val="00D82A73"/>
    <w:rsid w:val="00D91240"/>
    <w:rsid w:val="00D93512"/>
    <w:rsid w:val="00DA1759"/>
    <w:rsid w:val="00DA5D2D"/>
    <w:rsid w:val="00DB56E2"/>
    <w:rsid w:val="00DC3968"/>
    <w:rsid w:val="00E1012B"/>
    <w:rsid w:val="00E127E3"/>
    <w:rsid w:val="00E12C4A"/>
    <w:rsid w:val="00E131FD"/>
    <w:rsid w:val="00E21086"/>
    <w:rsid w:val="00E2294E"/>
    <w:rsid w:val="00E30540"/>
    <w:rsid w:val="00E46C51"/>
    <w:rsid w:val="00E6255F"/>
    <w:rsid w:val="00E71599"/>
    <w:rsid w:val="00E738E4"/>
    <w:rsid w:val="00E809F3"/>
    <w:rsid w:val="00E9789B"/>
    <w:rsid w:val="00EB1451"/>
    <w:rsid w:val="00EB1E88"/>
    <w:rsid w:val="00EB63D6"/>
    <w:rsid w:val="00EC3FBC"/>
    <w:rsid w:val="00EC5E28"/>
    <w:rsid w:val="00ED3446"/>
    <w:rsid w:val="00EE04DB"/>
    <w:rsid w:val="00EE0737"/>
    <w:rsid w:val="00EE2C38"/>
    <w:rsid w:val="00EE64E3"/>
    <w:rsid w:val="00EE65D2"/>
    <w:rsid w:val="00EE7FE7"/>
    <w:rsid w:val="00F07598"/>
    <w:rsid w:val="00F118B4"/>
    <w:rsid w:val="00F15150"/>
    <w:rsid w:val="00F25F5B"/>
    <w:rsid w:val="00F34EBF"/>
    <w:rsid w:val="00F456CC"/>
    <w:rsid w:val="00F46893"/>
    <w:rsid w:val="00F607C8"/>
    <w:rsid w:val="00F805F4"/>
    <w:rsid w:val="00F83880"/>
    <w:rsid w:val="00F84BDA"/>
    <w:rsid w:val="00F85F1F"/>
    <w:rsid w:val="00F86665"/>
    <w:rsid w:val="00F94BB2"/>
    <w:rsid w:val="00F963D1"/>
    <w:rsid w:val="00FA3605"/>
    <w:rsid w:val="00FA39CF"/>
    <w:rsid w:val="00FA6652"/>
    <w:rsid w:val="00FB1144"/>
    <w:rsid w:val="00FB20B9"/>
    <w:rsid w:val="00FB3539"/>
    <w:rsid w:val="00FD2E7E"/>
    <w:rsid w:val="00FD4E8C"/>
    <w:rsid w:val="00FE29F5"/>
    <w:rsid w:val="00FE6FAD"/>
    <w:rsid w:val="00FE765C"/>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695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4" w:uiPriority="0"/>
    <w:lsdException w:name="index 5"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annotation reference" w:uiPriority="0"/>
    <w:lsdException w:name="page number"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HTML Preformatted" w:uiPriority="0"/>
    <w:lsdException w:name="annotation subject" w:uiPriority="0"/>
    <w:lsdException w:name="Outline List 1" w:uiPriority="0"/>
    <w:lsdException w:name="Outline List 2" w:uiPriority="0"/>
    <w:lsdException w:name="Table Grid 3" w:uiPriority="0"/>
    <w:lsdException w:name="Table Grid 5" w:uiPriority="0"/>
    <w:lsdException w:name="Table List 6" w:uiPriority="0"/>
    <w:lsdException w:name="Table List 7" w:uiPriority="0"/>
    <w:lsdException w:name="Table List 8" w:uiPriority="0"/>
    <w:lsdException w:name="Table Professional"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0"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0"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aliases w:val="h1,l1"/>
    <w:basedOn w:val="Normal"/>
    <w:next w:val="Normal"/>
    <w:link w:val="Rubrik1Char"/>
    <w:qFormat/>
    <w:rsid w:val="007B025E"/>
    <w:pPr>
      <w:keepNext/>
      <w:keepLines/>
      <w:numPr>
        <w:numId w:val="2"/>
      </w:numPr>
      <w:spacing w:before="360" w:after="120" w:line="400" w:lineRule="atLeast"/>
      <w:outlineLvl w:val="0"/>
    </w:pPr>
    <w:rPr>
      <w:rFonts w:eastAsia="Times New Roman"/>
      <w:bCs/>
      <w:sz w:val="30"/>
      <w:szCs w:val="28"/>
    </w:rPr>
  </w:style>
  <w:style w:type="paragraph" w:styleId="Rubrik2">
    <w:name w:val="heading 2"/>
    <w:aliases w:val="UNDERRUBRIK 1-2"/>
    <w:basedOn w:val="Normal"/>
    <w:next w:val="Normal"/>
    <w:link w:val="Rubrik2Char"/>
    <w:qFormat/>
    <w:rsid w:val="002A59E4"/>
    <w:pPr>
      <w:keepNext/>
      <w:keepLines/>
      <w:numPr>
        <w:ilvl w:val="1"/>
        <w:numId w:val="2"/>
      </w:numPr>
      <w:spacing w:after="80"/>
      <w:outlineLvl w:val="1"/>
    </w:pPr>
    <w:rPr>
      <w:rFonts w:eastAsia="Times New Roman"/>
      <w:bCs/>
      <w:sz w:val="24"/>
      <w:szCs w:val="26"/>
    </w:rPr>
  </w:style>
  <w:style w:type="paragraph" w:styleId="Rubrik3">
    <w:name w:val="heading 3"/>
    <w:basedOn w:val="Normal"/>
    <w:next w:val="Normal"/>
    <w:link w:val="Rubrik3Char"/>
    <w:qFormat/>
    <w:rsid w:val="00793064"/>
    <w:pPr>
      <w:keepNext/>
      <w:keepLines/>
      <w:numPr>
        <w:ilvl w:val="2"/>
        <w:numId w:val="2"/>
      </w:numPr>
      <w:spacing w:after="80" w:line="300" w:lineRule="atLeast"/>
      <w:outlineLvl w:val="2"/>
    </w:pPr>
    <w:rPr>
      <w:rFonts w:eastAsia="Times New Roman"/>
      <w:bCs/>
      <w:sz w:val="24"/>
    </w:rPr>
  </w:style>
  <w:style w:type="paragraph" w:styleId="Rubrik4">
    <w:name w:val="heading 4"/>
    <w:basedOn w:val="Normal"/>
    <w:next w:val="Normal"/>
    <w:link w:val="Rubrik4Char"/>
    <w:qFormat/>
    <w:rsid w:val="005A0069"/>
    <w:pPr>
      <w:keepNext/>
      <w:keepLines/>
      <w:numPr>
        <w:ilvl w:val="3"/>
        <w:numId w:val="2"/>
      </w:numPr>
      <w:spacing w:after="80"/>
      <w:outlineLvl w:val="3"/>
    </w:pPr>
    <w:rPr>
      <w:rFonts w:eastAsia="Times New Roman"/>
      <w:bCs/>
      <w:iCs/>
      <w:sz w:val="24"/>
    </w:rPr>
  </w:style>
  <w:style w:type="paragraph" w:styleId="Rubrik5">
    <w:name w:val="heading 5"/>
    <w:basedOn w:val="Normal"/>
    <w:next w:val="Normal"/>
    <w:link w:val="Rubrik5Char"/>
    <w:qFormat/>
    <w:rsid w:val="00793064"/>
    <w:pPr>
      <w:keepNext/>
      <w:keepLines/>
      <w:numPr>
        <w:ilvl w:val="4"/>
        <w:numId w:val="2"/>
      </w:numPr>
      <w:spacing w:before="200"/>
      <w:outlineLvl w:val="4"/>
    </w:pPr>
    <w:rPr>
      <w:rFonts w:ascii="Cambria" w:eastAsia="Times New Roman" w:hAnsi="Cambria"/>
      <w:color w:val="001522"/>
      <w:sz w:val="24"/>
    </w:rPr>
  </w:style>
  <w:style w:type="paragraph" w:styleId="Rubrik6">
    <w:name w:val="heading 6"/>
    <w:basedOn w:val="Normal"/>
    <w:next w:val="Normal"/>
    <w:link w:val="Rubrik6Char"/>
    <w:qFormat/>
    <w:rsid w:val="00793064"/>
    <w:pPr>
      <w:widowControl w:val="0"/>
      <w:numPr>
        <w:ilvl w:val="5"/>
        <w:numId w:val="2"/>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link w:val="Rubrik7Char"/>
    <w:qFormat/>
    <w:rsid w:val="00003FF5"/>
    <w:pPr>
      <w:widowControl w:val="0"/>
      <w:numPr>
        <w:ilvl w:val="6"/>
        <w:numId w:val="2"/>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link w:val="Rubrik8Char"/>
    <w:qFormat/>
    <w:rsid w:val="00003FF5"/>
    <w:pPr>
      <w:widowControl w:val="0"/>
      <w:numPr>
        <w:ilvl w:val="7"/>
        <w:numId w:val="2"/>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link w:val="Rubrik9Char"/>
    <w:qFormat/>
    <w:rsid w:val="00003FF5"/>
    <w:pPr>
      <w:widowControl w:val="0"/>
      <w:numPr>
        <w:ilvl w:val="8"/>
        <w:numId w:val="2"/>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Char,l1 Char"/>
    <w:basedOn w:val="Standardstycketypsnitt"/>
    <w:link w:val="Rubrik1"/>
    <w:rsid w:val="007B025E"/>
    <w:rPr>
      <w:rFonts w:ascii="Georgia" w:eastAsia="Times New Roman" w:hAnsi="Georgia"/>
      <w:bCs/>
      <w:sz w:val="30"/>
      <w:szCs w:val="28"/>
      <w:lang w:eastAsia="en-US"/>
    </w:rPr>
  </w:style>
  <w:style w:type="character" w:customStyle="1" w:styleId="Rubrik2Char">
    <w:name w:val="Rubrik 2 Char"/>
    <w:aliases w:val="UNDERRUBRIK 1-2 Char"/>
    <w:basedOn w:val="Standardstycketypsnitt"/>
    <w:link w:val="Rubrik2"/>
    <w:rsid w:val="002A59E4"/>
    <w:rPr>
      <w:rFonts w:ascii="Georgia" w:eastAsia="Times New Roman" w:hAnsi="Georgia"/>
      <w:bCs/>
      <w:sz w:val="24"/>
      <w:szCs w:val="26"/>
      <w:lang w:eastAsia="en-US"/>
    </w:rPr>
  </w:style>
  <w:style w:type="character" w:customStyle="1" w:styleId="Rubrik3Char">
    <w:name w:val="Rubrik 3 Char"/>
    <w:basedOn w:val="Standardstycketypsnitt"/>
    <w:link w:val="Rubrik3"/>
    <w:rsid w:val="00793064"/>
    <w:rPr>
      <w:rFonts w:ascii="Georgia" w:eastAsia="Times New Roman" w:hAnsi="Georgia"/>
      <w:bCs/>
      <w:sz w:val="24"/>
      <w:szCs w:val="22"/>
      <w:lang w:eastAsia="en-US"/>
    </w:rPr>
  </w:style>
  <w:style w:type="character" w:customStyle="1" w:styleId="Rubrik4Char">
    <w:name w:val="Rubrik 4 Char"/>
    <w:basedOn w:val="Standardstycketypsnitt"/>
    <w:link w:val="Rubrik4"/>
    <w:rsid w:val="00415214"/>
    <w:rPr>
      <w:rFonts w:ascii="Georgia" w:eastAsia="Times New Roman" w:hAnsi="Georgia"/>
      <w:bCs/>
      <w:iCs/>
      <w:sz w:val="24"/>
      <w:szCs w:val="22"/>
      <w:lang w:eastAsia="en-US"/>
    </w:rPr>
  </w:style>
  <w:style w:type="character" w:customStyle="1" w:styleId="Rubrik5Char">
    <w:name w:val="Rubrik 5 Char"/>
    <w:basedOn w:val="Standardstycketypsnitt"/>
    <w:link w:val="Rubrik5"/>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ypsnitt"/>
    <w:link w:val="Sidhuvud"/>
    <w:rsid w:val="00C72B17"/>
    <w:rPr>
      <w:rFonts w:ascii="Georgia" w:hAnsi="Georgia"/>
      <w:sz w:val="20"/>
    </w:rPr>
  </w:style>
  <w:style w:type="character" w:styleId="AnvndHyperlnk">
    <w:name w:val="FollowedHyperlink"/>
    <w:basedOn w:val="Standardstycketypsnitt"/>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ypsnitt"/>
    <w:link w:val="Sidfot"/>
    <w:rsid w:val="00CF47A0"/>
    <w:rPr>
      <w:rFonts w:ascii="Georgia" w:hAnsi="Georgia"/>
      <w:sz w:val="12"/>
      <w:szCs w:val="22"/>
      <w:lang w:eastAsia="en-US"/>
    </w:rPr>
  </w:style>
  <w:style w:type="paragraph" w:styleId="Liststycke">
    <w:name w:val="List Paragraph"/>
    <w:basedOn w:val="Normal"/>
    <w:link w:val="ListstyckeChar"/>
    <w:uiPriority w:val="72"/>
    <w:qFormat/>
    <w:rsid w:val="008F38AA"/>
    <w:pPr>
      <w:ind w:left="720" w:hanging="360"/>
      <w:contextualSpacing/>
    </w:pPr>
  </w:style>
  <w:style w:type="character" w:customStyle="1" w:styleId="ListstyckeChar">
    <w:name w:val="Liststycke Char"/>
    <w:basedOn w:val="Standardstycketypsnitt"/>
    <w:link w:val="Liststycke"/>
    <w:uiPriority w:val="34"/>
    <w:rsid w:val="008F38AA"/>
    <w:rPr>
      <w:rFonts w:ascii="Georgia" w:hAnsi="Georgia"/>
      <w:sz w:val="20"/>
    </w:rPr>
  </w:style>
  <w:style w:type="paragraph" w:styleId="Punktlista">
    <w:name w:val="List Bullet"/>
    <w:basedOn w:val="Normal"/>
    <w:unhideWhenUsed/>
    <w:rsid w:val="00633EAD"/>
    <w:pPr>
      <w:ind w:left="360" w:hanging="360"/>
      <w:contextualSpacing/>
    </w:pPr>
  </w:style>
  <w:style w:type="table" w:styleId="Tabellrutnt">
    <w:name w:val="Table Grid"/>
    <w:basedOn w:val="Normaltabell"/>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ubbeltext">
    <w:name w:val="Balloon Text"/>
    <w:basedOn w:val="Normal"/>
    <w:link w:val="BubbeltextChar"/>
    <w:unhideWhenUsed/>
    <w:rsid w:val="00F46893"/>
    <w:pPr>
      <w:spacing w:line="240" w:lineRule="auto"/>
    </w:pPr>
    <w:rPr>
      <w:rFonts w:ascii="Tahoma" w:hAnsi="Tahoma" w:cs="Tahoma"/>
      <w:sz w:val="16"/>
      <w:szCs w:val="16"/>
    </w:rPr>
  </w:style>
  <w:style w:type="character" w:customStyle="1" w:styleId="BubbeltextChar">
    <w:name w:val="Bubbeltext Char"/>
    <w:basedOn w:val="Standardstycketypsnitt"/>
    <w:link w:val="Bubbeltext"/>
    <w:rsid w:val="00F46893"/>
    <w:rPr>
      <w:rFonts w:ascii="Tahoma" w:hAnsi="Tahoma" w:cs="Tahoma"/>
      <w:sz w:val="16"/>
      <w:szCs w:val="16"/>
    </w:rPr>
  </w:style>
  <w:style w:type="paragraph" w:styleId="Underrubrik">
    <w:name w:val="Subtitle"/>
    <w:basedOn w:val="Normal"/>
    <w:next w:val="Normal"/>
    <w:link w:val="UnderrubrikChar"/>
    <w:qFormat/>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ypsnitt"/>
    <w:link w:val="Underrubrik"/>
    <w:rsid w:val="00415214"/>
    <w:rPr>
      <w:rFonts w:ascii="Georgia" w:eastAsia="Times New Roman" w:hAnsi="Georgia" w:cs="Times New Roman"/>
      <w:iCs/>
      <w:color w:val="002B45"/>
      <w:spacing w:val="15"/>
      <w:sz w:val="24"/>
      <w:szCs w:val="24"/>
    </w:rPr>
  </w:style>
  <w:style w:type="character" w:styleId="Hyperlnk">
    <w:name w:val="Hyperlink"/>
    <w:basedOn w:val="Standardstycketyp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paragraph" w:styleId="Brdtext">
    <w:name w:val="Body Text"/>
    <w:link w:val="BrdtextChar"/>
    <w:autoRedefine/>
    <w:rsid w:val="007E47C0"/>
    <w:pPr>
      <w:tabs>
        <w:tab w:val="left" w:pos="1304"/>
        <w:tab w:val="left" w:pos="2608"/>
        <w:tab w:val="left" w:pos="3912"/>
        <w:tab w:val="left" w:pos="5216"/>
        <w:tab w:val="left" w:pos="6520"/>
        <w:tab w:val="left" w:pos="7824"/>
        <w:tab w:val="left" w:pos="9128"/>
      </w:tabs>
      <w:spacing w:after="120"/>
      <w:jc w:val="both"/>
    </w:pPr>
    <w:rPr>
      <w:rFonts w:ascii="Arial" w:eastAsia="ヒラギノ角ゴ Pro W3" w:hAnsi="Arial"/>
      <w:color w:val="000000"/>
      <w:sz w:val="24"/>
      <w:lang w:eastAsia="en-US"/>
    </w:rPr>
  </w:style>
  <w:style w:type="character" w:customStyle="1" w:styleId="BrdtextChar">
    <w:name w:val="Brödtext Char"/>
    <w:basedOn w:val="Standardstycketypsnitt"/>
    <w:link w:val="Brdtext"/>
    <w:rsid w:val="007E47C0"/>
    <w:rPr>
      <w:rFonts w:ascii="Arial" w:eastAsia="ヒラギノ角ゴ Pro W3" w:hAnsi="Arial"/>
      <w:color w:val="000000"/>
      <w:sz w:val="24"/>
      <w:lang w:eastAsia="en-US"/>
    </w:rPr>
  </w:style>
  <w:style w:type="character" w:customStyle="1" w:styleId="BodyTextChar">
    <w:name w:val="Body Text Char"/>
    <w:basedOn w:val="Standardstycketypsnitt"/>
    <w:rsid w:val="007E47C0"/>
    <w:rPr>
      <w:rFonts w:ascii="Georgia" w:hAnsi="Georgia"/>
      <w:szCs w:val="22"/>
      <w:lang w:eastAsia="en-US"/>
    </w:rPr>
  </w:style>
  <w:style w:type="paragraph" w:styleId="Kommentarer">
    <w:name w:val="annotation text"/>
    <w:link w:val="KommentarerChar"/>
    <w:autoRedefine/>
    <w:rsid w:val="007E47C0"/>
    <w:pPr>
      <w:ind w:left="567"/>
    </w:pPr>
    <w:rPr>
      <w:rFonts w:ascii="Arial" w:eastAsia="ヒラギノ角ゴ Pro W3" w:hAnsi="Arial"/>
      <w:i/>
      <w:color w:val="000000"/>
      <w:sz w:val="24"/>
      <w:lang w:val="en-GB" w:eastAsia="en-US"/>
    </w:rPr>
  </w:style>
  <w:style w:type="character" w:customStyle="1" w:styleId="KommentarerChar">
    <w:name w:val="Kommentarer Char"/>
    <w:basedOn w:val="Standardstycketypsnitt"/>
    <w:link w:val="Kommentarer"/>
    <w:rsid w:val="007E47C0"/>
    <w:rPr>
      <w:rFonts w:ascii="Arial" w:eastAsia="ヒラギノ角ゴ Pro W3" w:hAnsi="Arial"/>
      <w:i/>
      <w:color w:val="000000"/>
      <w:sz w:val="24"/>
      <w:lang w:val="en-GB" w:eastAsia="en-US"/>
    </w:rPr>
  </w:style>
  <w:style w:type="character" w:styleId="Kommentarsreferens">
    <w:name w:val="annotation reference"/>
    <w:rsid w:val="007E47C0"/>
    <w:rPr>
      <w:sz w:val="16"/>
      <w:szCs w:val="16"/>
    </w:rPr>
  </w:style>
  <w:style w:type="paragraph" w:customStyle="1" w:styleId="TableText">
    <w:name w:val="Table Text"/>
    <w:basedOn w:val="Brdtext"/>
    <w:rsid w:val="007E47C0"/>
    <w:pPr>
      <w:tabs>
        <w:tab w:val="clear" w:pos="1304"/>
        <w:tab w:val="clear" w:pos="2608"/>
        <w:tab w:val="clear" w:pos="3912"/>
        <w:tab w:val="clear" w:pos="5216"/>
        <w:tab w:val="clear" w:pos="6520"/>
        <w:tab w:val="clear" w:pos="7824"/>
        <w:tab w:val="clear" w:pos="9128"/>
      </w:tabs>
      <w:overflowPunct w:val="0"/>
      <w:autoSpaceDE w:val="0"/>
      <w:autoSpaceDN w:val="0"/>
      <w:adjustRightInd w:val="0"/>
      <w:spacing w:after="0"/>
      <w:ind w:left="28" w:right="28"/>
      <w:textAlignment w:val="baseline"/>
    </w:pPr>
    <w:rPr>
      <w:rFonts w:eastAsia="Times New Roman"/>
      <w:color w:val="auto"/>
      <w:sz w:val="20"/>
    </w:rPr>
  </w:style>
  <w:style w:type="paragraph" w:customStyle="1" w:styleId="TableParagraph">
    <w:name w:val="Table Paragraph"/>
    <w:basedOn w:val="Normal"/>
    <w:uiPriority w:val="1"/>
    <w:qFormat/>
    <w:rsid w:val="007E47C0"/>
    <w:pPr>
      <w:widowControl w:val="0"/>
    </w:pPr>
    <w:rPr>
      <w:rFonts w:asciiTheme="minorHAnsi" w:eastAsiaTheme="minorHAnsi" w:hAnsiTheme="minorHAnsi" w:cstheme="minorBidi"/>
      <w:sz w:val="22"/>
    </w:rPr>
  </w:style>
  <w:style w:type="paragraph" w:customStyle="1" w:styleId="Rubrik1Nr">
    <w:name w:val="Rubrik 1 Nr"/>
    <w:next w:val="Brdtext"/>
    <w:rsid w:val="00BF592E"/>
    <w:pPr>
      <w:numPr>
        <w:numId w:val="7"/>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rsid w:val="00BF592E"/>
    <w:pPr>
      <w:numPr>
        <w:ilvl w:val="1"/>
        <w:numId w:val="7"/>
      </w:numPr>
      <w:spacing w:before="480" w:after="120"/>
      <w:outlineLvl w:val="1"/>
    </w:pPr>
    <w:rPr>
      <w:rFonts w:ascii="Arial" w:eastAsia="Times New Roman" w:hAnsi="Arial" w:cs="Arial"/>
      <w:bCs/>
      <w:iCs/>
      <w:sz w:val="28"/>
      <w:szCs w:val="28"/>
    </w:rPr>
  </w:style>
  <w:style w:type="paragraph" w:customStyle="1" w:styleId="Rubrik3Nr">
    <w:name w:val="Rubrik 3 Nr"/>
    <w:basedOn w:val="Rubrik3"/>
    <w:next w:val="Normal"/>
    <w:rsid w:val="00BF592E"/>
    <w:pPr>
      <w:keepLines w:val="0"/>
      <w:numPr>
        <w:numId w:val="7"/>
      </w:numPr>
      <w:spacing w:before="400" w:after="0" w:line="240" w:lineRule="auto"/>
    </w:pPr>
    <w:rPr>
      <w:rFonts w:ascii="Arial" w:hAnsi="Arial" w:cs="Arial"/>
      <w:b/>
      <w:bCs w:val="0"/>
      <w:iCs/>
      <w:sz w:val="20"/>
      <w:szCs w:val="26"/>
      <w:lang w:eastAsia="sv-SE"/>
    </w:rPr>
  </w:style>
  <w:style w:type="paragraph" w:styleId="Beskrivning">
    <w:name w:val="caption"/>
    <w:aliases w:val="Beskrivning Char Char Char Char Char"/>
    <w:basedOn w:val="Normal"/>
    <w:next w:val="Normal"/>
    <w:link w:val="BeskrivningChar"/>
    <w:qFormat/>
    <w:rsid w:val="00BF592E"/>
    <w:pPr>
      <w:spacing w:before="120" w:after="120" w:line="240" w:lineRule="auto"/>
    </w:pPr>
    <w:rPr>
      <w:rFonts w:ascii="Times New Roman" w:eastAsia="Times New Roman" w:hAnsi="Times New Roman"/>
      <w:b/>
      <w:bCs/>
      <w:szCs w:val="20"/>
      <w:lang w:val="x-none" w:eastAsia="x-none"/>
    </w:rPr>
  </w:style>
  <w:style w:type="character" w:customStyle="1" w:styleId="BeskrivningChar">
    <w:name w:val="Beskrivning Char"/>
    <w:aliases w:val="Beskrivning Char Char Char Char Char Char"/>
    <w:link w:val="Beskrivning"/>
    <w:rsid w:val="00BF592E"/>
    <w:rPr>
      <w:rFonts w:ascii="Times New Roman" w:eastAsia="Times New Roman" w:hAnsi="Times New Roman"/>
      <w:b/>
      <w:bCs/>
      <w:lang w:val="x-none" w:eastAsia="x-none"/>
    </w:rPr>
  </w:style>
  <w:style w:type="character" w:customStyle="1" w:styleId="Starkbetoning1">
    <w:name w:val="Stark betoning1"/>
    <w:uiPriority w:val="21"/>
    <w:qFormat/>
    <w:rsid w:val="00BF592E"/>
    <w:rPr>
      <w:b/>
      <w:bCs/>
      <w:i/>
      <w:iCs/>
      <w:color w:val="4F81BD"/>
    </w:rPr>
  </w:style>
  <w:style w:type="paragraph" w:styleId="Fotnotstext">
    <w:name w:val="footnote text"/>
    <w:basedOn w:val="Normal"/>
    <w:link w:val="FotnotstextChar"/>
    <w:rsid w:val="0098682D"/>
    <w:pPr>
      <w:spacing w:line="240" w:lineRule="auto"/>
    </w:pPr>
    <w:rPr>
      <w:rFonts w:ascii="Arial" w:eastAsia="ヒラギノ角ゴ Pro W3" w:hAnsi="Arial"/>
      <w:noProof/>
      <w:color w:val="000000"/>
      <w:sz w:val="24"/>
      <w:szCs w:val="24"/>
      <w:lang w:val="x-none" w:eastAsia="x-none"/>
    </w:rPr>
  </w:style>
  <w:style w:type="character" w:customStyle="1" w:styleId="FotnotstextChar">
    <w:name w:val="Fotnotstext Char"/>
    <w:basedOn w:val="Standardstycketypsnitt"/>
    <w:link w:val="Fotnotstext"/>
    <w:rsid w:val="0098682D"/>
    <w:rPr>
      <w:rFonts w:ascii="Arial" w:eastAsia="ヒラギノ角ゴ Pro W3" w:hAnsi="Arial"/>
      <w:noProof/>
      <w:color w:val="000000"/>
      <w:sz w:val="24"/>
      <w:szCs w:val="24"/>
      <w:lang w:val="x-none" w:eastAsia="x-none"/>
    </w:rPr>
  </w:style>
  <w:style w:type="character" w:styleId="Fotnotsreferens">
    <w:name w:val="footnote reference"/>
    <w:uiPriority w:val="99"/>
    <w:rsid w:val="0098682D"/>
    <w:rPr>
      <w:vertAlign w:val="superscript"/>
    </w:rPr>
  </w:style>
  <w:style w:type="table" w:styleId="Professionelltabell">
    <w:name w:val="Table Professional"/>
    <w:basedOn w:val="Normaltabell"/>
    <w:rsid w:val="00F963D1"/>
    <w:pPr>
      <w:spacing w:before="20"/>
    </w:pPr>
    <w:rPr>
      <w:rFonts w:ascii="Arial" w:eastAsia="Times New Roman"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Cambria" w:hAnsi="Cambria"/>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F963D1"/>
    <w:rPr>
      <w:rFonts w:ascii="Arial" w:hAnsi="Arial"/>
      <w:b/>
      <w:color w:val="1C1C1C"/>
      <w:sz w:val="14"/>
    </w:rPr>
  </w:style>
  <w:style w:type="paragraph" w:styleId="Innehll4">
    <w:name w:val="toc 4"/>
    <w:basedOn w:val="Normal"/>
    <w:next w:val="Normal"/>
    <w:autoRedefine/>
    <w:uiPriority w:val="39"/>
    <w:rsid w:val="00F963D1"/>
    <w:pPr>
      <w:spacing w:before="20" w:after="160" w:line="240" w:lineRule="auto"/>
      <w:ind w:left="658"/>
    </w:pPr>
    <w:rPr>
      <w:rFonts w:ascii="Arial" w:eastAsia="Times New Roman" w:hAnsi="Arial"/>
      <w:color w:val="1C1C1C"/>
      <w:szCs w:val="24"/>
      <w:lang w:eastAsia="en-GB"/>
    </w:rPr>
  </w:style>
  <w:style w:type="paragraph" w:styleId="Innehll5">
    <w:name w:val="toc 5"/>
    <w:basedOn w:val="Normal"/>
    <w:next w:val="Normal"/>
    <w:autoRedefine/>
    <w:uiPriority w:val="39"/>
    <w:rsid w:val="00F963D1"/>
    <w:pPr>
      <w:spacing w:before="20" w:after="160" w:line="240" w:lineRule="auto"/>
      <w:ind w:left="879"/>
    </w:pPr>
    <w:rPr>
      <w:rFonts w:ascii="Arial" w:eastAsia="Times New Roman" w:hAnsi="Arial"/>
      <w:color w:val="1C1C1C"/>
      <w:szCs w:val="24"/>
      <w:lang w:eastAsia="en-GB"/>
    </w:rPr>
  </w:style>
  <w:style w:type="paragraph" w:styleId="Innehll6">
    <w:name w:val="toc 6"/>
    <w:basedOn w:val="Normal"/>
    <w:next w:val="Normal"/>
    <w:autoRedefine/>
    <w:uiPriority w:val="39"/>
    <w:rsid w:val="00F963D1"/>
    <w:pPr>
      <w:spacing w:before="20" w:after="160" w:line="240" w:lineRule="auto"/>
      <w:ind w:left="1100"/>
    </w:pPr>
    <w:rPr>
      <w:rFonts w:ascii="Arial" w:eastAsia="Times New Roman" w:hAnsi="Arial"/>
      <w:color w:val="1C1C1C"/>
      <w:szCs w:val="24"/>
      <w:lang w:eastAsia="en-GB"/>
    </w:rPr>
  </w:style>
  <w:style w:type="paragraph" w:styleId="Innehll7">
    <w:name w:val="toc 7"/>
    <w:basedOn w:val="Normal"/>
    <w:next w:val="Normal"/>
    <w:autoRedefine/>
    <w:uiPriority w:val="39"/>
    <w:rsid w:val="00F963D1"/>
    <w:pPr>
      <w:spacing w:before="20" w:after="160" w:line="240" w:lineRule="auto"/>
      <w:ind w:left="1321"/>
    </w:pPr>
    <w:rPr>
      <w:rFonts w:ascii="Arial" w:eastAsia="Times New Roman" w:hAnsi="Arial"/>
      <w:color w:val="1C1C1C"/>
      <w:szCs w:val="24"/>
      <w:lang w:eastAsia="en-GB"/>
    </w:rPr>
  </w:style>
  <w:style w:type="paragraph" w:styleId="Innehll8">
    <w:name w:val="toc 8"/>
    <w:basedOn w:val="Normal"/>
    <w:next w:val="Normal"/>
    <w:autoRedefine/>
    <w:uiPriority w:val="39"/>
    <w:rsid w:val="00F963D1"/>
    <w:pPr>
      <w:spacing w:before="20" w:after="160" w:line="240" w:lineRule="auto"/>
      <w:ind w:left="1542"/>
    </w:pPr>
    <w:rPr>
      <w:rFonts w:ascii="Arial" w:eastAsia="Times New Roman" w:hAnsi="Arial"/>
      <w:color w:val="1C1C1C"/>
      <w:szCs w:val="24"/>
      <w:lang w:eastAsia="en-GB"/>
    </w:rPr>
  </w:style>
  <w:style w:type="paragraph" w:styleId="Innehll9">
    <w:name w:val="toc 9"/>
    <w:basedOn w:val="Normal"/>
    <w:next w:val="Normal"/>
    <w:autoRedefine/>
    <w:uiPriority w:val="39"/>
    <w:rsid w:val="00F963D1"/>
    <w:pPr>
      <w:spacing w:before="20" w:after="160" w:line="240" w:lineRule="auto"/>
      <w:ind w:left="1758"/>
    </w:pPr>
    <w:rPr>
      <w:rFonts w:ascii="Arial" w:eastAsia="Times New Roman" w:hAnsi="Arial"/>
      <w:color w:val="1C1C1C"/>
      <w:szCs w:val="24"/>
      <w:lang w:eastAsia="en-GB"/>
    </w:rPr>
  </w:style>
  <w:style w:type="paragraph" w:styleId="Numreradlista">
    <w:name w:val="List Number"/>
    <w:basedOn w:val="Brdtext"/>
    <w:rsid w:val="00F963D1"/>
    <w:pPr>
      <w:numPr>
        <w:numId w:val="20"/>
      </w:numPr>
      <w:tabs>
        <w:tab w:val="clear" w:pos="1304"/>
        <w:tab w:val="clear" w:pos="2608"/>
        <w:tab w:val="clear" w:pos="3912"/>
        <w:tab w:val="clear" w:pos="5216"/>
        <w:tab w:val="clear" w:pos="6520"/>
        <w:tab w:val="clear" w:pos="7824"/>
        <w:tab w:val="clear" w:pos="9128"/>
      </w:tabs>
      <w:spacing w:before="20" w:after="100"/>
      <w:jc w:val="left"/>
    </w:pPr>
    <w:rPr>
      <w:rFonts w:ascii="Times New Roman" w:eastAsia="Times New Roman" w:hAnsi="Times New Roman"/>
      <w:color w:val="auto"/>
      <w:sz w:val="22"/>
      <w:szCs w:val="24"/>
      <w:lang w:val="en-GB" w:eastAsia="en-GB"/>
    </w:rPr>
  </w:style>
  <w:style w:type="paragraph" w:styleId="Brdtext2">
    <w:name w:val="Body Text 2"/>
    <w:basedOn w:val="Brdtext"/>
    <w:next w:val="Brdtext"/>
    <w:link w:val="Brdtext2Char"/>
    <w:rsid w:val="00F963D1"/>
    <w:pPr>
      <w:tabs>
        <w:tab w:val="clear" w:pos="1304"/>
        <w:tab w:val="clear" w:pos="2608"/>
        <w:tab w:val="clear" w:pos="3912"/>
        <w:tab w:val="clear" w:pos="5216"/>
        <w:tab w:val="clear" w:pos="6520"/>
        <w:tab w:val="clear" w:pos="7824"/>
        <w:tab w:val="clear" w:pos="9128"/>
      </w:tabs>
      <w:spacing w:before="20" w:after="20"/>
      <w:jc w:val="left"/>
    </w:pPr>
    <w:rPr>
      <w:rFonts w:eastAsia="Times New Roman"/>
      <w:color w:val="auto"/>
      <w:sz w:val="18"/>
      <w:szCs w:val="24"/>
      <w:lang w:val="en-GB" w:eastAsia="en-GB"/>
    </w:rPr>
  </w:style>
  <w:style w:type="character" w:customStyle="1" w:styleId="Brdtext2Char">
    <w:name w:val="Brödtext 2 Char"/>
    <w:basedOn w:val="Standardstycketypsnitt"/>
    <w:link w:val="Brdtext2"/>
    <w:rsid w:val="00F963D1"/>
    <w:rPr>
      <w:rFonts w:ascii="Arial" w:eastAsia="Times New Roman" w:hAnsi="Arial"/>
      <w:sz w:val="18"/>
      <w:szCs w:val="24"/>
      <w:lang w:val="en-GB" w:eastAsia="en-GB"/>
    </w:rPr>
  </w:style>
  <w:style w:type="paragraph" w:customStyle="1" w:styleId="Hjlptext">
    <w:name w:val="Hjälptext"/>
    <w:basedOn w:val="Brdtext"/>
    <w:rsid w:val="00F963D1"/>
    <w:pPr>
      <w:tabs>
        <w:tab w:val="clear" w:pos="1304"/>
        <w:tab w:val="clear" w:pos="2608"/>
        <w:tab w:val="clear" w:pos="3912"/>
        <w:tab w:val="clear" w:pos="5216"/>
        <w:tab w:val="clear" w:pos="6520"/>
        <w:tab w:val="clear" w:pos="7824"/>
        <w:tab w:val="clear" w:pos="9128"/>
      </w:tabs>
      <w:spacing w:before="120"/>
      <w:jc w:val="left"/>
    </w:pPr>
    <w:rPr>
      <w:rFonts w:eastAsia="Times New Roman"/>
      <w:i/>
      <w:color w:val="1C1C1C"/>
      <w:sz w:val="20"/>
      <w:szCs w:val="24"/>
      <w:lang w:eastAsia="en-GB"/>
    </w:rPr>
  </w:style>
  <w:style w:type="numbering" w:styleId="111111">
    <w:name w:val="Outline List 2"/>
    <w:basedOn w:val="Ingenlista"/>
    <w:semiHidden/>
    <w:rsid w:val="00F963D1"/>
    <w:pPr>
      <w:numPr>
        <w:numId w:val="21"/>
      </w:numPr>
    </w:pPr>
  </w:style>
  <w:style w:type="numbering" w:styleId="1ai">
    <w:name w:val="Outline List 1"/>
    <w:basedOn w:val="Ingenlista"/>
    <w:semiHidden/>
    <w:rsid w:val="00F963D1"/>
    <w:pPr>
      <w:numPr>
        <w:numId w:val="22"/>
      </w:numPr>
    </w:pPr>
  </w:style>
  <w:style w:type="paragraph" w:styleId="Brdtextmedindrag">
    <w:name w:val="Body Text Indent"/>
    <w:basedOn w:val="Normal"/>
    <w:link w:val="BrdtextmedindragChar"/>
    <w:rsid w:val="00F963D1"/>
    <w:pPr>
      <w:suppressAutoHyphens/>
      <w:spacing w:after="120" w:line="240" w:lineRule="auto"/>
      <w:ind w:left="283"/>
    </w:pPr>
    <w:rPr>
      <w:rFonts w:ascii="Times New Roman" w:eastAsia="Times New Roman" w:hAnsi="Times New Roman"/>
      <w:sz w:val="24"/>
      <w:szCs w:val="20"/>
      <w:lang w:val="x-none" w:eastAsia="ar-SA"/>
    </w:rPr>
  </w:style>
  <w:style w:type="character" w:customStyle="1" w:styleId="BrdtextmedindragChar">
    <w:name w:val="Brödtext med indrag Char"/>
    <w:basedOn w:val="Standardstycketypsnitt"/>
    <w:link w:val="Brdtextmedindrag"/>
    <w:rsid w:val="00F963D1"/>
    <w:rPr>
      <w:rFonts w:ascii="Times New Roman" w:eastAsia="Times New Roman" w:hAnsi="Times New Roman"/>
      <w:sz w:val="24"/>
      <w:lang w:val="x-none" w:eastAsia="ar-SA"/>
    </w:rPr>
  </w:style>
  <w:style w:type="paragraph" w:styleId="Rubrik">
    <w:name w:val="Title"/>
    <w:basedOn w:val="Normal"/>
    <w:next w:val="Normal"/>
    <w:link w:val="RubrikChar"/>
    <w:qFormat/>
    <w:rsid w:val="00F963D1"/>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eastAsia="en-GB"/>
    </w:rPr>
  </w:style>
  <w:style w:type="character" w:customStyle="1" w:styleId="RubrikChar">
    <w:name w:val="Rubrik Char"/>
    <w:basedOn w:val="Standardstycketypsnitt"/>
    <w:link w:val="Rubrik"/>
    <w:rsid w:val="00F963D1"/>
    <w:rPr>
      <w:rFonts w:ascii="Cambria" w:eastAsia="Times New Roman" w:hAnsi="Cambria"/>
      <w:color w:val="17365D"/>
      <w:spacing w:val="5"/>
      <w:kern w:val="28"/>
      <w:sz w:val="52"/>
      <w:szCs w:val="52"/>
      <w:lang w:val="x-none" w:eastAsia="en-GB"/>
    </w:rPr>
  </w:style>
  <w:style w:type="paragraph" w:customStyle="1" w:styleId="Tabletext0">
    <w:name w:val="Tabletext"/>
    <w:basedOn w:val="Normal"/>
    <w:rsid w:val="00F963D1"/>
    <w:pPr>
      <w:keepLines/>
      <w:widowControl w:val="0"/>
      <w:suppressAutoHyphens/>
      <w:spacing w:after="120" w:line="240" w:lineRule="atLeast"/>
    </w:pPr>
    <w:rPr>
      <w:rFonts w:ascii="Times New Roman" w:eastAsia="Times New Roman" w:hAnsi="Times New Roman"/>
      <w:szCs w:val="20"/>
      <w:lang w:val="en-US" w:eastAsia="ar-SA"/>
    </w:rPr>
  </w:style>
  <w:style w:type="paragraph" w:customStyle="1" w:styleId="Kommentarer1">
    <w:name w:val="Kommentarer1"/>
    <w:basedOn w:val="Brdtext"/>
    <w:rsid w:val="00F963D1"/>
    <w:pPr>
      <w:keepLines/>
      <w:widowControl w:val="0"/>
      <w:tabs>
        <w:tab w:val="clear" w:pos="1304"/>
        <w:tab w:val="clear" w:pos="2608"/>
        <w:tab w:val="clear" w:pos="3912"/>
        <w:tab w:val="clear" w:pos="5216"/>
        <w:tab w:val="clear" w:pos="6520"/>
        <w:tab w:val="clear" w:pos="7824"/>
        <w:tab w:val="clear" w:pos="9128"/>
      </w:tabs>
      <w:suppressAutoHyphens/>
      <w:spacing w:line="240" w:lineRule="atLeast"/>
      <w:ind w:left="720"/>
      <w:jc w:val="left"/>
    </w:pPr>
    <w:rPr>
      <w:rFonts w:ascii="Times New Roman" w:eastAsia="Times New Roman" w:hAnsi="Times New Roman"/>
      <w:color w:val="0000FF"/>
      <w:sz w:val="20"/>
      <w:lang w:eastAsia="ar-SA"/>
    </w:rPr>
  </w:style>
  <w:style w:type="paragraph" w:customStyle="1" w:styleId="Beskrivning1">
    <w:name w:val="Beskrivning1"/>
    <w:basedOn w:val="Normal"/>
    <w:next w:val="Normal"/>
    <w:rsid w:val="00F963D1"/>
    <w:pPr>
      <w:widowControl w:val="0"/>
      <w:suppressAutoHyphens/>
      <w:spacing w:line="240" w:lineRule="atLeast"/>
    </w:pPr>
    <w:rPr>
      <w:rFonts w:ascii="Times New Roman" w:eastAsia="Times New Roman" w:hAnsi="Times New Roman"/>
      <w:b/>
      <w:bCs/>
      <w:szCs w:val="20"/>
      <w:lang w:val="en-US" w:eastAsia="ar-SA"/>
    </w:rPr>
  </w:style>
  <w:style w:type="paragraph" w:customStyle="1" w:styleId="InfoBlue">
    <w:name w:val="InfoBlue"/>
    <w:basedOn w:val="Normal"/>
    <w:next w:val="Brdtext"/>
    <w:rsid w:val="00F963D1"/>
    <w:pPr>
      <w:widowControl w:val="0"/>
      <w:suppressAutoHyphens/>
      <w:spacing w:after="120" w:line="240" w:lineRule="atLeast"/>
      <w:ind w:left="720"/>
    </w:pPr>
    <w:rPr>
      <w:rFonts w:ascii="Times New Roman" w:eastAsia="Times New Roman" w:hAnsi="Times New Roman"/>
      <w:i/>
      <w:color w:val="0000FF"/>
      <w:szCs w:val="20"/>
      <w:lang w:val="en-US" w:eastAsia="ar-SA"/>
    </w:rPr>
  </w:style>
  <w:style w:type="paragraph" w:customStyle="1" w:styleId="StyleTableText12pt">
    <w:name w:val="Style Table Text + 12 pt"/>
    <w:basedOn w:val="Normal"/>
    <w:rsid w:val="00F963D1"/>
    <w:pPr>
      <w:spacing w:before="120" w:after="120" w:line="240" w:lineRule="auto"/>
    </w:pPr>
    <w:rPr>
      <w:rFonts w:ascii="Times New Roman" w:eastAsia="Times New Roman" w:hAnsi="Times New Roman"/>
      <w:szCs w:val="20"/>
      <w:lang w:eastAsia="sv-SE"/>
    </w:rPr>
  </w:style>
  <w:style w:type="paragraph" w:customStyle="1" w:styleId="normalChar">
    <w:name w:val="normalChar"/>
    <w:basedOn w:val="Beskrivning"/>
    <w:rsid w:val="00F963D1"/>
  </w:style>
  <w:style w:type="paragraph" w:customStyle="1" w:styleId="infoblue0">
    <w:name w:val="infoblue"/>
    <w:basedOn w:val="Brdtext2"/>
    <w:rsid w:val="00F963D1"/>
    <w:pPr>
      <w:spacing w:before="0" w:after="120" w:line="480" w:lineRule="auto"/>
    </w:pPr>
    <w:rPr>
      <w:rFonts w:ascii="Times New Roman" w:hAnsi="Times New Roman"/>
      <w:sz w:val="24"/>
      <w:lang w:val="sv-SE" w:eastAsia="sv-SE"/>
    </w:rPr>
  </w:style>
  <w:style w:type="paragraph" w:styleId="Figurfrteckning">
    <w:name w:val="table of figures"/>
    <w:basedOn w:val="Normal"/>
    <w:next w:val="Normal"/>
    <w:uiPriority w:val="99"/>
    <w:rsid w:val="00F963D1"/>
    <w:pPr>
      <w:spacing w:before="20" w:after="40" w:line="240" w:lineRule="auto"/>
    </w:pPr>
    <w:rPr>
      <w:rFonts w:ascii="Times New Roman" w:eastAsia="Times New Roman" w:hAnsi="Times New Roman"/>
      <w:szCs w:val="24"/>
      <w:lang w:eastAsia="en-GB"/>
    </w:rPr>
  </w:style>
  <w:style w:type="paragraph" w:customStyle="1" w:styleId="TimesNewRoman">
    <w:name w:val="Times New Roman"/>
    <w:aliases w:val="10 pt,(Latin) Fetstil,Inte (Komplex) Kursiv ..."/>
    <w:basedOn w:val="Rubrik2Nr"/>
    <w:rsid w:val="00F963D1"/>
    <w:pPr>
      <w:numPr>
        <w:numId w:val="1"/>
      </w:numPr>
    </w:pPr>
    <w:rPr>
      <w:rFonts w:ascii="Times New Roman" w:hAnsi="Times New Roman" w:cs="Times New Roman"/>
      <w:b/>
      <w:iCs w:val="0"/>
      <w:sz w:val="20"/>
      <w:szCs w:val="20"/>
      <w:lang w:eastAsia="ar-SA"/>
    </w:rPr>
  </w:style>
  <w:style w:type="character" w:customStyle="1" w:styleId="CharChar7">
    <w:name w:val="Char Char7"/>
    <w:rsid w:val="00F963D1"/>
    <w:rPr>
      <w:sz w:val="22"/>
      <w:szCs w:val="24"/>
      <w:lang w:val="en-GB" w:eastAsia="en-GB" w:bidi="ar-SA"/>
    </w:rPr>
  </w:style>
  <w:style w:type="character" w:customStyle="1" w:styleId="Mellanmrktrutnt11">
    <w:name w:val="Mellanmörkt rutnät 11"/>
    <w:uiPriority w:val="99"/>
    <w:semiHidden/>
    <w:rsid w:val="00F963D1"/>
    <w:rPr>
      <w:color w:val="808080"/>
    </w:rPr>
  </w:style>
  <w:style w:type="character" w:styleId="Starkbetoning">
    <w:name w:val="Intense Emphasis"/>
    <w:uiPriority w:val="21"/>
    <w:qFormat/>
    <w:rsid w:val="00F963D1"/>
    <w:rPr>
      <w:b/>
      <w:bCs/>
      <w:i/>
      <w:iCs/>
      <w:color w:val="4F81BD"/>
    </w:rPr>
  </w:style>
  <w:style w:type="table" w:styleId="Mellanmrkskuggning2-dekorfrg6">
    <w:name w:val="Medium Shading 2 Accent 6"/>
    <w:basedOn w:val="Normaltabell"/>
    <w:uiPriority w:val="60"/>
    <w:rsid w:val="00F963D1"/>
    <w:rPr>
      <w:rFonts w:ascii="Times New Roman" w:eastAsia="Times New Roman" w:hAnsi="Times New Roman"/>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llanmrkskuggning2-dekorfrg5">
    <w:name w:val="Medium Shading 2 Accent 5"/>
    <w:basedOn w:val="Normaltabell"/>
    <w:uiPriority w:val="60"/>
    <w:rsid w:val="00F963D1"/>
    <w:rPr>
      <w:rFonts w:ascii="Times New Roman" w:eastAsia="Times New Roman" w:hAnsi="Times New Roman"/>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ellrutnt5">
    <w:name w:val="Table Grid 5"/>
    <w:basedOn w:val="Normaltabell"/>
    <w:rsid w:val="00F963D1"/>
    <w:pPr>
      <w:spacing w:before="20" w:after="40"/>
    </w:pPr>
    <w:rPr>
      <w:rFonts w:ascii="Times New Roman" w:eastAsia="Times New Roman" w:hAnsi="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ista8">
    <w:name w:val="Table List 8"/>
    <w:basedOn w:val="Normaltabell"/>
    <w:rsid w:val="00F963D1"/>
    <w:pPr>
      <w:spacing w:before="20" w:after="40"/>
    </w:pPr>
    <w:rPr>
      <w:rFonts w:ascii="Times New Roman" w:eastAsia="Times New Roman" w:hAnsi="Times New Roman"/>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ista7">
    <w:name w:val="Table List 7"/>
    <w:basedOn w:val="Normaltabell"/>
    <w:rsid w:val="00F963D1"/>
    <w:pPr>
      <w:spacing w:before="20" w:after="40"/>
    </w:pPr>
    <w:rPr>
      <w:rFonts w:ascii="Times New Roman" w:eastAsia="Times New Roman" w:hAnsi="Times New Roman"/>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6">
    <w:name w:val="Table List 6"/>
    <w:basedOn w:val="Normaltabell"/>
    <w:rsid w:val="00F963D1"/>
    <w:pPr>
      <w:spacing w:before="20" w:after="40"/>
    </w:pPr>
    <w:rPr>
      <w:rFonts w:ascii="Times New Roman" w:eastAsia="Times New Roman" w:hAnsi="Times New Roman"/>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character" w:styleId="Betoning2">
    <w:name w:val="Strong"/>
    <w:qFormat/>
    <w:rsid w:val="00F963D1"/>
    <w:rPr>
      <w:b/>
      <w:bCs/>
    </w:rPr>
  </w:style>
  <w:style w:type="paragraph" w:customStyle="1" w:styleId="Frgadlista-dekorfrg11">
    <w:name w:val="Färgad lista - dekorfärg 11"/>
    <w:basedOn w:val="Normal"/>
    <w:uiPriority w:val="34"/>
    <w:qFormat/>
    <w:rsid w:val="00F963D1"/>
    <w:pPr>
      <w:spacing w:after="200" w:line="276" w:lineRule="auto"/>
      <w:ind w:left="720"/>
      <w:contextualSpacing/>
    </w:pPr>
    <w:rPr>
      <w:rFonts w:ascii="Calibri" w:hAnsi="Calibri"/>
      <w:sz w:val="22"/>
    </w:rPr>
  </w:style>
  <w:style w:type="paragraph" w:styleId="Ingetavstnd">
    <w:name w:val="No Spacing"/>
    <w:basedOn w:val="Normal"/>
    <w:qFormat/>
    <w:rsid w:val="00F963D1"/>
    <w:pPr>
      <w:keepNext/>
      <w:tabs>
        <w:tab w:val="num" w:pos="720"/>
      </w:tabs>
      <w:spacing w:before="20" w:after="40" w:line="240" w:lineRule="auto"/>
      <w:ind w:left="1080" w:hanging="360"/>
      <w:contextualSpacing/>
      <w:outlineLvl w:val="1"/>
    </w:pPr>
    <w:rPr>
      <w:rFonts w:ascii="Verdana" w:eastAsia="Times New Roman" w:hAnsi="Verdana"/>
      <w:szCs w:val="24"/>
      <w:lang w:eastAsia="en-GB"/>
    </w:rPr>
  </w:style>
  <w:style w:type="paragraph" w:styleId="Kommentarsmne">
    <w:name w:val="annotation subject"/>
    <w:basedOn w:val="Kommentarer"/>
    <w:next w:val="Kommentarer"/>
    <w:link w:val="KommentarsmneChar"/>
    <w:rsid w:val="00F963D1"/>
    <w:pPr>
      <w:spacing w:before="20" w:after="40"/>
      <w:ind w:left="0"/>
    </w:pPr>
    <w:rPr>
      <w:rFonts w:ascii="Times New Roman" w:eastAsia="Times New Roman" w:hAnsi="Times New Roman"/>
      <w:b/>
      <w:bCs/>
      <w:i w:val="0"/>
      <w:color w:val="auto"/>
      <w:sz w:val="20"/>
      <w:lang w:val="sv-SE" w:eastAsia="en-GB"/>
    </w:rPr>
  </w:style>
  <w:style w:type="character" w:customStyle="1" w:styleId="KommentarsmneChar">
    <w:name w:val="Kommentarsämne Char"/>
    <w:basedOn w:val="KommentarerChar"/>
    <w:link w:val="Kommentarsmne"/>
    <w:rsid w:val="00F963D1"/>
    <w:rPr>
      <w:rFonts w:ascii="Times New Roman" w:eastAsia="Times New Roman" w:hAnsi="Times New Roman"/>
      <w:b/>
      <w:bCs/>
      <w:i w:val="0"/>
      <w:color w:val="000000"/>
      <w:sz w:val="24"/>
      <w:lang w:val="en-GB" w:eastAsia="en-GB"/>
    </w:rPr>
  </w:style>
  <w:style w:type="character" w:customStyle="1" w:styleId="Rubrik6Char">
    <w:name w:val="Rubrik 6 Char"/>
    <w:basedOn w:val="Standardstycketypsnitt"/>
    <w:link w:val="Rubrik6"/>
    <w:rsid w:val="00F963D1"/>
    <w:rPr>
      <w:rFonts w:ascii="Times New Roman" w:eastAsia="Times New Roman" w:hAnsi="Times New Roman"/>
      <w:bCs/>
      <w:sz w:val="22"/>
      <w:szCs w:val="22"/>
    </w:rPr>
  </w:style>
  <w:style w:type="character" w:customStyle="1" w:styleId="Rubrik7Char">
    <w:name w:val="Rubrik 7 Char"/>
    <w:basedOn w:val="Standardstycketypsnitt"/>
    <w:link w:val="Rubrik7"/>
    <w:rsid w:val="00F963D1"/>
    <w:rPr>
      <w:rFonts w:ascii="Times New Roman" w:eastAsia="Times New Roman" w:hAnsi="Times New Roman"/>
      <w:sz w:val="24"/>
      <w:szCs w:val="24"/>
    </w:rPr>
  </w:style>
  <w:style w:type="character" w:customStyle="1" w:styleId="Rubrik8Char">
    <w:name w:val="Rubrik 8 Char"/>
    <w:basedOn w:val="Standardstycketypsnitt"/>
    <w:link w:val="Rubrik8"/>
    <w:rsid w:val="00F963D1"/>
    <w:rPr>
      <w:rFonts w:ascii="Times New Roman" w:eastAsia="Times New Roman" w:hAnsi="Times New Roman"/>
      <w:i/>
      <w:iCs/>
      <w:sz w:val="24"/>
      <w:szCs w:val="24"/>
    </w:rPr>
  </w:style>
  <w:style w:type="character" w:customStyle="1" w:styleId="Rubrik9Char">
    <w:name w:val="Rubrik 9 Char"/>
    <w:basedOn w:val="Standardstycketypsnitt"/>
    <w:link w:val="Rubrik9"/>
    <w:rsid w:val="00F963D1"/>
    <w:rPr>
      <w:rFonts w:ascii="Arial" w:eastAsia="Times New Roman" w:hAnsi="Arial" w:cs="Arial"/>
      <w:sz w:val="22"/>
      <w:szCs w:val="22"/>
    </w:rPr>
  </w:style>
  <w:style w:type="paragraph" w:styleId="Normaltindrag">
    <w:name w:val="Normal Indent"/>
    <w:basedOn w:val="Normal"/>
    <w:next w:val="Normal"/>
    <w:rsid w:val="00F963D1"/>
    <w:pPr>
      <w:spacing w:after="120" w:line="240" w:lineRule="auto"/>
      <w:ind w:left="567"/>
    </w:pPr>
    <w:rPr>
      <w:rFonts w:ascii="Times New Roman" w:eastAsia="Times New Roman" w:hAnsi="Times New Roman"/>
      <w:sz w:val="24"/>
      <w:szCs w:val="20"/>
      <w:lang w:eastAsia="sv-SE"/>
    </w:rPr>
  </w:style>
  <w:style w:type="paragraph" w:customStyle="1" w:styleId="Hngandeindrag">
    <w:name w:val="Hängande indrag"/>
    <w:basedOn w:val="Normal"/>
    <w:semiHidden/>
    <w:rsid w:val="00F963D1"/>
    <w:pPr>
      <w:spacing w:after="120" w:line="240" w:lineRule="auto"/>
      <w:ind w:left="567" w:hanging="567"/>
    </w:pPr>
    <w:rPr>
      <w:rFonts w:ascii="Times New Roman" w:eastAsia="Times New Roman" w:hAnsi="Times New Roman"/>
      <w:sz w:val="24"/>
      <w:szCs w:val="20"/>
      <w:lang w:eastAsia="sv-SE"/>
    </w:rPr>
  </w:style>
  <w:style w:type="paragraph" w:customStyle="1" w:styleId="Frstaradensindrag">
    <w:name w:val="Första radens indrag"/>
    <w:basedOn w:val="Normal"/>
    <w:semiHidden/>
    <w:rsid w:val="00F963D1"/>
    <w:pPr>
      <w:spacing w:after="120" w:line="240" w:lineRule="auto"/>
      <w:ind w:firstLine="567"/>
    </w:pPr>
    <w:rPr>
      <w:rFonts w:ascii="Times New Roman" w:eastAsia="Times New Roman" w:hAnsi="Times New Roman"/>
      <w:sz w:val="24"/>
      <w:szCs w:val="20"/>
      <w:lang w:eastAsia="sv-SE"/>
    </w:rPr>
  </w:style>
  <w:style w:type="paragraph" w:styleId="Brdtext3">
    <w:name w:val="Body Text 3"/>
    <w:basedOn w:val="Normal"/>
    <w:link w:val="Brdtext3Char"/>
    <w:rsid w:val="00F963D1"/>
    <w:pPr>
      <w:spacing w:after="120" w:line="240" w:lineRule="auto"/>
    </w:pPr>
    <w:rPr>
      <w:rFonts w:ascii="Times New Roman" w:eastAsia="Times New Roman" w:hAnsi="Times New Roman"/>
      <w:i/>
      <w:iCs/>
      <w:sz w:val="24"/>
      <w:szCs w:val="20"/>
      <w:lang w:eastAsia="sv-SE"/>
    </w:rPr>
  </w:style>
  <w:style w:type="character" w:customStyle="1" w:styleId="Brdtext3Char">
    <w:name w:val="Brödtext 3 Char"/>
    <w:basedOn w:val="Standardstycketypsnitt"/>
    <w:link w:val="Brdtext3"/>
    <w:rsid w:val="00F963D1"/>
    <w:rPr>
      <w:rFonts w:ascii="Times New Roman" w:eastAsia="Times New Roman" w:hAnsi="Times New Roman"/>
      <w:i/>
      <w:iCs/>
      <w:sz w:val="24"/>
    </w:rPr>
  </w:style>
  <w:style w:type="paragraph" w:customStyle="1" w:styleId="Punkter">
    <w:name w:val="Punkter"/>
    <w:basedOn w:val="Normal"/>
    <w:rsid w:val="00F963D1"/>
    <w:pPr>
      <w:numPr>
        <w:ilvl w:val="2"/>
        <w:numId w:val="23"/>
      </w:numPr>
      <w:spacing w:after="120" w:line="240" w:lineRule="auto"/>
      <w:ind w:left="284"/>
    </w:pPr>
    <w:rPr>
      <w:rFonts w:ascii="Times New Roman" w:eastAsia="Times New Roman" w:hAnsi="Times New Roman"/>
      <w:sz w:val="24"/>
      <w:lang w:val="en-GB" w:eastAsia="sv-SE"/>
    </w:rPr>
  </w:style>
  <w:style w:type="paragraph" w:customStyle="1" w:styleId="BalloonText2">
    <w:name w:val="Balloon Text2"/>
    <w:basedOn w:val="Normal"/>
    <w:semiHidden/>
    <w:rsid w:val="00F963D1"/>
    <w:pPr>
      <w:spacing w:after="120" w:line="240" w:lineRule="auto"/>
    </w:pPr>
    <w:rPr>
      <w:rFonts w:ascii="Tahoma" w:eastAsia="Times New Roman" w:hAnsi="Tahoma" w:cs="Verdana"/>
      <w:szCs w:val="16"/>
      <w:lang w:eastAsia="sv-SE"/>
    </w:rPr>
  </w:style>
  <w:style w:type="paragraph" w:customStyle="1" w:styleId="Frstarubrik">
    <w:name w:val="Första rubrik"/>
    <w:basedOn w:val="Normal"/>
    <w:rsid w:val="00F963D1"/>
    <w:pPr>
      <w:spacing w:after="120" w:line="240" w:lineRule="auto"/>
    </w:pPr>
    <w:rPr>
      <w:rFonts w:ascii="TradeGothic LH Extended" w:eastAsia="Times New Roman" w:hAnsi="TradeGothic LH Extended"/>
      <w:b/>
      <w:sz w:val="32"/>
      <w:szCs w:val="32"/>
      <w:lang w:val="en-GB" w:eastAsia="sv-SE"/>
    </w:rPr>
  </w:style>
  <w:style w:type="paragraph" w:customStyle="1" w:styleId="Andrarubrik">
    <w:name w:val="Andra rubrik"/>
    <w:basedOn w:val="Frstarubrik"/>
    <w:rsid w:val="00F963D1"/>
    <w:rPr>
      <w:sz w:val="24"/>
    </w:rPr>
  </w:style>
  <w:style w:type="paragraph" w:customStyle="1" w:styleId="Brdtextfet">
    <w:name w:val="Brödtext fet"/>
    <w:basedOn w:val="Brdtext"/>
    <w:rsid w:val="00F963D1"/>
    <w:pPr>
      <w:tabs>
        <w:tab w:val="clear" w:pos="1304"/>
        <w:tab w:val="clear" w:pos="2608"/>
        <w:tab w:val="clear" w:pos="3912"/>
        <w:tab w:val="clear" w:pos="5216"/>
        <w:tab w:val="clear" w:pos="6520"/>
        <w:tab w:val="clear" w:pos="7824"/>
        <w:tab w:val="clear" w:pos="9128"/>
      </w:tabs>
      <w:autoSpaceDE w:val="0"/>
      <w:autoSpaceDN w:val="0"/>
      <w:adjustRightInd w:val="0"/>
      <w:spacing w:after="0"/>
      <w:jc w:val="left"/>
    </w:pPr>
    <w:rPr>
      <w:rFonts w:ascii="Times New Roman" w:eastAsia="Times New Roman" w:hAnsi="Times New Roman"/>
      <w:b/>
      <w:color w:val="auto"/>
      <w:szCs w:val="24"/>
      <w:lang w:val="en-US"/>
    </w:rPr>
  </w:style>
  <w:style w:type="paragraph" w:styleId="Index1">
    <w:name w:val="index 1"/>
    <w:basedOn w:val="Normal"/>
    <w:next w:val="Normal"/>
    <w:autoRedefine/>
    <w:rsid w:val="00F963D1"/>
    <w:pPr>
      <w:tabs>
        <w:tab w:val="right" w:leader="dot" w:pos="3467"/>
      </w:tabs>
      <w:spacing w:after="120" w:line="240" w:lineRule="auto"/>
      <w:ind w:left="220" w:hanging="220"/>
    </w:pPr>
    <w:rPr>
      <w:rFonts w:ascii="Times New Roman" w:eastAsia="Times New Roman" w:hAnsi="Times New Roman"/>
      <w:szCs w:val="20"/>
      <w:lang w:eastAsia="sv-SE"/>
    </w:rPr>
  </w:style>
  <w:style w:type="paragraph" w:styleId="Index4">
    <w:name w:val="index 4"/>
    <w:basedOn w:val="Normal"/>
    <w:next w:val="Normal"/>
    <w:autoRedefine/>
    <w:rsid w:val="00F963D1"/>
    <w:pPr>
      <w:tabs>
        <w:tab w:val="right" w:leader="dot" w:pos="3467"/>
      </w:tabs>
      <w:spacing w:after="120" w:line="240" w:lineRule="auto"/>
      <w:ind w:left="880" w:hanging="220"/>
    </w:pPr>
    <w:rPr>
      <w:rFonts w:ascii="Times New Roman" w:eastAsia="Times New Roman" w:hAnsi="Times New Roman"/>
      <w:szCs w:val="20"/>
      <w:lang w:eastAsia="sv-SE"/>
    </w:rPr>
  </w:style>
  <w:style w:type="paragraph" w:styleId="Index5">
    <w:name w:val="index 5"/>
    <w:basedOn w:val="Normal"/>
    <w:next w:val="Normal"/>
    <w:autoRedefine/>
    <w:rsid w:val="00F963D1"/>
    <w:pPr>
      <w:tabs>
        <w:tab w:val="right" w:leader="dot" w:pos="3467"/>
      </w:tabs>
      <w:spacing w:after="120" w:line="240" w:lineRule="auto"/>
      <w:ind w:left="1100" w:hanging="220"/>
    </w:pPr>
    <w:rPr>
      <w:rFonts w:ascii="Times New Roman" w:eastAsia="Times New Roman" w:hAnsi="Times New Roman"/>
      <w:szCs w:val="20"/>
      <w:lang w:eastAsia="sv-SE"/>
    </w:rPr>
  </w:style>
  <w:style w:type="paragraph" w:customStyle="1" w:styleId="BalloonText1">
    <w:name w:val="Balloon Text1"/>
    <w:basedOn w:val="Normal"/>
    <w:semiHidden/>
    <w:rsid w:val="00F963D1"/>
    <w:pPr>
      <w:spacing w:after="120" w:line="240" w:lineRule="auto"/>
    </w:pPr>
    <w:rPr>
      <w:rFonts w:ascii="Tahoma" w:eastAsia="Times New Roman" w:hAnsi="Tahoma" w:cs="Verdana"/>
      <w:szCs w:val="16"/>
      <w:lang w:eastAsia="sv-SE"/>
    </w:rPr>
  </w:style>
  <w:style w:type="paragraph" w:customStyle="1" w:styleId="Normaltext">
    <w:name w:val="Normaltext"/>
    <w:rsid w:val="00F963D1"/>
    <w:pPr>
      <w:keepLines/>
      <w:spacing w:before="40" w:after="80"/>
    </w:pPr>
    <w:rPr>
      <w:rFonts w:ascii="Times New Roman" w:eastAsia="Times New Roman" w:hAnsi="Times New Roman"/>
      <w:sz w:val="24"/>
    </w:rPr>
  </w:style>
  <w:style w:type="paragraph" w:customStyle="1" w:styleId="Sidnr-sid2">
    <w:name w:val="Sidnr-sid2"/>
    <w:rsid w:val="00F963D1"/>
    <w:rPr>
      <w:rFonts w:ascii="Times New Roman" w:eastAsia="Times New Roman" w:hAnsi="Times New Roman"/>
      <w:noProof/>
    </w:rPr>
  </w:style>
  <w:style w:type="paragraph" w:customStyle="1" w:styleId="BodyText21">
    <w:name w:val="Body Text 21"/>
    <w:basedOn w:val="Normal"/>
    <w:rsid w:val="00F963D1"/>
    <w:pPr>
      <w:spacing w:after="120" w:line="240" w:lineRule="auto"/>
    </w:pPr>
    <w:rPr>
      <w:rFonts w:ascii="Times New Roman" w:eastAsia="Times New Roman" w:hAnsi="Times New Roman"/>
      <w:sz w:val="24"/>
      <w:szCs w:val="20"/>
      <w:lang w:eastAsia="sv-SE"/>
    </w:rPr>
  </w:style>
  <w:style w:type="paragraph" w:customStyle="1" w:styleId="Texten">
    <w:name w:val="Texten"/>
    <w:basedOn w:val="Normal"/>
    <w:rsid w:val="00F963D1"/>
    <w:pPr>
      <w:spacing w:after="120" w:line="240" w:lineRule="auto"/>
    </w:pPr>
    <w:rPr>
      <w:rFonts w:ascii="Times New Roman" w:eastAsia="Times New Roman" w:hAnsi="Times New Roman"/>
      <w:sz w:val="24"/>
      <w:szCs w:val="24"/>
      <w:lang w:eastAsia="sv-SE"/>
    </w:rPr>
  </w:style>
  <w:style w:type="character" w:customStyle="1" w:styleId="Imperativ">
    <w:name w:val="Imperativ"/>
    <w:rsid w:val="00F963D1"/>
    <w:rPr>
      <w:rFonts w:ascii="Times New Roman" w:hAnsi="Times New Roman"/>
      <w:b/>
      <w:sz w:val="24"/>
    </w:rPr>
  </w:style>
  <w:style w:type="paragraph" w:customStyle="1" w:styleId="Normativ">
    <w:name w:val="Normativ"/>
    <w:basedOn w:val="Normal"/>
    <w:rsid w:val="00F963D1"/>
    <w:pPr>
      <w:spacing w:before="120" w:after="120" w:line="240" w:lineRule="auto"/>
    </w:pPr>
    <w:rPr>
      <w:rFonts w:ascii="Times New Roman" w:eastAsia="Times New Roman" w:hAnsi="Times New Roman"/>
      <w:sz w:val="24"/>
      <w:szCs w:val="24"/>
      <w:lang w:eastAsia="sv-SE"/>
    </w:rPr>
  </w:style>
  <w:style w:type="character" w:customStyle="1" w:styleId="emailstyle18">
    <w:name w:val="emailstyle18"/>
    <w:semiHidden/>
    <w:rsid w:val="00F963D1"/>
    <w:rPr>
      <w:rFonts w:ascii="Verdana" w:hAnsi="Verdana" w:hint="default"/>
      <w:b w:val="0"/>
      <w:bCs w:val="0"/>
      <w:i w:val="0"/>
      <w:iCs w:val="0"/>
      <w:strike w:val="0"/>
      <w:dstrike w:val="0"/>
      <w:color w:val="auto"/>
      <w:sz w:val="18"/>
      <w:szCs w:val="18"/>
      <w:u w:val="none"/>
      <w:effect w:val="none"/>
    </w:rPr>
  </w:style>
  <w:style w:type="paragraph" w:customStyle="1" w:styleId="CommentSubject1">
    <w:name w:val="Comment Subject1"/>
    <w:basedOn w:val="Kommentarer"/>
    <w:next w:val="Kommentarer"/>
    <w:semiHidden/>
    <w:rsid w:val="00F963D1"/>
    <w:pPr>
      <w:spacing w:after="120"/>
      <w:ind w:left="0"/>
    </w:pPr>
    <w:rPr>
      <w:rFonts w:ascii="Times New Roman" w:eastAsia="Times New Roman" w:hAnsi="Times New Roman"/>
      <w:b/>
      <w:bCs/>
      <w:i w:val="0"/>
      <w:color w:val="auto"/>
      <w:sz w:val="20"/>
      <w:lang w:val="sv-SE" w:eastAsia="sv-SE"/>
    </w:rPr>
  </w:style>
  <w:style w:type="paragraph" w:customStyle="1" w:styleId="Normal1">
    <w:name w:val="Normal1"/>
    <w:aliases w:val=" webb,webb,Normal (webb)1"/>
    <w:basedOn w:val="Normal"/>
    <w:rsid w:val="00F963D1"/>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F963D1"/>
    <w:pPr>
      <w:autoSpaceDE w:val="0"/>
      <w:autoSpaceDN w:val="0"/>
      <w:adjustRightInd w:val="0"/>
    </w:pPr>
    <w:rPr>
      <w:rFonts w:ascii="Garamond" w:eastAsia="Times New Roman" w:hAnsi="Garamond" w:cs="TradeGothic LH Extended"/>
      <w:color w:val="000000"/>
      <w:sz w:val="24"/>
      <w:szCs w:val="24"/>
      <w:lang w:val="en-US" w:eastAsia="en-US"/>
    </w:rPr>
  </w:style>
  <w:style w:type="paragraph" w:customStyle="1" w:styleId="Lptext">
    <w:name w:val="Löptext"/>
    <w:basedOn w:val="Normal"/>
    <w:rsid w:val="00F963D1"/>
    <w:pPr>
      <w:tabs>
        <w:tab w:val="left" w:pos="567"/>
        <w:tab w:val="left" w:pos="1304"/>
        <w:tab w:val="left" w:pos="2608"/>
        <w:tab w:val="left" w:pos="3912"/>
        <w:tab w:val="left" w:pos="5216"/>
        <w:tab w:val="left" w:pos="6521"/>
        <w:tab w:val="left" w:pos="7825"/>
        <w:tab w:val="left" w:pos="9242"/>
      </w:tabs>
      <w:spacing w:line="240" w:lineRule="auto"/>
    </w:pPr>
    <w:rPr>
      <w:rFonts w:ascii="Times New Roman" w:eastAsia="Times New Roman" w:hAnsi="Times New Roman"/>
      <w:sz w:val="24"/>
      <w:lang w:val="en-GB" w:eastAsia="sv-SE"/>
    </w:rPr>
  </w:style>
  <w:style w:type="paragraph" w:customStyle="1" w:styleId="Normalfet">
    <w:name w:val="Normal.fet"/>
    <w:basedOn w:val="Default"/>
    <w:next w:val="Default"/>
    <w:rsid w:val="00F963D1"/>
    <w:pPr>
      <w:spacing w:before="240" w:after="80"/>
    </w:pPr>
    <w:rPr>
      <w:rFonts w:ascii="Arial,Bold" w:hAnsi="Arial,Bold"/>
      <w:color w:val="auto"/>
      <w:sz w:val="20"/>
      <w:lang w:val="sv-SE" w:eastAsia="sv-SE"/>
    </w:rPr>
  </w:style>
  <w:style w:type="character" w:customStyle="1" w:styleId="TextenChar">
    <w:name w:val="Texten Char"/>
    <w:rsid w:val="00F963D1"/>
    <w:rPr>
      <w:rFonts w:ascii="Garamond" w:hAnsi="Garamond"/>
      <w:noProof w:val="0"/>
      <w:sz w:val="24"/>
      <w:szCs w:val="24"/>
      <w:lang w:val="sv-SE" w:eastAsia="sv-SE" w:bidi="ar-SA"/>
    </w:rPr>
  </w:style>
  <w:style w:type="character" w:customStyle="1" w:styleId="text1">
    <w:name w:val="text1"/>
    <w:rsid w:val="00F963D1"/>
    <w:rPr>
      <w:rFonts w:ascii="Verdana" w:hAnsi="Verdana" w:hint="default"/>
      <w:color w:val="000000"/>
      <w:sz w:val="17"/>
      <w:szCs w:val="17"/>
    </w:rPr>
  </w:style>
  <w:style w:type="paragraph" w:styleId="Dokumentversikt">
    <w:name w:val="Document Map"/>
    <w:basedOn w:val="Normal"/>
    <w:link w:val="DokumentversiktChar"/>
    <w:rsid w:val="00F963D1"/>
    <w:pPr>
      <w:shd w:val="clear" w:color="auto" w:fill="000080"/>
      <w:spacing w:after="120" w:line="240" w:lineRule="auto"/>
    </w:pPr>
    <w:rPr>
      <w:rFonts w:ascii="Tahoma" w:eastAsia="Times New Roman" w:hAnsi="Tahoma" w:cs="Verdana"/>
      <w:szCs w:val="20"/>
      <w:lang w:eastAsia="sv-SE"/>
    </w:rPr>
  </w:style>
  <w:style w:type="character" w:customStyle="1" w:styleId="DokumentversiktChar">
    <w:name w:val="Dokumentöversikt Char"/>
    <w:basedOn w:val="Standardstycketypsnitt"/>
    <w:link w:val="Dokumentversikt"/>
    <w:rsid w:val="00F963D1"/>
    <w:rPr>
      <w:rFonts w:ascii="Tahoma" w:eastAsia="Times New Roman" w:hAnsi="Tahoma" w:cs="Verdana"/>
      <w:shd w:val="clear" w:color="auto" w:fill="000080"/>
    </w:rPr>
  </w:style>
  <w:style w:type="paragraph" w:customStyle="1" w:styleId="Punktlistautanavstnd">
    <w:name w:val="Punktlista utan avstånd"/>
    <w:basedOn w:val="Normal"/>
    <w:rsid w:val="00F963D1"/>
    <w:pPr>
      <w:keepLines/>
      <w:numPr>
        <w:numId w:val="25"/>
      </w:numPr>
      <w:tabs>
        <w:tab w:val="left" w:pos="1588"/>
        <w:tab w:val="left" w:pos="4253"/>
        <w:tab w:val="right" w:pos="7938"/>
      </w:tabs>
      <w:spacing w:line="240" w:lineRule="auto"/>
      <w:ind w:left="1588"/>
    </w:pPr>
    <w:rPr>
      <w:rFonts w:ascii="Book Antiqua" w:eastAsia="Times New Roman" w:hAnsi="Book Antiqua"/>
      <w:sz w:val="22"/>
      <w:szCs w:val="24"/>
      <w:lang w:eastAsia="sv-SE"/>
    </w:rPr>
  </w:style>
  <w:style w:type="character" w:styleId="Betoning">
    <w:name w:val="Emphasis"/>
    <w:qFormat/>
    <w:rsid w:val="00F963D1"/>
    <w:rPr>
      <w:i/>
      <w:iCs/>
    </w:rPr>
  </w:style>
  <w:style w:type="paragraph" w:customStyle="1" w:styleId="std-para">
    <w:name w:val="std-para"/>
    <w:basedOn w:val="Normal"/>
    <w:rsid w:val="00F963D1"/>
    <w:pPr>
      <w:keepLines/>
      <w:tabs>
        <w:tab w:val="left" w:pos="1559"/>
      </w:tabs>
      <w:spacing w:line="220" w:lineRule="atLeast"/>
    </w:pPr>
    <w:rPr>
      <w:rFonts w:ascii="Times New Roman" w:eastAsia="Times New Roman" w:hAnsi="Times New Roman"/>
      <w:szCs w:val="20"/>
      <w:lang w:val="en-GB"/>
    </w:rPr>
  </w:style>
  <w:style w:type="paragraph" w:customStyle="1" w:styleId="GMD9">
    <w:name w:val="GMD9"/>
    <w:basedOn w:val="Normal"/>
    <w:rsid w:val="00F963D1"/>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line="180" w:lineRule="exact"/>
    </w:pPr>
    <w:rPr>
      <w:rFonts w:ascii="Times New Roman" w:eastAsia="Times New Roman" w:hAnsi="Times New Roman"/>
      <w:szCs w:val="20"/>
      <w:lang w:val="en-GB"/>
    </w:rPr>
  </w:style>
  <w:style w:type="paragraph" w:customStyle="1" w:styleId="Introduction">
    <w:name w:val="Introduction"/>
    <w:basedOn w:val="Rubrik1"/>
    <w:next w:val="Brdtext"/>
    <w:rsid w:val="00F963D1"/>
    <w:pPr>
      <w:keepLines w:val="0"/>
      <w:pageBreakBefore/>
      <w:numPr>
        <w:numId w:val="0"/>
      </w:numPr>
      <w:tabs>
        <w:tab w:val="left" w:pos="400"/>
        <w:tab w:val="left" w:pos="432"/>
        <w:tab w:val="left" w:pos="1560"/>
      </w:tabs>
      <w:spacing w:before="960" w:after="260" w:line="240" w:lineRule="auto"/>
      <w:ind w:left="431" w:hanging="431"/>
      <w:outlineLvl w:val="9"/>
    </w:pPr>
    <w:rPr>
      <w:rFonts w:ascii="Arial" w:hAnsi="Arial"/>
      <w:b/>
      <w:bCs w:val="0"/>
      <w:sz w:val="24"/>
      <w:szCs w:val="20"/>
    </w:rPr>
  </w:style>
  <w:style w:type="paragraph" w:customStyle="1" w:styleId="StyleHeading1Before6ptAfter0ptLinespacingAtle">
    <w:name w:val="Style Heading 1 + Before:  6 pt After:  0 pt Line spacing:  At le..."/>
    <w:basedOn w:val="Rubrik1"/>
    <w:rsid w:val="00F963D1"/>
    <w:pPr>
      <w:keepLines w:val="0"/>
      <w:numPr>
        <w:numId w:val="0"/>
      </w:numPr>
      <w:spacing w:before="120" w:after="0" w:line="240" w:lineRule="atLeast"/>
      <w:ind w:left="1304" w:hanging="1304"/>
    </w:pPr>
    <w:rPr>
      <w:rFonts w:ascii="Arial" w:hAnsi="Arial"/>
      <w:b/>
      <w:sz w:val="32"/>
      <w:szCs w:val="20"/>
      <w:lang w:eastAsia="sv-SE"/>
    </w:rPr>
  </w:style>
  <w:style w:type="paragraph" w:customStyle="1" w:styleId="StyleHeading2">
    <w:name w:val="Style Heading 2"/>
    <w:aliases w:val="UNDERRUBRIK 1-2 + Before:  6 pt Line spacing:  At ..."/>
    <w:basedOn w:val="Rubrik2"/>
    <w:rsid w:val="00F963D1"/>
    <w:pPr>
      <w:keepLines w:val="0"/>
      <w:numPr>
        <w:numId w:val="0"/>
      </w:numPr>
      <w:spacing w:before="120" w:after="0" w:line="240" w:lineRule="atLeast"/>
    </w:pPr>
    <w:rPr>
      <w:rFonts w:ascii="Arial" w:hAnsi="Arial"/>
      <w:b/>
      <w:sz w:val="28"/>
      <w:szCs w:val="20"/>
      <w:lang w:eastAsia="sv-SE"/>
    </w:rPr>
  </w:style>
  <w:style w:type="paragraph" w:customStyle="1" w:styleId="StyleHeading3Before6ptAfter11ptLinespacingAtl">
    <w:name w:val="Style Heading 3 + Before:  6 pt After:  11 pt Line spacing:  At l..."/>
    <w:basedOn w:val="Rubrik3"/>
    <w:rsid w:val="00F963D1"/>
    <w:pPr>
      <w:keepLines w:val="0"/>
      <w:numPr>
        <w:numId w:val="0"/>
      </w:numPr>
      <w:tabs>
        <w:tab w:val="left" w:pos="964"/>
      </w:tabs>
      <w:spacing w:before="120" w:after="220" w:line="240" w:lineRule="atLeast"/>
      <w:ind w:left="1304" w:hanging="1304"/>
    </w:pPr>
    <w:rPr>
      <w:rFonts w:ascii="Arial" w:hAnsi="Arial"/>
      <w:b/>
      <w:szCs w:val="20"/>
      <w:lang w:eastAsia="sv-SE"/>
    </w:rPr>
  </w:style>
  <w:style w:type="paragraph" w:customStyle="1" w:styleId="StyleHeading4Before6ptAfter11ptLinespacingAtl">
    <w:name w:val="Style Heading 4 + Before:  6 pt After:  11 pt Line spacing:  At l..."/>
    <w:basedOn w:val="Rubrik4"/>
    <w:rsid w:val="00F963D1"/>
    <w:pPr>
      <w:keepLines w:val="0"/>
      <w:numPr>
        <w:numId w:val="0"/>
      </w:numPr>
      <w:spacing w:before="120" w:after="220" w:line="240" w:lineRule="atLeast"/>
      <w:ind w:left="1304" w:hanging="1304"/>
    </w:pPr>
    <w:rPr>
      <w:rFonts w:ascii="Arial" w:hAnsi="Arial"/>
      <w:bCs w:val="0"/>
      <w:sz w:val="22"/>
      <w:szCs w:val="20"/>
      <w:lang w:eastAsia="sv-SE"/>
    </w:rPr>
  </w:style>
  <w:style w:type="paragraph" w:customStyle="1" w:styleId="CommentSubject2">
    <w:name w:val="Comment Subject2"/>
    <w:basedOn w:val="Kommentarer"/>
    <w:next w:val="Kommentarer"/>
    <w:semiHidden/>
    <w:rsid w:val="00F963D1"/>
    <w:pPr>
      <w:spacing w:after="120"/>
      <w:ind w:left="0"/>
    </w:pPr>
    <w:rPr>
      <w:rFonts w:ascii="Garamond" w:eastAsia="Times New Roman" w:hAnsi="Garamond"/>
      <w:b/>
      <w:bCs/>
      <w:i w:val="0"/>
      <w:color w:val="auto"/>
      <w:sz w:val="20"/>
      <w:lang w:val="sv-SE" w:eastAsia="sv-SE"/>
    </w:rPr>
  </w:style>
  <w:style w:type="paragraph" w:customStyle="1" w:styleId="a2">
    <w:name w:val="a2"/>
    <w:basedOn w:val="Rubrik2"/>
    <w:next w:val="Normal"/>
    <w:rsid w:val="00F963D1"/>
    <w:pPr>
      <w:keepLines w:val="0"/>
      <w:numPr>
        <w:ilvl w:val="0"/>
        <w:numId w:val="0"/>
      </w:numPr>
      <w:tabs>
        <w:tab w:val="left" w:pos="500"/>
        <w:tab w:val="left" w:pos="720"/>
        <w:tab w:val="num" w:pos="1106"/>
      </w:tabs>
      <w:suppressAutoHyphens/>
      <w:spacing w:before="270" w:after="240" w:line="270" w:lineRule="exact"/>
      <w:ind w:left="1106" w:hanging="680"/>
    </w:pPr>
    <w:rPr>
      <w:rFonts w:ascii="Arial" w:eastAsia="MS Mincho" w:hAnsi="Arial"/>
      <w:b/>
      <w:bCs w:val="0"/>
      <w:szCs w:val="20"/>
      <w:lang w:val="en-GB" w:eastAsia="ja-JP"/>
    </w:rPr>
  </w:style>
  <w:style w:type="paragraph" w:customStyle="1" w:styleId="a3">
    <w:name w:val="a3"/>
    <w:basedOn w:val="Rubrik3"/>
    <w:next w:val="Normal"/>
    <w:rsid w:val="00F963D1"/>
    <w:pPr>
      <w:keepLines w:val="0"/>
      <w:numPr>
        <w:ilvl w:val="0"/>
        <w:numId w:val="0"/>
      </w:numPr>
      <w:tabs>
        <w:tab w:val="left" w:pos="640"/>
        <w:tab w:val="num" w:pos="794"/>
      </w:tabs>
      <w:suppressAutoHyphens/>
      <w:spacing w:before="60" w:after="240" w:line="250" w:lineRule="exact"/>
      <w:ind w:left="794" w:hanging="794"/>
    </w:pPr>
    <w:rPr>
      <w:rFonts w:ascii="Arial" w:eastAsia="MS Mincho" w:hAnsi="Arial"/>
      <w:b/>
      <w:bCs w:val="0"/>
      <w:sz w:val="22"/>
      <w:szCs w:val="20"/>
      <w:lang w:val="en-GB" w:eastAsia="ja-JP"/>
    </w:rPr>
  </w:style>
  <w:style w:type="paragraph" w:customStyle="1" w:styleId="a4">
    <w:name w:val="a4"/>
    <w:basedOn w:val="Rubrik4"/>
    <w:next w:val="Normal"/>
    <w:rsid w:val="00F963D1"/>
    <w:pPr>
      <w:keepLines w:val="0"/>
      <w:numPr>
        <w:ilvl w:val="0"/>
        <w:numId w:val="0"/>
      </w:numPr>
      <w:tabs>
        <w:tab w:val="left" w:pos="880"/>
        <w:tab w:val="left" w:pos="1060"/>
        <w:tab w:val="num" w:pos="2880"/>
      </w:tabs>
      <w:suppressAutoHyphens/>
      <w:spacing w:before="60" w:after="240" w:line="230" w:lineRule="exact"/>
      <w:ind w:left="1728" w:hanging="648"/>
    </w:pPr>
    <w:rPr>
      <w:rFonts w:ascii="Arial" w:eastAsia="MS Mincho" w:hAnsi="Arial"/>
      <w:b/>
      <w:bCs w:val="0"/>
      <w:iCs w:val="0"/>
      <w:sz w:val="20"/>
      <w:szCs w:val="20"/>
      <w:lang w:val="en-GB" w:eastAsia="ja-JP"/>
    </w:rPr>
  </w:style>
  <w:style w:type="paragraph" w:customStyle="1" w:styleId="a5">
    <w:name w:val="a5"/>
    <w:basedOn w:val="Rubrik5"/>
    <w:next w:val="Normal"/>
    <w:rsid w:val="00F963D1"/>
    <w:pPr>
      <w:keepLines w:val="0"/>
      <w:numPr>
        <w:ilvl w:val="1"/>
        <w:numId w:val="26"/>
      </w:numPr>
      <w:tabs>
        <w:tab w:val="clear" w:pos="360"/>
        <w:tab w:val="left" w:pos="1140"/>
        <w:tab w:val="left" w:pos="1360"/>
      </w:tabs>
      <w:suppressAutoHyphens/>
      <w:spacing w:before="60" w:after="240" w:line="230" w:lineRule="exact"/>
    </w:pPr>
    <w:rPr>
      <w:rFonts w:ascii="Arial" w:eastAsia="MS Mincho" w:hAnsi="Arial"/>
      <w:b/>
      <w:color w:val="auto"/>
      <w:sz w:val="20"/>
      <w:szCs w:val="20"/>
      <w:lang w:val="en-GB" w:eastAsia="ja-JP"/>
    </w:rPr>
  </w:style>
  <w:style w:type="paragraph" w:customStyle="1" w:styleId="a6">
    <w:name w:val="a6"/>
    <w:basedOn w:val="Rubrik6"/>
    <w:next w:val="Normal"/>
    <w:rsid w:val="00F963D1"/>
    <w:pPr>
      <w:keepNext/>
      <w:widowControl/>
      <w:numPr>
        <w:ilvl w:val="2"/>
        <w:numId w:val="26"/>
      </w:numPr>
      <w:tabs>
        <w:tab w:val="clear" w:pos="720"/>
        <w:tab w:val="left" w:pos="1140"/>
        <w:tab w:val="left" w:pos="1360"/>
      </w:tabs>
      <w:suppressAutoHyphens/>
      <w:adjustRightInd/>
      <w:spacing w:before="60" w:after="240" w:line="230" w:lineRule="exact"/>
      <w:textAlignment w:val="auto"/>
    </w:pPr>
    <w:rPr>
      <w:rFonts w:ascii="Arial" w:eastAsia="MS Mincho" w:hAnsi="Arial"/>
      <w:b/>
      <w:bCs w:val="0"/>
      <w:sz w:val="20"/>
      <w:szCs w:val="20"/>
      <w:lang w:val="en-GB" w:eastAsia="ja-JP"/>
    </w:rPr>
  </w:style>
  <w:style w:type="paragraph" w:customStyle="1" w:styleId="ANNEX">
    <w:name w:val="ANNEX"/>
    <w:basedOn w:val="Normal"/>
    <w:next w:val="Normal"/>
    <w:rsid w:val="00F963D1"/>
    <w:pPr>
      <w:keepNext/>
      <w:pageBreakBefore/>
      <w:numPr>
        <w:ilvl w:val="3"/>
        <w:numId w:val="26"/>
      </w:numPr>
      <w:tabs>
        <w:tab w:val="clear" w:pos="1080"/>
      </w:tabs>
      <w:spacing w:after="760" w:line="310" w:lineRule="exact"/>
      <w:jc w:val="center"/>
      <w:outlineLvl w:val="0"/>
    </w:pPr>
    <w:rPr>
      <w:rFonts w:ascii="Arial" w:eastAsia="MS Mincho" w:hAnsi="Arial"/>
      <w:b/>
      <w:sz w:val="28"/>
      <w:szCs w:val="20"/>
      <w:lang w:val="en-GB" w:eastAsia="ja-JP"/>
    </w:rPr>
  </w:style>
  <w:style w:type="paragraph" w:styleId="HTML-frformaterad">
    <w:name w:val="HTML Preformatted"/>
    <w:aliases w:val=" förformaterad"/>
    <w:basedOn w:val="Normal"/>
    <w:link w:val="HTML-frformateradChar"/>
    <w:rsid w:val="00F963D1"/>
    <w:pPr>
      <w:numPr>
        <w:ilvl w:val="4"/>
        <w:numId w:val="26"/>
      </w:numPr>
      <w:tabs>
        <w:tab w:val="clear" w:pos="1080"/>
      </w:tabs>
      <w:spacing w:after="120" w:line="240" w:lineRule="auto"/>
    </w:pPr>
    <w:rPr>
      <w:rFonts w:ascii="Courier New" w:eastAsia="Times New Roman" w:hAnsi="Courier New" w:cs="Courier New"/>
      <w:szCs w:val="20"/>
      <w:lang w:eastAsia="sv-SE"/>
    </w:rPr>
  </w:style>
  <w:style w:type="character" w:customStyle="1" w:styleId="HTML-frformateradChar">
    <w:name w:val="HTML-förformaterad Char"/>
    <w:aliases w:val=" förformaterad Char"/>
    <w:basedOn w:val="Standardstycketypsnitt"/>
    <w:link w:val="HTML-frformaterad"/>
    <w:rsid w:val="00F963D1"/>
    <w:rPr>
      <w:rFonts w:ascii="Courier New" w:eastAsia="Times New Roman" w:hAnsi="Courier New" w:cs="Courier New"/>
    </w:rPr>
  </w:style>
  <w:style w:type="paragraph" w:customStyle="1" w:styleId="Note">
    <w:name w:val="Note"/>
    <w:basedOn w:val="Normal"/>
    <w:next w:val="Normal"/>
    <w:rsid w:val="00F963D1"/>
    <w:pPr>
      <w:tabs>
        <w:tab w:val="left" w:pos="960"/>
      </w:tabs>
      <w:spacing w:after="240" w:line="210" w:lineRule="atLeast"/>
      <w:jc w:val="both"/>
    </w:pPr>
    <w:rPr>
      <w:rFonts w:ascii="Arial" w:eastAsia="MS Mincho" w:hAnsi="Arial"/>
      <w:sz w:val="18"/>
      <w:szCs w:val="20"/>
      <w:lang w:val="en-GB" w:eastAsia="ja-JP"/>
    </w:rPr>
  </w:style>
  <w:style w:type="character" w:customStyle="1" w:styleId="Heading2Bold">
    <w:name w:val="Heading 2 Bold"/>
    <w:rsid w:val="00F963D1"/>
    <w:rPr>
      <w:rFonts w:ascii="Times New Roman" w:hAnsi="Times New Roman"/>
      <w:b/>
      <w:sz w:val="20"/>
    </w:rPr>
  </w:style>
  <w:style w:type="paragraph" w:customStyle="1" w:styleId="zzCover">
    <w:name w:val="zzCover"/>
    <w:basedOn w:val="Normal"/>
    <w:rsid w:val="00F963D1"/>
    <w:pPr>
      <w:overflowPunct w:val="0"/>
      <w:autoSpaceDE w:val="0"/>
      <w:autoSpaceDN w:val="0"/>
      <w:adjustRightInd w:val="0"/>
      <w:spacing w:after="220" w:line="230" w:lineRule="auto"/>
      <w:jc w:val="right"/>
      <w:textAlignment w:val="baseline"/>
    </w:pPr>
    <w:rPr>
      <w:rFonts w:ascii="Arial" w:eastAsia="Times New Roman" w:hAnsi="Arial"/>
      <w:b/>
      <w:color w:val="000000"/>
      <w:sz w:val="24"/>
      <w:szCs w:val="20"/>
      <w:lang w:val="en-GB"/>
    </w:rPr>
  </w:style>
  <w:style w:type="character" w:customStyle="1" w:styleId="FooterChar">
    <w:name w:val="Footer Char"/>
    <w:rsid w:val="00F963D1"/>
    <w:rPr>
      <w:noProof w:val="0"/>
      <w:sz w:val="24"/>
      <w:lang w:val="sv-SE" w:eastAsia="sv-SE" w:bidi="ar-SA"/>
    </w:rPr>
  </w:style>
  <w:style w:type="paragraph" w:styleId="Lista">
    <w:name w:val="List"/>
    <w:basedOn w:val="Normal"/>
    <w:rsid w:val="00F963D1"/>
    <w:pPr>
      <w:numPr>
        <w:numId w:val="27"/>
      </w:numPr>
      <w:spacing w:line="260" w:lineRule="atLeast"/>
    </w:pPr>
    <w:rPr>
      <w:rFonts w:ascii="Arial" w:eastAsia="Times New Roman" w:hAnsi="Arial" w:cs="Arial"/>
      <w:sz w:val="22"/>
      <w:szCs w:val="24"/>
      <w:lang w:val="en-GB"/>
    </w:rPr>
  </w:style>
  <w:style w:type="paragraph" w:styleId="Lista2">
    <w:name w:val="List 2"/>
    <w:basedOn w:val="Normal"/>
    <w:rsid w:val="00F963D1"/>
    <w:pPr>
      <w:numPr>
        <w:ilvl w:val="1"/>
        <w:numId w:val="27"/>
      </w:numPr>
      <w:spacing w:line="260" w:lineRule="atLeast"/>
    </w:pPr>
    <w:rPr>
      <w:rFonts w:ascii="Arial" w:eastAsia="Times New Roman" w:hAnsi="Arial" w:cs="Arial"/>
      <w:sz w:val="22"/>
      <w:szCs w:val="24"/>
      <w:lang w:val="en-GB"/>
    </w:rPr>
  </w:style>
  <w:style w:type="paragraph" w:styleId="Lista3">
    <w:name w:val="List 3"/>
    <w:basedOn w:val="Normal"/>
    <w:rsid w:val="00F963D1"/>
    <w:pPr>
      <w:numPr>
        <w:ilvl w:val="2"/>
        <w:numId w:val="27"/>
      </w:numPr>
      <w:spacing w:line="260" w:lineRule="atLeast"/>
    </w:pPr>
    <w:rPr>
      <w:rFonts w:ascii="Arial" w:eastAsia="Times New Roman" w:hAnsi="Arial" w:cs="Arial"/>
      <w:sz w:val="22"/>
      <w:szCs w:val="24"/>
      <w:lang w:val="en-GB"/>
    </w:rPr>
  </w:style>
  <w:style w:type="paragraph" w:styleId="Lista4">
    <w:name w:val="List 4"/>
    <w:basedOn w:val="Normal"/>
    <w:rsid w:val="00F963D1"/>
    <w:pPr>
      <w:numPr>
        <w:ilvl w:val="3"/>
        <w:numId w:val="27"/>
      </w:numPr>
      <w:spacing w:line="260" w:lineRule="atLeast"/>
    </w:pPr>
    <w:rPr>
      <w:rFonts w:ascii="Arial" w:eastAsia="Times New Roman" w:hAnsi="Arial" w:cs="Arial"/>
      <w:sz w:val="22"/>
      <w:szCs w:val="24"/>
      <w:lang w:val="en-GB"/>
    </w:rPr>
  </w:style>
  <w:style w:type="paragraph" w:styleId="Lista5">
    <w:name w:val="List 5"/>
    <w:basedOn w:val="Normal"/>
    <w:rsid w:val="00F963D1"/>
    <w:pPr>
      <w:numPr>
        <w:ilvl w:val="4"/>
        <w:numId w:val="27"/>
      </w:numPr>
      <w:spacing w:line="260" w:lineRule="atLeast"/>
    </w:pPr>
    <w:rPr>
      <w:rFonts w:ascii="Arial" w:eastAsia="Times New Roman" w:hAnsi="Arial" w:cs="Arial"/>
      <w:sz w:val="22"/>
      <w:szCs w:val="24"/>
      <w:lang w:val="en-GB"/>
    </w:rPr>
  </w:style>
  <w:style w:type="paragraph" w:customStyle="1" w:styleId="Formatmall1">
    <w:name w:val="Formatmall1"/>
    <w:basedOn w:val="Rubrik1"/>
    <w:autoRedefine/>
    <w:rsid w:val="00F963D1"/>
    <w:pPr>
      <w:keepLines w:val="0"/>
      <w:numPr>
        <w:numId w:val="0"/>
      </w:numPr>
      <w:spacing w:before="240" w:line="240" w:lineRule="auto"/>
      <w:ind w:left="1304" w:hanging="1304"/>
    </w:pPr>
    <w:rPr>
      <w:rFonts w:ascii="Arial" w:hAnsi="Arial"/>
      <w:b/>
      <w:bCs w:val="0"/>
      <w:sz w:val="32"/>
      <w:szCs w:val="32"/>
      <w:lang w:eastAsia="sv-SE"/>
    </w:rPr>
  </w:style>
  <w:style w:type="character" w:customStyle="1" w:styleId="code1">
    <w:name w:val="code1"/>
    <w:rsid w:val="00F963D1"/>
    <w:rPr>
      <w:rFonts w:ascii="Courier New" w:hAnsi="Courier New" w:cs="Courier New" w:hint="default"/>
      <w:sz w:val="23"/>
      <w:szCs w:val="23"/>
    </w:rPr>
  </w:style>
  <w:style w:type="character" w:customStyle="1" w:styleId="NormalChar0">
    <w:name w:val="Normal Char"/>
    <w:aliases w:val=" webb Char,webb Char"/>
    <w:rsid w:val="00F963D1"/>
    <w:rPr>
      <w:noProof w:val="0"/>
      <w:sz w:val="24"/>
      <w:szCs w:val="24"/>
      <w:lang w:val="en-US" w:eastAsia="en-US" w:bidi="ar-SA"/>
    </w:rPr>
  </w:style>
  <w:style w:type="paragraph" w:customStyle="1" w:styleId="PlainText1">
    <w:name w:val="Plain Text1"/>
    <w:basedOn w:val="Normal"/>
    <w:rsid w:val="00F963D1"/>
    <w:pPr>
      <w:overflowPunct w:val="0"/>
      <w:autoSpaceDE w:val="0"/>
      <w:autoSpaceDN w:val="0"/>
      <w:adjustRightInd w:val="0"/>
      <w:spacing w:before="120" w:line="240" w:lineRule="auto"/>
      <w:jc w:val="both"/>
      <w:textAlignment w:val="baseline"/>
    </w:pPr>
    <w:rPr>
      <w:rFonts w:ascii="Times New Roman" w:eastAsia="Times New Roman" w:hAnsi="Times New Roman"/>
      <w:sz w:val="22"/>
      <w:szCs w:val="20"/>
      <w:lang w:eastAsia="sv-SE"/>
    </w:rPr>
  </w:style>
  <w:style w:type="character" w:customStyle="1" w:styleId="Bokenstitel1">
    <w:name w:val="Bokens titel1"/>
    <w:qFormat/>
    <w:rsid w:val="00F963D1"/>
    <w:rPr>
      <w:b/>
      <w:bCs/>
      <w:smallCaps/>
      <w:spacing w:val="5"/>
    </w:rPr>
  </w:style>
  <w:style w:type="character" w:styleId="Diskretbetoning">
    <w:name w:val="Subtle Emphasis"/>
    <w:uiPriority w:val="19"/>
    <w:qFormat/>
    <w:rsid w:val="00F963D1"/>
    <w:rPr>
      <w:i/>
      <w:iCs/>
      <w:color w:val="808080"/>
    </w:rPr>
  </w:style>
  <w:style w:type="paragraph" w:customStyle="1" w:styleId="Mellanmrktrutnt21">
    <w:name w:val="Mellanmörkt rutnät 21"/>
    <w:uiPriority w:val="1"/>
    <w:qFormat/>
    <w:rsid w:val="00F963D1"/>
    <w:rPr>
      <w:sz w:val="22"/>
      <w:szCs w:val="22"/>
      <w:lang w:eastAsia="en-US"/>
    </w:rPr>
  </w:style>
  <w:style w:type="paragraph" w:customStyle="1" w:styleId="Friform">
    <w:name w:val="Fri form"/>
    <w:rsid w:val="00F963D1"/>
    <w:rPr>
      <w:rFonts w:ascii="Times New Roman" w:eastAsia="ヒラギノ角ゴ Pro W3" w:hAnsi="Times New Roman"/>
      <w:color w:val="000000"/>
      <w:lang w:val="en-US" w:eastAsia="en-US"/>
    </w:rPr>
  </w:style>
  <w:style w:type="numbering" w:customStyle="1" w:styleId="List8">
    <w:name w:val="List 8"/>
    <w:rsid w:val="00BB5F93"/>
    <w:pPr>
      <w:numPr>
        <w:numId w:val="31"/>
      </w:numPr>
    </w:pPr>
  </w:style>
  <w:style w:type="paragraph" w:customStyle="1" w:styleId="Sidhuvudvnster">
    <w:name w:val="Sidhuvud vänster"/>
    <w:autoRedefine/>
    <w:rsid w:val="00A1023C"/>
    <w:pPr>
      <w:widowControl w:val="0"/>
      <w:tabs>
        <w:tab w:val="center" w:pos="4536"/>
        <w:tab w:val="right" w:pos="9072"/>
      </w:tabs>
      <w:spacing w:before="40" w:after="40"/>
    </w:pPr>
    <w:rPr>
      <w:rFonts w:ascii="Arial" w:eastAsia="ヒラギノ角ゴ Pro W3" w:hAnsi="Arial"/>
      <w:color w:val="000000"/>
      <w:sz w:val="16"/>
      <w:lang w:eastAsia="en-US"/>
    </w:rPr>
  </w:style>
  <w:style w:type="paragraph" w:customStyle="1" w:styleId="Sidhuvudcentrerad">
    <w:name w:val="Sidhuvud centrerad"/>
    <w:rsid w:val="00A1023C"/>
    <w:pPr>
      <w:tabs>
        <w:tab w:val="left" w:pos="2376"/>
      </w:tabs>
      <w:spacing w:before="40" w:after="40"/>
      <w:jc w:val="center"/>
    </w:pPr>
    <w:rPr>
      <w:rFonts w:ascii="Arial" w:eastAsia="ヒラギノ角ゴ Pro W3" w:hAnsi="Arial"/>
      <w:color w:val="000000"/>
      <w:sz w:val="16"/>
      <w:lang w:eastAsia="en-US"/>
    </w:rPr>
  </w:style>
  <w:style w:type="paragraph" w:customStyle="1" w:styleId="Sidhuvudhger">
    <w:name w:val="Sidhuvud höger"/>
    <w:rsid w:val="00A1023C"/>
    <w:pPr>
      <w:widowControl w:val="0"/>
      <w:tabs>
        <w:tab w:val="center" w:pos="4536"/>
        <w:tab w:val="right" w:pos="9072"/>
      </w:tabs>
      <w:spacing w:before="40" w:after="40"/>
      <w:jc w:val="right"/>
    </w:pPr>
    <w:rPr>
      <w:rFonts w:ascii="Arial" w:eastAsia="ヒラギノ角ゴ Pro W3" w:hAnsi="Arial"/>
      <w:color w:val="000000"/>
      <w:sz w:val="16"/>
      <w:lang w:eastAsia="en-US"/>
    </w:rPr>
  </w:style>
  <w:style w:type="paragraph" w:customStyle="1" w:styleId="Huvudrubrik2">
    <w:name w:val="Huvudrubrik  2"/>
    <w:next w:val="Brdtext"/>
    <w:autoRedefine/>
    <w:rsid w:val="00A1023C"/>
    <w:pPr>
      <w:spacing w:before="240" w:after="120"/>
      <w:ind w:left="567" w:right="1531"/>
    </w:pPr>
    <w:rPr>
      <w:rFonts w:ascii="Arial" w:eastAsia="ヒラギノ角ゴ Pro W3" w:hAnsi="Arial"/>
      <w:b/>
      <w:color w:val="000000"/>
      <w:sz w:val="28"/>
      <w:szCs w:val="24"/>
      <w:lang w:eastAsia="en-US"/>
    </w:rPr>
  </w:style>
  <w:style w:type="paragraph" w:customStyle="1" w:styleId="TOC2Para">
    <w:name w:val="TOC 2 Para"/>
    <w:next w:val="Normal"/>
    <w:rsid w:val="00A1023C"/>
    <w:pPr>
      <w:tabs>
        <w:tab w:val="right" w:leader="dot" w:pos="9490"/>
      </w:tabs>
      <w:spacing w:before="40" w:after="40"/>
      <w:ind w:left="567"/>
      <w:outlineLvl w:val="0"/>
    </w:pPr>
    <w:rPr>
      <w:rFonts w:ascii="Arial" w:eastAsia="ヒラギノ角ゴ Pro W3" w:hAnsi="Arial"/>
      <w:color w:val="000000"/>
      <w:sz w:val="22"/>
      <w:lang w:val="en-GB" w:eastAsia="en-US"/>
    </w:rPr>
  </w:style>
  <w:style w:type="paragraph" w:customStyle="1" w:styleId="TOC1Para">
    <w:name w:val="TOC 1 Para"/>
    <w:next w:val="Normal"/>
    <w:autoRedefine/>
    <w:rsid w:val="00A1023C"/>
    <w:pPr>
      <w:tabs>
        <w:tab w:val="right" w:leader="dot" w:pos="9490"/>
      </w:tabs>
      <w:spacing w:before="260"/>
      <w:outlineLvl w:val="0"/>
    </w:pPr>
    <w:rPr>
      <w:rFonts w:ascii="Arial" w:eastAsia="ヒラギノ角ゴ Pro W3" w:hAnsi="Arial"/>
      <w:b/>
      <w:color w:val="000000"/>
      <w:sz w:val="22"/>
      <w:lang w:val="en-GB" w:eastAsia="en-US"/>
    </w:rPr>
  </w:style>
  <w:style w:type="paragraph" w:customStyle="1" w:styleId="Rubrik11">
    <w:name w:val="Rubrik 11"/>
    <w:next w:val="Brdtext1"/>
    <w:rsid w:val="00A1023C"/>
    <w:pPr>
      <w:keepNext/>
      <w:outlineLvl w:val="0"/>
    </w:pPr>
    <w:rPr>
      <w:rFonts w:ascii="Helvetica" w:eastAsia="ヒラギノ角ゴ Pro W3" w:hAnsi="Helvetica"/>
      <w:b/>
      <w:color w:val="000000"/>
      <w:sz w:val="36"/>
      <w:lang w:eastAsia="en-US"/>
    </w:rPr>
  </w:style>
  <w:style w:type="paragraph" w:customStyle="1" w:styleId="Brdtext1">
    <w:name w:val="Brödtext1"/>
    <w:rsid w:val="00A1023C"/>
    <w:rPr>
      <w:rFonts w:ascii="Helvetica" w:eastAsia="ヒラギノ角ゴ Pro W3" w:hAnsi="Helvetica"/>
      <w:color w:val="000000"/>
      <w:sz w:val="24"/>
      <w:lang w:eastAsia="en-US"/>
    </w:rPr>
  </w:style>
  <w:style w:type="paragraph" w:customStyle="1" w:styleId="Rubrik51">
    <w:name w:val="Rubrik 51"/>
    <w:next w:val="Brdtext1"/>
    <w:rsid w:val="00A1023C"/>
    <w:pPr>
      <w:keepNext/>
      <w:outlineLvl w:val="4"/>
    </w:pPr>
    <w:rPr>
      <w:rFonts w:ascii="Helvetica" w:eastAsia="ヒラギノ角ゴ Pro W3" w:hAnsi="Helvetica"/>
      <w:b/>
      <w:color w:val="000000"/>
      <w:sz w:val="24"/>
      <w:lang w:eastAsia="en-US"/>
    </w:rPr>
  </w:style>
  <w:style w:type="paragraph" w:customStyle="1" w:styleId="Rubrik91">
    <w:name w:val="Rubrik 91"/>
    <w:next w:val="Brdtext1"/>
    <w:rsid w:val="00A1023C"/>
    <w:pPr>
      <w:keepNext/>
      <w:outlineLvl w:val="8"/>
    </w:pPr>
    <w:rPr>
      <w:rFonts w:ascii="Helvetica" w:eastAsia="ヒラギノ角ゴ Pro W3" w:hAnsi="Helvetica"/>
      <w:b/>
      <w:color w:val="000000"/>
      <w:sz w:val="24"/>
      <w:lang w:eastAsia="en-US"/>
    </w:rPr>
  </w:style>
  <w:style w:type="paragraph" w:customStyle="1" w:styleId="Rubrik41">
    <w:name w:val="Rubrik 41"/>
    <w:next w:val="Brdtext1"/>
    <w:autoRedefine/>
    <w:rsid w:val="00A1023C"/>
    <w:pPr>
      <w:keepNext/>
      <w:outlineLvl w:val="3"/>
    </w:pPr>
    <w:rPr>
      <w:rFonts w:ascii="Helvetica" w:eastAsia="ヒラギノ角ゴ Pro W3" w:hAnsi="Helvetica"/>
      <w:b/>
      <w:color w:val="000000"/>
      <w:sz w:val="24"/>
      <w:lang w:eastAsia="en-US"/>
    </w:rPr>
  </w:style>
  <w:style w:type="paragraph" w:customStyle="1" w:styleId="Rubrik81">
    <w:name w:val="Rubrik 81"/>
    <w:next w:val="Brdtext1"/>
    <w:rsid w:val="00A1023C"/>
    <w:pPr>
      <w:keepNext/>
      <w:outlineLvl w:val="7"/>
    </w:pPr>
    <w:rPr>
      <w:rFonts w:ascii="Helvetica" w:eastAsia="ヒラギノ角ゴ Pro W3" w:hAnsi="Helvetica"/>
      <w:b/>
      <w:color w:val="000000"/>
      <w:sz w:val="24"/>
      <w:lang w:eastAsia="en-US"/>
    </w:rPr>
  </w:style>
  <w:style w:type="paragraph" w:customStyle="1" w:styleId="Rubrik31">
    <w:name w:val="Rubrik 31"/>
    <w:next w:val="Brdtext1"/>
    <w:rsid w:val="00A1023C"/>
    <w:pPr>
      <w:keepNext/>
      <w:outlineLvl w:val="2"/>
    </w:pPr>
    <w:rPr>
      <w:rFonts w:ascii="Helvetica" w:eastAsia="ヒラギノ角ゴ Pro W3" w:hAnsi="Helvetica"/>
      <w:b/>
      <w:color w:val="000000"/>
      <w:sz w:val="24"/>
      <w:lang w:eastAsia="en-US"/>
    </w:rPr>
  </w:style>
  <w:style w:type="paragraph" w:customStyle="1" w:styleId="Rubrik21">
    <w:name w:val="Rubrik 21"/>
    <w:next w:val="Brdtext1"/>
    <w:rsid w:val="00A1023C"/>
    <w:pPr>
      <w:keepNext/>
      <w:outlineLvl w:val="1"/>
    </w:pPr>
    <w:rPr>
      <w:rFonts w:ascii="Helvetica" w:eastAsia="ヒラギノ角ゴ Pro W3" w:hAnsi="Helvetica"/>
      <w:b/>
      <w:color w:val="000000"/>
      <w:sz w:val="24"/>
      <w:lang w:eastAsia="en-US"/>
    </w:rPr>
  </w:style>
  <w:style w:type="paragraph" w:customStyle="1" w:styleId="Rubrik71">
    <w:name w:val="Rubrik 71"/>
    <w:next w:val="Brdtext1"/>
    <w:rsid w:val="00A1023C"/>
    <w:pPr>
      <w:keepNext/>
      <w:outlineLvl w:val="6"/>
    </w:pPr>
    <w:rPr>
      <w:rFonts w:ascii="Helvetica" w:eastAsia="ヒラギノ角ゴ Pro W3" w:hAnsi="Helvetica"/>
      <w:b/>
      <w:color w:val="000000"/>
      <w:sz w:val="24"/>
      <w:lang w:eastAsia="en-US"/>
    </w:rPr>
  </w:style>
  <w:style w:type="paragraph" w:customStyle="1" w:styleId="Rubrik61">
    <w:name w:val="Rubrik 61"/>
    <w:next w:val="Brdtext1"/>
    <w:rsid w:val="00A1023C"/>
    <w:pPr>
      <w:keepNext/>
      <w:outlineLvl w:val="5"/>
    </w:pPr>
    <w:rPr>
      <w:rFonts w:ascii="Helvetica" w:eastAsia="ヒラギノ角ゴ Pro W3" w:hAnsi="Helvetica"/>
      <w:b/>
      <w:color w:val="000000"/>
      <w:sz w:val="24"/>
      <w:lang w:eastAsia="en-US"/>
    </w:rPr>
  </w:style>
  <w:style w:type="paragraph" w:customStyle="1" w:styleId="Titel">
    <w:name w:val="Titel"/>
    <w:next w:val="Brdtext1"/>
    <w:rsid w:val="00A1023C"/>
    <w:pPr>
      <w:keepNext/>
      <w:outlineLvl w:val="0"/>
    </w:pPr>
    <w:rPr>
      <w:rFonts w:ascii="Helvetica" w:eastAsia="ヒラギノ角ゴ Pro W3" w:hAnsi="Helvetica"/>
      <w:b/>
      <w:color w:val="000000"/>
      <w:sz w:val="56"/>
      <w:lang w:eastAsia="en-US"/>
    </w:rPr>
  </w:style>
  <w:style w:type="paragraph" w:customStyle="1" w:styleId="Tabellrubrik">
    <w:name w:val="Tabellrubrik"/>
    <w:rsid w:val="00A1023C"/>
    <w:rPr>
      <w:rFonts w:ascii="Arial" w:eastAsia="ヒラギノ角ゴ Pro W3" w:hAnsi="Arial"/>
      <w:color w:val="000000"/>
      <w:sz w:val="24"/>
      <w:lang w:val="en-GB" w:eastAsia="en-US"/>
    </w:rPr>
  </w:style>
  <w:style w:type="paragraph" w:customStyle="1" w:styleId="Tabelltext">
    <w:name w:val="Tabelltext"/>
    <w:autoRedefine/>
    <w:rsid w:val="00A1023C"/>
    <w:pPr>
      <w:widowControl w:val="0"/>
      <w:tabs>
        <w:tab w:val="left" w:pos="318"/>
      </w:tabs>
      <w:spacing w:after="120"/>
      <w:ind w:left="34"/>
    </w:pPr>
    <w:rPr>
      <w:rFonts w:ascii="Arial" w:eastAsia="ヒラギノ角ゴ Pro W3" w:hAnsi="Arial"/>
      <w:color w:val="000000"/>
      <w:lang w:eastAsia="en-US"/>
    </w:rPr>
  </w:style>
  <w:style w:type="numbering" w:customStyle="1" w:styleId="List51">
    <w:name w:val="List 51"/>
    <w:rsid w:val="00A1023C"/>
    <w:pPr>
      <w:numPr>
        <w:numId w:val="32"/>
      </w:numPr>
    </w:pPr>
  </w:style>
  <w:style w:type="paragraph" w:customStyle="1" w:styleId="ListParagraph1">
    <w:name w:val="List Paragraph1"/>
    <w:qFormat/>
    <w:rsid w:val="00A1023C"/>
    <w:pPr>
      <w:ind w:left="720"/>
    </w:pPr>
    <w:rPr>
      <w:rFonts w:ascii="Arial" w:eastAsia="ヒラギノ角ゴ Pro W3" w:hAnsi="Arial"/>
      <w:color w:val="000000"/>
      <w:sz w:val="24"/>
      <w:lang w:val="en-GB" w:eastAsia="en-US"/>
    </w:rPr>
  </w:style>
  <w:style w:type="character" w:customStyle="1" w:styleId="IntenseEmphasis1">
    <w:name w:val="Intense Emphasis1"/>
    <w:autoRedefine/>
    <w:rsid w:val="00A1023C"/>
    <w:rPr>
      <w:rFonts w:ascii="Lucida Grande" w:eastAsia="ヒラギノ角ゴ Pro W3" w:hAnsi="Lucida Grande"/>
      <w:b/>
      <w:i w:val="0"/>
      <w:color w:val="436FA9"/>
      <w:sz w:val="20"/>
    </w:rPr>
  </w:style>
  <w:style w:type="paragraph" w:customStyle="1" w:styleId="Funktionalitet">
    <w:name w:val="Funktionalitet"/>
    <w:autoRedefine/>
    <w:rsid w:val="00A10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120"/>
    </w:pPr>
    <w:rPr>
      <w:rFonts w:ascii="Arial" w:eastAsia="ヒラギノ角ゴ Pro W3" w:hAnsi="Arial"/>
      <w:b/>
      <w:color w:val="000000"/>
      <w:sz w:val="22"/>
      <w:szCs w:val="22"/>
      <w:lang w:eastAsia="en-US"/>
    </w:rPr>
  </w:style>
  <w:style w:type="paragraph" w:customStyle="1" w:styleId="Exempel">
    <w:name w:val="Exempel"/>
    <w:autoRedefine/>
    <w:rsid w:val="00A1023C"/>
    <w:pPr>
      <w:spacing w:before="120" w:after="120"/>
    </w:pPr>
    <w:rPr>
      <w:rFonts w:ascii="Arial" w:eastAsia="ヒラギノ角ゴ Pro W3" w:hAnsi="Arial" w:cs="Arial"/>
      <w:b/>
      <w:color w:val="FFFFFF"/>
      <w:sz w:val="24"/>
      <w:szCs w:val="28"/>
      <w:lang w:eastAsia="en-US"/>
    </w:rPr>
  </w:style>
  <w:style w:type="character" w:customStyle="1" w:styleId="Unknown0">
    <w:name w:val="Unknown 0"/>
    <w:basedOn w:val="Funktionalitet"/>
    <w:semiHidden/>
    <w:rsid w:val="00A1023C"/>
  </w:style>
  <w:style w:type="numbering" w:customStyle="1" w:styleId="List14">
    <w:name w:val="List 14"/>
    <w:autoRedefine/>
    <w:rsid w:val="00A1023C"/>
    <w:pPr>
      <w:numPr>
        <w:numId w:val="33"/>
      </w:numPr>
    </w:pPr>
  </w:style>
  <w:style w:type="paragraph" w:customStyle="1" w:styleId="Lista1">
    <w:name w:val="Lista1"/>
    <w:basedOn w:val="Brdtext"/>
    <w:autoRedefine/>
    <w:rsid w:val="00A1023C"/>
    <w:pPr>
      <w:numPr>
        <w:numId w:val="34"/>
      </w:numPr>
      <w:tabs>
        <w:tab w:val="clear" w:pos="1304"/>
        <w:tab w:val="left" w:pos="851"/>
      </w:tabs>
      <w:spacing w:after="60"/>
      <w:ind w:left="851" w:hanging="284"/>
      <w:jc w:val="left"/>
    </w:pPr>
    <w:rPr>
      <w:i/>
    </w:rPr>
  </w:style>
  <w:style w:type="paragraph" w:styleId="Normalwebb">
    <w:name w:val="Normal (Web)"/>
    <w:basedOn w:val="Normal"/>
    <w:rsid w:val="00A1023C"/>
    <w:pPr>
      <w:spacing w:before="100" w:beforeAutospacing="1" w:after="100" w:afterAutospacing="1" w:line="240" w:lineRule="auto"/>
    </w:pPr>
    <w:rPr>
      <w:rFonts w:ascii="Times New Roman" w:eastAsia="Times New Roman" w:hAnsi="Times New Roman"/>
      <w:sz w:val="24"/>
      <w:szCs w:val="24"/>
      <w:lang w:eastAsia="sv-SE"/>
    </w:rPr>
  </w:style>
  <w:style w:type="character" w:customStyle="1" w:styleId="m1">
    <w:name w:val="m1"/>
    <w:rsid w:val="00A1023C"/>
    <w:rPr>
      <w:color w:val="0000FF"/>
    </w:rPr>
  </w:style>
  <w:style w:type="character" w:customStyle="1" w:styleId="t1">
    <w:name w:val="t1"/>
    <w:rsid w:val="00A1023C"/>
    <w:rPr>
      <w:color w:val="990000"/>
    </w:rPr>
  </w:style>
  <w:style w:type="character" w:customStyle="1" w:styleId="b1">
    <w:name w:val="b1"/>
    <w:rsid w:val="00A1023C"/>
    <w:rPr>
      <w:rFonts w:ascii="Courier New" w:hAnsi="Courier New" w:cs="Courier New" w:hint="default"/>
      <w:b/>
      <w:bCs/>
      <w:strike w:val="0"/>
      <w:dstrike w:val="0"/>
      <w:color w:val="FF0000"/>
      <w:u w:val="none"/>
      <w:effect w:val="none"/>
    </w:rPr>
  </w:style>
  <w:style w:type="paragraph" w:customStyle="1" w:styleId="GridTable3">
    <w:name w:val="Grid Table 3"/>
    <w:basedOn w:val="Rubrik1"/>
    <w:next w:val="Normal"/>
    <w:uiPriority w:val="39"/>
    <w:unhideWhenUsed/>
    <w:qFormat/>
    <w:rsid w:val="00A1023C"/>
    <w:pPr>
      <w:numPr>
        <w:numId w:val="0"/>
      </w:numPr>
      <w:spacing w:before="480" w:after="0" w:line="276" w:lineRule="auto"/>
      <w:outlineLvl w:val="9"/>
    </w:pPr>
    <w:rPr>
      <w:rFonts w:ascii="Calibri" w:eastAsia="MS Gothic" w:hAnsi="Calibri"/>
      <w:b/>
      <w:color w:val="365F91"/>
      <w:sz w:val="28"/>
      <w:lang w:val="en-US" w:eastAsia="sv-SE"/>
    </w:rPr>
  </w:style>
  <w:style w:type="table" w:styleId="Tabellrutnt3">
    <w:name w:val="Table Grid 3"/>
    <w:basedOn w:val="Normaltabell"/>
    <w:rsid w:val="00A1023C"/>
    <w:rPr>
      <w:rFonts w:ascii="Times New Roman" w:eastAsia="Times New Roman" w:hAnsi="Times New Roman"/>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4" w:uiPriority="0"/>
    <w:lsdException w:name="index 5"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0" w:qFormat="1"/>
    <w:lsdException w:name="annotation reference" w:uiPriority="0"/>
    <w:lsdException w:name="page number"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HTML Preformatted" w:uiPriority="0"/>
    <w:lsdException w:name="annotation subject" w:uiPriority="0"/>
    <w:lsdException w:name="Outline List 1" w:uiPriority="0"/>
    <w:lsdException w:name="Outline List 2" w:uiPriority="0"/>
    <w:lsdException w:name="Table Grid 3" w:uiPriority="0"/>
    <w:lsdException w:name="Table Grid 5" w:uiPriority="0"/>
    <w:lsdException w:name="Table List 6" w:uiPriority="0"/>
    <w:lsdException w:name="Table List 7" w:uiPriority="0"/>
    <w:lsdException w:name="Table List 8" w:uiPriority="0"/>
    <w:lsdException w:name="Table Professional"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0"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0"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F47A0"/>
    <w:pPr>
      <w:spacing w:line="280" w:lineRule="atLeast"/>
    </w:pPr>
    <w:rPr>
      <w:rFonts w:ascii="Georgia" w:hAnsi="Georgia"/>
      <w:szCs w:val="22"/>
      <w:lang w:eastAsia="en-US"/>
    </w:rPr>
  </w:style>
  <w:style w:type="paragraph" w:styleId="Rubrik1">
    <w:name w:val="heading 1"/>
    <w:aliases w:val="h1,l1"/>
    <w:basedOn w:val="Normal"/>
    <w:next w:val="Normal"/>
    <w:link w:val="Rubrik1Char"/>
    <w:qFormat/>
    <w:rsid w:val="007B025E"/>
    <w:pPr>
      <w:keepNext/>
      <w:keepLines/>
      <w:numPr>
        <w:numId w:val="2"/>
      </w:numPr>
      <w:spacing w:before="360" w:after="120" w:line="400" w:lineRule="atLeast"/>
      <w:outlineLvl w:val="0"/>
    </w:pPr>
    <w:rPr>
      <w:rFonts w:eastAsia="Times New Roman"/>
      <w:bCs/>
      <w:sz w:val="30"/>
      <w:szCs w:val="28"/>
    </w:rPr>
  </w:style>
  <w:style w:type="paragraph" w:styleId="Rubrik2">
    <w:name w:val="heading 2"/>
    <w:aliases w:val="UNDERRUBRIK 1-2"/>
    <w:basedOn w:val="Normal"/>
    <w:next w:val="Normal"/>
    <w:link w:val="Rubrik2Char"/>
    <w:qFormat/>
    <w:rsid w:val="002A59E4"/>
    <w:pPr>
      <w:keepNext/>
      <w:keepLines/>
      <w:numPr>
        <w:ilvl w:val="1"/>
        <w:numId w:val="2"/>
      </w:numPr>
      <w:spacing w:after="80"/>
      <w:outlineLvl w:val="1"/>
    </w:pPr>
    <w:rPr>
      <w:rFonts w:eastAsia="Times New Roman"/>
      <w:bCs/>
      <w:sz w:val="24"/>
      <w:szCs w:val="26"/>
    </w:rPr>
  </w:style>
  <w:style w:type="paragraph" w:styleId="Rubrik3">
    <w:name w:val="heading 3"/>
    <w:basedOn w:val="Normal"/>
    <w:next w:val="Normal"/>
    <w:link w:val="Rubrik3Char"/>
    <w:qFormat/>
    <w:rsid w:val="00793064"/>
    <w:pPr>
      <w:keepNext/>
      <w:keepLines/>
      <w:numPr>
        <w:ilvl w:val="2"/>
        <w:numId w:val="2"/>
      </w:numPr>
      <w:spacing w:after="80" w:line="300" w:lineRule="atLeast"/>
      <w:outlineLvl w:val="2"/>
    </w:pPr>
    <w:rPr>
      <w:rFonts w:eastAsia="Times New Roman"/>
      <w:bCs/>
      <w:sz w:val="24"/>
    </w:rPr>
  </w:style>
  <w:style w:type="paragraph" w:styleId="Rubrik4">
    <w:name w:val="heading 4"/>
    <w:basedOn w:val="Normal"/>
    <w:next w:val="Normal"/>
    <w:link w:val="Rubrik4Char"/>
    <w:qFormat/>
    <w:rsid w:val="005A0069"/>
    <w:pPr>
      <w:keepNext/>
      <w:keepLines/>
      <w:numPr>
        <w:ilvl w:val="3"/>
        <w:numId w:val="2"/>
      </w:numPr>
      <w:spacing w:after="80"/>
      <w:outlineLvl w:val="3"/>
    </w:pPr>
    <w:rPr>
      <w:rFonts w:eastAsia="Times New Roman"/>
      <w:bCs/>
      <w:iCs/>
      <w:sz w:val="24"/>
    </w:rPr>
  </w:style>
  <w:style w:type="paragraph" w:styleId="Rubrik5">
    <w:name w:val="heading 5"/>
    <w:basedOn w:val="Normal"/>
    <w:next w:val="Normal"/>
    <w:link w:val="Rubrik5Char"/>
    <w:qFormat/>
    <w:rsid w:val="00793064"/>
    <w:pPr>
      <w:keepNext/>
      <w:keepLines/>
      <w:numPr>
        <w:ilvl w:val="4"/>
        <w:numId w:val="2"/>
      </w:numPr>
      <w:spacing w:before="200"/>
      <w:outlineLvl w:val="4"/>
    </w:pPr>
    <w:rPr>
      <w:rFonts w:ascii="Cambria" w:eastAsia="Times New Roman" w:hAnsi="Cambria"/>
      <w:color w:val="001522"/>
      <w:sz w:val="24"/>
    </w:rPr>
  </w:style>
  <w:style w:type="paragraph" w:styleId="Rubrik6">
    <w:name w:val="heading 6"/>
    <w:basedOn w:val="Normal"/>
    <w:next w:val="Normal"/>
    <w:link w:val="Rubrik6Char"/>
    <w:qFormat/>
    <w:rsid w:val="00793064"/>
    <w:pPr>
      <w:widowControl w:val="0"/>
      <w:numPr>
        <w:ilvl w:val="5"/>
        <w:numId w:val="2"/>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link w:val="Rubrik7Char"/>
    <w:qFormat/>
    <w:rsid w:val="00003FF5"/>
    <w:pPr>
      <w:widowControl w:val="0"/>
      <w:numPr>
        <w:ilvl w:val="6"/>
        <w:numId w:val="2"/>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link w:val="Rubrik8Char"/>
    <w:qFormat/>
    <w:rsid w:val="00003FF5"/>
    <w:pPr>
      <w:widowControl w:val="0"/>
      <w:numPr>
        <w:ilvl w:val="7"/>
        <w:numId w:val="2"/>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link w:val="Rubrik9Char"/>
    <w:qFormat/>
    <w:rsid w:val="00003FF5"/>
    <w:pPr>
      <w:widowControl w:val="0"/>
      <w:numPr>
        <w:ilvl w:val="8"/>
        <w:numId w:val="2"/>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Char,l1 Char"/>
    <w:basedOn w:val="Standardstycketypsnitt"/>
    <w:link w:val="Rubrik1"/>
    <w:rsid w:val="007B025E"/>
    <w:rPr>
      <w:rFonts w:ascii="Georgia" w:eastAsia="Times New Roman" w:hAnsi="Georgia"/>
      <w:bCs/>
      <w:sz w:val="30"/>
      <w:szCs w:val="28"/>
      <w:lang w:eastAsia="en-US"/>
    </w:rPr>
  </w:style>
  <w:style w:type="character" w:customStyle="1" w:styleId="Rubrik2Char">
    <w:name w:val="Rubrik 2 Char"/>
    <w:aliases w:val="UNDERRUBRIK 1-2 Char"/>
    <w:basedOn w:val="Standardstycketypsnitt"/>
    <w:link w:val="Rubrik2"/>
    <w:rsid w:val="002A59E4"/>
    <w:rPr>
      <w:rFonts w:ascii="Georgia" w:eastAsia="Times New Roman" w:hAnsi="Georgia"/>
      <w:bCs/>
      <w:sz w:val="24"/>
      <w:szCs w:val="26"/>
      <w:lang w:eastAsia="en-US"/>
    </w:rPr>
  </w:style>
  <w:style w:type="character" w:customStyle="1" w:styleId="Rubrik3Char">
    <w:name w:val="Rubrik 3 Char"/>
    <w:basedOn w:val="Standardstycketypsnitt"/>
    <w:link w:val="Rubrik3"/>
    <w:rsid w:val="00793064"/>
    <w:rPr>
      <w:rFonts w:ascii="Georgia" w:eastAsia="Times New Roman" w:hAnsi="Georgia"/>
      <w:bCs/>
      <w:sz w:val="24"/>
      <w:szCs w:val="22"/>
      <w:lang w:eastAsia="en-US"/>
    </w:rPr>
  </w:style>
  <w:style w:type="character" w:customStyle="1" w:styleId="Rubrik4Char">
    <w:name w:val="Rubrik 4 Char"/>
    <w:basedOn w:val="Standardstycketypsnitt"/>
    <w:link w:val="Rubrik4"/>
    <w:rsid w:val="00415214"/>
    <w:rPr>
      <w:rFonts w:ascii="Georgia" w:eastAsia="Times New Roman" w:hAnsi="Georgia"/>
      <w:bCs/>
      <w:iCs/>
      <w:sz w:val="24"/>
      <w:szCs w:val="22"/>
      <w:lang w:eastAsia="en-US"/>
    </w:rPr>
  </w:style>
  <w:style w:type="character" w:customStyle="1" w:styleId="Rubrik5Char">
    <w:name w:val="Rubrik 5 Char"/>
    <w:basedOn w:val="Standardstycketypsnitt"/>
    <w:link w:val="Rubrik5"/>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ypsnitt"/>
    <w:link w:val="Sidhuvud"/>
    <w:rsid w:val="00C72B17"/>
    <w:rPr>
      <w:rFonts w:ascii="Georgia" w:hAnsi="Georgia"/>
      <w:sz w:val="20"/>
    </w:rPr>
  </w:style>
  <w:style w:type="character" w:styleId="AnvndHyperlnk">
    <w:name w:val="FollowedHyperlink"/>
    <w:basedOn w:val="Standardstycketypsnitt"/>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ypsnitt"/>
    <w:link w:val="Sidfot"/>
    <w:rsid w:val="00CF47A0"/>
    <w:rPr>
      <w:rFonts w:ascii="Georgia" w:hAnsi="Georgia"/>
      <w:sz w:val="12"/>
      <w:szCs w:val="22"/>
      <w:lang w:eastAsia="en-US"/>
    </w:rPr>
  </w:style>
  <w:style w:type="paragraph" w:styleId="Liststycke">
    <w:name w:val="List Paragraph"/>
    <w:basedOn w:val="Normal"/>
    <w:link w:val="ListstyckeChar"/>
    <w:uiPriority w:val="72"/>
    <w:qFormat/>
    <w:rsid w:val="008F38AA"/>
    <w:pPr>
      <w:ind w:left="720" w:hanging="360"/>
      <w:contextualSpacing/>
    </w:pPr>
  </w:style>
  <w:style w:type="character" w:customStyle="1" w:styleId="ListstyckeChar">
    <w:name w:val="Liststycke Char"/>
    <w:basedOn w:val="Standardstycketypsnitt"/>
    <w:link w:val="Liststycke"/>
    <w:uiPriority w:val="34"/>
    <w:rsid w:val="008F38AA"/>
    <w:rPr>
      <w:rFonts w:ascii="Georgia" w:hAnsi="Georgia"/>
      <w:sz w:val="20"/>
    </w:rPr>
  </w:style>
  <w:style w:type="paragraph" w:styleId="Punktlista">
    <w:name w:val="List Bullet"/>
    <w:basedOn w:val="Normal"/>
    <w:unhideWhenUsed/>
    <w:rsid w:val="00633EAD"/>
    <w:pPr>
      <w:ind w:left="360" w:hanging="360"/>
      <w:contextualSpacing/>
    </w:pPr>
  </w:style>
  <w:style w:type="table" w:styleId="Tabellrutnt">
    <w:name w:val="Table Grid"/>
    <w:basedOn w:val="Normaltabell"/>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ubbeltext">
    <w:name w:val="Balloon Text"/>
    <w:basedOn w:val="Normal"/>
    <w:link w:val="BubbeltextChar"/>
    <w:unhideWhenUsed/>
    <w:rsid w:val="00F46893"/>
    <w:pPr>
      <w:spacing w:line="240" w:lineRule="auto"/>
    </w:pPr>
    <w:rPr>
      <w:rFonts w:ascii="Tahoma" w:hAnsi="Tahoma" w:cs="Tahoma"/>
      <w:sz w:val="16"/>
      <w:szCs w:val="16"/>
    </w:rPr>
  </w:style>
  <w:style w:type="character" w:customStyle="1" w:styleId="BubbeltextChar">
    <w:name w:val="Bubbeltext Char"/>
    <w:basedOn w:val="Standardstycketypsnitt"/>
    <w:link w:val="Bubbeltext"/>
    <w:rsid w:val="00F46893"/>
    <w:rPr>
      <w:rFonts w:ascii="Tahoma" w:hAnsi="Tahoma" w:cs="Tahoma"/>
      <w:sz w:val="16"/>
      <w:szCs w:val="16"/>
    </w:rPr>
  </w:style>
  <w:style w:type="paragraph" w:styleId="Underrubrik">
    <w:name w:val="Subtitle"/>
    <w:basedOn w:val="Normal"/>
    <w:next w:val="Normal"/>
    <w:link w:val="UnderrubrikChar"/>
    <w:qFormat/>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ypsnitt"/>
    <w:link w:val="Underrubrik"/>
    <w:rsid w:val="00415214"/>
    <w:rPr>
      <w:rFonts w:ascii="Georgia" w:eastAsia="Times New Roman" w:hAnsi="Georgia" w:cs="Times New Roman"/>
      <w:iCs/>
      <w:color w:val="002B45"/>
      <w:spacing w:val="15"/>
      <w:sz w:val="24"/>
      <w:szCs w:val="24"/>
    </w:rPr>
  </w:style>
  <w:style w:type="character" w:styleId="Hyperlnk">
    <w:name w:val="Hyperlink"/>
    <w:basedOn w:val="Standardstycketyp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paragraph" w:styleId="Brdtext">
    <w:name w:val="Body Text"/>
    <w:link w:val="BrdtextChar"/>
    <w:autoRedefine/>
    <w:rsid w:val="007E47C0"/>
    <w:pPr>
      <w:tabs>
        <w:tab w:val="left" w:pos="1304"/>
        <w:tab w:val="left" w:pos="2608"/>
        <w:tab w:val="left" w:pos="3912"/>
        <w:tab w:val="left" w:pos="5216"/>
        <w:tab w:val="left" w:pos="6520"/>
        <w:tab w:val="left" w:pos="7824"/>
        <w:tab w:val="left" w:pos="9128"/>
      </w:tabs>
      <w:spacing w:after="120"/>
      <w:jc w:val="both"/>
    </w:pPr>
    <w:rPr>
      <w:rFonts w:ascii="Arial" w:eastAsia="ヒラギノ角ゴ Pro W3" w:hAnsi="Arial"/>
      <w:color w:val="000000"/>
      <w:sz w:val="24"/>
      <w:lang w:eastAsia="en-US"/>
    </w:rPr>
  </w:style>
  <w:style w:type="character" w:customStyle="1" w:styleId="BrdtextChar">
    <w:name w:val="Brödtext Char"/>
    <w:basedOn w:val="Standardstycketypsnitt"/>
    <w:link w:val="Brdtext"/>
    <w:rsid w:val="007E47C0"/>
    <w:rPr>
      <w:rFonts w:ascii="Arial" w:eastAsia="ヒラギノ角ゴ Pro W3" w:hAnsi="Arial"/>
      <w:color w:val="000000"/>
      <w:sz w:val="24"/>
      <w:lang w:eastAsia="en-US"/>
    </w:rPr>
  </w:style>
  <w:style w:type="character" w:customStyle="1" w:styleId="BodyTextChar">
    <w:name w:val="Body Text Char"/>
    <w:basedOn w:val="Standardstycketypsnitt"/>
    <w:rsid w:val="007E47C0"/>
    <w:rPr>
      <w:rFonts w:ascii="Georgia" w:hAnsi="Georgia"/>
      <w:szCs w:val="22"/>
      <w:lang w:eastAsia="en-US"/>
    </w:rPr>
  </w:style>
  <w:style w:type="paragraph" w:styleId="Kommentarer">
    <w:name w:val="annotation text"/>
    <w:link w:val="KommentarerChar"/>
    <w:autoRedefine/>
    <w:rsid w:val="007E47C0"/>
    <w:pPr>
      <w:ind w:left="567"/>
    </w:pPr>
    <w:rPr>
      <w:rFonts w:ascii="Arial" w:eastAsia="ヒラギノ角ゴ Pro W3" w:hAnsi="Arial"/>
      <w:i/>
      <w:color w:val="000000"/>
      <w:sz w:val="24"/>
      <w:lang w:val="en-GB" w:eastAsia="en-US"/>
    </w:rPr>
  </w:style>
  <w:style w:type="character" w:customStyle="1" w:styleId="KommentarerChar">
    <w:name w:val="Kommentarer Char"/>
    <w:basedOn w:val="Standardstycketypsnitt"/>
    <w:link w:val="Kommentarer"/>
    <w:rsid w:val="007E47C0"/>
    <w:rPr>
      <w:rFonts w:ascii="Arial" w:eastAsia="ヒラギノ角ゴ Pro W3" w:hAnsi="Arial"/>
      <w:i/>
      <w:color w:val="000000"/>
      <w:sz w:val="24"/>
      <w:lang w:val="en-GB" w:eastAsia="en-US"/>
    </w:rPr>
  </w:style>
  <w:style w:type="character" w:styleId="Kommentarsreferens">
    <w:name w:val="annotation reference"/>
    <w:rsid w:val="007E47C0"/>
    <w:rPr>
      <w:sz w:val="16"/>
      <w:szCs w:val="16"/>
    </w:rPr>
  </w:style>
  <w:style w:type="paragraph" w:customStyle="1" w:styleId="TableText">
    <w:name w:val="Table Text"/>
    <w:basedOn w:val="Brdtext"/>
    <w:rsid w:val="007E47C0"/>
    <w:pPr>
      <w:tabs>
        <w:tab w:val="clear" w:pos="1304"/>
        <w:tab w:val="clear" w:pos="2608"/>
        <w:tab w:val="clear" w:pos="3912"/>
        <w:tab w:val="clear" w:pos="5216"/>
        <w:tab w:val="clear" w:pos="6520"/>
        <w:tab w:val="clear" w:pos="7824"/>
        <w:tab w:val="clear" w:pos="9128"/>
      </w:tabs>
      <w:overflowPunct w:val="0"/>
      <w:autoSpaceDE w:val="0"/>
      <w:autoSpaceDN w:val="0"/>
      <w:adjustRightInd w:val="0"/>
      <w:spacing w:after="0"/>
      <w:ind w:left="28" w:right="28"/>
      <w:textAlignment w:val="baseline"/>
    </w:pPr>
    <w:rPr>
      <w:rFonts w:eastAsia="Times New Roman"/>
      <w:color w:val="auto"/>
      <w:sz w:val="20"/>
    </w:rPr>
  </w:style>
  <w:style w:type="paragraph" w:customStyle="1" w:styleId="TableParagraph">
    <w:name w:val="Table Paragraph"/>
    <w:basedOn w:val="Normal"/>
    <w:uiPriority w:val="1"/>
    <w:qFormat/>
    <w:rsid w:val="007E47C0"/>
    <w:pPr>
      <w:widowControl w:val="0"/>
    </w:pPr>
    <w:rPr>
      <w:rFonts w:asciiTheme="minorHAnsi" w:eastAsiaTheme="minorHAnsi" w:hAnsiTheme="minorHAnsi" w:cstheme="minorBidi"/>
      <w:sz w:val="22"/>
    </w:rPr>
  </w:style>
  <w:style w:type="paragraph" w:customStyle="1" w:styleId="Rubrik1Nr">
    <w:name w:val="Rubrik 1 Nr"/>
    <w:next w:val="Brdtext"/>
    <w:rsid w:val="00BF592E"/>
    <w:pPr>
      <w:numPr>
        <w:numId w:val="7"/>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rsid w:val="00BF592E"/>
    <w:pPr>
      <w:numPr>
        <w:ilvl w:val="1"/>
        <w:numId w:val="7"/>
      </w:numPr>
      <w:spacing w:before="480" w:after="120"/>
      <w:outlineLvl w:val="1"/>
    </w:pPr>
    <w:rPr>
      <w:rFonts w:ascii="Arial" w:eastAsia="Times New Roman" w:hAnsi="Arial" w:cs="Arial"/>
      <w:bCs/>
      <w:iCs/>
      <w:sz w:val="28"/>
      <w:szCs w:val="28"/>
    </w:rPr>
  </w:style>
  <w:style w:type="paragraph" w:customStyle="1" w:styleId="Rubrik3Nr">
    <w:name w:val="Rubrik 3 Nr"/>
    <w:basedOn w:val="Rubrik3"/>
    <w:next w:val="Normal"/>
    <w:rsid w:val="00BF592E"/>
    <w:pPr>
      <w:keepLines w:val="0"/>
      <w:numPr>
        <w:numId w:val="7"/>
      </w:numPr>
      <w:spacing w:before="400" w:after="0" w:line="240" w:lineRule="auto"/>
    </w:pPr>
    <w:rPr>
      <w:rFonts w:ascii="Arial" w:hAnsi="Arial" w:cs="Arial"/>
      <w:b/>
      <w:bCs w:val="0"/>
      <w:iCs/>
      <w:sz w:val="20"/>
      <w:szCs w:val="26"/>
      <w:lang w:eastAsia="sv-SE"/>
    </w:rPr>
  </w:style>
  <w:style w:type="paragraph" w:styleId="Beskrivning">
    <w:name w:val="caption"/>
    <w:aliases w:val="Beskrivning Char Char Char Char Char"/>
    <w:basedOn w:val="Normal"/>
    <w:next w:val="Normal"/>
    <w:link w:val="BeskrivningChar"/>
    <w:qFormat/>
    <w:rsid w:val="00BF592E"/>
    <w:pPr>
      <w:spacing w:before="120" w:after="120" w:line="240" w:lineRule="auto"/>
    </w:pPr>
    <w:rPr>
      <w:rFonts w:ascii="Times New Roman" w:eastAsia="Times New Roman" w:hAnsi="Times New Roman"/>
      <w:b/>
      <w:bCs/>
      <w:szCs w:val="20"/>
      <w:lang w:val="x-none" w:eastAsia="x-none"/>
    </w:rPr>
  </w:style>
  <w:style w:type="character" w:customStyle="1" w:styleId="BeskrivningChar">
    <w:name w:val="Beskrivning Char"/>
    <w:aliases w:val="Beskrivning Char Char Char Char Char Char"/>
    <w:link w:val="Beskrivning"/>
    <w:rsid w:val="00BF592E"/>
    <w:rPr>
      <w:rFonts w:ascii="Times New Roman" w:eastAsia="Times New Roman" w:hAnsi="Times New Roman"/>
      <w:b/>
      <w:bCs/>
      <w:lang w:val="x-none" w:eastAsia="x-none"/>
    </w:rPr>
  </w:style>
  <w:style w:type="character" w:customStyle="1" w:styleId="Starkbetoning1">
    <w:name w:val="Stark betoning1"/>
    <w:uiPriority w:val="21"/>
    <w:qFormat/>
    <w:rsid w:val="00BF592E"/>
    <w:rPr>
      <w:b/>
      <w:bCs/>
      <w:i/>
      <w:iCs/>
      <w:color w:val="4F81BD"/>
    </w:rPr>
  </w:style>
  <w:style w:type="paragraph" w:styleId="Fotnotstext">
    <w:name w:val="footnote text"/>
    <w:basedOn w:val="Normal"/>
    <w:link w:val="FotnotstextChar"/>
    <w:rsid w:val="0098682D"/>
    <w:pPr>
      <w:spacing w:line="240" w:lineRule="auto"/>
    </w:pPr>
    <w:rPr>
      <w:rFonts w:ascii="Arial" w:eastAsia="ヒラギノ角ゴ Pro W3" w:hAnsi="Arial"/>
      <w:noProof/>
      <w:color w:val="000000"/>
      <w:sz w:val="24"/>
      <w:szCs w:val="24"/>
      <w:lang w:val="x-none" w:eastAsia="x-none"/>
    </w:rPr>
  </w:style>
  <w:style w:type="character" w:customStyle="1" w:styleId="FotnotstextChar">
    <w:name w:val="Fotnotstext Char"/>
    <w:basedOn w:val="Standardstycketypsnitt"/>
    <w:link w:val="Fotnotstext"/>
    <w:rsid w:val="0098682D"/>
    <w:rPr>
      <w:rFonts w:ascii="Arial" w:eastAsia="ヒラギノ角ゴ Pro W3" w:hAnsi="Arial"/>
      <w:noProof/>
      <w:color w:val="000000"/>
      <w:sz w:val="24"/>
      <w:szCs w:val="24"/>
      <w:lang w:val="x-none" w:eastAsia="x-none"/>
    </w:rPr>
  </w:style>
  <w:style w:type="character" w:styleId="Fotnotsreferens">
    <w:name w:val="footnote reference"/>
    <w:uiPriority w:val="99"/>
    <w:rsid w:val="0098682D"/>
    <w:rPr>
      <w:vertAlign w:val="superscript"/>
    </w:rPr>
  </w:style>
  <w:style w:type="table" w:styleId="Professionelltabell">
    <w:name w:val="Table Professional"/>
    <w:basedOn w:val="Normaltabell"/>
    <w:rsid w:val="00F963D1"/>
    <w:pPr>
      <w:spacing w:before="20"/>
    </w:pPr>
    <w:rPr>
      <w:rFonts w:ascii="Arial" w:eastAsia="Times New Roman" w:hAnsi="Arial"/>
      <w:sz w:val="16"/>
    </w:rPr>
    <w:tblPr>
      <w:tblInd w:w="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CellMar>
        <w:top w:w="0" w:type="dxa"/>
        <w:left w:w="108" w:type="dxa"/>
        <w:bottom w:w="0" w:type="dxa"/>
        <w:right w:w="108" w:type="dxa"/>
      </w:tblCellMar>
    </w:tblPr>
    <w:tcPr>
      <w:shd w:val="clear" w:color="auto" w:fill="auto"/>
    </w:tcPr>
    <w:tblStylePr w:type="firstRow">
      <w:pPr>
        <w:wordWrap/>
        <w:spacing w:beforeLines="20" w:beforeAutospacing="0" w:afterLines="0" w:afterAutospacing="0"/>
      </w:pPr>
      <w:rPr>
        <w:rFonts w:ascii="Cambria" w:hAnsi="Cambria"/>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rsid w:val="00F963D1"/>
    <w:rPr>
      <w:rFonts w:ascii="Arial" w:hAnsi="Arial"/>
      <w:b/>
      <w:color w:val="1C1C1C"/>
      <w:sz w:val="14"/>
    </w:rPr>
  </w:style>
  <w:style w:type="paragraph" w:styleId="Innehll4">
    <w:name w:val="toc 4"/>
    <w:basedOn w:val="Normal"/>
    <w:next w:val="Normal"/>
    <w:autoRedefine/>
    <w:uiPriority w:val="39"/>
    <w:rsid w:val="00F963D1"/>
    <w:pPr>
      <w:spacing w:before="20" w:after="160" w:line="240" w:lineRule="auto"/>
      <w:ind w:left="658"/>
    </w:pPr>
    <w:rPr>
      <w:rFonts w:ascii="Arial" w:eastAsia="Times New Roman" w:hAnsi="Arial"/>
      <w:color w:val="1C1C1C"/>
      <w:szCs w:val="24"/>
      <w:lang w:eastAsia="en-GB"/>
    </w:rPr>
  </w:style>
  <w:style w:type="paragraph" w:styleId="Innehll5">
    <w:name w:val="toc 5"/>
    <w:basedOn w:val="Normal"/>
    <w:next w:val="Normal"/>
    <w:autoRedefine/>
    <w:uiPriority w:val="39"/>
    <w:rsid w:val="00F963D1"/>
    <w:pPr>
      <w:spacing w:before="20" w:after="160" w:line="240" w:lineRule="auto"/>
      <w:ind w:left="879"/>
    </w:pPr>
    <w:rPr>
      <w:rFonts w:ascii="Arial" w:eastAsia="Times New Roman" w:hAnsi="Arial"/>
      <w:color w:val="1C1C1C"/>
      <w:szCs w:val="24"/>
      <w:lang w:eastAsia="en-GB"/>
    </w:rPr>
  </w:style>
  <w:style w:type="paragraph" w:styleId="Innehll6">
    <w:name w:val="toc 6"/>
    <w:basedOn w:val="Normal"/>
    <w:next w:val="Normal"/>
    <w:autoRedefine/>
    <w:uiPriority w:val="39"/>
    <w:rsid w:val="00F963D1"/>
    <w:pPr>
      <w:spacing w:before="20" w:after="160" w:line="240" w:lineRule="auto"/>
      <w:ind w:left="1100"/>
    </w:pPr>
    <w:rPr>
      <w:rFonts w:ascii="Arial" w:eastAsia="Times New Roman" w:hAnsi="Arial"/>
      <w:color w:val="1C1C1C"/>
      <w:szCs w:val="24"/>
      <w:lang w:eastAsia="en-GB"/>
    </w:rPr>
  </w:style>
  <w:style w:type="paragraph" w:styleId="Innehll7">
    <w:name w:val="toc 7"/>
    <w:basedOn w:val="Normal"/>
    <w:next w:val="Normal"/>
    <w:autoRedefine/>
    <w:uiPriority w:val="39"/>
    <w:rsid w:val="00F963D1"/>
    <w:pPr>
      <w:spacing w:before="20" w:after="160" w:line="240" w:lineRule="auto"/>
      <w:ind w:left="1321"/>
    </w:pPr>
    <w:rPr>
      <w:rFonts w:ascii="Arial" w:eastAsia="Times New Roman" w:hAnsi="Arial"/>
      <w:color w:val="1C1C1C"/>
      <w:szCs w:val="24"/>
      <w:lang w:eastAsia="en-GB"/>
    </w:rPr>
  </w:style>
  <w:style w:type="paragraph" w:styleId="Innehll8">
    <w:name w:val="toc 8"/>
    <w:basedOn w:val="Normal"/>
    <w:next w:val="Normal"/>
    <w:autoRedefine/>
    <w:uiPriority w:val="39"/>
    <w:rsid w:val="00F963D1"/>
    <w:pPr>
      <w:spacing w:before="20" w:after="160" w:line="240" w:lineRule="auto"/>
      <w:ind w:left="1542"/>
    </w:pPr>
    <w:rPr>
      <w:rFonts w:ascii="Arial" w:eastAsia="Times New Roman" w:hAnsi="Arial"/>
      <w:color w:val="1C1C1C"/>
      <w:szCs w:val="24"/>
      <w:lang w:eastAsia="en-GB"/>
    </w:rPr>
  </w:style>
  <w:style w:type="paragraph" w:styleId="Innehll9">
    <w:name w:val="toc 9"/>
    <w:basedOn w:val="Normal"/>
    <w:next w:val="Normal"/>
    <w:autoRedefine/>
    <w:uiPriority w:val="39"/>
    <w:rsid w:val="00F963D1"/>
    <w:pPr>
      <w:spacing w:before="20" w:after="160" w:line="240" w:lineRule="auto"/>
      <w:ind w:left="1758"/>
    </w:pPr>
    <w:rPr>
      <w:rFonts w:ascii="Arial" w:eastAsia="Times New Roman" w:hAnsi="Arial"/>
      <w:color w:val="1C1C1C"/>
      <w:szCs w:val="24"/>
      <w:lang w:eastAsia="en-GB"/>
    </w:rPr>
  </w:style>
  <w:style w:type="paragraph" w:styleId="Numreradlista">
    <w:name w:val="List Number"/>
    <w:basedOn w:val="Brdtext"/>
    <w:rsid w:val="00F963D1"/>
    <w:pPr>
      <w:numPr>
        <w:numId w:val="20"/>
      </w:numPr>
      <w:tabs>
        <w:tab w:val="clear" w:pos="1304"/>
        <w:tab w:val="clear" w:pos="2608"/>
        <w:tab w:val="clear" w:pos="3912"/>
        <w:tab w:val="clear" w:pos="5216"/>
        <w:tab w:val="clear" w:pos="6520"/>
        <w:tab w:val="clear" w:pos="7824"/>
        <w:tab w:val="clear" w:pos="9128"/>
      </w:tabs>
      <w:spacing w:before="20" w:after="100"/>
      <w:jc w:val="left"/>
    </w:pPr>
    <w:rPr>
      <w:rFonts w:ascii="Times New Roman" w:eastAsia="Times New Roman" w:hAnsi="Times New Roman"/>
      <w:color w:val="auto"/>
      <w:sz w:val="22"/>
      <w:szCs w:val="24"/>
      <w:lang w:val="en-GB" w:eastAsia="en-GB"/>
    </w:rPr>
  </w:style>
  <w:style w:type="paragraph" w:styleId="Brdtext2">
    <w:name w:val="Body Text 2"/>
    <w:basedOn w:val="Brdtext"/>
    <w:next w:val="Brdtext"/>
    <w:link w:val="Brdtext2Char"/>
    <w:rsid w:val="00F963D1"/>
    <w:pPr>
      <w:tabs>
        <w:tab w:val="clear" w:pos="1304"/>
        <w:tab w:val="clear" w:pos="2608"/>
        <w:tab w:val="clear" w:pos="3912"/>
        <w:tab w:val="clear" w:pos="5216"/>
        <w:tab w:val="clear" w:pos="6520"/>
        <w:tab w:val="clear" w:pos="7824"/>
        <w:tab w:val="clear" w:pos="9128"/>
      </w:tabs>
      <w:spacing w:before="20" w:after="20"/>
      <w:jc w:val="left"/>
    </w:pPr>
    <w:rPr>
      <w:rFonts w:eastAsia="Times New Roman"/>
      <w:color w:val="auto"/>
      <w:sz w:val="18"/>
      <w:szCs w:val="24"/>
      <w:lang w:val="en-GB" w:eastAsia="en-GB"/>
    </w:rPr>
  </w:style>
  <w:style w:type="character" w:customStyle="1" w:styleId="Brdtext2Char">
    <w:name w:val="Brödtext 2 Char"/>
    <w:basedOn w:val="Standardstycketypsnitt"/>
    <w:link w:val="Brdtext2"/>
    <w:rsid w:val="00F963D1"/>
    <w:rPr>
      <w:rFonts w:ascii="Arial" w:eastAsia="Times New Roman" w:hAnsi="Arial"/>
      <w:sz w:val="18"/>
      <w:szCs w:val="24"/>
      <w:lang w:val="en-GB" w:eastAsia="en-GB"/>
    </w:rPr>
  </w:style>
  <w:style w:type="paragraph" w:customStyle="1" w:styleId="Hjlptext">
    <w:name w:val="Hjälptext"/>
    <w:basedOn w:val="Brdtext"/>
    <w:rsid w:val="00F963D1"/>
    <w:pPr>
      <w:tabs>
        <w:tab w:val="clear" w:pos="1304"/>
        <w:tab w:val="clear" w:pos="2608"/>
        <w:tab w:val="clear" w:pos="3912"/>
        <w:tab w:val="clear" w:pos="5216"/>
        <w:tab w:val="clear" w:pos="6520"/>
        <w:tab w:val="clear" w:pos="7824"/>
        <w:tab w:val="clear" w:pos="9128"/>
      </w:tabs>
      <w:spacing w:before="120"/>
      <w:jc w:val="left"/>
    </w:pPr>
    <w:rPr>
      <w:rFonts w:eastAsia="Times New Roman"/>
      <w:i/>
      <w:color w:val="1C1C1C"/>
      <w:sz w:val="20"/>
      <w:szCs w:val="24"/>
      <w:lang w:eastAsia="en-GB"/>
    </w:rPr>
  </w:style>
  <w:style w:type="numbering" w:styleId="111111">
    <w:name w:val="Outline List 2"/>
    <w:basedOn w:val="Ingenlista"/>
    <w:semiHidden/>
    <w:rsid w:val="00F963D1"/>
    <w:pPr>
      <w:numPr>
        <w:numId w:val="21"/>
      </w:numPr>
    </w:pPr>
  </w:style>
  <w:style w:type="numbering" w:styleId="1ai">
    <w:name w:val="Outline List 1"/>
    <w:basedOn w:val="Ingenlista"/>
    <w:semiHidden/>
    <w:rsid w:val="00F963D1"/>
    <w:pPr>
      <w:numPr>
        <w:numId w:val="22"/>
      </w:numPr>
    </w:pPr>
  </w:style>
  <w:style w:type="paragraph" w:styleId="Brdtextmedindrag">
    <w:name w:val="Body Text Indent"/>
    <w:basedOn w:val="Normal"/>
    <w:link w:val="BrdtextmedindragChar"/>
    <w:rsid w:val="00F963D1"/>
    <w:pPr>
      <w:suppressAutoHyphens/>
      <w:spacing w:after="120" w:line="240" w:lineRule="auto"/>
      <w:ind w:left="283"/>
    </w:pPr>
    <w:rPr>
      <w:rFonts w:ascii="Times New Roman" w:eastAsia="Times New Roman" w:hAnsi="Times New Roman"/>
      <w:sz w:val="24"/>
      <w:szCs w:val="20"/>
      <w:lang w:val="x-none" w:eastAsia="ar-SA"/>
    </w:rPr>
  </w:style>
  <w:style w:type="character" w:customStyle="1" w:styleId="BrdtextmedindragChar">
    <w:name w:val="Brödtext med indrag Char"/>
    <w:basedOn w:val="Standardstycketypsnitt"/>
    <w:link w:val="Brdtextmedindrag"/>
    <w:rsid w:val="00F963D1"/>
    <w:rPr>
      <w:rFonts w:ascii="Times New Roman" w:eastAsia="Times New Roman" w:hAnsi="Times New Roman"/>
      <w:sz w:val="24"/>
      <w:lang w:val="x-none" w:eastAsia="ar-SA"/>
    </w:rPr>
  </w:style>
  <w:style w:type="paragraph" w:styleId="Rubrik">
    <w:name w:val="Title"/>
    <w:basedOn w:val="Normal"/>
    <w:next w:val="Normal"/>
    <w:link w:val="RubrikChar"/>
    <w:qFormat/>
    <w:rsid w:val="00F963D1"/>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eastAsia="en-GB"/>
    </w:rPr>
  </w:style>
  <w:style w:type="character" w:customStyle="1" w:styleId="RubrikChar">
    <w:name w:val="Rubrik Char"/>
    <w:basedOn w:val="Standardstycketypsnitt"/>
    <w:link w:val="Rubrik"/>
    <w:rsid w:val="00F963D1"/>
    <w:rPr>
      <w:rFonts w:ascii="Cambria" w:eastAsia="Times New Roman" w:hAnsi="Cambria"/>
      <w:color w:val="17365D"/>
      <w:spacing w:val="5"/>
      <w:kern w:val="28"/>
      <w:sz w:val="52"/>
      <w:szCs w:val="52"/>
      <w:lang w:val="x-none" w:eastAsia="en-GB"/>
    </w:rPr>
  </w:style>
  <w:style w:type="paragraph" w:customStyle="1" w:styleId="Tabletext0">
    <w:name w:val="Tabletext"/>
    <w:basedOn w:val="Normal"/>
    <w:rsid w:val="00F963D1"/>
    <w:pPr>
      <w:keepLines/>
      <w:widowControl w:val="0"/>
      <w:suppressAutoHyphens/>
      <w:spacing w:after="120" w:line="240" w:lineRule="atLeast"/>
    </w:pPr>
    <w:rPr>
      <w:rFonts w:ascii="Times New Roman" w:eastAsia="Times New Roman" w:hAnsi="Times New Roman"/>
      <w:szCs w:val="20"/>
      <w:lang w:val="en-US" w:eastAsia="ar-SA"/>
    </w:rPr>
  </w:style>
  <w:style w:type="paragraph" w:customStyle="1" w:styleId="Kommentarer1">
    <w:name w:val="Kommentarer1"/>
    <w:basedOn w:val="Brdtext"/>
    <w:rsid w:val="00F963D1"/>
    <w:pPr>
      <w:keepLines/>
      <w:widowControl w:val="0"/>
      <w:tabs>
        <w:tab w:val="clear" w:pos="1304"/>
        <w:tab w:val="clear" w:pos="2608"/>
        <w:tab w:val="clear" w:pos="3912"/>
        <w:tab w:val="clear" w:pos="5216"/>
        <w:tab w:val="clear" w:pos="6520"/>
        <w:tab w:val="clear" w:pos="7824"/>
        <w:tab w:val="clear" w:pos="9128"/>
      </w:tabs>
      <w:suppressAutoHyphens/>
      <w:spacing w:line="240" w:lineRule="atLeast"/>
      <w:ind w:left="720"/>
      <w:jc w:val="left"/>
    </w:pPr>
    <w:rPr>
      <w:rFonts w:ascii="Times New Roman" w:eastAsia="Times New Roman" w:hAnsi="Times New Roman"/>
      <w:color w:val="0000FF"/>
      <w:sz w:val="20"/>
      <w:lang w:eastAsia="ar-SA"/>
    </w:rPr>
  </w:style>
  <w:style w:type="paragraph" w:customStyle="1" w:styleId="Beskrivning1">
    <w:name w:val="Beskrivning1"/>
    <w:basedOn w:val="Normal"/>
    <w:next w:val="Normal"/>
    <w:rsid w:val="00F963D1"/>
    <w:pPr>
      <w:widowControl w:val="0"/>
      <w:suppressAutoHyphens/>
      <w:spacing w:line="240" w:lineRule="atLeast"/>
    </w:pPr>
    <w:rPr>
      <w:rFonts w:ascii="Times New Roman" w:eastAsia="Times New Roman" w:hAnsi="Times New Roman"/>
      <w:b/>
      <w:bCs/>
      <w:szCs w:val="20"/>
      <w:lang w:val="en-US" w:eastAsia="ar-SA"/>
    </w:rPr>
  </w:style>
  <w:style w:type="paragraph" w:customStyle="1" w:styleId="InfoBlue">
    <w:name w:val="InfoBlue"/>
    <w:basedOn w:val="Normal"/>
    <w:next w:val="Brdtext"/>
    <w:rsid w:val="00F963D1"/>
    <w:pPr>
      <w:widowControl w:val="0"/>
      <w:suppressAutoHyphens/>
      <w:spacing w:after="120" w:line="240" w:lineRule="atLeast"/>
      <w:ind w:left="720"/>
    </w:pPr>
    <w:rPr>
      <w:rFonts w:ascii="Times New Roman" w:eastAsia="Times New Roman" w:hAnsi="Times New Roman"/>
      <w:i/>
      <w:color w:val="0000FF"/>
      <w:szCs w:val="20"/>
      <w:lang w:val="en-US" w:eastAsia="ar-SA"/>
    </w:rPr>
  </w:style>
  <w:style w:type="paragraph" w:customStyle="1" w:styleId="StyleTableText12pt">
    <w:name w:val="Style Table Text + 12 pt"/>
    <w:basedOn w:val="Normal"/>
    <w:rsid w:val="00F963D1"/>
    <w:pPr>
      <w:spacing w:before="120" w:after="120" w:line="240" w:lineRule="auto"/>
    </w:pPr>
    <w:rPr>
      <w:rFonts w:ascii="Times New Roman" w:eastAsia="Times New Roman" w:hAnsi="Times New Roman"/>
      <w:szCs w:val="20"/>
      <w:lang w:eastAsia="sv-SE"/>
    </w:rPr>
  </w:style>
  <w:style w:type="paragraph" w:customStyle="1" w:styleId="normalChar">
    <w:name w:val="normalChar"/>
    <w:basedOn w:val="Beskrivning"/>
    <w:rsid w:val="00F963D1"/>
  </w:style>
  <w:style w:type="paragraph" w:customStyle="1" w:styleId="infoblue0">
    <w:name w:val="infoblue"/>
    <w:basedOn w:val="Brdtext2"/>
    <w:rsid w:val="00F963D1"/>
    <w:pPr>
      <w:spacing w:before="0" w:after="120" w:line="480" w:lineRule="auto"/>
    </w:pPr>
    <w:rPr>
      <w:rFonts w:ascii="Times New Roman" w:hAnsi="Times New Roman"/>
      <w:sz w:val="24"/>
      <w:lang w:val="sv-SE" w:eastAsia="sv-SE"/>
    </w:rPr>
  </w:style>
  <w:style w:type="paragraph" w:styleId="Figurfrteckning">
    <w:name w:val="table of figures"/>
    <w:basedOn w:val="Normal"/>
    <w:next w:val="Normal"/>
    <w:uiPriority w:val="99"/>
    <w:rsid w:val="00F963D1"/>
    <w:pPr>
      <w:spacing w:before="20" w:after="40" w:line="240" w:lineRule="auto"/>
    </w:pPr>
    <w:rPr>
      <w:rFonts w:ascii="Times New Roman" w:eastAsia="Times New Roman" w:hAnsi="Times New Roman"/>
      <w:szCs w:val="24"/>
      <w:lang w:eastAsia="en-GB"/>
    </w:rPr>
  </w:style>
  <w:style w:type="paragraph" w:customStyle="1" w:styleId="TimesNewRoman">
    <w:name w:val="Times New Roman"/>
    <w:aliases w:val="10 pt,(Latin) Fetstil,Inte (Komplex) Kursiv ..."/>
    <w:basedOn w:val="Rubrik2Nr"/>
    <w:rsid w:val="00F963D1"/>
    <w:pPr>
      <w:numPr>
        <w:numId w:val="1"/>
      </w:numPr>
    </w:pPr>
    <w:rPr>
      <w:rFonts w:ascii="Times New Roman" w:hAnsi="Times New Roman" w:cs="Times New Roman"/>
      <w:b/>
      <w:iCs w:val="0"/>
      <w:sz w:val="20"/>
      <w:szCs w:val="20"/>
      <w:lang w:eastAsia="ar-SA"/>
    </w:rPr>
  </w:style>
  <w:style w:type="character" w:customStyle="1" w:styleId="CharChar7">
    <w:name w:val="Char Char7"/>
    <w:rsid w:val="00F963D1"/>
    <w:rPr>
      <w:sz w:val="22"/>
      <w:szCs w:val="24"/>
      <w:lang w:val="en-GB" w:eastAsia="en-GB" w:bidi="ar-SA"/>
    </w:rPr>
  </w:style>
  <w:style w:type="character" w:customStyle="1" w:styleId="Mellanmrktrutnt11">
    <w:name w:val="Mellanmörkt rutnät 11"/>
    <w:uiPriority w:val="99"/>
    <w:semiHidden/>
    <w:rsid w:val="00F963D1"/>
    <w:rPr>
      <w:color w:val="808080"/>
    </w:rPr>
  </w:style>
  <w:style w:type="character" w:styleId="Starkbetoning">
    <w:name w:val="Intense Emphasis"/>
    <w:uiPriority w:val="21"/>
    <w:qFormat/>
    <w:rsid w:val="00F963D1"/>
    <w:rPr>
      <w:b/>
      <w:bCs/>
      <w:i/>
      <w:iCs/>
      <w:color w:val="4F81BD"/>
    </w:rPr>
  </w:style>
  <w:style w:type="table" w:styleId="Mellanmrkskuggning2-dekorfrg6">
    <w:name w:val="Medium Shading 2 Accent 6"/>
    <w:basedOn w:val="Normaltabell"/>
    <w:uiPriority w:val="60"/>
    <w:rsid w:val="00F963D1"/>
    <w:rPr>
      <w:rFonts w:ascii="Times New Roman" w:eastAsia="Times New Roman" w:hAnsi="Times New Roman"/>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llanmrkskuggning2-dekorfrg5">
    <w:name w:val="Medium Shading 2 Accent 5"/>
    <w:basedOn w:val="Normaltabell"/>
    <w:uiPriority w:val="60"/>
    <w:rsid w:val="00F963D1"/>
    <w:rPr>
      <w:rFonts w:ascii="Times New Roman" w:eastAsia="Times New Roman" w:hAnsi="Times New Roman"/>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ellrutnt5">
    <w:name w:val="Table Grid 5"/>
    <w:basedOn w:val="Normaltabell"/>
    <w:rsid w:val="00F963D1"/>
    <w:pPr>
      <w:spacing w:before="20" w:after="40"/>
    </w:pPr>
    <w:rPr>
      <w:rFonts w:ascii="Times New Roman" w:eastAsia="Times New Roman" w:hAnsi="Times New Roman"/>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ista8">
    <w:name w:val="Table List 8"/>
    <w:basedOn w:val="Normaltabell"/>
    <w:rsid w:val="00F963D1"/>
    <w:pPr>
      <w:spacing w:before="20" w:after="40"/>
    </w:pPr>
    <w:rPr>
      <w:rFonts w:ascii="Times New Roman" w:eastAsia="Times New Roman" w:hAnsi="Times New Roman"/>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ista7">
    <w:name w:val="Table List 7"/>
    <w:basedOn w:val="Normaltabell"/>
    <w:rsid w:val="00F963D1"/>
    <w:pPr>
      <w:spacing w:before="20" w:after="40"/>
    </w:pPr>
    <w:rPr>
      <w:rFonts w:ascii="Times New Roman" w:eastAsia="Times New Roman" w:hAnsi="Times New Roman"/>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6">
    <w:name w:val="Table List 6"/>
    <w:basedOn w:val="Normaltabell"/>
    <w:rsid w:val="00F963D1"/>
    <w:pPr>
      <w:spacing w:before="20" w:after="40"/>
    </w:pPr>
    <w:rPr>
      <w:rFonts w:ascii="Times New Roman" w:eastAsia="Times New Roman" w:hAnsi="Times New Roman"/>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character" w:styleId="Betoning2">
    <w:name w:val="Strong"/>
    <w:qFormat/>
    <w:rsid w:val="00F963D1"/>
    <w:rPr>
      <w:b/>
      <w:bCs/>
    </w:rPr>
  </w:style>
  <w:style w:type="paragraph" w:customStyle="1" w:styleId="Frgadlista-dekorfrg11">
    <w:name w:val="Färgad lista - dekorfärg 11"/>
    <w:basedOn w:val="Normal"/>
    <w:uiPriority w:val="34"/>
    <w:qFormat/>
    <w:rsid w:val="00F963D1"/>
    <w:pPr>
      <w:spacing w:after="200" w:line="276" w:lineRule="auto"/>
      <w:ind w:left="720"/>
      <w:contextualSpacing/>
    </w:pPr>
    <w:rPr>
      <w:rFonts w:ascii="Calibri" w:hAnsi="Calibri"/>
      <w:sz w:val="22"/>
    </w:rPr>
  </w:style>
  <w:style w:type="paragraph" w:styleId="Ingetavstnd">
    <w:name w:val="No Spacing"/>
    <w:basedOn w:val="Normal"/>
    <w:qFormat/>
    <w:rsid w:val="00F963D1"/>
    <w:pPr>
      <w:keepNext/>
      <w:tabs>
        <w:tab w:val="num" w:pos="720"/>
      </w:tabs>
      <w:spacing w:before="20" w:after="40" w:line="240" w:lineRule="auto"/>
      <w:ind w:left="1080" w:hanging="360"/>
      <w:contextualSpacing/>
      <w:outlineLvl w:val="1"/>
    </w:pPr>
    <w:rPr>
      <w:rFonts w:ascii="Verdana" w:eastAsia="Times New Roman" w:hAnsi="Verdana"/>
      <w:szCs w:val="24"/>
      <w:lang w:eastAsia="en-GB"/>
    </w:rPr>
  </w:style>
  <w:style w:type="paragraph" w:styleId="Kommentarsmne">
    <w:name w:val="annotation subject"/>
    <w:basedOn w:val="Kommentarer"/>
    <w:next w:val="Kommentarer"/>
    <w:link w:val="KommentarsmneChar"/>
    <w:rsid w:val="00F963D1"/>
    <w:pPr>
      <w:spacing w:before="20" w:after="40"/>
      <w:ind w:left="0"/>
    </w:pPr>
    <w:rPr>
      <w:rFonts w:ascii="Times New Roman" w:eastAsia="Times New Roman" w:hAnsi="Times New Roman"/>
      <w:b/>
      <w:bCs/>
      <w:i w:val="0"/>
      <w:color w:val="auto"/>
      <w:sz w:val="20"/>
      <w:lang w:val="sv-SE" w:eastAsia="en-GB"/>
    </w:rPr>
  </w:style>
  <w:style w:type="character" w:customStyle="1" w:styleId="KommentarsmneChar">
    <w:name w:val="Kommentarsämne Char"/>
    <w:basedOn w:val="KommentarerChar"/>
    <w:link w:val="Kommentarsmne"/>
    <w:rsid w:val="00F963D1"/>
    <w:rPr>
      <w:rFonts w:ascii="Times New Roman" w:eastAsia="Times New Roman" w:hAnsi="Times New Roman"/>
      <w:b/>
      <w:bCs/>
      <w:i w:val="0"/>
      <w:color w:val="000000"/>
      <w:sz w:val="24"/>
      <w:lang w:val="en-GB" w:eastAsia="en-GB"/>
    </w:rPr>
  </w:style>
  <w:style w:type="character" w:customStyle="1" w:styleId="Rubrik6Char">
    <w:name w:val="Rubrik 6 Char"/>
    <w:basedOn w:val="Standardstycketypsnitt"/>
    <w:link w:val="Rubrik6"/>
    <w:rsid w:val="00F963D1"/>
    <w:rPr>
      <w:rFonts w:ascii="Times New Roman" w:eastAsia="Times New Roman" w:hAnsi="Times New Roman"/>
      <w:bCs/>
      <w:sz w:val="22"/>
      <w:szCs w:val="22"/>
    </w:rPr>
  </w:style>
  <w:style w:type="character" w:customStyle="1" w:styleId="Rubrik7Char">
    <w:name w:val="Rubrik 7 Char"/>
    <w:basedOn w:val="Standardstycketypsnitt"/>
    <w:link w:val="Rubrik7"/>
    <w:rsid w:val="00F963D1"/>
    <w:rPr>
      <w:rFonts w:ascii="Times New Roman" w:eastAsia="Times New Roman" w:hAnsi="Times New Roman"/>
      <w:sz w:val="24"/>
      <w:szCs w:val="24"/>
    </w:rPr>
  </w:style>
  <w:style w:type="character" w:customStyle="1" w:styleId="Rubrik8Char">
    <w:name w:val="Rubrik 8 Char"/>
    <w:basedOn w:val="Standardstycketypsnitt"/>
    <w:link w:val="Rubrik8"/>
    <w:rsid w:val="00F963D1"/>
    <w:rPr>
      <w:rFonts w:ascii="Times New Roman" w:eastAsia="Times New Roman" w:hAnsi="Times New Roman"/>
      <w:i/>
      <w:iCs/>
      <w:sz w:val="24"/>
      <w:szCs w:val="24"/>
    </w:rPr>
  </w:style>
  <w:style w:type="character" w:customStyle="1" w:styleId="Rubrik9Char">
    <w:name w:val="Rubrik 9 Char"/>
    <w:basedOn w:val="Standardstycketypsnitt"/>
    <w:link w:val="Rubrik9"/>
    <w:rsid w:val="00F963D1"/>
    <w:rPr>
      <w:rFonts w:ascii="Arial" w:eastAsia="Times New Roman" w:hAnsi="Arial" w:cs="Arial"/>
      <w:sz w:val="22"/>
      <w:szCs w:val="22"/>
    </w:rPr>
  </w:style>
  <w:style w:type="paragraph" w:styleId="Normaltindrag">
    <w:name w:val="Normal Indent"/>
    <w:basedOn w:val="Normal"/>
    <w:next w:val="Normal"/>
    <w:rsid w:val="00F963D1"/>
    <w:pPr>
      <w:spacing w:after="120" w:line="240" w:lineRule="auto"/>
      <w:ind w:left="567"/>
    </w:pPr>
    <w:rPr>
      <w:rFonts w:ascii="Times New Roman" w:eastAsia="Times New Roman" w:hAnsi="Times New Roman"/>
      <w:sz w:val="24"/>
      <w:szCs w:val="20"/>
      <w:lang w:eastAsia="sv-SE"/>
    </w:rPr>
  </w:style>
  <w:style w:type="paragraph" w:customStyle="1" w:styleId="Hngandeindrag">
    <w:name w:val="Hängande indrag"/>
    <w:basedOn w:val="Normal"/>
    <w:semiHidden/>
    <w:rsid w:val="00F963D1"/>
    <w:pPr>
      <w:spacing w:after="120" w:line="240" w:lineRule="auto"/>
      <w:ind w:left="567" w:hanging="567"/>
    </w:pPr>
    <w:rPr>
      <w:rFonts w:ascii="Times New Roman" w:eastAsia="Times New Roman" w:hAnsi="Times New Roman"/>
      <w:sz w:val="24"/>
      <w:szCs w:val="20"/>
      <w:lang w:eastAsia="sv-SE"/>
    </w:rPr>
  </w:style>
  <w:style w:type="paragraph" w:customStyle="1" w:styleId="Frstaradensindrag">
    <w:name w:val="Första radens indrag"/>
    <w:basedOn w:val="Normal"/>
    <w:semiHidden/>
    <w:rsid w:val="00F963D1"/>
    <w:pPr>
      <w:spacing w:after="120" w:line="240" w:lineRule="auto"/>
      <w:ind w:firstLine="567"/>
    </w:pPr>
    <w:rPr>
      <w:rFonts w:ascii="Times New Roman" w:eastAsia="Times New Roman" w:hAnsi="Times New Roman"/>
      <w:sz w:val="24"/>
      <w:szCs w:val="20"/>
      <w:lang w:eastAsia="sv-SE"/>
    </w:rPr>
  </w:style>
  <w:style w:type="paragraph" w:styleId="Brdtext3">
    <w:name w:val="Body Text 3"/>
    <w:basedOn w:val="Normal"/>
    <w:link w:val="Brdtext3Char"/>
    <w:rsid w:val="00F963D1"/>
    <w:pPr>
      <w:spacing w:after="120" w:line="240" w:lineRule="auto"/>
    </w:pPr>
    <w:rPr>
      <w:rFonts w:ascii="Times New Roman" w:eastAsia="Times New Roman" w:hAnsi="Times New Roman"/>
      <w:i/>
      <w:iCs/>
      <w:sz w:val="24"/>
      <w:szCs w:val="20"/>
      <w:lang w:eastAsia="sv-SE"/>
    </w:rPr>
  </w:style>
  <w:style w:type="character" w:customStyle="1" w:styleId="Brdtext3Char">
    <w:name w:val="Brödtext 3 Char"/>
    <w:basedOn w:val="Standardstycketypsnitt"/>
    <w:link w:val="Brdtext3"/>
    <w:rsid w:val="00F963D1"/>
    <w:rPr>
      <w:rFonts w:ascii="Times New Roman" w:eastAsia="Times New Roman" w:hAnsi="Times New Roman"/>
      <w:i/>
      <w:iCs/>
      <w:sz w:val="24"/>
    </w:rPr>
  </w:style>
  <w:style w:type="paragraph" w:customStyle="1" w:styleId="Punkter">
    <w:name w:val="Punkter"/>
    <w:basedOn w:val="Normal"/>
    <w:rsid w:val="00F963D1"/>
    <w:pPr>
      <w:numPr>
        <w:ilvl w:val="2"/>
        <w:numId w:val="23"/>
      </w:numPr>
      <w:spacing w:after="120" w:line="240" w:lineRule="auto"/>
      <w:ind w:left="284"/>
    </w:pPr>
    <w:rPr>
      <w:rFonts w:ascii="Times New Roman" w:eastAsia="Times New Roman" w:hAnsi="Times New Roman"/>
      <w:sz w:val="24"/>
      <w:lang w:val="en-GB" w:eastAsia="sv-SE"/>
    </w:rPr>
  </w:style>
  <w:style w:type="paragraph" w:customStyle="1" w:styleId="BalloonText2">
    <w:name w:val="Balloon Text2"/>
    <w:basedOn w:val="Normal"/>
    <w:semiHidden/>
    <w:rsid w:val="00F963D1"/>
    <w:pPr>
      <w:spacing w:after="120" w:line="240" w:lineRule="auto"/>
    </w:pPr>
    <w:rPr>
      <w:rFonts w:ascii="Tahoma" w:eastAsia="Times New Roman" w:hAnsi="Tahoma" w:cs="Verdana"/>
      <w:szCs w:val="16"/>
      <w:lang w:eastAsia="sv-SE"/>
    </w:rPr>
  </w:style>
  <w:style w:type="paragraph" w:customStyle="1" w:styleId="Frstarubrik">
    <w:name w:val="Första rubrik"/>
    <w:basedOn w:val="Normal"/>
    <w:rsid w:val="00F963D1"/>
    <w:pPr>
      <w:spacing w:after="120" w:line="240" w:lineRule="auto"/>
    </w:pPr>
    <w:rPr>
      <w:rFonts w:ascii="TradeGothic LH Extended" w:eastAsia="Times New Roman" w:hAnsi="TradeGothic LH Extended"/>
      <w:b/>
      <w:sz w:val="32"/>
      <w:szCs w:val="32"/>
      <w:lang w:val="en-GB" w:eastAsia="sv-SE"/>
    </w:rPr>
  </w:style>
  <w:style w:type="paragraph" w:customStyle="1" w:styleId="Andrarubrik">
    <w:name w:val="Andra rubrik"/>
    <w:basedOn w:val="Frstarubrik"/>
    <w:rsid w:val="00F963D1"/>
    <w:rPr>
      <w:sz w:val="24"/>
    </w:rPr>
  </w:style>
  <w:style w:type="paragraph" w:customStyle="1" w:styleId="Brdtextfet">
    <w:name w:val="Brödtext fet"/>
    <w:basedOn w:val="Brdtext"/>
    <w:rsid w:val="00F963D1"/>
    <w:pPr>
      <w:tabs>
        <w:tab w:val="clear" w:pos="1304"/>
        <w:tab w:val="clear" w:pos="2608"/>
        <w:tab w:val="clear" w:pos="3912"/>
        <w:tab w:val="clear" w:pos="5216"/>
        <w:tab w:val="clear" w:pos="6520"/>
        <w:tab w:val="clear" w:pos="7824"/>
        <w:tab w:val="clear" w:pos="9128"/>
      </w:tabs>
      <w:autoSpaceDE w:val="0"/>
      <w:autoSpaceDN w:val="0"/>
      <w:adjustRightInd w:val="0"/>
      <w:spacing w:after="0"/>
      <w:jc w:val="left"/>
    </w:pPr>
    <w:rPr>
      <w:rFonts w:ascii="Times New Roman" w:eastAsia="Times New Roman" w:hAnsi="Times New Roman"/>
      <w:b/>
      <w:color w:val="auto"/>
      <w:szCs w:val="24"/>
      <w:lang w:val="en-US"/>
    </w:rPr>
  </w:style>
  <w:style w:type="paragraph" w:styleId="Index1">
    <w:name w:val="index 1"/>
    <w:basedOn w:val="Normal"/>
    <w:next w:val="Normal"/>
    <w:autoRedefine/>
    <w:rsid w:val="00F963D1"/>
    <w:pPr>
      <w:tabs>
        <w:tab w:val="right" w:leader="dot" w:pos="3467"/>
      </w:tabs>
      <w:spacing w:after="120" w:line="240" w:lineRule="auto"/>
      <w:ind w:left="220" w:hanging="220"/>
    </w:pPr>
    <w:rPr>
      <w:rFonts w:ascii="Times New Roman" w:eastAsia="Times New Roman" w:hAnsi="Times New Roman"/>
      <w:szCs w:val="20"/>
      <w:lang w:eastAsia="sv-SE"/>
    </w:rPr>
  </w:style>
  <w:style w:type="paragraph" w:styleId="Index4">
    <w:name w:val="index 4"/>
    <w:basedOn w:val="Normal"/>
    <w:next w:val="Normal"/>
    <w:autoRedefine/>
    <w:rsid w:val="00F963D1"/>
    <w:pPr>
      <w:tabs>
        <w:tab w:val="right" w:leader="dot" w:pos="3467"/>
      </w:tabs>
      <w:spacing w:after="120" w:line="240" w:lineRule="auto"/>
      <w:ind w:left="880" w:hanging="220"/>
    </w:pPr>
    <w:rPr>
      <w:rFonts w:ascii="Times New Roman" w:eastAsia="Times New Roman" w:hAnsi="Times New Roman"/>
      <w:szCs w:val="20"/>
      <w:lang w:eastAsia="sv-SE"/>
    </w:rPr>
  </w:style>
  <w:style w:type="paragraph" w:styleId="Index5">
    <w:name w:val="index 5"/>
    <w:basedOn w:val="Normal"/>
    <w:next w:val="Normal"/>
    <w:autoRedefine/>
    <w:rsid w:val="00F963D1"/>
    <w:pPr>
      <w:tabs>
        <w:tab w:val="right" w:leader="dot" w:pos="3467"/>
      </w:tabs>
      <w:spacing w:after="120" w:line="240" w:lineRule="auto"/>
      <w:ind w:left="1100" w:hanging="220"/>
    </w:pPr>
    <w:rPr>
      <w:rFonts w:ascii="Times New Roman" w:eastAsia="Times New Roman" w:hAnsi="Times New Roman"/>
      <w:szCs w:val="20"/>
      <w:lang w:eastAsia="sv-SE"/>
    </w:rPr>
  </w:style>
  <w:style w:type="paragraph" w:customStyle="1" w:styleId="BalloonText1">
    <w:name w:val="Balloon Text1"/>
    <w:basedOn w:val="Normal"/>
    <w:semiHidden/>
    <w:rsid w:val="00F963D1"/>
    <w:pPr>
      <w:spacing w:after="120" w:line="240" w:lineRule="auto"/>
    </w:pPr>
    <w:rPr>
      <w:rFonts w:ascii="Tahoma" w:eastAsia="Times New Roman" w:hAnsi="Tahoma" w:cs="Verdana"/>
      <w:szCs w:val="16"/>
      <w:lang w:eastAsia="sv-SE"/>
    </w:rPr>
  </w:style>
  <w:style w:type="paragraph" w:customStyle="1" w:styleId="Normaltext">
    <w:name w:val="Normaltext"/>
    <w:rsid w:val="00F963D1"/>
    <w:pPr>
      <w:keepLines/>
      <w:spacing w:before="40" w:after="80"/>
    </w:pPr>
    <w:rPr>
      <w:rFonts w:ascii="Times New Roman" w:eastAsia="Times New Roman" w:hAnsi="Times New Roman"/>
      <w:sz w:val="24"/>
    </w:rPr>
  </w:style>
  <w:style w:type="paragraph" w:customStyle="1" w:styleId="Sidnr-sid2">
    <w:name w:val="Sidnr-sid2"/>
    <w:rsid w:val="00F963D1"/>
    <w:rPr>
      <w:rFonts w:ascii="Times New Roman" w:eastAsia="Times New Roman" w:hAnsi="Times New Roman"/>
      <w:noProof/>
    </w:rPr>
  </w:style>
  <w:style w:type="paragraph" w:customStyle="1" w:styleId="BodyText21">
    <w:name w:val="Body Text 21"/>
    <w:basedOn w:val="Normal"/>
    <w:rsid w:val="00F963D1"/>
    <w:pPr>
      <w:spacing w:after="120" w:line="240" w:lineRule="auto"/>
    </w:pPr>
    <w:rPr>
      <w:rFonts w:ascii="Times New Roman" w:eastAsia="Times New Roman" w:hAnsi="Times New Roman"/>
      <w:sz w:val="24"/>
      <w:szCs w:val="20"/>
      <w:lang w:eastAsia="sv-SE"/>
    </w:rPr>
  </w:style>
  <w:style w:type="paragraph" w:customStyle="1" w:styleId="Texten">
    <w:name w:val="Texten"/>
    <w:basedOn w:val="Normal"/>
    <w:rsid w:val="00F963D1"/>
    <w:pPr>
      <w:spacing w:after="120" w:line="240" w:lineRule="auto"/>
    </w:pPr>
    <w:rPr>
      <w:rFonts w:ascii="Times New Roman" w:eastAsia="Times New Roman" w:hAnsi="Times New Roman"/>
      <w:sz w:val="24"/>
      <w:szCs w:val="24"/>
      <w:lang w:eastAsia="sv-SE"/>
    </w:rPr>
  </w:style>
  <w:style w:type="character" w:customStyle="1" w:styleId="Imperativ">
    <w:name w:val="Imperativ"/>
    <w:rsid w:val="00F963D1"/>
    <w:rPr>
      <w:rFonts w:ascii="Times New Roman" w:hAnsi="Times New Roman"/>
      <w:b/>
      <w:sz w:val="24"/>
    </w:rPr>
  </w:style>
  <w:style w:type="paragraph" w:customStyle="1" w:styleId="Normativ">
    <w:name w:val="Normativ"/>
    <w:basedOn w:val="Normal"/>
    <w:rsid w:val="00F963D1"/>
    <w:pPr>
      <w:spacing w:before="120" w:after="120" w:line="240" w:lineRule="auto"/>
    </w:pPr>
    <w:rPr>
      <w:rFonts w:ascii="Times New Roman" w:eastAsia="Times New Roman" w:hAnsi="Times New Roman"/>
      <w:sz w:val="24"/>
      <w:szCs w:val="24"/>
      <w:lang w:eastAsia="sv-SE"/>
    </w:rPr>
  </w:style>
  <w:style w:type="character" w:customStyle="1" w:styleId="emailstyle18">
    <w:name w:val="emailstyle18"/>
    <w:semiHidden/>
    <w:rsid w:val="00F963D1"/>
    <w:rPr>
      <w:rFonts w:ascii="Verdana" w:hAnsi="Verdana" w:hint="default"/>
      <w:b w:val="0"/>
      <w:bCs w:val="0"/>
      <w:i w:val="0"/>
      <w:iCs w:val="0"/>
      <w:strike w:val="0"/>
      <w:dstrike w:val="0"/>
      <w:color w:val="auto"/>
      <w:sz w:val="18"/>
      <w:szCs w:val="18"/>
      <w:u w:val="none"/>
      <w:effect w:val="none"/>
    </w:rPr>
  </w:style>
  <w:style w:type="paragraph" w:customStyle="1" w:styleId="CommentSubject1">
    <w:name w:val="Comment Subject1"/>
    <w:basedOn w:val="Kommentarer"/>
    <w:next w:val="Kommentarer"/>
    <w:semiHidden/>
    <w:rsid w:val="00F963D1"/>
    <w:pPr>
      <w:spacing w:after="120"/>
      <w:ind w:left="0"/>
    </w:pPr>
    <w:rPr>
      <w:rFonts w:ascii="Times New Roman" w:eastAsia="Times New Roman" w:hAnsi="Times New Roman"/>
      <w:b/>
      <w:bCs/>
      <w:i w:val="0"/>
      <w:color w:val="auto"/>
      <w:sz w:val="20"/>
      <w:lang w:val="sv-SE" w:eastAsia="sv-SE"/>
    </w:rPr>
  </w:style>
  <w:style w:type="paragraph" w:customStyle="1" w:styleId="Normal1">
    <w:name w:val="Normal1"/>
    <w:aliases w:val=" webb,webb,Normal (webb)1"/>
    <w:basedOn w:val="Normal"/>
    <w:rsid w:val="00F963D1"/>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Default">
    <w:name w:val="Default"/>
    <w:rsid w:val="00F963D1"/>
    <w:pPr>
      <w:autoSpaceDE w:val="0"/>
      <w:autoSpaceDN w:val="0"/>
      <w:adjustRightInd w:val="0"/>
    </w:pPr>
    <w:rPr>
      <w:rFonts w:ascii="Garamond" w:eastAsia="Times New Roman" w:hAnsi="Garamond" w:cs="TradeGothic LH Extended"/>
      <w:color w:val="000000"/>
      <w:sz w:val="24"/>
      <w:szCs w:val="24"/>
      <w:lang w:val="en-US" w:eastAsia="en-US"/>
    </w:rPr>
  </w:style>
  <w:style w:type="paragraph" w:customStyle="1" w:styleId="Lptext">
    <w:name w:val="Löptext"/>
    <w:basedOn w:val="Normal"/>
    <w:rsid w:val="00F963D1"/>
    <w:pPr>
      <w:tabs>
        <w:tab w:val="left" w:pos="567"/>
        <w:tab w:val="left" w:pos="1304"/>
        <w:tab w:val="left" w:pos="2608"/>
        <w:tab w:val="left" w:pos="3912"/>
        <w:tab w:val="left" w:pos="5216"/>
        <w:tab w:val="left" w:pos="6521"/>
        <w:tab w:val="left" w:pos="7825"/>
        <w:tab w:val="left" w:pos="9242"/>
      </w:tabs>
      <w:spacing w:line="240" w:lineRule="auto"/>
    </w:pPr>
    <w:rPr>
      <w:rFonts w:ascii="Times New Roman" w:eastAsia="Times New Roman" w:hAnsi="Times New Roman"/>
      <w:sz w:val="24"/>
      <w:lang w:val="en-GB" w:eastAsia="sv-SE"/>
    </w:rPr>
  </w:style>
  <w:style w:type="paragraph" w:customStyle="1" w:styleId="Normalfet">
    <w:name w:val="Normal.fet"/>
    <w:basedOn w:val="Default"/>
    <w:next w:val="Default"/>
    <w:rsid w:val="00F963D1"/>
    <w:pPr>
      <w:spacing w:before="240" w:after="80"/>
    </w:pPr>
    <w:rPr>
      <w:rFonts w:ascii="Arial,Bold" w:hAnsi="Arial,Bold"/>
      <w:color w:val="auto"/>
      <w:sz w:val="20"/>
      <w:lang w:val="sv-SE" w:eastAsia="sv-SE"/>
    </w:rPr>
  </w:style>
  <w:style w:type="character" w:customStyle="1" w:styleId="TextenChar">
    <w:name w:val="Texten Char"/>
    <w:rsid w:val="00F963D1"/>
    <w:rPr>
      <w:rFonts w:ascii="Garamond" w:hAnsi="Garamond"/>
      <w:noProof w:val="0"/>
      <w:sz w:val="24"/>
      <w:szCs w:val="24"/>
      <w:lang w:val="sv-SE" w:eastAsia="sv-SE" w:bidi="ar-SA"/>
    </w:rPr>
  </w:style>
  <w:style w:type="character" w:customStyle="1" w:styleId="text1">
    <w:name w:val="text1"/>
    <w:rsid w:val="00F963D1"/>
    <w:rPr>
      <w:rFonts w:ascii="Verdana" w:hAnsi="Verdana" w:hint="default"/>
      <w:color w:val="000000"/>
      <w:sz w:val="17"/>
      <w:szCs w:val="17"/>
    </w:rPr>
  </w:style>
  <w:style w:type="paragraph" w:styleId="Dokumentversikt">
    <w:name w:val="Document Map"/>
    <w:basedOn w:val="Normal"/>
    <w:link w:val="DokumentversiktChar"/>
    <w:rsid w:val="00F963D1"/>
    <w:pPr>
      <w:shd w:val="clear" w:color="auto" w:fill="000080"/>
      <w:spacing w:after="120" w:line="240" w:lineRule="auto"/>
    </w:pPr>
    <w:rPr>
      <w:rFonts w:ascii="Tahoma" w:eastAsia="Times New Roman" w:hAnsi="Tahoma" w:cs="Verdana"/>
      <w:szCs w:val="20"/>
      <w:lang w:eastAsia="sv-SE"/>
    </w:rPr>
  </w:style>
  <w:style w:type="character" w:customStyle="1" w:styleId="DokumentversiktChar">
    <w:name w:val="Dokumentöversikt Char"/>
    <w:basedOn w:val="Standardstycketypsnitt"/>
    <w:link w:val="Dokumentversikt"/>
    <w:rsid w:val="00F963D1"/>
    <w:rPr>
      <w:rFonts w:ascii="Tahoma" w:eastAsia="Times New Roman" w:hAnsi="Tahoma" w:cs="Verdana"/>
      <w:shd w:val="clear" w:color="auto" w:fill="000080"/>
    </w:rPr>
  </w:style>
  <w:style w:type="paragraph" w:customStyle="1" w:styleId="Punktlistautanavstnd">
    <w:name w:val="Punktlista utan avstånd"/>
    <w:basedOn w:val="Normal"/>
    <w:rsid w:val="00F963D1"/>
    <w:pPr>
      <w:keepLines/>
      <w:numPr>
        <w:numId w:val="25"/>
      </w:numPr>
      <w:tabs>
        <w:tab w:val="left" w:pos="1588"/>
        <w:tab w:val="left" w:pos="4253"/>
        <w:tab w:val="right" w:pos="7938"/>
      </w:tabs>
      <w:spacing w:line="240" w:lineRule="auto"/>
      <w:ind w:left="1588"/>
    </w:pPr>
    <w:rPr>
      <w:rFonts w:ascii="Book Antiqua" w:eastAsia="Times New Roman" w:hAnsi="Book Antiqua"/>
      <w:sz w:val="22"/>
      <w:szCs w:val="24"/>
      <w:lang w:eastAsia="sv-SE"/>
    </w:rPr>
  </w:style>
  <w:style w:type="character" w:styleId="Betoning">
    <w:name w:val="Emphasis"/>
    <w:qFormat/>
    <w:rsid w:val="00F963D1"/>
    <w:rPr>
      <w:i/>
      <w:iCs/>
    </w:rPr>
  </w:style>
  <w:style w:type="paragraph" w:customStyle="1" w:styleId="std-para">
    <w:name w:val="std-para"/>
    <w:basedOn w:val="Normal"/>
    <w:rsid w:val="00F963D1"/>
    <w:pPr>
      <w:keepLines/>
      <w:tabs>
        <w:tab w:val="left" w:pos="1559"/>
      </w:tabs>
      <w:spacing w:line="220" w:lineRule="atLeast"/>
    </w:pPr>
    <w:rPr>
      <w:rFonts w:ascii="Times New Roman" w:eastAsia="Times New Roman" w:hAnsi="Times New Roman"/>
      <w:szCs w:val="20"/>
      <w:lang w:val="en-GB"/>
    </w:rPr>
  </w:style>
  <w:style w:type="paragraph" w:customStyle="1" w:styleId="GMD9">
    <w:name w:val="GMD9"/>
    <w:basedOn w:val="Normal"/>
    <w:rsid w:val="00F963D1"/>
    <w:pPr>
      <w:tabs>
        <w:tab w:val="left" w:pos="284"/>
        <w:tab w:val="left" w:pos="567"/>
        <w:tab w:val="left" w:pos="851"/>
        <w:tab w:val="left" w:pos="1134"/>
        <w:tab w:val="left" w:pos="1418"/>
        <w:tab w:val="left" w:pos="1559"/>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line="180" w:lineRule="exact"/>
    </w:pPr>
    <w:rPr>
      <w:rFonts w:ascii="Times New Roman" w:eastAsia="Times New Roman" w:hAnsi="Times New Roman"/>
      <w:szCs w:val="20"/>
      <w:lang w:val="en-GB"/>
    </w:rPr>
  </w:style>
  <w:style w:type="paragraph" w:customStyle="1" w:styleId="Introduction">
    <w:name w:val="Introduction"/>
    <w:basedOn w:val="Rubrik1"/>
    <w:next w:val="Brdtext"/>
    <w:rsid w:val="00F963D1"/>
    <w:pPr>
      <w:keepLines w:val="0"/>
      <w:pageBreakBefore/>
      <w:numPr>
        <w:numId w:val="0"/>
      </w:numPr>
      <w:tabs>
        <w:tab w:val="left" w:pos="400"/>
        <w:tab w:val="left" w:pos="432"/>
        <w:tab w:val="left" w:pos="1560"/>
      </w:tabs>
      <w:spacing w:before="960" w:after="260" w:line="240" w:lineRule="auto"/>
      <w:ind w:left="431" w:hanging="431"/>
      <w:outlineLvl w:val="9"/>
    </w:pPr>
    <w:rPr>
      <w:rFonts w:ascii="Arial" w:hAnsi="Arial"/>
      <w:b/>
      <w:bCs w:val="0"/>
      <w:sz w:val="24"/>
      <w:szCs w:val="20"/>
    </w:rPr>
  </w:style>
  <w:style w:type="paragraph" w:customStyle="1" w:styleId="StyleHeading1Before6ptAfter0ptLinespacingAtle">
    <w:name w:val="Style Heading 1 + Before:  6 pt After:  0 pt Line spacing:  At le..."/>
    <w:basedOn w:val="Rubrik1"/>
    <w:rsid w:val="00F963D1"/>
    <w:pPr>
      <w:keepLines w:val="0"/>
      <w:numPr>
        <w:numId w:val="0"/>
      </w:numPr>
      <w:spacing w:before="120" w:after="0" w:line="240" w:lineRule="atLeast"/>
      <w:ind w:left="1304" w:hanging="1304"/>
    </w:pPr>
    <w:rPr>
      <w:rFonts w:ascii="Arial" w:hAnsi="Arial"/>
      <w:b/>
      <w:sz w:val="32"/>
      <w:szCs w:val="20"/>
      <w:lang w:eastAsia="sv-SE"/>
    </w:rPr>
  </w:style>
  <w:style w:type="paragraph" w:customStyle="1" w:styleId="StyleHeading2">
    <w:name w:val="Style Heading 2"/>
    <w:aliases w:val="UNDERRUBRIK 1-2 + Before:  6 pt Line spacing:  At ..."/>
    <w:basedOn w:val="Rubrik2"/>
    <w:rsid w:val="00F963D1"/>
    <w:pPr>
      <w:keepLines w:val="0"/>
      <w:numPr>
        <w:numId w:val="0"/>
      </w:numPr>
      <w:spacing w:before="120" w:after="0" w:line="240" w:lineRule="atLeast"/>
    </w:pPr>
    <w:rPr>
      <w:rFonts w:ascii="Arial" w:hAnsi="Arial"/>
      <w:b/>
      <w:sz w:val="28"/>
      <w:szCs w:val="20"/>
      <w:lang w:eastAsia="sv-SE"/>
    </w:rPr>
  </w:style>
  <w:style w:type="paragraph" w:customStyle="1" w:styleId="StyleHeading3Before6ptAfter11ptLinespacingAtl">
    <w:name w:val="Style Heading 3 + Before:  6 pt After:  11 pt Line spacing:  At l..."/>
    <w:basedOn w:val="Rubrik3"/>
    <w:rsid w:val="00F963D1"/>
    <w:pPr>
      <w:keepLines w:val="0"/>
      <w:numPr>
        <w:numId w:val="0"/>
      </w:numPr>
      <w:tabs>
        <w:tab w:val="left" w:pos="964"/>
      </w:tabs>
      <w:spacing w:before="120" w:after="220" w:line="240" w:lineRule="atLeast"/>
      <w:ind w:left="1304" w:hanging="1304"/>
    </w:pPr>
    <w:rPr>
      <w:rFonts w:ascii="Arial" w:hAnsi="Arial"/>
      <w:b/>
      <w:szCs w:val="20"/>
      <w:lang w:eastAsia="sv-SE"/>
    </w:rPr>
  </w:style>
  <w:style w:type="paragraph" w:customStyle="1" w:styleId="StyleHeading4Before6ptAfter11ptLinespacingAtl">
    <w:name w:val="Style Heading 4 + Before:  6 pt After:  11 pt Line spacing:  At l..."/>
    <w:basedOn w:val="Rubrik4"/>
    <w:rsid w:val="00F963D1"/>
    <w:pPr>
      <w:keepLines w:val="0"/>
      <w:numPr>
        <w:numId w:val="0"/>
      </w:numPr>
      <w:spacing w:before="120" w:after="220" w:line="240" w:lineRule="atLeast"/>
      <w:ind w:left="1304" w:hanging="1304"/>
    </w:pPr>
    <w:rPr>
      <w:rFonts w:ascii="Arial" w:hAnsi="Arial"/>
      <w:bCs w:val="0"/>
      <w:sz w:val="22"/>
      <w:szCs w:val="20"/>
      <w:lang w:eastAsia="sv-SE"/>
    </w:rPr>
  </w:style>
  <w:style w:type="paragraph" w:customStyle="1" w:styleId="CommentSubject2">
    <w:name w:val="Comment Subject2"/>
    <w:basedOn w:val="Kommentarer"/>
    <w:next w:val="Kommentarer"/>
    <w:semiHidden/>
    <w:rsid w:val="00F963D1"/>
    <w:pPr>
      <w:spacing w:after="120"/>
      <w:ind w:left="0"/>
    </w:pPr>
    <w:rPr>
      <w:rFonts w:ascii="Garamond" w:eastAsia="Times New Roman" w:hAnsi="Garamond"/>
      <w:b/>
      <w:bCs/>
      <w:i w:val="0"/>
      <w:color w:val="auto"/>
      <w:sz w:val="20"/>
      <w:lang w:val="sv-SE" w:eastAsia="sv-SE"/>
    </w:rPr>
  </w:style>
  <w:style w:type="paragraph" w:customStyle="1" w:styleId="a2">
    <w:name w:val="a2"/>
    <w:basedOn w:val="Rubrik2"/>
    <w:next w:val="Normal"/>
    <w:rsid w:val="00F963D1"/>
    <w:pPr>
      <w:keepLines w:val="0"/>
      <w:numPr>
        <w:ilvl w:val="0"/>
        <w:numId w:val="0"/>
      </w:numPr>
      <w:tabs>
        <w:tab w:val="left" w:pos="500"/>
        <w:tab w:val="left" w:pos="720"/>
        <w:tab w:val="num" w:pos="1106"/>
      </w:tabs>
      <w:suppressAutoHyphens/>
      <w:spacing w:before="270" w:after="240" w:line="270" w:lineRule="exact"/>
      <w:ind w:left="1106" w:hanging="680"/>
    </w:pPr>
    <w:rPr>
      <w:rFonts w:ascii="Arial" w:eastAsia="MS Mincho" w:hAnsi="Arial"/>
      <w:b/>
      <w:bCs w:val="0"/>
      <w:szCs w:val="20"/>
      <w:lang w:val="en-GB" w:eastAsia="ja-JP"/>
    </w:rPr>
  </w:style>
  <w:style w:type="paragraph" w:customStyle="1" w:styleId="a3">
    <w:name w:val="a3"/>
    <w:basedOn w:val="Rubrik3"/>
    <w:next w:val="Normal"/>
    <w:rsid w:val="00F963D1"/>
    <w:pPr>
      <w:keepLines w:val="0"/>
      <w:numPr>
        <w:ilvl w:val="0"/>
        <w:numId w:val="0"/>
      </w:numPr>
      <w:tabs>
        <w:tab w:val="left" w:pos="640"/>
        <w:tab w:val="num" w:pos="794"/>
      </w:tabs>
      <w:suppressAutoHyphens/>
      <w:spacing w:before="60" w:after="240" w:line="250" w:lineRule="exact"/>
      <w:ind w:left="794" w:hanging="794"/>
    </w:pPr>
    <w:rPr>
      <w:rFonts w:ascii="Arial" w:eastAsia="MS Mincho" w:hAnsi="Arial"/>
      <w:b/>
      <w:bCs w:val="0"/>
      <w:sz w:val="22"/>
      <w:szCs w:val="20"/>
      <w:lang w:val="en-GB" w:eastAsia="ja-JP"/>
    </w:rPr>
  </w:style>
  <w:style w:type="paragraph" w:customStyle="1" w:styleId="a4">
    <w:name w:val="a4"/>
    <w:basedOn w:val="Rubrik4"/>
    <w:next w:val="Normal"/>
    <w:rsid w:val="00F963D1"/>
    <w:pPr>
      <w:keepLines w:val="0"/>
      <w:numPr>
        <w:ilvl w:val="0"/>
        <w:numId w:val="0"/>
      </w:numPr>
      <w:tabs>
        <w:tab w:val="left" w:pos="880"/>
        <w:tab w:val="left" w:pos="1060"/>
        <w:tab w:val="num" w:pos="2880"/>
      </w:tabs>
      <w:suppressAutoHyphens/>
      <w:spacing w:before="60" w:after="240" w:line="230" w:lineRule="exact"/>
      <w:ind w:left="1728" w:hanging="648"/>
    </w:pPr>
    <w:rPr>
      <w:rFonts w:ascii="Arial" w:eastAsia="MS Mincho" w:hAnsi="Arial"/>
      <w:b/>
      <w:bCs w:val="0"/>
      <w:iCs w:val="0"/>
      <w:sz w:val="20"/>
      <w:szCs w:val="20"/>
      <w:lang w:val="en-GB" w:eastAsia="ja-JP"/>
    </w:rPr>
  </w:style>
  <w:style w:type="paragraph" w:customStyle="1" w:styleId="a5">
    <w:name w:val="a5"/>
    <w:basedOn w:val="Rubrik5"/>
    <w:next w:val="Normal"/>
    <w:rsid w:val="00F963D1"/>
    <w:pPr>
      <w:keepLines w:val="0"/>
      <w:numPr>
        <w:ilvl w:val="1"/>
        <w:numId w:val="26"/>
      </w:numPr>
      <w:tabs>
        <w:tab w:val="clear" w:pos="360"/>
        <w:tab w:val="left" w:pos="1140"/>
        <w:tab w:val="left" w:pos="1360"/>
      </w:tabs>
      <w:suppressAutoHyphens/>
      <w:spacing w:before="60" w:after="240" w:line="230" w:lineRule="exact"/>
    </w:pPr>
    <w:rPr>
      <w:rFonts w:ascii="Arial" w:eastAsia="MS Mincho" w:hAnsi="Arial"/>
      <w:b/>
      <w:color w:val="auto"/>
      <w:sz w:val="20"/>
      <w:szCs w:val="20"/>
      <w:lang w:val="en-GB" w:eastAsia="ja-JP"/>
    </w:rPr>
  </w:style>
  <w:style w:type="paragraph" w:customStyle="1" w:styleId="a6">
    <w:name w:val="a6"/>
    <w:basedOn w:val="Rubrik6"/>
    <w:next w:val="Normal"/>
    <w:rsid w:val="00F963D1"/>
    <w:pPr>
      <w:keepNext/>
      <w:widowControl/>
      <w:numPr>
        <w:ilvl w:val="2"/>
        <w:numId w:val="26"/>
      </w:numPr>
      <w:tabs>
        <w:tab w:val="clear" w:pos="720"/>
        <w:tab w:val="left" w:pos="1140"/>
        <w:tab w:val="left" w:pos="1360"/>
      </w:tabs>
      <w:suppressAutoHyphens/>
      <w:adjustRightInd/>
      <w:spacing w:before="60" w:after="240" w:line="230" w:lineRule="exact"/>
      <w:textAlignment w:val="auto"/>
    </w:pPr>
    <w:rPr>
      <w:rFonts w:ascii="Arial" w:eastAsia="MS Mincho" w:hAnsi="Arial"/>
      <w:b/>
      <w:bCs w:val="0"/>
      <w:sz w:val="20"/>
      <w:szCs w:val="20"/>
      <w:lang w:val="en-GB" w:eastAsia="ja-JP"/>
    </w:rPr>
  </w:style>
  <w:style w:type="paragraph" w:customStyle="1" w:styleId="ANNEX">
    <w:name w:val="ANNEX"/>
    <w:basedOn w:val="Normal"/>
    <w:next w:val="Normal"/>
    <w:rsid w:val="00F963D1"/>
    <w:pPr>
      <w:keepNext/>
      <w:pageBreakBefore/>
      <w:numPr>
        <w:ilvl w:val="3"/>
        <w:numId w:val="26"/>
      </w:numPr>
      <w:tabs>
        <w:tab w:val="clear" w:pos="1080"/>
      </w:tabs>
      <w:spacing w:after="760" w:line="310" w:lineRule="exact"/>
      <w:jc w:val="center"/>
      <w:outlineLvl w:val="0"/>
    </w:pPr>
    <w:rPr>
      <w:rFonts w:ascii="Arial" w:eastAsia="MS Mincho" w:hAnsi="Arial"/>
      <w:b/>
      <w:sz w:val="28"/>
      <w:szCs w:val="20"/>
      <w:lang w:val="en-GB" w:eastAsia="ja-JP"/>
    </w:rPr>
  </w:style>
  <w:style w:type="paragraph" w:styleId="HTML-frformaterad">
    <w:name w:val="HTML Preformatted"/>
    <w:aliases w:val=" förformaterad"/>
    <w:basedOn w:val="Normal"/>
    <w:link w:val="HTML-frformateradChar"/>
    <w:rsid w:val="00F963D1"/>
    <w:pPr>
      <w:numPr>
        <w:ilvl w:val="4"/>
        <w:numId w:val="26"/>
      </w:numPr>
      <w:tabs>
        <w:tab w:val="clear" w:pos="1080"/>
      </w:tabs>
      <w:spacing w:after="120" w:line="240" w:lineRule="auto"/>
    </w:pPr>
    <w:rPr>
      <w:rFonts w:ascii="Courier New" w:eastAsia="Times New Roman" w:hAnsi="Courier New" w:cs="Courier New"/>
      <w:szCs w:val="20"/>
      <w:lang w:eastAsia="sv-SE"/>
    </w:rPr>
  </w:style>
  <w:style w:type="character" w:customStyle="1" w:styleId="HTML-frformateradChar">
    <w:name w:val="HTML-förformaterad Char"/>
    <w:aliases w:val=" förformaterad Char"/>
    <w:basedOn w:val="Standardstycketypsnitt"/>
    <w:link w:val="HTML-frformaterad"/>
    <w:rsid w:val="00F963D1"/>
    <w:rPr>
      <w:rFonts w:ascii="Courier New" w:eastAsia="Times New Roman" w:hAnsi="Courier New" w:cs="Courier New"/>
    </w:rPr>
  </w:style>
  <w:style w:type="paragraph" w:customStyle="1" w:styleId="Note">
    <w:name w:val="Note"/>
    <w:basedOn w:val="Normal"/>
    <w:next w:val="Normal"/>
    <w:rsid w:val="00F963D1"/>
    <w:pPr>
      <w:tabs>
        <w:tab w:val="left" w:pos="960"/>
      </w:tabs>
      <w:spacing w:after="240" w:line="210" w:lineRule="atLeast"/>
      <w:jc w:val="both"/>
    </w:pPr>
    <w:rPr>
      <w:rFonts w:ascii="Arial" w:eastAsia="MS Mincho" w:hAnsi="Arial"/>
      <w:sz w:val="18"/>
      <w:szCs w:val="20"/>
      <w:lang w:val="en-GB" w:eastAsia="ja-JP"/>
    </w:rPr>
  </w:style>
  <w:style w:type="character" w:customStyle="1" w:styleId="Heading2Bold">
    <w:name w:val="Heading 2 Bold"/>
    <w:rsid w:val="00F963D1"/>
    <w:rPr>
      <w:rFonts w:ascii="Times New Roman" w:hAnsi="Times New Roman"/>
      <w:b/>
      <w:sz w:val="20"/>
    </w:rPr>
  </w:style>
  <w:style w:type="paragraph" w:customStyle="1" w:styleId="zzCover">
    <w:name w:val="zzCover"/>
    <w:basedOn w:val="Normal"/>
    <w:rsid w:val="00F963D1"/>
    <w:pPr>
      <w:overflowPunct w:val="0"/>
      <w:autoSpaceDE w:val="0"/>
      <w:autoSpaceDN w:val="0"/>
      <w:adjustRightInd w:val="0"/>
      <w:spacing w:after="220" w:line="230" w:lineRule="auto"/>
      <w:jc w:val="right"/>
      <w:textAlignment w:val="baseline"/>
    </w:pPr>
    <w:rPr>
      <w:rFonts w:ascii="Arial" w:eastAsia="Times New Roman" w:hAnsi="Arial"/>
      <w:b/>
      <w:color w:val="000000"/>
      <w:sz w:val="24"/>
      <w:szCs w:val="20"/>
      <w:lang w:val="en-GB"/>
    </w:rPr>
  </w:style>
  <w:style w:type="character" w:customStyle="1" w:styleId="FooterChar">
    <w:name w:val="Footer Char"/>
    <w:rsid w:val="00F963D1"/>
    <w:rPr>
      <w:noProof w:val="0"/>
      <w:sz w:val="24"/>
      <w:lang w:val="sv-SE" w:eastAsia="sv-SE" w:bidi="ar-SA"/>
    </w:rPr>
  </w:style>
  <w:style w:type="paragraph" w:styleId="Lista">
    <w:name w:val="List"/>
    <w:basedOn w:val="Normal"/>
    <w:rsid w:val="00F963D1"/>
    <w:pPr>
      <w:numPr>
        <w:numId w:val="27"/>
      </w:numPr>
      <w:spacing w:line="260" w:lineRule="atLeast"/>
    </w:pPr>
    <w:rPr>
      <w:rFonts w:ascii="Arial" w:eastAsia="Times New Roman" w:hAnsi="Arial" w:cs="Arial"/>
      <w:sz w:val="22"/>
      <w:szCs w:val="24"/>
      <w:lang w:val="en-GB"/>
    </w:rPr>
  </w:style>
  <w:style w:type="paragraph" w:styleId="Lista2">
    <w:name w:val="List 2"/>
    <w:basedOn w:val="Normal"/>
    <w:rsid w:val="00F963D1"/>
    <w:pPr>
      <w:numPr>
        <w:ilvl w:val="1"/>
        <w:numId w:val="27"/>
      </w:numPr>
      <w:spacing w:line="260" w:lineRule="atLeast"/>
    </w:pPr>
    <w:rPr>
      <w:rFonts w:ascii="Arial" w:eastAsia="Times New Roman" w:hAnsi="Arial" w:cs="Arial"/>
      <w:sz w:val="22"/>
      <w:szCs w:val="24"/>
      <w:lang w:val="en-GB"/>
    </w:rPr>
  </w:style>
  <w:style w:type="paragraph" w:styleId="Lista3">
    <w:name w:val="List 3"/>
    <w:basedOn w:val="Normal"/>
    <w:rsid w:val="00F963D1"/>
    <w:pPr>
      <w:numPr>
        <w:ilvl w:val="2"/>
        <w:numId w:val="27"/>
      </w:numPr>
      <w:spacing w:line="260" w:lineRule="atLeast"/>
    </w:pPr>
    <w:rPr>
      <w:rFonts w:ascii="Arial" w:eastAsia="Times New Roman" w:hAnsi="Arial" w:cs="Arial"/>
      <w:sz w:val="22"/>
      <w:szCs w:val="24"/>
      <w:lang w:val="en-GB"/>
    </w:rPr>
  </w:style>
  <w:style w:type="paragraph" w:styleId="Lista4">
    <w:name w:val="List 4"/>
    <w:basedOn w:val="Normal"/>
    <w:rsid w:val="00F963D1"/>
    <w:pPr>
      <w:numPr>
        <w:ilvl w:val="3"/>
        <w:numId w:val="27"/>
      </w:numPr>
      <w:spacing w:line="260" w:lineRule="atLeast"/>
    </w:pPr>
    <w:rPr>
      <w:rFonts w:ascii="Arial" w:eastAsia="Times New Roman" w:hAnsi="Arial" w:cs="Arial"/>
      <w:sz w:val="22"/>
      <w:szCs w:val="24"/>
      <w:lang w:val="en-GB"/>
    </w:rPr>
  </w:style>
  <w:style w:type="paragraph" w:styleId="Lista5">
    <w:name w:val="List 5"/>
    <w:basedOn w:val="Normal"/>
    <w:rsid w:val="00F963D1"/>
    <w:pPr>
      <w:numPr>
        <w:ilvl w:val="4"/>
        <w:numId w:val="27"/>
      </w:numPr>
      <w:spacing w:line="260" w:lineRule="atLeast"/>
    </w:pPr>
    <w:rPr>
      <w:rFonts w:ascii="Arial" w:eastAsia="Times New Roman" w:hAnsi="Arial" w:cs="Arial"/>
      <w:sz w:val="22"/>
      <w:szCs w:val="24"/>
      <w:lang w:val="en-GB"/>
    </w:rPr>
  </w:style>
  <w:style w:type="paragraph" w:customStyle="1" w:styleId="Formatmall1">
    <w:name w:val="Formatmall1"/>
    <w:basedOn w:val="Rubrik1"/>
    <w:autoRedefine/>
    <w:rsid w:val="00F963D1"/>
    <w:pPr>
      <w:keepLines w:val="0"/>
      <w:numPr>
        <w:numId w:val="0"/>
      </w:numPr>
      <w:spacing w:before="240" w:line="240" w:lineRule="auto"/>
      <w:ind w:left="1304" w:hanging="1304"/>
    </w:pPr>
    <w:rPr>
      <w:rFonts w:ascii="Arial" w:hAnsi="Arial"/>
      <w:b/>
      <w:bCs w:val="0"/>
      <w:sz w:val="32"/>
      <w:szCs w:val="32"/>
      <w:lang w:eastAsia="sv-SE"/>
    </w:rPr>
  </w:style>
  <w:style w:type="character" w:customStyle="1" w:styleId="code1">
    <w:name w:val="code1"/>
    <w:rsid w:val="00F963D1"/>
    <w:rPr>
      <w:rFonts w:ascii="Courier New" w:hAnsi="Courier New" w:cs="Courier New" w:hint="default"/>
      <w:sz w:val="23"/>
      <w:szCs w:val="23"/>
    </w:rPr>
  </w:style>
  <w:style w:type="character" w:customStyle="1" w:styleId="NormalChar0">
    <w:name w:val="Normal Char"/>
    <w:aliases w:val=" webb Char,webb Char"/>
    <w:rsid w:val="00F963D1"/>
    <w:rPr>
      <w:noProof w:val="0"/>
      <w:sz w:val="24"/>
      <w:szCs w:val="24"/>
      <w:lang w:val="en-US" w:eastAsia="en-US" w:bidi="ar-SA"/>
    </w:rPr>
  </w:style>
  <w:style w:type="paragraph" w:customStyle="1" w:styleId="PlainText1">
    <w:name w:val="Plain Text1"/>
    <w:basedOn w:val="Normal"/>
    <w:rsid w:val="00F963D1"/>
    <w:pPr>
      <w:overflowPunct w:val="0"/>
      <w:autoSpaceDE w:val="0"/>
      <w:autoSpaceDN w:val="0"/>
      <w:adjustRightInd w:val="0"/>
      <w:spacing w:before="120" w:line="240" w:lineRule="auto"/>
      <w:jc w:val="both"/>
      <w:textAlignment w:val="baseline"/>
    </w:pPr>
    <w:rPr>
      <w:rFonts w:ascii="Times New Roman" w:eastAsia="Times New Roman" w:hAnsi="Times New Roman"/>
      <w:sz w:val="22"/>
      <w:szCs w:val="20"/>
      <w:lang w:eastAsia="sv-SE"/>
    </w:rPr>
  </w:style>
  <w:style w:type="character" w:customStyle="1" w:styleId="Bokenstitel1">
    <w:name w:val="Bokens titel1"/>
    <w:qFormat/>
    <w:rsid w:val="00F963D1"/>
    <w:rPr>
      <w:b/>
      <w:bCs/>
      <w:smallCaps/>
      <w:spacing w:val="5"/>
    </w:rPr>
  </w:style>
  <w:style w:type="character" w:styleId="Diskretbetoning">
    <w:name w:val="Subtle Emphasis"/>
    <w:uiPriority w:val="19"/>
    <w:qFormat/>
    <w:rsid w:val="00F963D1"/>
    <w:rPr>
      <w:i/>
      <w:iCs/>
      <w:color w:val="808080"/>
    </w:rPr>
  </w:style>
  <w:style w:type="paragraph" w:customStyle="1" w:styleId="Mellanmrktrutnt21">
    <w:name w:val="Mellanmörkt rutnät 21"/>
    <w:uiPriority w:val="1"/>
    <w:qFormat/>
    <w:rsid w:val="00F963D1"/>
    <w:rPr>
      <w:sz w:val="22"/>
      <w:szCs w:val="22"/>
      <w:lang w:eastAsia="en-US"/>
    </w:rPr>
  </w:style>
  <w:style w:type="paragraph" w:customStyle="1" w:styleId="Friform">
    <w:name w:val="Fri form"/>
    <w:rsid w:val="00F963D1"/>
    <w:rPr>
      <w:rFonts w:ascii="Times New Roman" w:eastAsia="ヒラギノ角ゴ Pro W3" w:hAnsi="Times New Roman"/>
      <w:color w:val="000000"/>
      <w:lang w:val="en-US" w:eastAsia="en-US"/>
    </w:rPr>
  </w:style>
  <w:style w:type="numbering" w:customStyle="1" w:styleId="List8">
    <w:name w:val="List 8"/>
    <w:rsid w:val="00BB5F93"/>
    <w:pPr>
      <w:numPr>
        <w:numId w:val="31"/>
      </w:numPr>
    </w:pPr>
  </w:style>
  <w:style w:type="paragraph" w:customStyle="1" w:styleId="Sidhuvudvnster">
    <w:name w:val="Sidhuvud vänster"/>
    <w:autoRedefine/>
    <w:rsid w:val="00A1023C"/>
    <w:pPr>
      <w:widowControl w:val="0"/>
      <w:tabs>
        <w:tab w:val="center" w:pos="4536"/>
        <w:tab w:val="right" w:pos="9072"/>
      </w:tabs>
      <w:spacing w:before="40" w:after="40"/>
    </w:pPr>
    <w:rPr>
      <w:rFonts w:ascii="Arial" w:eastAsia="ヒラギノ角ゴ Pro W3" w:hAnsi="Arial"/>
      <w:color w:val="000000"/>
      <w:sz w:val="16"/>
      <w:lang w:eastAsia="en-US"/>
    </w:rPr>
  </w:style>
  <w:style w:type="paragraph" w:customStyle="1" w:styleId="Sidhuvudcentrerad">
    <w:name w:val="Sidhuvud centrerad"/>
    <w:rsid w:val="00A1023C"/>
    <w:pPr>
      <w:tabs>
        <w:tab w:val="left" w:pos="2376"/>
      </w:tabs>
      <w:spacing w:before="40" w:after="40"/>
      <w:jc w:val="center"/>
    </w:pPr>
    <w:rPr>
      <w:rFonts w:ascii="Arial" w:eastAsia="ヒラギノ角ゴ Pro W3" w:hAnsi="Arial"/>
      <w:color w:val="000000"/>
      <w:sz w:val="16"/>
      <w:lang w:eastAsia="en-US"/>
    </w:rPr>
  </w:style>
  <w:style w:type="paragraph" w:customStyle="1" w:styleId="Sidhuvudhger">
    <w:name w:val="Sidhuvud höger"/>
    <w:rsid w:val="00A1023C"/>
    <w:pPr>
      <w:widowControl w:val="0"/>
      <w:tabs>
        <w:tab w:val="center" w:pos="4536"/>
        <w:tab w:val="right" w:pos="9072"/>
      </w:tabs>
      <w:spacing w:before="40" w:after="40"/>
      <w:jc w:val="right"/>
    </w:pPr>
    <w:rPr>
      <w:rFonts w:ascii="Arial" w:eastAsia="ヒラギノ角ゴ Pro W3" w:hAnsi="Arial"/>
      <w:color w:val="000000"/>
      <w:sz w:val="16"/>
      <w:lang w:eastAsia="en-US"/>
    </w:rPr>
  </w:style>
  <w:style w:type="paragraph" w:customStyle="1" w:styleId="Huvudrubrik2">
    <w:name w:val="Huvudrubrik  2"/>
    <w:next w:val="Brdtext"/>
    <w:autoRedefine/>
    <w:rsid w:val="00A1023C"/>
    <w:pPr>
      <w:spacing w:before="240" w:after="120"/>
      <w:ind w:left="567" w:right="1531"/>
    </w:pPr>
    <w:rPr>
      <w:rFonts w:ascii="Arial" w:eastAsia="ヒラギノ角ゴ Pro W3" w:hAnsi="Arial"/>
      <w:b/>
      <w:color w:val="000000"/>
      <w:sz w:val="28"/>
      <w:szCs w:val="24"/>
      <w:lang w:eastAsia="en-US"/>
    </w:rPr>
  </w:style>
  <w:style w:type="paragraph" w:customStyle="1" w:styleId="TOC2Para">
    <w:name w:val="TOC 2 Para"/>
    <w:next w:val="Normal"/>
    <w:rsid w:val="00A1023C"/>
    <w:pPr>
      <w:tabs>
        <w:tab w:val="right" w:leader="dot" w:pos="9490"/>
      </w:tabs>
      <w:spacing w:before="40" w:after="40"/>
      <w:ind w:left="567"/>
      <w:outlineLvl w:val="0"/>
    </w:pPr>
    <w:rPr>
      <w:rFonts w:ascii="Arial" w:eastAsia="ヒラギノ角ゴ Pro W3" w:hAnsi="Arial"/>
      <w:color w:val="000000"/>
      <w:sz w:val="22"/>
      <w:lang w:val="en-GB" w:eastAsia="en-US"/>
    </w:rPr>
  </w:style>
  <w:style w:type="paragraph" w:customStyle="1" w:styleId="TOC1Para">
    <w:name w:val="TOC 1 Para"/>
    <w:next w:val="Normal"/>
    <w:autoRedefine/>
    <w:rsid w:val="00A1023C"/>
    <w:pPr>
      <w:tabs>
        <w:tab w:val="right" w:leader="dot" w:pos="9490"/>
      </w:tabs>
      <w:spacing w:before="260"/>
      <w:outlineLvl w:val="0"/>
    </w:pPr>
    <w:rPr>
      <w:rFonts w:ascii="Arial" w:eastAsia="ヒラギノ角ゴ Pro W3" w:hAnsi="Arial"/>
      <w:b/>
      <w:color w:val="000000"/>
      <w:sz w:val="22"/>
      <w:lang w:val="en-GB" w:eastAsia="en-US"/>
    </w:rPr>
  </w:style>
  <w:style w:type="paragraph" w:customStyle="1" w:styleId="Rubrik11">
    <w:name w:val="Rubrik 11"/>
    <w:next w:val="Brdtext1"/>
    <w:rsid w:val="00A1023C"/>
    <w:pPr>
      <w:keepNext/>
      <w:outlineLvl w:val="0"/>
    </w:pPr>
    <w:rPr>
      <w:rFonts w:ascii="Helvetica" w:eastAsia="ヒラギノ角ゴ Pro W3" w:hAnsi="Helvetica"/>
      <w:b/>
      <w:color w:val="000000"/>
      <w:sz w:val="36"/>
      <w:lang w:eastAsia="en-US"/>
    </w:rPr>
  </w:style>
  <w:style w:type="paragraph" w:customStyle="1" w:styleId="Brdtext1">
    <w:name w:val="Brödtext1"/>
    <w:rsid w:val="00A1023C"/>
    <w:rPr>
      <w:rFonts w:ascii="Helvetica" w:eastAsia="ヒラギノ角ゴ Pro W3" w:hAnsi="Helvetica"/>
      <w:color w:val="000000"/>
      <w:sz w:val="24"/>
      <w:lang w:eastAsia="en-US"/>
    </w:rPr>
  </w:style>
  <w:style w:type="paragraph" w:customStyle="1" w:styleId="Rubrik51">
    <w:name w:val="Rubrik 51"/>
    <w:next w:val="Brdtext1"/>
    <w:rsid w:val="00A1023C"/>
    <w:pPr>
      <w:keepNext/>
      <w:outlineLvl w:val="4"/>
    </w:pPr>
    <w:rPr>
      <w:rFonts w:ascii="Helvetica" w:eastAsia="ヒラギノ角ゴ Pro W3" w:hAnsi="Helvetica"/>
      <w:b/>
      <w:color w:val="000000"/>
      <w:sz w:val="24"/>
      <w:lang w:eastAsia="en-US"/>
    </w:rPr>
  </w:style>
  <w:style w:type="paragraph" w:customStyle="1" w:styleId="Rubrik91">
    <w:name w:val="Rubrik 91"/>
    <w:next w:val="Brdtext1"/>
    <w:rsid w:val="00A1023C"/>
    <w:pPr>
      <w:keepNext/>
      <w:outlineLvl w:val="8"/>
    </w:pPr>
    <w:rPr>
      <w:rFonts w:ascii="Helvetica" w:eastAsia="ヒラギノ角ゴ Pro W3" w:hAnsi="Helvetica"/>
      <w:b/>
      <w:color w:val="000000"/>
      <w:sz w:val="24"/>
      <w:lang w:eastAsia="en-US"/>
    </w:rPr>
  </w:style>
  <w:style w:type="paragraph" w:customStyle="1" w:styleId="Rubrik41">
    <w:name w:val="Rubrik 41"/>
    <w:next w:val="Brdtext1"/>
    <w:autoRedefine/>
    <w:rsid w:val="00A1023C"/>
    <w:pPr>
      <w:keepNext/>
      <w:outlineLvl w:val="3"/>
    </w:pPr>
    <w:rPr>
      <w:rFonts w:ascii="Helvetica" w:eastAsia="ヒラギノ角ゴ Pro W3" w:hAnsi="Helvetica"/>
      <w:b/>
      <w:color w:val="000000"/>
      <w:sz w:val="24"/>
      <w:lang w:eastAsia="en-US"/>
    </w:rPr>
  </w:style>
  <w:style w:type="paragraph" w:customStyle="1" w:styleId="Rubrik81">
    <w:name w:val="Rubrik 81"/>
    <w:next w:val="Brdtext1"/>
    <w:rsid w:val="00A1023C"/>
    <w:pPr>
      <w:keepNext/>
      <w:outlineLvl w:val="7"/>
    </w:pPr>
    <w:rPr>
      <w:rFonts w:ascii="Helvetica" w:eastAsia="ヒラギノ角ゴ Pro W3" w:hAnsi="Helvetica"/>
      <w:b/>
      <w:color w:val="000000"/>
      <w:sz w:val="24"/>
      <w:lang w:eastAsia="en-US"/>
    </w:rPr>
  </w:style>
  <w:style w:type="paragraph" w:customStyle="1" w:styleId="Rubrik31">
    <w:name w:val="Rubrik 31"/>
    <w:next w:val="Brdtext1"/>
    <w:rsid w:val="00A1023C"/>
    <w:pPr>
      <w:keepNext/>
      <w:outlineLvl w:val="2"/>
    </w:pPr>
    <w:rPr>
      <w:rFonts w:ascii="Helvetica" w:eastAsia="ヒラギノ角ゴ Pro W3" w:hAnsi="Helvetica"/>
      <w:b/>
      <w:color w:val="000000"/>
      <w:sz w:val="24"/>
      <w:lang w:eastAsia="en-US"/>
    </w:rPr>
  </w:style>
  <w:style w:type="paragraph" w:customStyle="1" w:styleId="Rubrik21">
    <w:name w:val="Rubrik 21"/>
    <w:next w:val="Brdtext1"/>
    <w:rsid w:val="00A1023C"/>
    <w:pPr>
      <w:keepNext/>
      <w:outlineLvl w:val="1"/>
    </w:pPr>
    <w:rPr>
      <w:rFonts w:ascii="Helvetica" w:eastAsia="ヒラギノ角ゴ Pro W3" w:hAnsi="Helvetica"/>
      <w:b/>
      <w:color w:val="000000"/>
      <w:sz w:val="24"/>
      <w:lang w:eastAsia="en-US"/>
    </w:rPr>
  </w:style>
  <w:style w:type="paragraph" w:customStyle="1" w:styleId="Rubrik71">
    <w:name w:val="Rubrik 71"/>
    <w:next w:val="Brdtext1"/>
    <w:rsid w:val="00A1023C"/>
    <w:pPr>
      <w:keepNext/>
      <w:outlineLvl w:val="6"/>
    </w:pPr>
    <w:rPr>
      <w:rFonts w:ascii="Helvetica" w:eastAsia="ヒラギノ角ゴ Pro W3" w:hAnsi="Helvetica"/>
      <w:b/>
      <w:color w:val="000000"/>
      <w:sz w:val="24"/>
      <w:lang w:eastAsia="en-US"/>
    </w:rPr>
  </w:style>
  <w:style w:type="paragraph" w:customStyle="1" w:styleId="Rubrik61">
    <w:name w:val="Rubrik 61"/>
    <w:next w:val="Brdtext1"/>
    <w:rsid w:val="00A1023C"/>
    <w:pPr>
      <w:keepNext/>
      <w:outlineLvl w:val="5"/>
    </w:pPr>
    <w:rPr>
      <w:rFonts w:ascii="Helvetica" w:eastAsia="ヒラギノ角ゴ Pro W3" w:hAnsi="Helvetica"/>
      <w:b/>
      <w:color w:val="000000"/>
      <w:sz w:val="24"/>
      <w:lang w:eastAsia="en-US"/>
    </w:rPr>
  </w:style>
  <w:style w:type="paragraph" w:customStyle="1" w:styleId="Titel">
    <w:name w:val="Titel"/>
    <w:next w:val="Brdtext1"/>
    <w:rsid w:val="00A1023C"/>
    <w:pPr>
      <w:keepNext/>
      <w:outlineLvl w:val="0"/>
    </w:pPr>
    <w:rPr>
      <w:rFonts w:ascii="Helvetica" w:eastAsia="ヒラギノ角ゴ Pro W3" w:hAnsi="Helvetica"/>
      <w:b/>
      <w:color w:val="000000"/>
      <w:sz w:val="56"/>
      <w:lang w:eastAsia="en-US"/>
    </w:rPr>
  </w:style>
  <w:style w:type="paragraph" w:customStyle="1" w:styleId="Tabellrubrik">
    <w:name w:val="Tabellrubrik"/>
    <w:rsid w:val="00A1023C"/>
    <w:rPr>
      <w:rFonts w:ascii="Arial" w:eastAsia="ヒラギノ角ゴ Pro W3" w:hAnsi="Arial"/>
      <w:color w:val="000000"/>
      <w:sz w:val="24"/>
      <w:lang w:val="en-GB" w:eastAsia="en-US"/>
    </w:rPr>
  </w:style>
  <w:style w:type="paragraph" w:customStyle="1" w:styleId="Tabelltext">
    <w:name w:val="Tabelltext"/>
    <w:autoRedefine/>
    <w:rsid w:val="00A1023C"/>
    <w:pPr>
      <w:widowControl w:val="0"/>
      <w:tabs>
        <w:tab w:val="left" w:pos="318"/>
      </w:tabs>
      <w:spacing w:after="120"/>
      <w:ind w:left="34"/>
    </w:pPr>
    <w:rPr>
      <w:rFonts w:ascii="Arial" w:eastAsia="ヒラギノ角ゴ Pro W3" w:hAnsi="Arial"/>
      <w:color w:val="000000"/>
      <w:lang w:eastAsia="en-US"/>
    </w:rPr>
  </w:style>
  <w:style w:type="numbering" w:customStyle="1" w:styleId="List51">
    <w:name w:val="List 51"/>
    <w:rsid w:val="00A1023C"/>
    <w:pPr>
      <w:numPr>
        <w:numId w:val="32"/>
      </w:numPr>
    </w:pPr>
  </w:style>
  <w:style w:type="paragraph" w:customStyle="1" w:styleId="ListParagraph1">
    <w:name w:val="List Paragraph1"/>
    <w:qFormat/>
    <w:rsid w:val="00A1023C"/>
    <w:pPr>
      <w:ind w:left="720"/>
    </w:pPr>
    <w:rPr>
      <w:rFonts w:ascii="Arial" w:eastAsia="ヒラギノ角ゴ Pro W3" w:hAnsi="Arial"/>
      <w:color w:val="000000"/>
      <w:sz w:val="24"/>
      <w:lang w:val="en-GB" w:eastAsia="en-US"/>
    </w:rPr>
  </w:style>
  <w:style w:type="character" w:customStyle="1" w:styleId="IntenseEmphasis1">
    <w:name w:val="Intense Emphasis1"/>
    <w:autoRedefine/>
    <w:rsid w:val="00A1023C"/>
    <w:rPr>
      <w:rFonts w:ascii="Lucida Grande" w:eastAsia="ヒラギノ角ゴ Pro W3" w:hAnsi="Lucida Grande"/>
      <w:b/>
      <w:i w:val="0"/>
      <w:color w:val="436FA9"/>
      <w:sz w:val="20"/>
    </w:rPr>
  </w:style>
  <w:style w:type="paragraph" w:customStyle="1" w:styleId="Funktionalitet">
    <w:name w:val="Funktionalitet"/>
    <w:autoRedefine/>
    <w:rsid w:val="00A10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120"/>
    </w:pPr>
    <w:rPr>
      <w:rFonts w:ascii="Arial" w:eastAsia="ヒラギノ角ゴ Pro W3" w:hAnsi="Arial"/>
      <w:b/>
      <w:color w:val="000000"/>
      <w:sz w:val="22"/>
      <w:szCs w:val="22"/>
      <w:lang w:eastAsia="en-US"/>
    </w:rPr>
  </w:style>
  <w:style w:type="paragraph" w:customStyle="1" w:styleId="Exempel">
    <w:name w:val="Exempel"/>
    <w:autoRedefine/>
    <w:rsid w:val="00A1023C"/>
    <w:pPr>
      <w:spacing w:before="120" w:after="120"/>
    </w:pPr>
    <w:rPr>
      <w:rFonts w:ascii="Arial" w:eastAsia="ヒラギノ角ゴ Pro W3" w:hAnsi="Arial" w:cs="Arial"/>
      <w:b/>
      <w:color w:val="FFFFFF"/>
      <w:sz w:val="24"/>
      <w:szCs w:val="28"/>
      <w:lang w:eastAsia="en-US"/>
    </w:rPr>
  </w:style>
  <w:style w:type="character" w:customStyle="1" w:styleId="Unknown0">
    <w:name w:val="Unknown 0"/>
    <w:basedOn w:val="Funktionalitet"/>
    <w:semiHidden/>
    <w:rsid w:val="00A1023C"/>
  </w:style>
  <w:style w:type="numbering" w:customStyle="1" w:styleId="List14">
    <w:name w:val="List 14"/>
    <w:autoRedefine/>
    <w:rsid w:val="00A1023C"/>
    <w:pPr>
      <w:numPr>
        <w:numId w:val="33"/>
      </w:numPr>
    </w:pPr>
  </w:style>
  <w:style w:type="paragraph" w:customStyle="1" w:styleId="Lista1">
    <w:name w:val="Lista1"/>
    <w:basedOn w:val="Brdtext"/>
    <w:autoRedefine/>
    <w:rsid w:val="00A1023C"/>
    <w:pPr>
      <w:numPr>
        <w:numId w:val="34"/>
      </w:numPr>
      <w:tabs>
        <w:tab w:val="clear" w:pos="1304"/>
        <w:tab w:val="left" w:pos="851"/>
      </w:tabs>
      <w:spacing w:after="60"/>
      <w:ind w:left="851" w:hanging="284"/>
      <w:jc w:val="left"/>
    </w:pPr>
    <w:rPr>
      <w:i/>
    </w:rPr>
  </w:style>
  <w:style w:type="paragraph" w:styleId="Normalwebb">
    <w:name w:val="Normal (Web)"/>
    <w:basedOn w:val="Normal"/>
    <w:rsid w:val="00A1023C"/>
    <w:pPr>
      <w:spacing w:before="100" w:beforeAutospacing="1" w:after="100" w:afterAutospacing="1" w:line="240" w:lineRule="auto"/>
    </w:pPr>
    <w:rPr>
      <w:rFonts w:ascii="Times New Roman" w:eastAsia="Times New Roman" w:hAnsi="Times New Roman"/>
      <w:sz w:val="24"/>
      <w:szCs w:val="24"/>
      <w:lang w:eastAsia="sv-SE"/>
    </w:rPr>
  </w:style>
  <w:style w:type="character" w:customStyle="1" w:styleId="m1">
    <w:name w:val="m1"/>
    <w:rsid w:val="00A1023C"/>
    <w:rPr>
      <w:color w:val="0000FF"/>
    </w:rPr>
  </w:style>
  <w:style w:type="character" w:customStyle="1" w:styleId="t1">
    <w:name w:val="t1"/>
    <w:rsid w:val="00A1023C"/>
    <w:rPr>
      <w:color w:val="990000"/>
    </w:rPr>
  </w:style>
  <w:style w:type="character" w:customStyle="1" w:styleId="b1">
    <w:name w:val="b1"/>
    <w:rsid w:val="00A1023C"/>
    <w:rPr>
      <w:rFonts w:ascii="Courier New" w:hAnsi="Courier New" w:cs="Courier New" w:hint="default"/>
      <w:b/>
      <w:bCs/>
      <w:strike w:val="0"/>
      <w:dstrike w:val="0"/>
      <w:color w:val="FF0000"/>
      <w:u w:val="none"/>
      <w:effect w:val="none"/>
    </w:rPr>
  </w:style>
  <w:style w:type="paragraph" w:customStyle="1" w:styleId="GridTable3">
    <w:name w:val="Grid Table 3"/>
    <w:basedOn w:val="Rubrik1"/>
    <w:next w:val="Normal"/>
    <w:uiPriority w:val="39"/>
    <w:unhideWhenUsed/>
    <w:qFormat/>
    <w:rsid w:val="00A1023C"/>
    <w:pPr>
      <w:numPr>
        <w:numId w:val="0"/>
      </w:numPr>
      <w:spacing w:before="480" w:after="0" w:line="276" w:lineRule="auto"/>
      <w:outlineLvl w:val="9"/>
    </w:pPr>
    <w:rPr>
      <w:rFonts w:ascii="Calibri" w:eastAsia="MS Gothic" w:hAnsi="Calibri"/>
      <w:b/>
      <w:color w:val="365F91"/>
      <w:sz w:val="28"/>
      <w:lang w:val="en-US" w:eastAsia="sv-SE"/>
    </w:rPr>
  </w:style>
  <w:style w:type="table" w:styleId="Tabellrutnt3">
    <w:name w:val="Table Grid 3"/>
    <w:basedOn w:val="Normaltabell"/>
    <w:rsid w:val="00A1023C"/>
    <w:rPr>
      <w:rFonts w:ascii="Times New Roman" w:eastAsia="Times New Roman" w:hAnsi="Times New Roman"/>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rivta.se/" TargetMode="Externa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D2D1B6-015A-1E45-9722-4A7A6993F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\Users\mves1\Desktop\Wordmall_CeHis_Office_2007_svensk_130523_Lennart.dotm</Template>
  <TotalTime>194</TotalTime>
  <Pages>97</Pages>
  <Words>12419</Words>
  <Characters>83211</Characters>
  <Application>Microsoft Macintosh Word</Application>
  <DocSecurity>0</DocSecurity>
  <Lines>3617</Lines>
  <Paragraphs>1707</Paragraphs>
  <ScaleCrop>false</ScaleCrop>
  <HeadingPairs>
    <vt:vector size="2" baseType="variant">
      <vt:variant>
        <vt:lpstr>Titel</vt:lpstr>
      </vt:variant>
      <vt:variant>
        <vt:i4>1</vt:i4>
      </vt:variant>
    </vt:vector>
  </HeadingPairs>
  <TitlesOfParts>
    <vt:vector size="1" baseType="lpstr">
      <vt:lpstr>Tjänstekontraktsbeskrivning - Formulärtjänst</vt:lpstr>
    </vt:vector>
  </TitlesOfParts>
  <Manager/>
  <Company>Center för eHälsa i samverkan</Company>
  <LinksUpToDate>false</LinksUpToDate>
  <CharactersWithSpaces>93923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Tjänstekontraktsbeskrivning - Formulärtjänst</dc:title>
  <dc:subject>Arkitektur</dc:subject>
  <dc:creator>CeHis AR</dc:creator>
  <cp:keywords>Tjänstekontrakt, riv:infrastructure:supportservices:forminteraction, Arkitektur, ARK_0015</cp:keywords>
  <dc:description/>
  <cp:lastModifiedBy>Marco de Luca</cp:lastModifiedBy>
  <cp:revision>59</cp:revision>
  <dcterms:created xsi:type="dcterms:W3CDTF">2014-03-26T17:24:00Z</dcterms:created>
  <dcterms:modified xsi:type="dcterms:W3CDTF">2014-04-17T10:51:00Z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_1">
    <vt:lpwstr>2</vt:lpwstr>
  </property>
  <property fmtid="{D5CDD505-2E9C-101B-9397-08002B2CF9AE}" pid="3" name="Version_2">
    <vt:lpwstr>0</vt:lpwstr>
  </property>
  <property fmtid="{D5CDD505-2E9C-101B-9397-08002B2CF9AE}" pid="4" name="Version_3">
    <vt:lpwstr>0</vt:lpwstr>
  </property>
  <property fmtid="{D5CDD505-2E9C-101B-9397-08002B2CF9AE}" pid="5" name="arknummer">
    <vt:lpwstr>ARK_0015</vt:lpwstr>
  </property>
  <property fmtid="{D5CDD505-2E9C-101B-9397-08002B2CF9AE}" pid="6" name="rc">
    <vt:lpwstr>RC1</vt:lpwstr>
  </property>
</Properties>
</file>